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05B" w:rsidRDefault="00623C1A" w:rsidP="00623C1A">
      <w:pPr>
        <w:pStyle w:val="1"/>
      </w:pPr>
      <w:bookmarkStart w:id="0" w:name="OLE_LINK106"/>
      <w:bookmarkStart w:id="1" w:name="OLE_LINK107"/>
      <w:bookmarkStart w:id="2" w:name="OLE_LINK116"/>
      <w:bookmarkStart w:id="3" w:name="_GoBack"/>
      <w:bookmarkEnd w:id="3"/>
      <w:r>
        <w:t>概述</w:t>
      </w:r>
    </w:p>
    <w:p w:rsidR="00623C1A" w:rsidRDefault="00956FE2" w:rsidP="00623C1A">
      <w:pPr>
        <w:ind w:firstLine="210"/>
      </w:pPr>
      <w:r>
        <w:rPr>
          <w:rFonts w:hint="eastAsia"/>
        </w:rPr>
        <w:t>本文档</w:t>
      </w:r>
      <w:r w:rsidR="00EC32CC">
        <w:rPr>
          <w:rFonts w:hint="eastAsia"/>
        </w:rPr>
        <w:t>总结整理</w:t>
      </w:r>
      <w:r>
        <w:rPr>
          <w:rFonts w:hint="eastAsia"/>
        </w:rPr>
        <w:t>利用</w:t>
      </w:r>
      <w:r>
        <w:rPr>
          <w:rFonts w:hint="eastAsia"/>
        </w:rPr>
        <w:t>H2O</w:t>
      </w:r>
      <w:r>
        <w:rPr>
          <w:rFonts w:hint="eastAsia"/>
        </w:rPr>
        <w:t>软件对服务器硬盘</w:t>
      </w:r>
      <w:r w:rsidR="00EC32CC">
        <w:rPr>
          <w:rFonts w:hint="eastAsia"/>
        </w:rPr>
        <w:t>故障</w:t>
      </w:r>
      <w:r>
        <w:rPr>
          <w:rFonts w:hint="eastAsia"/>
        </w:rPr>
        <w:t>进行时间序列预测实验</w:t>
      </w:r>
      <w:r w:rsidR="00EC32CC">
        <w:rPr>
          <w:rFonts w:hint="eastAsia"/>
        </w:rPr>
        <w:t>的结果</w:t>
      </w:r>
      <w:r>
        <w:rPr>
          <w:rFonts w:hint="eastAsia"/>
        </w:rPr>
        <w:t>。</w:t>
      </w:r>
    </w:p>
    <w:p w:rsidR="006536CE" w:rsidRDefault="006536CE" w:rsidP="00623C1A">
      <w:pPr>
        <w:pStyle w:val="1"/>
      </w:pPr>
      <w:r>
        <w:rPr>
          <w:rFonts w:hint="eastAsia"/>
        </w:rPr>
        <w:t>时间序列预测的业务需求</w:t>
      </w:r>
    </w:p>
    <w:p w:rsidR="006536CE" w:rsidRDefault="006536CE" w:rsidP="006536CE">
      <w:pPr>
        <w:ind w:firstLine="210"/>
      </w:pPr>
      <w:r>
        <w:rPr>
          <w:rFonts w:hint="eastAsia"/>
        </w:rPr>
        <w:t>预测</w:t>
      </w:r>
      <w:r w:rsidR="00810658">
        <w:rPr>
          <w:rFonts w:hint="eastAsia"/>
        </w:rPr>
        <w:t>维保服务器的可用性</w:t>
      </w:r>
      <w:r w:rsidR="00D120E7">
        <w:rPr>
          <w:rFonts w:hint="eastAsia"/>
        </w:rPr>
        <w:t>周期</w:t>
      </w:r>
      <w:r w:rsidR="00810658">
        <w:rPr>
          <w:rFonts w:hint="eastAsia"/>
        </w:rPr>
        <w:t>，影响服务器可用性的因素很多，其中硬盘</w:t>
      </w:r>
      <w:r w:rsidR="009C300D">
        <w:rPr>
          <w:rFonts w:hint="eastAsia"/>
        </w:rPr>
        <w:t>部件</w:t>
      </w:r>
      <w:r w:rsidR="00810658">
        <w:rPr>
          <w:rFonts w:hint="eastAsia"/>
        </w:rPr>
        <w:t>可用性扮演非常重要的角色，以硬盘为试点进行不可用临界值时间序列预测。获取经验，然后再开展对服务器其他可用性因素影响的全面预测。</w:t>
      </w:r>
    </w:p>
    <w:p w:rsidR="006536CE" w:rsidRDefault="00D120E7" w:rsidP="006536CE">
      <w:pPr>
        <w:ind w:firstLine="210"/>
      </w:pPr>
      <w:r>
        <w:rPr>
          <w:rFonts w:hint="eastAsia"/>
        </w:rPr>
        <w:t>影响</w:t>
      </w:r>
      <w:r w:rsidR="00810658">
        <w:rPr>
          <w:rFonts w:hint="eastAsia"/>
        </w:rPr>
        <w:t>服务器硬盘不可用</w:t>
      </w:r>
      <w:r>
        <w:rPr>
          <w:rFonts w:hint="eastAsia"/>
        </w:rPr>
        <w:t>也有很多指标因素，其中</w:t>
      </w:r>
      <w:r w:rsidR="00810658">
        <w:rPr>
          <w:rFonts w:hint="eastAsia"/>
        </w:rPr>
        <w:t>一个重要指标是：坏道（</w:t>
      </w:r>
      <w:r w:rsidR="00810658">
        <w:rPr>
          <w:rFonts w:hint="eastAsia"/>
        </w:rPr>
        <w:t>Bad Sector</w:t>
      </w:r>
      <w:r w:rsidR="009C300D">
        <w:rPr>
          <w:rFonts w:hint="eastAsia"/>
        </w:rPr>
        <w:t xml:space="preserve"> Count</w:t>
      </w:r>
      <w:r>
        <w:rPr>
          <w:rFonts w:hint="eastAsia"/>
        </w:rPr>
        <w:t>），坏道</w:t>
      </w:r>
      <w:r w:rsidR="009C300D">
        <w:rPr>
          <w:rFonts w:hint="eastAsia"/>
        </w:rPr>
        <w:t>数</w:t>
      </w:r>
      <w:r>
        <w:rPr>
          <w:rFonts w:hint="eastAsia"/>
        </w:rPr>
        <w:t>在服务器的使用过程中由于各种因素的影响不断增加，最终达到不可用的坏道</w:t>
      </w:r>
      <w:r w:rsidR="009C300D">
        <w:rPr>
          <w:rFonts w:hint="eastAsia"/>
        </w:rPr>
        <w:t>数</w:t>
      </w:r>
      <w:r>
        <w:rPr>
          <w:rFonts w:hint="eastAsia"/>
        </w:rPr>
        <w:t>阈值。要求通过时间序列预测</w:t>
      </w:r>
      <w:r w:rsidR="006536CE">
        <w:rPr>
          <w:rFonts w:hint="eastAsia"/>
        </w:rPr>
        <w:t>硬盘</w:t>
      </w:r>
      <w:r>
        <w:rPr>
          <w:rFonts w:hint="eastAsia"/>
        </w:rPr>
        <w:t>坏道</w:t>
      </w:r>
      <w:r w:rsidR="009C300D">
        <w:rPr>
          <w:rFonts w:hint="eastAsia"/>
        </w:rPr>
        <w:t>数</w:t>
      </w:r>
      <w:r w:rsidR="006536CE">
        <w:rPr>
          <w:rFonts w:hint="eastAsia"/>
        </w:rPr>
        <w:t>何时会达到不可用的</w:t>
      </w:r>
      <w:r>
        <w:rPr>
          <w:rFonts w:hint="eastAsia"/>
        </w:rPr>
        <w:t>时间点。就是说，假设</w:t>
      </w:r>
      <w:r w:rsidR="006536CE">
        <w:rPr>
          <w:rFonts w:hint="eastAsia"/>
        </w:rPr>
        <w:t>坏道数的增长是稳定的，</w:t>
      </w:r>
      <w:r w:rsidR="009C300D">
        <w:rPr>
          <w:rFonts w:hint="eastAsia"/>
        </w:rPr>
        <w:t>需要</w:t>
      </w:r>
      <w:r w:rsidR="006536CE">
        <w:rPr>
          <w:rFonts w:hint="eastAsia"/>
        </w:rPr>
        <w:t>预测出</w:t>
      </w:r>
      <w:r w:rsidR="009C300D">
        <w:rPr>
          <w:rFonts w:hint="eastAsia"/>
        </w:rPr>
        <w:t>目标</w:t>
      </w:r>
      <w:r w:rsidR="006536CE">
        <w:rPr>
          <w:rFonts w:hint="eastAsia"/>
        </w:rPr>
        <w:t>硬盘将在多少</w:t>
      </w:r>
      <w:r>
        <w:rPr>
          <w:rFonts w:hint="eastAsia"/>
        </w:rPr>
        <w:t>时间后</w:t>
      </w:r>
      <w:r w:rsidR="006536CE">
        <w:rPr>
          <w:rFonts w:hint="eastAsia"/>
        </w:rPr>
        <w:t>达到</w:t>
      </w:r>
      <w:r>
        <w:rPr>
          <w:rFonts w:hint="eastAsia"/>
        </w:rPr>
        <w:t>导致硬盘</w:t>
      </w:r>
      <w:r w:rsidR="006536CE">
        <w:rPr>
          <w:rFonts w:hint="eastAsia"/>
        </w:rPr>
        <w:t>不可用状态</w:t>
      </w:r>
      <w:r>
        <w:rPr>
          <w:rFonts w:hint="eastAsia"/>
        </w:rPr>
        <w:t>的坏道</w:t>
      </w:r>
      <w:r w:rsidR="009C300D">
        <w:rPr>
          <w:rFonts w:hint="eastAsia"/>
        </w:rPr>
        <w:t>数</w:t>
      </w:r>
      <w:r>
        <w:rPr>
          <w:rFonts w:hint="eastAsia"/>
        </w:rPr>
        <w:t>阈值</w:t>
      </w:r>
      <w:r w:rsidR="006536CE">
        <w:rPr>
          <w:rFonts w:hint="eastAsia"/>
        </w:rPr>
        <w:t>。</w:t>
      </w:r>
    </w:p>
    <w:p w:rsidR="006536CE" w:rsidRPr="00D120E7" w:rsidRDefault="00D120E7" w:rsidP="006536CE">
      <w:pPr>
        <w:ind w:firstLine="210"/>
      </w:pPr>
      <w:r>
        <w:rPr>
          <w:rFonts w:hint="eastAsia"/>
        </w:rPr>
        <w:t>实际影响磁盘坏道数的还有其他</w:t>
      </w:r>
      <w:r w:rsidR="009C300D">
        <w:rPr>
          <w:rFonts w:hint="eastAsia"/>
        </w:rPr>
        <w:t>硬盘</w:t>
      </w:r>
      <w:r w:rsidR="009C300D">
        <w:rPr>
          <w:rFonts w:hint="eastAsia"/>
        </w:rPr>
        <w:t>SMART</w:t>
      </w:r>
      <w:r w:rsidR="009C300D">
        <w:rPr>
          <w:rFonts w:hint="eastAsia"/>
        </w:rPr>
        <w:t>健康指标，例如：磁盘温度，磁盘读写次数，读写错误等，对多因素影响硬盘寿命的时间序列预测，在磁盘坏道单因素时间序列预测获取经验后迭代展开，并扩展到服务器</w:t>
      </w:r>
      <w:r w:rsidR="00842D8E">
        <w:rPr>
          <w:rFonts w:hint="eastAsia"/>
        </w:rPr>
        <w:t>全部</w:t>
      </w:r>
      <w:r w:rsidR="009C300D">
        <w:rPr>
          <w:rFonts w:hint="eastAsia"/>
        </w:rPr>
        <w:t>核心部件。</w:t>
      </w:r>
    </w:p>
    <w:p w:rsidR="00623C1A" w:rsidRDefault="00956FE2" w:rsidP="00623C1A">
      <w:pPr>
        <w:pStyle w:val="1"/>
      </w:pPr>
      <w:r>
        <w:rPr>
          <w:rFonts w:hint="eastAsia"/>
        </w:rPr>
        <w:t>H2O</w:t>
      </w:r>
      <w:r>
        <w:rPr>
          <w:rFonts w:hint="eastAsia"/>
        </w:rPr>
        <w:t>软件介绍</w:t>
      </w:r>
    </w:p>
    <w:p w:rsidR="00D95FEB" w:rsidRPr="00D95FEB" w:rsidRDefault="00D95FEB" w:rsidP="00D95FEB">
      <w:pPr>
        <w:ind w:firstLine="210"/>
      </w:pPr>
      <w:r>
        <w:rPr>
          <w:rFonts w:hint="eastAsia"/>
        </w:rPr>
        <w:t>以下是</w:t>
      </w:r>
      <w:r>
        <w:rPr>
          <w:rFonts w:hint="eastAsia"/>
        </w:rPr>
        <w:t>ChatGPT</w:t>
      </w:r>
      <w:r>
        <w:rPr>
          <w:rFonts w:hint="eastAsia"/>
        </w:rPr>
        <w:t>对</w:t>
      </w:r>
      <w:r>
        <w:rPr>
          <w:rFonts w:hint="eastAsia"/>
        </w:rPr>
        <w:t>H2O</w:t>
      </w:r>
      <w:r>
        <w:rPr>
          <w:rFonts w:hint="eastAsia"/>
        </w:rPr>
        <w:t>软件的介绍。</w:t>
      </w:r>
    </w:p>
    <w:p w:rsidR="002D2AFA" w:rsidRDefault="002D2AFA" w:rsidP="002D2AFA">
      <w:pPr>
        <w:pStyle w:val="2"/>
      </w:pPr>
      <w:r>
        <w:rPr>
          <w:rFonts w:hint="eastAsia"/>
        </w:rPr>
        <w:t>什么是</w:t>
      </w:r>
      <w:r>
        <w:rPr>
          <w:rFonts w:hint="eastAsia"/>
        </w:rPr>
        <w:t xml:space="preserve"> H2O</w:t>
      </w:r>
      <w:r>
        <w:rPr>
          <w:rFonts w:hint="eastAsia"/>
        </w:rPr>
        <w:t>？</w:t>
      </w:r>
    </w:p>
    <w:p w:rsidR="002D2AFA" w:rsidRDefault="002D2AFA" w:rsidP="002D2AFA">
      <w:pPr>
        <w:ind w:firstLine="210"/>
      </w:pPr>
      <w:r>
        <w:rPr>
          <w:rFonts w:hint="eastAsia"/>
        </w:rPr>
        <w:t xml:space="preserve">H2O.ai </w:t>
      </w:r>
      <w:r>
        <w:rPr>
          <w:rFonts w:hint="eastAsia"/>
        </w:rPr>
        <w:t>是一家知名的机器学习平台公司，它的核心开源产品叫</w:t>
      </w:r>
      <w:r>
        <w:rPr>
          <w:rFonts w:hint="eastAsia"/>
        </w:rPr>
        <w:t xml:space="preserve"> H2O</w:t>
      </w:r>
      <w:r>
        <w:rPr>
          <w:rFonts w:hint="eastAsia"/>
        </w:rPr>
        <w:t>，是一套高性能机器学习与自动建模的框架，专门用于回归、分类、聚类、异常检测、推荐系统、时间序列预测等任务。</w:t>
      </w:r>
    </w:p>
    <w:p w:rsidR="002D2AFA" w:rsidRDefault="002D2AFA" w:rsidP="002D2AFA">
      <w:pPr>
        <w:ind w:firstLine="210"/>
      </w:pPr>
      <w:r>
        <w:rPr>
          <w:rFonts w:hint="eastAsia"/>
        </w:rPr>
        <w:t>H2O</w:t>
      </w:r>
      <w:r>
        <w:rPr>
          <w:rFonts w:hint="eastAsia"/>
        </w:rPr>
        <w:t>支持多种算法：包括</w:t>
      </w:r>
      <w:r>
        <w:rPr>
          <w:rFonts w:hint="eastAsia"/>
        </w:rPr>
        <w:t>GBM</w:t>
      </w:r>
      <w:r>
        <w:rPr>
          <w:rFonts w:hint="eastAsia"/>
        </w:rPr>
        <w:t>（梯度提升机）、</w:t>
      </w:r>
      <w:r>
        <w:rPr>
          <w:rFonts w:hint="eastAsia"/>
        </w:rPr>
        <w:t>Random Forest</w:t>
      </w:r>
      <w:r>
        <w:rPr>
          <w:rFonts w:hint="eastAsia"/>
        </w:rPr>
        <w:t>、</w:t>
      </w:r>
      <w:r>
        <w:rPr>
          <w:rFonts w:hint="eastAsia"/>
        </w:rPr>
        <w:t>GLM</w:t>
      </w:r>
      <w:r>
        <w:rPr>
          <w:rFonts w:hint="eastAsia"/>
        </w:rPr>
        <w:t>（广义线性模型）、</w:t>
      </w:r>
      <w:r>
        <w:rPr>
          <w:rFonts w:hint="eastAsia"/>
        </w:rPr>
        <w:t>XGBoost</w:t>
      </w:r>
      <w:r>
        <w:rPr>
          <w:rFonts w:hint="eastAsia"/>
        </w:rPr>
        <w:t>、深度学习（浅层神经网络）等。</w:t>
      </w:r>
    </w:p>
    <w:p w:rsidR="002D2AFA" w:rsidRDefault="002D2AFA" w:rsidP="002D2AFA">
      <w:pPr>
        <w:ind w:firstLine="210"/>
      </w:pPr>
      <w:r>
        <w:rPr>
          <w:rFonts w:hint="eastAsia"/>
        </w:rPr>
        <w:t>它有</w:t>
      </w:r>
      <w:r>
        <w:rPr>
          <w:rFonts w:hint="eastAsia"/>
        </w:rPr>
        <w:t xml:space="preserve"> AutoML </w:t>
      </w:r>
      <w:r>
        <w:rPr>
          <w:rFonts w:hint="eastAsia"/>
        </w:rPr>
        <w:t>模块，可以让用户无需深入算法细节，自动寻找最佳模型组合和参数。</w:t>
      </w:r>
    </w:p>
    <w:p w:rsidR="002D2AFA" w:rsidRDefault="002D2AFA" w:rsidP="00D95FEB">
      <w:pPr>
        <w:ind w:firstLine="210"/>
      </w:pPr>
      <w:r>
        <w:rPr>
          <w:rFonts w:hint="eastAsia"/>
        </w:rPr>
        <w:t xml:space="preserve">H2O </w:t>
      </w:r>
      <w:r>
        <w:rPr>
          <w:rFonts w:hint="eastAsia"/>
        </w:rPr>
        <w:t>设计是面向分布式计算的，能轻松处理超大规模数据集（</w:t>
      </w:r>
      <w:r>
        <w:rPr>
          <w:rFonts w:hint="eastAsia"/>
        </w:rPr>
        <w:t>TB</w:t>
      </w:r>
      <w:r>
        <w:rPr>
          <w:rFonts w:hint="eastAsia"/>
        </w:rPr>
        <w:t>级别没问题）。</w:t>
      </w:r>
    </w:p>
    <w:p w:rsidR="002D2AFA" w:rsidRDefault="002D2AFA" w:rsidP="00D95FEB">
      <w:pPr>
        <w:pStyle w:val="2"/>
      </w:pPr>
      <w:r>
        <w:rPr>
          <w:rFonts w:hint="eastAsia"/>
        </w:rPr>
        <w:t>H2O</w:t>
      </w:r>
      <w:r>
        <w:rPr>
          <w:rFonts w:hint="eastAsia"/>
        </w:rPr>
        <w:t>支持时间序列预测吗？</w:t>
      </w:r>
    </w:p>
    <w:p w:rsidR="002D2AFA" w:rsidRDefault="002D2AFA" w:rsidP="00D477F9">
      <w:pPr>
        <w:pStyle w:val="af4"/>
        <w:numPr>
          <w:ilvl w:val="0"/>
          <w:numId w:val="8"/>
        </w:numPr>
        <w:ind w:firstLineChars="0"/>
      </w:pPr>
      <w:r>
        <w:rPr>
          <w:rFonts w:hint="eastAsia"/>
        </w:rPr>
        <w:t>支持，但方式是间接支持</w:t>
      </w:r>
      <w:r w:rsidR="00D95FEB">
        <w:rPr>
          <w:rFonts w:hint="eastAsia"/>
        </w:rPr>
        <w:t>：</w:t>
      </w:r>
      <w:r>
        <w:rPr>
          <w:rFonts w:hint="eastAsia"/>
        </w:rPr>
        <w:t>主要靠「回归预测」或「分类预测」的形式实现时间序列预测，而不像深度学习中的</w:t>
      </w:r>
      <w:r>
        <w:t>LSTM/GRU</w:t>
      </w:r>
      <w:r>
        <w:rPr>
          <w:rFonts w:hint="eastAsia"/>
        </w:rPr>
        <w:t>那样，直接建模时间动态关系。</w:t>
      </w:r>
    </w:p>
    <w:p w:rsidR="002D2AFA" w:rsidRDefault="002D2AFA" w:rsidP="00D95FEB">
      <w:pPr>
        <w:pStyle w:val="af4"/>
        <w:ind w:left="630" w:firstLineChars="0" w:firstLine="0"/>
      </w:pPr>
      <w:r>
        <w:rPr>
          <w:rFonts w:hint="eastAsia"/>
        </w:rPr>
        <w:t xml:space="preserve">H2O </w:t>
      </w:r>
      <w:r>
        <w:rPr>
          <w:rFonts w:hint="eastAsia"/>
        </w:rPr>
        <w:t>处理时间序列预测的方法通常包括：</w:t>
      </w:r>
    </w:p>
    <w:p w:rsidR="002D2AFA" w:rsidRDefault="002D2AFA" w:rsidP="00D95FEB">
      <w:pPr>
        <w:pStyle w:val="af4"/>
        <w:ind w:left="630" w:firstLineChars="0" w:firstLine="0"/>
      </w:pPr>
      <w:r>
        <w:rPr>
          <w:rFonts w:hint="eastAsia"/>
        </w:rPr>
        <w:t>回归建模未来某一时间点的值（比如预测未来</w:t>
      </w:r>
      <w:r>
        <w:rPr>
          <w:rFonts w:hint="eastAsia"/>
        </w:rPr>
        <w:t>7</w:t>
      </w:r>
      <w:r>
        <w:rPr>
          <w:rFonts w:hint="eastAsia"/>
        </w:rPr>
        <w:t>天内坏道数的变化）。</w:t>
      </w:r>
    </w:p>
    <w:p w:rsidR="002D2AFA" w:rsidRDefault="002D2AFA" w:rsidP="00D95FEB">
      <w:pPr>
        <w:pStyle w:val="af4"/>
        <w:ind w:left="630" w:firstLineChars="0" w:firstLine="0"/>
      </w:pPr>
      <w:r>
        <w:rPr>
          <w:rFonts w:hint="eastAsia"/>
        </w:rPr>
        <w:t>分类建模未来某一时间段是否发生特定事件（比如预测未来</w:t>
      </w:r>
      <w:r>
        <w:rPr>
          <w:rFonts w:hint="eastAsia"/>
        </w:rPr>
        <w:t>30</w:t>
      </w:r>
      <w:r>
        <w:rPr>
          <w:rFonts w:hint="eastAsia"/>
        </w:rPr>
        <w:t>天硬盘是否故障）。</w:t>
      </w:r>
    </w:p>
    <w:p w:rsidR="002D2AFA" w:rsidRDefault="002D2AFA" w:rsidP="00D477F9">
      <w:pPr>
        <w:pStyle w:val="af4"/>
        <w:numPr>
          <w:ilvl w:val="0"/>
          <w:numId w:val="8"/>
        </w:numPr>
        <w:ind w:firstLineChars="0"/>
      </w:pPr>
      <w:r>
        <w:rPr>
          <w:rFonts w:hint="eastAsia"/>
        </w:rPr>
        <w:t>但是：</w:t>
      </w:r>
    </w:p>
    <w:p w:rsidR="002D2AFA" w:rsidRDefault="002D2AFA" w:rsidP="00D95FEB">
      <w:pPr>
        <w:pStyle w:val="af4"/>
        <w:ind w:left="630" w:firstLineChars="0" w:firstLine="0"/>
      </w:pPr>
      <w:r>
        <w:rPr>
          <w:rFonts w:hint="eastAsia"/>
        </w:rPr>
        <w:t>它不会自动处理时序数据的时间依赖性。</w:t>
      </w:r>
    </w:p>
    <w:p w:rsidR="002D2AFA" w:rsidRDefault="002D2AFA" w:rsidP="00D95FEB">
      <w:pPr>
        <w:pStyle w:val="af4"/>
        <w:ind w:left="630" w:firstLineChars="0" w:firstLine="0"/>
      </w:pPr>
      <w:r>
        <w:rPr>
          <w:rFonts w:hint="eastAsia"/>
        </w:rPr>
        <w:t>它不会自动构建滞后特征（</w:t>
      </w:r>
      <w:r>
        <w:rPr>
          <w:rFonts w:hint="eastAsia"/>
        </w:rPr>
        <w:t>Lag Features</w:t>
      </w:r>
      <w:r>
        <w:rPr>
          <w:rFonts w:hint="eastAsia"/>
        </w:rPr>
        <w:t>），不会自动做滑动窗口（</w:t>
      </w:r>
      <w:r>
        <w:rPr>
          <w:rFonts w:hint="eastAsia"/>
        </w:rPr>
        <w:t>Rolling Window</w:t>
      </w:r>
      <w:r>
        <w:rPr>
          <w:rFonts w:hint="eastAsia"/>
        </w:rPr>
        <w:t>）。</w:t>
      </w:r>
    </w:p>
    <w:p w:rsidR="002D2AFA" w:rsidRDefault="002D2AFA" w:rsidP="00D95FEB">
      <w:pPr>
        <w:pStyle w:val="af4"/>
        <w:ind w:left="630" w:firstLineChars="0" w:firstLine="0"/>
      </w:pPr>
      <w:r>
        <w:rPr>
          <w:rFonts w:hint="eastAsia"/>
        </w:rPr>
        <w:t>它没有原生支持</w:t>
      </w:r>
      <w:r>
        <w:rPr>
          <w:rFonts w:hint="eastAsia"/>
        </w:rPr>
        <w:t xml:space="preserve"> RNN/LSTM/GRU </w:t>
      </w:r>
      <w:r>
        <w:rPr>
          <w:rFonts w:hint="eastAsia"/>
        </w:rPr>
        <w:t>这种强时间序列记忆建模方法。</w:t>
      </w:r>
    </w:p>
    <w:p w:rsidR="002D2AFA" w:rsidRDefault="002D2AFA" w:rsidP="00D477F9">
      <w:pPr>
        <w:pStyle w:val="af4"/>
        <w:numPr>
          <w:ilvl w:val="0"/>
          <w:numId w:val="8"/>
        </w:numPr>
        <w:ind w:firstLineChars="0"/>
      </w:pPr>
      <w:r>
        <w:rPr>
          <w:rFonts w:hint="eastAsia"/>
        </w:rPr>
        <w:t>结论：</w:t>
      </w:r>
      <w:r>
        <w:t>H2O</w:t>
      </w:r>
      <w:r>
        <w:rPr>
          <w:rFonts w:hint="eastAsia"/>
        </w:rPr>
        <w:t>能做时间序列预测，但需要自己手动构建滞后特征、手动做时间窗特征工程，然后用回归模型去预测未来值。</w:t>
      </w:r>
    </w:p>
    <w:p w:rsidR="00500289" w:rsidRDefault="00500289" w:rsidP="00D477F9">
      <w:pPr>
        <w:pStyle w:val="af4"/>
        <w:numPr>
          <w:ilvl w:val="0"/>
          <w:numId w:val="8"/>
        </w:numPr>
        <w:ind w:firstLineChars="0"/>
      </w:pPr>
      <w:r>
        <w:rPr>
          <w:rFonts w:hint="eastAsia"/>
        </w:rPr>
        <w:t>多因素影响时间序列预测的推荐软件：</w:t>
      </w:r>
    </w:p>
    <w:p w:rsidR="00500289" w:rsidRDefault="00500289" w:rsidP="00D477F9">
      <w:pPr>
        <w:pStyle w:val="af4"/>
        <w:numPr>
          <w:ilvl w:val="0"/>
          <w:numId w:val="13"/>
        </w:numPr>
        <w:ind w:firstLineChars="0"/>
      </w:pPr>
      <w:r>
        <w:rPr>
          <w:rFonts w:hint="eastAsia"/>
        </w:rPr>
        <w:lastRenderedPageBreak/>
        <w:t>Facebook Prophet</w:t>
      </w:r>
      <w:r>
        <w:rPr>
          <w:rFonts w:hint="eastAsia"/>
        </w:rPr>
        <w:t>：适用于具有明显趋势性和季节性变化的数据。简单易用，适合硬盘数据趋势预测。</w:t>
      </w:r>
    </w:p>
    <w:p w:rsidR="00500289" w:rsidRDefault="00500289" w:rsidP="00D477F9">
      <w:pPr>
        <w:pStyle w:val="af4"/>
        <w:numPr>
          <w:ilvl w:val="0"/>
          <w:numId w:val="13"/>
        </w:numPr>
        <w:ind w:firstLineChars="0"/>
      </w:pPr>
      <w:r>
        <w:rPr>
          <w:rFonts w:hint="eastAsia"/>
        </w:rPr>
        <w:t>Google TimesFM</w:t>
      </w:r>
      <w:r>
        <w:rPr>
          <w:rFonts w:hint="eastAsia"/>
        </w:rPr>
        <w:t>：适合大规模的长时间序列数据，尤其适合多维特征预测，适合复杂的硬盘健康数据建模。</w:t>
      </w:r>
    </w:p>
    <w:p w:rsidR="00500289" w:rsidRDefault="00500289" w:rsidP="00D477F9">
      <w:pPr>
        <w:pStyle w:val="af4"/>
        <w:numPr>
          <w:ilvl w:val="0"/>
          <w:numId w:val="13"/>
        </w:numPr>
        <w:ind w:firstLineChars="0"/>
      </w:pPr>
      <w:r>
        <w:rPr>
          <w:rFonts w:hint="eastAsia"/>
        </w:rPr>
        <w:t>DeepAR</w:t>
      </w:r>
      <w:r>
        <w:rPr>
          <w:rFonts w:hint="eastAsia"/>
        </w:rPr>
        <w:t>：适用于多个时间序列数据的联合建模，适合多硬盘故障预测。</w:t>
      </w:r>
    </w:p>
    <w:p w:rsidR="00500289" w:rsidRPr="00C06B11" w:rsidRDefault="00500289" w:rsidP="00D477F9">
      <w:pPr>
        <w:pStyle w:val="af4"/>
        <w:numPr>
          <w:ilvl w:val="0"/>
          <w:numId w:val="13"/>
        </w:numPr>
        <w:ind w:firstLineChars="0"/>
        <w:rPr>
          <w:b/>
        </w:rPr>
      </w:pPr>
      <w:r w:rsidRPr="00C06B11">
        <w:rPr>
          <w:rFonts w:hint="eastAsia"/>
          <w:b/>
        </w:rPr>
        <w:t>LSTM/GRU</w:t>
      </w:r>
      <w:r w:rsidRPr="00C06B11">
        <w:rPr>
          <w:rFonts w:hint="eastAsia"/>
          <w:b/>
        </w:rPr>
        <w:t>：深度学习模型，适合处理长时间依赖关系、多维度特征交互的复杂时间序列任务，特别适合硬盘的多个</w:t>
      </w:r>
      <w:r w:rsidRPr="00C06B11">
        <w:rPr>
          <w:rFonts w:hint="eastAsia"/>
          <w:b/>
        </w:rPr>
        <w:t xml:space="preserve"> SMART </w:t>
      </w:r>
      <w:r w:rsidRPr="00C06B11">
        <w:rPr>
          <w:rFonts w:hint="eastAsia"/>
          <w:b/>
        </w:rPr>
        <w:t>健康指标预测。</w:t>
      </w:r>
    </w:p>
    <w:p w:rsidR="002D2AFA" w:rsidRDefault="002D2AFA" w:rsidP="00D95FEB">
      <w:pPr>
        <w:pStyle w:val="2"/>
      </w:pPr>
      <w:r>
        <w:rPr>
          <w:rFonts w:hint="eastAsia"/>
        </w:rPr>
        <w:t>H2O</w:t>
      </w:r>
      <w:r>
        <w:rPr>
          <w:rFonts w:hint="eastAsia"/>
        </w:rPr>
        <w:t>做时间序列预测的基本流程</w:t>
      </w:r>
    </w:p>
    <w:p w:rsidR="002D2AFA" w:rsidRDefault="002D2AFA" w:rsidP="002D2AFA">
      <w:pPr>
        <w:ind w:firstLine="210"/>
      </w:pPr>
      <w:r>
        <w:rPr>
          <w:rFonts w:hint="eastAsia"/>
        </w:rPr>
        <w:t>如果用</w:t>
      </w:r>
      <w:r>
        <w:rPr>
          <w:rFonts w:hint="eastAsia"/>
        </w:rPr>
        <w:t>H2O</w:t>
      </w:r>
      <w:r>
        <w:rPr>
          <w:rFonts w:hint="eastAsia"/>
        </w:rPr>
        <w:t>做时间序列预测，一般需要这样操作：</w:t>
      </w:r>
    </w:p>
    <w:p w:rsidR="002D2AFA" w:rsidRDefault="002D2AFA" w:rsidP="00D477F9">
      <w:pPr>
        <w:pStyle w:val="af4"/>
        <w:numPr>
          <w:ilvl w:val="0"/>
          <w:numId w:val="9"/>
        </w:numPr>
        <w:ind w:firstLineChars="0"/>
      </w:pPr>
      <w:r>
        <w:rPr>
          <w:rFonts w:hint="eastAsia"/>
        </w:rPr>
        <w:t>数据预处理（自己动手做）</w:t>
      </w:r>
    </w:p>
    <w:p w:rsidR="002D2AFA" w:rsidRDefault="002D2AFA" w:rsidP="00D95FEB">
      <w:pPr>
        <w:pStyle w:val="af4"/>
        <w:ind w:left="570" w:firstLineChars="0" w:firstLine="0"/>
      </w:pPr>
      <w:r>
        <w:rPr>
          <w:rFonts w:hint="eastAsia"/>
        </w:rPr>
        <w:t>时间排序：你的数据按时间戳升序排列。</w:t>
      </w:r>
    </w:p>
    <w:p w:rsidR="002D2AFA" w:rsidRDefault="002D2AFA" w:rsidP="00D95FEB">
      <w:pPr>
        <w:pStyle w:val="af4"/>
        <w:ind w:left="570" w:firstLineChars="0" w:firstLine="0"/>
      </w:pPr>
      <w:r>
        <w:rPr>
          <w:rFonts w:hint="eastAsia"/>
        </w:rPr>
        <w:t>滞后特征（</w:t>
      </w:r>
      <w:r>
        <w:rPr>
          <w:rFonts w:hint="eastAsia"/>
        </w:rPr>
        <w:t>Lag Features</w:t>
      </w:r>
      <w:r>
        <w:rPr>
          <w:rFonts w:hint="eastAsia"/>
        </w:rPr>
        <w:t>）：手动生成前</w:t>
      </w:r>
      <w:r>
        <w:rPr>
          <w:rFonts w:hint="eastAsia"/>
        </w:rPr>
        <w:t>1</w:t>
      </w:r>
      <w:r>
        <w:rPr>
          <w:rFonts w:hint="eastAsia"/>
        </w:rPr>
        <w:t>天、前</w:t>
      </w:r>
      <w:r>
        <w:rPr>
          <w:rFonts w:hint="eastAsia"/>
        </w:rPr>
        <w:t>3</w:t>
      </w:r>
      <w:r>
        <w:rPr>
          <w:rFonts w:hint="eastAsia"/>
        </w:rPr>
        <w:t>天、前</w:t>
      </w:r>
      <w:r>
        <w:rPr>
          <w:rFonts w:hint="eastAsia"/>
        </w:rPr>
        <w:t>7</w:t>
      </w:r>
      <w:r>
        <w:rPr>
          <w:rFonts w:hint="eastAsia"/>
        </w:rPr>
        <w:t>天坏道数等字段。</w:t>
      </w:r>
    </w:p>
    <w:p w:rsidR="002D2AFA" w:rsidRDefault="002D2AFA" w:rsidP="00D95FEB">
      <w:pPr>
        <w:pStyle w:val="af4"/>
        <w:ind w:left="570" w:firstLineChars="0" w:firstLine="0"/>
      </w:pPr>
      <w:r>
        <w:rPr>
          <w:rFonts w:hint="eastAsia"/>
        </w:rPr>
        <w:t>滑动窗口统计（</w:t>
      </w:r>
      <w:r>
        <w:rPr>
          <w:rFonts w:hint="eastAsia"/>
        </w:rPr>
        <w:t>Rolling Mean, Max, etc</w:t>
      </w:r>
      <w:r>
        <w:rPr>
          <w:rFonts w:hint="eastAsia"/>
        </w:rPr>
        <w:t>）：例如最近</w:t>
      </w:r>
      <w:r>
        <w:rPr>
          <w:rFonts w:hint="eastAsia"/>
        </w:rPr>
        <w:t>7</w:t>
      </w:r>
      <w:r>
        <w:rPr>
          <w:rFonts w:hint="eastAsia"/>
        </w:rPr>
        <w:t>天坏道数的平均值、最大值。</w:t>
      </w:r>
    </w:p>
    <w:p w:rsidR="002D2AFA" w:rsidRDefault="002D2AFA" w:rsidP="00D95FEB">
      <w:pPr>
        <w:pStyle w:val="af4"/>
        <w:ind w:left="570" w:firstLineChars="0" w:firstLine="0"/>
      </w:pPr>
      <w:r>
        <w:rPr>
          <w:rFonts w:hint="eastAsia"/>
        </w:rPr>
        <w:t>周期性特征提取：比如提取星期几（</w:t>
      </w:r>
      <w:r>
        <w:rPr>
          <w:rFonts w:hint="eastAsia"/>
        </w:rPr>
        <w:t>weekday</w:t>
      </w:r>
      <w:r>
        <w:rPr>
          <w:rFonts w:hint="eastAsia"/>
        </w:rPr>
        <w:t>）、月份（</w:t>
      </w:r>
      <w:r>
        <w:rPr>
          <w:rFonts w:hint="eastAsia"/>
        </w:rPr>
        <w:t>month</w:t>
      </w:r>
      <w:r>
        <w:rPr>
          <w:rFonts w:hint="eastAsia"/>
        </w:rPr>
        <w:t>）等周期性影响特征。</w:t>
      </w:r>
    </w:p>
    <w:p w:rsidR="002D2AFA" w:rsidRDefault="002D2AFA" w:rsidP="00D95FEB">
      <w:pPr>
        <w:pStyle w:val="af4"/>
        <w:ind w:left="570" w:firstLineChars="0" w:firstLine="0"/>
      </w:pPr>
      <w:r>
        <w:rPr>
          <w:rFonts w:hint="eastAsia"/>
        </w:rPr>
        <w:t>目标变量（</w:t>
      </w:r>
      <w:r>
        <w:rPr>
          <w:rFonts w:hint="eastAsia"/>
        </w:rPr>
        <w:t>Target</w:t>
      </w:r>
      <w:r>
        <w:rPr>
          <w:rFonts w:hint="eastAsia"/>
        </w:rPr>
        <w:t>）定义：</w:t>
      </w:r>
    </w:p>
    <w:p w:rsidR="002D2AFA" w:rsidRDefault="002D2AFA" w:rsidP="00D95FEB">
      <w:pPr>
        <w:pStyle w:val="af4"/>
        <w:ind w:left="570" w:firstLineChars="0" w:firstLine="0"/>
      </w:pPr>
      <w:r>
        <w:rPr>
          <w:rFonts w:hint="eastAsia"/>
        </w:rPr>
        <w:t>如果是回归任务（如预测未来</w:t>
      </w:r>
      <w:r>
        <w:rPr>
          <w:rFonts w:hint="eastAsia"/>
        </w:rPr>
        <w:t>7</w:t>
      </w:r>
      <w:r>
        <w:rPr>
          <w:rFonts w:hint="eastAsia"/>
        </w:rPr>
        <w:t>天坏道数），直接定义连续变量。</w:t>
      </w:r>
    </w:p>
    <w:p w:rsidR="002D2AFA" w:rsidRDefault="002D2AFA" w:rsidP="00D95FEB">
      <w:pPr>
        <w:pStyle w:val="af4"/>
        <w:ind w:left="570" w:firstLineChars="0" w:firstLine="0"/>
      </w:pPr>
      <w:r>
        <w:rPr>
          <w:rFonts w:hint="eastAsia"/>
        </w:rPr>
        <w:t>如果是分类任务（如预测未来</w:t>
      </w:r>
      <w:r>
        <w:rPr>
          <w:rFonts w:hint="eastAsia"/>
        </w:rPr>
        <w:t>30</w:t>
      </w:r>
      <w:r>
        <w:rPr>
          <w:rFonts w:hint="eastAsia"/>
        </w:rPr>
        <w:t>天是否故障），定义二分类标签。</w:t>
      </w:r>
    </w:p>
    <w:p w:rsidR="002D2AFA" w:rsidRDefault="002D2AFA" w:rsidP="002D2AFA">
      <w:pPr>
        <w:ind w:firstLine="210"/>
      </w:pPr>
      <w:r>
        <w:rPr>
          <w:rFonts w:hint="eastAsia"/>
        </w:rPr>
        <w:t xml:space="preserve">2. </w:t>
      </w:r>
      <w:r>
        <w:rPr>
          <w:rFonts w:hint="eastAsia"/>
        </w:rPr>
        <w:t>使用</w:t>
      </w:r>
      <w:r>
        <w:rPr>
          <w:rFonts w:hint="eastAsia"/>
        </w:rPr>
        <w:t>H2O</w:t>
      </w:r>
      <w:r>
        <w:rPr>
          <w:rFonts w:hint="eastAsia"/>
        </w:rPr>
        <w:t>建模</w:t>
      </w:r>
    </w:p>
    <w:p w:rsidR="002D2AFA" w:rsidRDefault="002D2AFA" w:rsidP="00D95FEB">
      <w:pPr>
        <w:pStyle w:val="af4"/>
        <w:ind w:left="570" w:firstLineChars="0" w:firstLine="0"/>
      </w:pPr>
      <w:r>
        <w:rPr>
          <w:rFonts w:hint="eastAsia"/>
        </w:rPr>
        <w:t>启动</w:t>
      </w:r>
      <w:r>
        <w:rPr>
          <w:rFonts w:hint="eastAsia"/>
        </w:rPr>
        <w:t>H2O</w:t>
      </w:r>
      <w:r>
        <w:rPr>
          <w:rFonts w:hint="eastAsia"/>
        </w:rPr>
        <w:t>集群：</w:t>
      </w:r>
    </w:p>
    <w:p w:rsidR="002D2AFA" w:rsidRDefault="002D2AFA" w:rsidP="00D95FEB">
      <w:pPr>
        <w:pStyle w:val="af4"/>
        <w:ind w:left="570" w:firstLineChars="0" w:firstLine="0"/>
      </w:pPr>
      <w:r>
        <w:t>import h2o</w:t>
      </w:r>
    </w:p>
    <w:p w:rsidR="002D2AFA" w:rsidRDefault="002D2AFA" w:rsidP="00D95FEB">
      <w:pPr>
        <w:pStyle w:val="af4"/>
        <w:ind w:left="570" w:firstLineChars="0" w:firstLine="0"/>
      </w:pPr>
      <w:r>
        <w:t>h2o.init()</w:t>
      </w:r>
    </w:p>
    <w:p w:rsidR="002D2AFA" w:rsidRDefault="002D2AFA" w:rsidP="00D95FEB">
      <w:pPr>
        <w:pStyle w:val="af4"/>
        <w:ind w:left="570" w:firstLineChars="0" w:firstLine="0"/>
      </w:pPr>
      <w:r>
        <w:rPr>
          <w:rFonts w:hint="eastAsia"/>
        </w:rPr>
        <w:t>加载数据集：</w:t>
      </w:r>
    </w:p>
    <w:p w:rsidR="002D2AFA" w:rsidRDefault="002D2AFA" w:rsidP="00D95FEB">
      <w:pPr>
        <w:pStyle w:val="af4"/>
        <w:ind w:left="570" w:firstLineChars="0" w:firstLine="0"/>
      </w:pPr>
      <w:r>
        <w:t>data = h2o.import_file("your_timeseries_data.csv")</w:t>
      </w:r>
    </w:p>
    <w:p w:rsidR="002D2AFA" w:rsidRDefault="002D2AFA" w:rsidP="00D95FEB">
      <w:pPr>
        <w:pStyle w:val="af4"/>
        <w:ind w:left="570" w:firstLineChars="0" w:firstLine="0"/>
      </w:pPr>
      <w:r>
        <w:rPr>
          <w:rFonts w:hint="eastAsia"/>
        </w:rPr>
        <w:t>划分训练集</w:t>
      </w:r>
      <w:r>
        <w:rPr>
          <w:rFonts w:hint="eastAsia"/>
        </w:rPr>
        <w:t>/</w:t>
      </w:r>
      <w:r>
        <w:rPr>
          <w:rFonts w:hint="eastAsia"/>
        </w:rPr>
        <w:t>验证集</w:t>
      </w:r>
      <w:r>
        <w:rPr>
          <w:rFonts w:hint="eastAsia"/>
        </w:rPr>
        <w:t>/</w:t>
      </w:r>
      <w:r>
        <w:rPr>
          <w:rFonts w:hint="eastAsia"/>
        </w:rPr>
        <w:t>测试集：</w:t>
      </w:r>
    </w:p>
    <w:p w:rsidR="002D2AFA" w:rsidRDefault="002D2AFA" w:rsidP="00D95FEB">
      <w:pPr>
        <w:pStyle w:val="af4"/>
        <w:ind w:left="570" w:firstLineChars="0" w:firstLine="0"/>
      </w:pPr>
      <w:r>
        <w:t>train, valid, test = data.split_frame(ratios=[0.7, 0.15], seed=1234)</w:t>
      </w:r>
    </w:p>
    <w:p w:rsidR="002D2AFA" w:rsidRDefault="002D2AFA" w:rsidP="00D95FEB">
      <w:pPr>
        <w:pStyle w:val="af4"/>
        <w:ind w:left="570" w:firstLineChars="0" w:firstLine="0"/>
      </w:pPr>
      <w:r>
        <w:rPr>
          <w:rFonts w:hint="eastAsia"/>
        </w:rPr>
        <w:t>使用</w:t>
      </w:r>
      <w:r>
        <w:rPr>
          <w:rFonts w:hint="eastAsia"/>
        </w:rPr>
        <w:t xml:space="preserve"> H2OAutoML</w:t>
      </w:r>
      <w:r>
        <w:rPr>
          <w:rFonts w:hint="eastAsia"/>
        </w:rPr>
        <w:t>：</w:t>
      </w:r>
    </w:p>
    <w:p w:rsidR="002D2AFA" w:rsidRDefault="002D2AFA" w:rsidP="00D95FEB">
      <w:pPr>
        <w:pStyle w:val="af4"/>
        <w:ind w:left="570" w:firstLineChars="0" w:firstLine="0"/>
      </w:pPr>
      <w:r>
        <w:t>from h2o.automl import H2OAutoML</w:t>
      </w:r>
    </w:p>
    <w:p w:rsidR="002D2AFA" w:rsidRDefault="002D2AFA" w:rsidP="00D95FEB">
      <w:pPr>
        <w:pStyle w:val="af4"/>
        <w:ind w:left="570" w:firstLineChars="0" w:firstLine="0"/>
      </w:pPr>
      <w:r>
        <w:t>aml = H2OAutoML(max_models=20, max_runtime_secs=3600, seed=1234)</w:t>
      </w:r>
    </w:p>
    <w:p w:rsidR="002D2AFA" w:rsidRDefault="002D2AFA" w:rsidP="00D95FEB">
      <w:pPr>
        <w:pStyle w:val="af4"/>
        <w:ind w:left="570" w:firstLineChars="0" w:firstLine="0"/>
      </w:pPr>
      <w:r>
        <w:t>aml.train(x=feature_columns, y=target_column, training_frame=train, validation_frame=valid)</w:t>
      </w:r>
    </w:p>
    <w:p w:rsidR="002D2AFA" w:rsidRDefault="002D2AFA" w:rsidP="00D95FEB">
      <w:pPr>
        <w:pStyle w:val="af4"/>
        <w:ind w:left="570" w:firstLineChars="0" w:firstLine="0"/>
      </w:pPr>
      <w:r>
        <w:rPr>
          <w:rFonts w:hint="eastAsia"/>
        </w:rPr>
        <w:t>查看最优模型并预测：</w:t>
      </w:r>
    </w:p>
    <w:p w:rsidR="002D2AFA" w:rsidRDefault="002D2AFA" w:rsidP="00D95FEB">
      <w:pPr>
        <w:pStyle w:val="af4"/>
        <w:ind w:left="570" w:firstLineChars="0" w:firstLine="0"/>
      </w:pPr>
      <w:r>
        <w:t>best_model = aml.leader</w:t>
      </w:r>
    </w:p>
    <w:p w:rsidR="002D2AFA" w:rsidRDefault="002D2AFA" w:rsidP="00D95FEB">
      <w:pPr>
        <w:pStyle w:val="af4"/>
        <w:ind w:left="570" w:firstLineChars="0" w:firstLine="0"/>
      </w:pPr>
      <w:r>
        <w:t>predictions = best_model.predict(test)</w:t>
      </w:r>
    </w:p>
    <w:p w:rsidR="002D2AFA" w:rsidRDefault="002D2AFA" w:rsidP="00D95FEB">
      <w:pPr>
        <w:pStyle w:val="af4"/>
        <w:ind w:left="570" w:firstLineChars="0" w:firstLine="0"/>
      </w:pPr>
      <w:r>
        <w:rPr>
          <w:rFonts w:hint="eastAsia"/>
        </w:rPr>
        <w:t>可以通过</w:t>
      </w:r>
      <w:r>
        <w:rPr>
          <w:rFonts w:hint="eastAsia"/>
        </w:rPr>
        <w:t xml:space="preserve"> AutoML </w:t>
      </w:r>
      <w:r>
        <w:rPr>
          <w:rFonts w:hint="eastAsia"/>
        </w:rPr>
        <w:t>自动选择最佳的</w:t>
      </w:r>
      <w:r>
        <w:rPr>
          <w:rFonts w:hint="eastAsia"/>
        </w:rPr>
        <w:t>GBM</w:t>
      </w:r>
      <w:r>
        <w:rPr>
          <w:rFonts w:hint="eastAsia"/>
        </w:rPr>
        <w:t>、</w:t>
      </w:r>
      <w:r>
        <w:rPr>
          <w:rFonts w:hint="eastAsia"/>
        </w:rPr>
        <w:t>XGBoost</w:t>
      </w:r>
      <w:r>
        <w:rPr>
          <w:rFonts w:hint="eastAsia"/>
        </w:rPr>
        <w:t>、</w:t>
      </w:r>
      <w:r>
        <w:rPr>
          <w:rFonts w:hint="eastAsia"/>
        </w:rPr>
        <w:t>Stack Ensemble</w:t>
      </w:r>
      <w:r>
        <w:rPr>
          <w:rFonts w:hint="eastAsia"/>
        </w:rPr>
        <w:t>等模型。</w:t>
      </w:r>
    </w:p>
    <w:p w:rsidR="002D2AFA" w:rsidRDefault="002D2AFA" w:rsidP="002D2AFA">
      <w:pPr>
        <w:ind w:firstLine="210"/>
      </w:pPr>
      <w:r>
        <w:rPr>
          <w:rFonts w:hint="eastAsia"/>
        </w:rPr>
        <w:t xml:space="preserve">3. </w:t>
      </w:r>
      <w:r>
        <w:rPr>
          <w:rFonts w:hint="eastAsia"/>
        </w:rPr>
        <w:t>特征重要性解释</w:t>
      </w:r>
    </w:p>
    <w:p w:rsidR="002D2AFA" w:rsidRDefault="002D2AFA" w:rsidP="00D95FEB">
      <w:pPr>
        <w:pStyle w:val="af4"/>
        <w:ind w:left="570" w:firstLineChars="0" w:firstLine="0"/>
      </w:pPr>
      <w:r>
        <w:rPr>
          <w:rFonts w:hint="eastAsia"/>
        </w:rPr>
        <w:t>可以通过查看特征重要性（</w:t>
      </w:r>
      <w:r>
        <w:rPr>
          <w:rFonts w:hint="eastAsia"/>
        </w:rPr>
        <w:t>feature importance</w:t>
      </w:r>
      <w:r>
        <w:rPr>
          <w:rFonts w:hint="eastAsia"/>
        </w:rPr>
        <w:t>）来分析哪些滞后特征、滑动特征对未来预测最有贡献。</w:t>
      </w:r>
    </w:p>
    <w:p w:rsidR="002D2AFA" w:rsidRDefault="002D2AFA" w:rsidP="00D95FEB">
      <w:pPr>
        <w:pStyle w:val="af4"/>
        <w:ind w:left="570" w:firstLineChars="0" w:firstLine="0"/>
      </w:pPr>
      <w:r>
        <w:t>best_model.varimp()</w:t>
      </w:r>
    </w:p>
    <w:p w:rsidR="002D2AFA" w:rsidRDefault="002D2AFA" w:rsidP="009263EF">
      <w:pPr>
        <w:pStyle w:val="2"/>
      </w:pPr>
      <w:r>
        <w:rPr>
          <w:rFonts w:hint="eastAsia"/>
        </w:rPr>
        <w:lastRenderedPageBreak/>
        <w:t>H2O</w:t>
      </w:r>
      <w:r>
        <w:rPr>
          <w:rFonts w:hint="eastAsia"/>
        </w:rPr>
        <w:t>做时间序列预测的优缺点</w:t>
      </w:r>
    </w:p>
    <w:p w:rsidR="002D2AFA" w:rsidRDefault="002D2AFA" w:rsidP="00D477F9">
      <w:pPr>
        <w:pStyle w:val="af4"/>
        <w:numPr>
          <w:ilvl w:val="0"/>
          <w:numId w:val="10"/>
        </w:numPr>
        <w:ind w:firstLineChars="0"/>
      </w:pPr>
      <w:r>
        <w:rPr>
          <w:rFonts w:hint="eastAsia"/>
        </w:rPr>
        <w:t>优点</w:t>
      </w:r>
    </w:p>
    <w:p w:rsidR="002D2AFA" w:rsidRDefault="002D2AFA" w:rsidP="00D95FEB">
      <w:pPr>
        <w:pStyle w:val="af4"/>
        <w:ind w:left="570" w:firstLineChars="0" w:firstLine="0"/>
      </w:pPr>
      <w:r>
        <w:rPr>
          <w:rFonts w:hint="eastAsia"/>
        </w:rPr>
        <w:t>速度快，适合大规模数据。</w:t>
      </w:r>
    </w:p>
    <w:p w:rsidR="002D2AFA" w:rsidRDefault="002D2AFA" w:rsidP="00D95FEB">
      <w:pPr>
        <w:pStyle w:val="af4"/>
        <w:ind w:left="570" w:firstLineChars="0" w:firstLine="0"/>
      </w:pPr>
      <w:r>
        <w:t>AutoML</w:t>
      </w:r>
      <w:r>
        <w:rPr>
          <w:rFonts w:hint="eastAsia"/>
        </w:rPr>
        <w:t>自动调参，很方便。</w:t>
      </w:r>
    </w:p>
    <w:p w:rsidR="002D2AFA" w:rsidRDefault="002D2AFA" w:rsidP="00D95FEB">
      <w:pPr>
        <w:pStyle w:val="af4"/>
        <w:ind w:left="570" w:firstLineChars="0" w:firstLine="0"/>
      </w:pPr>
      <w:r>
        <w:rPr>
          <w:rFonts w:hint="eastAsia"/>
        </w:rPr>
        <w:t>支持传统强力模型（</w:t>
      </w:r>
      <w:r>
        <w:rPr>
          <w:rFonts w:hint="eastAsia"/>
        </w:rPr>
        <w:t>GBM</w:t>
      </w:r>
      <w:r>
        <w:rPr>
          <w:rFonts w:hint="eastAsia"/>
        </w:rPr>
        <w:t>、</w:t>
      </w:r>
      <w:r>
        <w:rPr>
          <w:rFonts w:hint="eastAsia"/>
        </w:rPr>
        <w:t>XGBoost</w:t>
      </w:r>
      <w:r>
        <w:rPr>
          <w:rFonts w:hint="eastAsia"/>
        </w:rPr>
        <w:t>、</w:t>
      </w:r>
      <w:r>
        <w:rPr>
          <w:rFonts w:hint="eastAsia"/>
        </w:rPr>
        <w:t>Stacking</w:t>
      </w:r>
      <w:r>
        <w:rPr>
          <w:rFonts w:hint="eastAsia"/>
        </w:rPr>
        <w:t>等），预测精度不错。</w:t>
      </w:r>
    </w:p>
    <w:p w:rsidR="002D2AFA" w:rsidRDefault="002D2AFA" w:rsidP="00D95FEB">
      <w:pPr>
        <w:pStyle w:val="af4"/>
        <w:ind w:left="570" w:firstLineChars="0" w:firstLine="0"/>
      </w:pPr>
      <w:r>
        <w:rPr>
          <w:rFonts w:hint="eastAsia"/>
        </w:rPr>
        <w:t>简单问题（单变量趋势、短期预测）很好用。</w:t>
      </w:r>
    </w:p>
    <w:p w:rsidR="002D2AFA" w:rsidRDefault="002D2AFA" w:rsidP="00D477F9">
      <w:pPr>
        <w:pStyle w:val="af4"/>
        <w:numPr>
          <w:ilvl w:val="0"/>
          <w:numId w:val="10"/>
        </w:numPr>
        <w:ind w:firstLineChars="0"/>
      </w:pPr>
      <w:r>
        <w:rPr>
          <w:rFonts w:hint="eastAsia"/>
        </w:rPr>
        <w:t>缺点</w:t>
      </w:r>
    </w:p>
    <w:p w:rsidR="002D2AFA" w:rsidRPr="009263EF" w:rsidRDefault="002D2AFA" w:rsidP="00D95FEB">
      <w:pPr>
        <w:pStyle w:val="af4"/>
        <w:ind w:left="570" w:firstLineChars="0" w:firstLine="0"/>
      </w:pPr>
      <w:r w:rsidRPr="009263EF">
        <w:rPr>
          <w:rFonts w:hint="eastAsia"/>
        </w:rPr>
        <w:t>不能自动捕捉时间依赖性（不像</w:t>
      </w:r>
      <w:r w:rsidRPr="009263EF">
        <w:t>LSTM</w:t>
      </w:r>
      <w:r w:rsidRPr="009263EF">
        <w:rPr>
          <w:rFonts w:hint="eastAsia"/>
        </w:rPr>
        <w:t>那样天然建模时间）。</w:t>
      </w:r>
    </w:p>
    <w:p w:rsidR="002D2AFA" w:rsidRPr="009263EF" w:rsidRDefault="002D2AFA" w:rsidP="00D95FEB">
      <w:pPr>
        <w:pStyle w:val="af4"/>
        <w:ind w:left="570" w:firstLineChars="0" w:firstLine="0"/>
      </w:pPr>
      <w:r w:rsidRPr="009263EF">
        <w:rPr>
          <w:rFonts w:hint="eastAsia"/>
        </w:rPr>
        <w:t>不能直接预测未来时间点序列（如一口气预测未来</w:t>
      </w:r>
      <w:r w:rsidRPr="009263EF">
        <w:t>30</w:t>
      </w:r>
      <w:r w:rsidRPr="009263EF">
        <w:rPr>
          <w:rFonts w:hint="eastAsia"/>
        </w:rPr>
        <w:t>天连续数值）。</w:t>
      </w:r>
    </w:p>
    <w:p w:rsidR="002D2AFA" w:rsidRPr="009263EF" w:rsidRDefault="002D2AFA" w:rsidP="00D95FEB">
      <w:pPr>
        <w:pStyle w:val="af4"/>
        <w:ind w:left="570" w:firstLineChars="0" w:firstLine="0"/>
      </w:pPr>
      <w:r w:rsidRPr="009263EF">
        <w:rPr>
          <w:rFonts w:hint="eastAsia"/>
        </w:rPr>
        <w:t>需要手动做时间序列特征工程。</w:t>
      </w:r>
    </w:p>
    <w:p w:rsidR="002D2AFA" w:rsidRPr="009263EF" w:rsidRDefault="002D2AFA" w:rsidP="00D95FEB">
      <w:pPr>
        <w:pStyle w:val="af4"/>
        <w:ind w:left="570" w:firstLineChars="0" w:firstLine="0"/>
      </w:pPr>
      <w:r w:rsidRPr="009263EF">
        <w:rPr>
          <w:rFonts w:hint="eastAsia"/>
        </w:rPr>
        <w:t>不适合处理超复杂的长期依赖问题（比如硬盘多个健康指标长期交互影响）。</w:t>
      </w:r>
    </w:p>
    <w:p w:rsidR="002D2AFA" w:rsidRDefault="002D2AFA" w:rsidP="009263EF">
      <w:pPr>
        <w:pStyle w:val="2"/>
      </w:pPr>
      <w:r>
        <w:rPr>
          <w:rFonts w:hint="eastAsia"/>
        </w:rPr>
        <w:t>适合用</w:t>
      </w:r>
      <w:r>
        <w:rPr>
          <w:rFonts w:hint="eastAsia"/>
        </w:rPr>
        <w:t>H2O</w:t>
      </w:r>
      <w:r>
        <w:rPr>
          <w:rFonts w:hint="eastAsia"/>
        </w:rPr>
        <w:t>的时间序列预测任务示例</w:t>
      </w:r>
    </w:p>
    <w:p w:rsidR="002D2AFA" w:rsidRDefault="002D2AFA" w:rsidP="002D2AFA">
      <w:pPr>
        <w:ind w:firstLine="210"/>
      </w:pPr>
      <w:r>
        <w:rPr>
          <w:rFonts w:hint="eastAsia"/>
        </w:rPr>
        <w:t>硬盘坏道数短期预测（</w:t>
      </w:r>
      <w:r>
        <w:rPr>
          <w:rFonts w:hint="eastAsia"/>
        </w:rPr>
        <w:t>5</w:t>
      </w:r>
      <w:r>
        <w:rPr>
          <w:rFonts w:hint="eastAsia"/>
        </w:rPr>
        <w:t>天、</w:t>
      </w:r>
      <w:r>
        <w:rPr>
          <w:rFonts w:hint="eastAsia"/>
        </w:rPr>
        <w:t>7</w:t>
      </w:r>
      <w:r>
        <w:rPr>
          <w:rFonts w:hint="eastAsia"/>
        </w:rPr>
        <w:t>天坏道数）。</w:t>
      </w:r>
    </w:p>
    <w:p w:rsidR="002D2AFA" w:rsidRDefault="002D2AFA" w:rsidP="002D2AFA">
      <w:pPr>
        <w:ind w:firstLine="210"/>
      </w:pPr>
      <w:r>
        <w:rPr>
          <w:rFonts w:hint="eastAsia"/>
        </w:rPr>
        <w:t>硬盘达到故障阈值的剩余天数预测（回归问题）。</w:t>
      </w:r>
    </w:p>
    <w:p w:rsidR="002D2AFA" w:rsidRDefault="002D2AFA" w:rsidP="002D2AFA">
      <w:pPr>
        <w:ind w:firstLine="210"/>
      </w:pPr>
      <w:r>
        <w:rPr>
          <w:rFonts w:hint="eastAsia"/>
        </w:rPr>
        <w:t>未来是否发生硬盘故障（分类问题）。</w:t>
      </w:r>
    </w:p>
    <w:p w:rsidR="002D2AFA" w:rsidRDefault="002D2AFA" w:rsidP="002D2AFA">
      <w:pPr>
        <w:ind w:firstLine="210"/>
      </w:pPr>
      <w:r>
        <w:rPr>
          <w:rFonts w:hint="eastAsia"/>
        </w:rPr>
        <w:t>基于一组固定周期（每天或每小时）的采样数据，预测短期趋势变化。</w:t>
      </w:r>
    </w:p>
    <w:p w:rsidR="009263EF" w:rsidRDefault="009263EF" w:rsidP="009263EF">
      <w:pPr>
        <w:pStyle w:val="2"/>
      </w:pPr>
      <w:r>
        <w:rPr>
          <w:rFonts w:hint="eastAsia"/>
        </w:rPr>
        <w:t>H2O</w:t>
      </w:r>
      <w:r>
        <w:rPr>
          <w:rFonts w:hint="eastAsia"/>
        </w:rPr>
        <w:t>适合单因素时间序列预测</w:t>
      </w:r>
    </w:p>
    <w:p w:rsidR="002D2AFA" w:rsidRDefault="002D2AFA" w:rsidP="002D2AFA">
      <w:pPr>
        <w:ind w:firstLine="210"/>
      </w:pPr>
      <w:r>
        <w:rPr>
          <w:rFonts w:hint="eastAsia"/>
        </w:rPr>
        <w:t xml:space="preserve">H2O </w:t>
      </w:r>
      <w:r>
        <w:rPr>
          <w:rFonts w:hint="eastAsia"/>
        </w:rPr>
        <w:t>绝对能够胜任单因素（如坏道数）导致的硬盘不可用时间序列预测任务。</w:t>
      </w:r>
    </w:p>
    <w:p w:rsidR="002D2AFA" w:rsidRDefault="002D2AFA" w:rsidP="002D2AFA">
      <w:pPr>
        <w:ind w:firstLine="210"/>
      </w:pPr>
      <w:r>
        <w:rPr>
          <w:rFonts w:hint="eastAsia"/>
        </w:rPr>
        <w:t>如果数据只涉及</w:t>
      </w:r>
      <w:r>
        <w:rPr>
          <w:rFonts w:hint="eastAsia"/>
        </w:rPr>
        <w:t xml:space="preserve"> </w:t>
      </w:r>
      <w:r>
        <w:rPr>
          <w:rFonts w:hint="eastAsia"/>
        </w:rPr>
        <w:t>坏道数</w:t>
      </w:r>
      <w:r>
        <w:rPr>
          <w:rFonts w:hint="eastAsia"/>
        </w:rPr>
        <w:t xml:space="preserve"> </w:t>
      </w:r>
      <w:r>
        <w:rPr>
          <w:rFonts w:hint="eastAsia"/>
        </w:rPr>
        <w:t>这一单一因素，且目标是基于历史坏道数预测硬盘何时达到不可用状态（例如，坏道数超过某个阈值），那么</w:t>
      </w:r>
      <w:r>
        <w:rPr>
          <w:rFonts w:hint="eastAsia"/>
        </w:rPr>
        <w:t xml:space="preserve"> H2O </w:t>
      </w:r>
      <w:r>
        <w:rPr>
          <w:rFonts w:hint="eastAsia"/>
        </w:rPr>
        <w:t>的</w:t>
      </w:r>
      <w:r>
        <w:rPr>
          <w:rFonts w:hint="eastAsia"/>
        </w:rPr>
        <w:t xml:space="preserve"> AutoML </w:t>
      </w:r>
      <w:r>
        <w:rPr>
          <w:rFonts w:hint="eastAsia"/>
        </w:rPr>
        <w:t>或回归模型可以非常高效地完成这个任务。</w:t>
      </w:r>
    </w:p>
    <w:p w:rsidR="002D2AFA" w:rsidRDefault="002D2AFA" w:rsidP="002D2AFA">
      <w:pPr>
        <w:ind w:firstLine="210"/>
      </w:pPr>
      <w:r>
        <w:rPr>
          <w:rFonts w:hint="eastAsia"/>
        </w:rPr>
        <w:t>为什么</w:t>
      </w:r>
      <w:r>
        <w:rPr>
          <w:rFonts w:hint="eastAsia"/>
        </w:rPr>
        <w:t xml:space="preserve"> H2O </w:t>
      </w:r>
      <w:r>
        <w:rPr>
          <w:rFonts w:hint="eastAsia"/>
        </w:rPr>
        <w:t>可以胜任单因素时间序列预测任务？</w:t>
      </w:r>
    </w:p>
    <w:p w:rsidR="002D2AFA" w:rsidRDefault="002D2AFA" w:rsidP="00D477F9">
      <w:pPr>
        <w:pStyle w:val="af4"/>
        <w:numPr>
          <w:ilvl w:val="0"/>
          <w:numId w:val="11"/>
        </w:numPr>
        <w:ind w:firstLineChars="0"/>
      </w:pPr>
      <w:r>
        <w:rPr>
          <w:rFonts w:hint="eastAsia"/>
        </w:rPr>
        <w:t>回归模型适用：</w:t>
      </w:r>
    </w:p>
    <w:p w:rsidR="002D2AFA" w:rsidRDefault="002D2AFA" w:rsidP="009263EF">
      <w:pPr>
        <w:pStyle w:val="af4"/>
        <w:ind w:left="570" w:firstLineChars="0" w:firstLine="0"/>
      </w:pPr>
      <w:r>
        <w:rPr>
          <w:rFonts w:hint="eastAsia"/>
        </w:rPr>
        <w:t>如果你将坏道数作为唯一的特征输入，</w:t>
      </w:r>
      <w:r>
        <w:rPr>
          <w:rFonts w:hint="eastAsia"/>
        </w:rPr>
        <w:t>H2O</w:t>
      </w:r>
      <w:r>
        <w:rPr>
          <w:rFonts w:hint="eastAsia"/>
        </w:rPr>
        <w:t>的</w:t>
      </w:r>
      <w:r>
        <w:rPr>
          <w:rFonts w:hint="eastAsia"/>
        </w:rPr>
        <w:t xml:space="preserve"> AutoML </w:t>
      </w:r>
      <w:r>
        <w:rPr>
          <w:rFonts w:hint="eastAsia"/>
        </w:rPr>
        <w:t>可以帮助你训练多种回归模型（如</w:t>
      </w:r>
      <w:r>
        <w:rPr>
          <w:rFonts w:hint="eastAsia"/>
        </w:rPr>
        <w:t xml:space="preserve"> GBM</w:t>
      </w:r>
      <w:r>
        <w:rPr>
          <w:rFonts w:hint="eastAsia"/>
        </w:rPr>
        <w:t>、随机森林、</w:t>
      </w:r>
      <w:r>
        <w:rPr>
          <w:rFonts w:hint="eastAsia"/>
        </w:rPr>
        <w:t xml:space="preserve">GLM </w:t>
      </w:r>
      <w:r>
        <w:rPr>
          <w:rFonts w:hint="eastAsia"/>
        </w:rPr>
        <w:t>等），来预测硬盘何时会达到不可用状态（即坏道数超出设定的阈值）。</w:t>
      </w:r>
    </w:p>
    <w:p w:rsidR="002D2AFA" w:rsidRDefault="002D2AFA" w:rsidP="009263EF">
      <w:pPr>
        <w:pStyle w:val="af4"/>
        <w:ind w:left="570" w:firstLineChars="0" w:firstLine="0"/>
      </w:pPr>
      <w:r>
        <w:rPr>
          <w:rFonts w:hint="eastAsia"/>
        </w:rPr>
        <w:t>可以使用</w:t>
      </w:r>
      <w:r>
        <w:rPr>
          <w:rFonts w:hint="eastAsia"/>
        </w:rPr>
        <w:t xml:space="preserve"> H2OAutoML </w:t>
      </w:r>
      <w:r>
        <w:rPr>
          <w:rFonts w:hint="eastAsia"/>
        </w:rPr>
        <w:t>快速尝试多种算法，并找到最适合该问题的模型。</w:t>
      </w:r>
    </w:p>
    <w:p w:rsidR="002D2AFA" w:rsidRDefault="002D2AFA" w:rsidP="00D477F9">
      <w:pPr>
        <w:pStyle w:val="af4"/>
        <w:numPr>
          <w:ilvl w:val="0"/>
          <w:numId w:val="11"/>
        </w:numPr>
        <w:ind w:firstLineChars="0"/>
      </w:pPr>
      <w:r>
        <w:rPr>
          <w:rFonts w:hint="eastAsia"/>
        </w:rPr>
        <w:t>数据要求较低：</w:t>
      </w:r>
    </w:p>
    <w:p w:rsidR="002D2AFA" w:rsidRDefault="002D2AFA" w:rsidP="009263EF">
      <w:pPr>
        <w:pStyle w:val="af4"/>
        <w:ind w:left="570" w:firstLineChars="0" w:firstLine="0"/>
      </w:pPr>
      <w:r>
        <w:rPr>
          <w:rFonts w:hint="eastAsia"/>
        </w:rPr>
        <w:t>当只有单一特征（例如坏道数）时，数据预处理相对简单，你不需要复杂的时间序列特征工程。</w:t>
      </w:r>
    </w:p>
    <w:p w:rsidR="002D2AFA" w:rsidRDefault="002D2AFA" w:rsidP="009263EF">
      <w:pPr>
        <w:pStyle w:val="af4"/>
        <w:ind w:left="570" w:firstLineChars="0" w:firstLine="0"/>
      </w:pPr>
      <w:r>
        <w:rPr>
          <w:rFonts w:hint="eastAsia"/>
        </w:rPr>
        <w:t>你只需要构建滞后特征（例如，前几天的坏道数）和其他基本特征，就能开始建模。</w:t>
      </w:r>
    </w:p>
    <w:p w:rsidR="002D2AFA" w:rsidRDefault="002D2AFA" w:rsidP="00D477F9">
      <w:pPr>
        <w:pStyle w:val="af4"/>
        <w:numPr>
          <w:ilvl w:val="0"/>
          <w:numId w:val="11"/>
        </w:numPr>
        <w:ind w:firstLineChars="0"/>
      </w:pPr>
      <w:r>
        <w:rPr>
          <w:rFonts w:hint="eastAsia"/>
        </w:rPr>
        <w:t>趋势和变化捕捉：</w:t>
      </w:r>
    </w:p>
    <w:p w:rsidR="002D2AFA" w:rsidRDefault="002D2AFA" w:rsidP="009263EF">
      <w:pPr>
        <w:pStyle w:val="af4"/>
        <w:ind w:left="570" w:firstLineChars="0" w:firstLine="0"/>
      </w:pPr>
      <w:r>
        <w:rPr>
          <w:rFonts w:hint="eastAsia"/>
        </w:rPr>
        <w:t xml:space="preserve">H2O </w:t>
      </w:r>
      <w:r>
        <w:rPr>
          <w:rFonts w:hint="eastAsia"/>
        </w:rPr>
        <w:t>的回归模型和</w:t>
      </w:r>
      <w:r>
        <w:rPr>
          <w:rFonts w:hint="eastAsia"/>
        </w:rPr>
        <w:t xml:space="preserve"> AutoML </w:t>
      </w:r>
      <w:r>
        <w:rPr>
          <w:rFonts w:hint="eastAsia"/>
        </w:rPr>
        <w:t>能够自动捕捉坏道数随时间的增长趋势，尽管它不能像</w:t>
      </w:r>
      <w:r>
        <w:rPr>
          <w:rFonts w:hint="eastAsia"/>
        </w:rPr>
        <w:t xml:space="preserve"> LSTM </w:t>
      </w:r>
      <w:r>
        <w:rPr>
          <w:rFonts w:hint="eastAsia"/>
        </w:rPr>
        <w:t>那样处理长期时间依赖性，但它足以应对较短时间序列数据，特别是在坏道数变化相对平稳的情况下。</w:t>
      </w:r>
    </w:p>
    <w:p w:rsidR="002D2AFA" w:rsidRDefault="002D2AFA" w:rsidP="002D2AFA">
      <w:pPr>
        <w:ind w:firstLine="210"/>
      </w:pPr>
      <w:r>
        <w:rPr>
          <w:rFonts w:hint="eastAsia"/>
        </w:rPr>
        <w:t xml:space="preserve">H2O </w:t>
      </w:r>
      <w:r>
        <w:rPr>
          <w:rFonts w:hint="eastAsia"/>
        </w:rPr>
        <w:t>的使用场景</w:t>
      </w:r>
    </w:p>
    <w:p w:rsidR="002D2AFA" w:rsidRDefault="002D2AFA" w:rsidP="00D477F9">
      <w:pPr>
        <w:pStyle w:val="af4"/>
        <w:numPr>
          <w:ilvl w:val="0"/>
          <w:numId w:val="12"/>
        </w:numPr>
        <w:ind w:firstLineChars="0"/>
      </w:pPr>
      <w:r>
        <w:rPr>
          <w:rFonts w:hint="eastAsia"/>
        </w:rPr>
        <w:t>回归预测（预测坏道数何时达到阈值）</w:t>
      </w:r>
    </w:p>
    <w:p w:rsidR="002D2AFA" w:rsidRDefault="002D2AFA" w:rsidP="009263EF">
      <w:pPr>
        <w:pStyle w:val="af4"/>
        <w:ind w:left="570" w:firstLineChars="0" w:firstLine="0"/>
      </w:pPr>
      <w:r>
        <w:rPr>
          <w:rFonts w:hint="eastAsia"/>
        </w:rPr>
        <w:t>假设已经确定了一个坏道数的阈值（例如</w:t>
      </w:r>
      <w:r>
        <w:rPr>
          <w:rFonts w:hint="eastAsia"/>
        </w:rPr>
        <w:t xml:space="preserve"> 10</w:t>
      </w:r>
      <w:r>
        <w:rPr>
          <w:rFonts w:hint="eastAsia"/>
        </w:rPr>
        <w:t>），</w:t>
      </w:r>
      <w:r>
        <w:rPr>
          <w:rFonts w:hint="eastAsia"/>
        </w:rPr>
        <w:t xml:space="preserve">H2O </w:t>
      </w:r>
      <w:r>
        <w:rPr>
          <w:rFonts w:hint="eastAsia"/>
        </w:rPr>
        <w:t>作为回归模型能够基于历史坏道数数据来预测未来在多少天后坏道数会达到这个阈值，从而得出硬盘的不可用时间点。</w:t>
      </w:r>
    </w:p>
    <w:p w:rsidR="002D2AFA" w:rsidRDefault="002D2AFA" w:rsidP="00D477F9">
      <w:pPr>
        <w:pStyle w:val="af4"/>
        <w:numPr>
          <w:ilvl w:val="0"/>
          <w:numId w:val="12"/>
        </w:numPr>
        <w:ind w:firstLineChars="0"/>
      </w:pPr>
      <w:r>
        <w:rPr>
          <w:rFonts w:hint="eastAsia"/>
        </w:rPr>
        <w:lastRenderedPageBreak/>
        <w:t>简单的时间序列任务：</w:t>
      </w:r>
    </w:p>
    <w:p w:rsidR="002D2AFA" w:rsidRDefault="002D2AFA" w:rsidP="009263EF">
      <w:pPr>
        <w:pStyle w:val="af4"/>
        <w:ind w:left="570" w:firstLineChars="0" w:firstLine="0"/>
      </w:pPr>
      <w:r>
        <w:rPr>
          <w:rFonts w:hint="eastAsia"/>
        </w:rPr>
        <w:t xml:space="preserve">H2OAutoML </w:t>
      </w:r>
      <w:r>
        <w:rPr>
          <w:rFonts w:hint="eastAsia"/>
        </w:rPr>
        <w:t>适用于较短的时间序列预测任务，例如预测未来</w:t>
      </w:r>
      <w:r>
        <w:rPr>
          <w:rFonts w:hint="eastAsia"/>
        </w:rPr>
        <w:t xml:space="preserve"> 7 </w:t>
      </w:r>
      <w:r>
        <w:rPr>
          <w:rFonts w:hint="eastAsia"/>
        </w:rPr>
        <w:t>天内坏道数的变化趋势。</w:t>
      </w:r>
    </w:p>
    <w:p w:rsidR="002D2AFA" w:rsidRDefault="002D2AFA" w:rsidP="009263EF">
      <w:pPr>
        <w:pStyle w:val="af4"/>
        <w:ind w:left="570" w:firstLineChars="0" w:firstLine="0"/>
      </w:pPr>
      <w:r>
        <w:rPr>
          <w:rFonts w:hint="eastAsia"/>
        </w:rPr>
        <w:t>如果坏道数的增长是线性或平稳的，</w:t>
      </w:r>
      <w:r>
        <w:rPr>
          <w:rFonts w:hint="eastAsia"/>
        </w:rPr>
        <w:t xml:space="preserve">H2OAutoML </w:t>
      </w:r>
      <w:r>
        <w:rPr>
          <w:rFonts w:hint="eastAsia"/>
        </w:rPr>
        <w:t>能很好地捕捉这些简单的趋势。</w:t>
      </w:r>
    </w:p>
    <w:p w:rsidR="002D2AFA" w:rsidRDefault="002D2AFA" w:rsidP="00D477F9">
      <w:pPr>
        <w:pStyle w:val="2"/>
        <w:numPr>
          <w:ilvl w:val="1"/>
          <w:numId w:val="7"/>
        </w:numPr>
      </w:pPr>
      <w:r>
        <w:rPr>
          <w:rFonts w:hint="eastAsia"/>
        </w:rPr>
        <w:t>H2O</w:t>
      </w:r>
      <w:r>
        <w:rPr>
          <w:rFonts w:hint="eastAsia"/>
        </w:rPr>
        <w:t>的实测经验对多因素时间序列预测有用</w:t>
      </w:r>
    </w:p>
    <w:p w:rsidR="002D2AFA" w:rsidRDefault="002D2AFA" w:rsidP="002D2AFA">
      <w:pPr>
        <w:ind w:firstLine="210"/>
      </w:pPr>
      <w:r>
        <w:rPr>
          <w:rFonts w:hint="eastAsia"/>
        </w:rPr>
        <w:t>通过</w:t>
      </w:r>
      <w:r>
        <w:rPr>
          <w:rFonts w:hint="eastAsia"/>
        </w:rPr>
        <w:t xml:space="preserve"> H2O </w:t>
      </w:r>
      <w:r>
        <w:rPr>
          <w:rFonts w:hint="eastAsia"/>
        </w:rPr>
        <w:t>实测经验来掌握和解决</w:t>
      </w:r>
      <w:r>
        <w:rPr>
          <w:rFonts w:hint="eastAsia"/>
        </w:rPr>
        <w:t xml:space="preserve"> </w:t>
      </w:r>
      <w:r>
        <w:rPr>
          <w:rFonts w:hint="eastAsia"/>
        </w:rPr>
        <w:t>简单时间序列预测问题，对于后续处理多因素时间序列预测非常有帮助的。具体来说，使用</w:t>
      </w:r>
      <w:r>
        <w:rPr>
          <w:rFonts w:hint="eastAsia"/>
        </w:rPr>
        <w:t xml:space="preserve"> H2O </w:t>
      </w:r>
      <w:r>
        <w:rPr>
          <w:rFonts w:hint="eastAsia"/>
        </w:rPr>
        <w:t>和传统机器学习模型（如回归模型、</w:t>
      </w:r>
      <w:r>
        <w:rPr>
          <w:rFonts w:hint="eastAsia"/>
        </w:rPr>
        <w:t>GBM</w:t>
      </w:r>
      <w:r>
        <w:rPr>
          <w:rFonts w:hint="eastAsia"/>
        </w:rPr>
        <w:t>、随机森林等）对单一因素（如坏道数）的预测可以帮助你：</w:t>
      </w:r>
    </w:p>
    <w:p w:rsidR="002D2AFA" w:rsidRDefault="002D2AFA" w:rsidP="00D477F9">
      <w:pPr>
        <w:pStyle w:val="af4"/>
        <w:numPr>
          <w:ilvl w:val="0"/>
          <w:numId w:val="14"/>
        </w:numPr>
        <w:ind w:firstLineChars="0"/>
      </w:pPr>
      <w:r>
        <w:rPr>
          <w:rFonts w:hint="eastAsia"/>
        </w:rPr>
        <w:t>积累数据处理经验，例如如何进行</w:t>
      </w:r>
      <w:r>
        <w:rPr>
          <w:rFonts w:hint="eastAsia"/>
        </w:rPr>
        <w:t xml:space="preserve"> </w:t>
      </w:r>
      <w:r>
        <w:rPr>
          <w:rFonts w:hint="eastAsia"/>
        </w:rPr>
        <w:t>特征工程、如何生成</w:t>
      </w:r>
      <w:r>
        <w:rPr>
          <w:rFonts w:hint="eastAsia"/>
        </w:rPr>
        <w:t xml:space="preserve"> </w:t>
      </w:r>
      <w:r>
        <w:rPr>
          <w:rFonts w:hint="eastAsia"/>
        </w:rPr>
        <w:t>滞后特征</w:t>
      </w:r>
      <w:r>
        <w:rPr>
          <w:rFonts w:hint="eastAsia"/>
        </w:rPr>
        <w:t xml:space="preserve"> </w:t>
      </w:r>
      <w:r>
        <w:rPr>
          <w:rFonts w:hint="eastAsia"/>
        </w:rPr>
        <w:t>和</w:t>
      </w:r>
      <w:r>
        <w:rPr>
          <w:rFonts w:hint="eastAsia"/>
        </w:rPr>
        <w:t xml:space="preserve"> </w:t>
      </w:r>
      <w:r>
        <w:rPr>
          <w:rFonts w:hint="eastAsia"/>
        </w:rPr>
        <w:t>时间窗特征，这些技能对于后续处理更复杂的</w:t>
      </w:r>
      <w:r>
        <w:rPr>
          <w:rFonts w:hint="eastAsia"/>
        </w:rPr>
        <w:t xml:space="preserve"> </w:t>
      </w:r>
      <w:r>
        <w:rPr>
          <w:rFonts w:hint="eastAsia"/>
        </w:rPr>
        <w:t>多因素时间序列数据</w:t>
      </w:r>
      <w:r>
        <w:rPr>
          <w:rFonts w:hint="eastAsia"/>
        </w:rPr>
        <w:t xml:space="preserve"> </w:t>
      </w:r>
      <w:r>
        <w:rPr>
          <w:rFonts w:hint="eastAsia"/>
        </w:rPr>
        <w:t>是至关重要的。</w:t>
      </w:r>
    </w:p>
    <w:p w:rsidR="002D2AFA" w:rsidRDefault="002D2AFA" w:rsidP="00D477F9">
      <w:pPr>
        <w:pStyle w:val="af4"/>
        <w:numPr>
          <w:ilvl w:val="0"/>
          <w:numId w:val="14"/>
        </w:numPr>
        <w:ind w:firstLineChars="0"/>
      </w:pPr>
      <w:r>
        <w:rPr>
          <w:rFonts w:hint="eastAsia"/>
        </w:rPr>
        <w:t>理解模型的工作原理，并能够利用</w:t>
      </w:r>
      <w:r>
        <w:rPr>
          <w:rFonts w:hint="eastAsia"/>
        </w:rPr>
        <w:t xml:space="preserve"> H2OAutoML </w:t>
      </w:r>
      <w:r>
        <w:rPr>
          <w:rFonts w:hint="eastAsia"/>
        </w:rPr>
        <w:t>对不同模型进行对比、选择和优化，尤其是在面对多维度时间序列数据时，能够更好地做出模型选择和调整。</w:t>
      </w:r>
    </w:p>
    <w:p w:rsidR="002D2AFA" w:rsidRDefault="002D2AFA" w:rsidP="00D477F9">
      <w:pPr>
        <w:pStyle w:val="af4"/>
        <w:numPr>
          <w:ilvl w:val="0"/>
          <w:numId w:val="14"/>
        </w:numPr>
        <w:ind w:firstLineChars="0"/>
      </w:pPr>
      <w:r>
        <w:rPr>
          <w:rFonts w:hint="eastAsia"/>
        </w:rPr>
        <w:t>特征的重要性分析，通过</w:t>
      </w:r>
      <w:r>
        <w:rPr>
          <w:rFonts w:hint="eastAsia"/>
        </w:rPr>
        <w:t xml:space="preserve"> H2O </w:t>
      </w:r>
      <w:r>
        <w:rPr>
          <w:rFonts w:hint="eastAsia"/>
        </w:rPr>
        <w:t>的回归模型（如</w:t>
      </w:r>
      <w:r>
        <w:rPr>
          <w:rFonts w:hint="eastAsia"/>
        </w:rPr>
        <w:t xml:space="preserve"> GBM</w:t>
      </w:r>
      <w:r>
        <w:rPr>
          <w:rFonts w:hint="eastAsia"/>
        </w:rPr>
        <w:t>、</w:t>
      </w:r>
      <w:r>
        <w:rPr>
          <w:rFonts w:hint="eastAsia"/>
        </w:rPr>
        <w:t xml:space="preserve">XGBoost </w:t>
      </w:r>
      <w:r>
        <w:rPr>
          <w:rFonts w:hint="eastAsia"/>
        </w:rPr>
        <w:t>等），你可以分析单个特征对预测的影响，这有助于你理解在多因素预测任务中，每个特征（如多个</w:t>
      </w:r>
      <w:r>
        <w:rPr>
          <w:rFonts w:hint="eastAsia"/>
        </w:rPr>
        <w:t xml:space="preserve"> SMART </w:t>
      </w:r>
      <w:r>
        <w:rPr>
          <w:rFonts w:hint="eastAsia"/>
        </w:rPr>
        <w:t>指标）对硬盘故障预测的贡献。</w:t>
      </w:r>
    </w:p>
    <w:p w:rsidR="002D2AFA" w:rsidRDefault="002D2AFA" w:rsidP="00D477F9">
      <w:pPr>
        <w:pStyle w:val="af4"/>
        <w:numPr>
          <w:ilvl w:val="0"/>
          <w:numId w:val="14"/>
        </w:numPr>
        <w:ind w:firstLineChars="0"/>
      </w:pPr>
      <w:r>
        <w:rPr>
          <w:rFonts w:hint="eastAsia"/>
        </w:rPr>
        <w:t>模型评估和调优，你可以通过</w:t>
      </w:r>
      <w:r>
        <w:rPr>
          <w:rFonts w:hint="eastAsia"/>
        </w:rPr>
        <w:t xml:space="preserve"> H2OAutoML </w:t>
      </w:r>
      <w:r>
        <w:rPr>
          <w:rFonts w:hint="eastAsia"/>
        </w:rPr>
        <w:t>自动优化参数和调整模型，这种经验在处理</w:t>
      </w:r>
      <w:r>
        <w:rPr>
          <w:rFonts w:hint="eastAsia"/>
        </w:rPr>
        <w:t xml:space="preserve"> </w:t>
      </w:r>
      <w:r>
        <w:rPr>
          <w:rFonts w:hint="eastAsia"/>
        </w:rPr>
        <w:t>更复杂的时间序列任务</w:t>
      </w:r>
      <w:r>
        <w:rPr>
          <w:rFonts w:hint="eastAsia"/>
        </w:rPr>
        <w:t xml:space="preserve"> </w:t>
      </w:r>
      <w:r>
        <w:rPr>
          <w:rFonts w:hint="eastAsia"/>
        </w:rPr>
        <w:t>时能够帮助你快速找到最合适的模型配置。</w:t>
      </w:r>
    </w:p>
    <w:p w:rsidR="002D2AFA" w:rsidRDefault="002D2AFA" w:rsidP="002D2AFA">
      <w:pPr>
        <w:ind w:firstLine="210"/>
      </w:pPr>
      <w:r>
        <w:rPr>
          <w:rFonts w:hint="eastAsia"/>
        </w:rPr>
        <w:t>为什么</w:t>
      </w:r>
      <w:r>
        <w:rPr>
          <w:rFonts w:hint="eastAsia"/>
        </w:rPr>
        <w:t xml:space="preserve"> H2O </w:t>
      </w:r>
      <w:r>
        <w:rPr>
          <w:rFonts w:hint="eastAsia"/>
        </w:rPr>
        <w:t>对后续复杂模型有帮助？</w:t>
      </w:r>
    </w:p>
    <w:p w:rsidR="002D2AFA" w:rsidRDefault="002D2AFA" w:rsidP="00D477F9">
      <w:pPr>
        <w:pStyle w:val="af4"/>
        <w:numPr>
          <w:ilvl w:val="0"/>
          <w:numId w:val="15"/>
        </w:numPr>
        <w:ind w:firstLineChars="0"/>
      </w:pPr>
      <w:r>
        <w:rPr>
          <w:rFonts w:hint="eastAsia"/>
        </w:rPr>
        <w:t>特征工程：</w:t>
      </w:r>
    </w:p>
    <w:p w:rsidR="002D2AFA" w:rsidRDefault="002D2AFA" w:rsidP="00E13971">
      <w:pPr>
        <w:pStyle w:val="af4"/>
        <w:ind w:left="570" w:firstLineChars="0" w:firstLine="0"/>
      </w:pPr>
      <w:r>
        <w:rPr>
          <w:rFonts w:hint="eastAsia"/>
        </w:rPr>
        <w:t>处理单一因素时间序列时，你已经掌握了如何生成滞后特征、滚动窗口特征、周期性特征等，这些是时间序列建模的基础。当面对多因素时间序列时，你需要处理多个变量之间的关系和交互作用，特征工程的技巧将非常重要。</w:t>
      </w:r>
    </w:p>
    <w:p w:rsidR="002D2AFA" w:rsidRDefault="002D2AFA" w:rsidP="00E13971">
      <w:pPr>
        <w:pStyle w:val="af4"/>
        <w:ind w:left="570" w:firstLineChars="0" w:firstLine="0"/>
      </w:pPr>
      <w:r>
        <w:rPr>
          <w:rFonts w:hint="eastAsia"/>
        </w:rPr>
        <w:t>对于多因素时间序列预测，特征选择和提取技巧（如前一周的坏道数、前几天的温度等）能显著影响模型表现。</w:t>
      </w:r>
    </w:p>
    <w:p w:rsidR="002D2AFA" w:rsidRDefault="002D2AFA" w:rsidP="00D477F9">
      <w:pPr>
        <w:pStyle w:val="af4"/>
        <w:numPr>
          <w:ilvl w:val="0"/>
          <w:numId w:val="15"/>
        </w:numPr>
        <w:ind w:firstLineChars="0"/>
      </w:pPr>
      <w:r>
        <w:rPr>
          <w:rFonts w:hint="eastAsia"/>
        </w:rPr>
        <w:t>模型选择与优化：</w:t>
      </w:r>
    </w:p>
    <w:p w:rsidR="002D2AFA" w:rsidRDefault="002D2AFA" w:rsidP="00E13971">
      <w:pPr>
        <w:pStyle w:val="af4"/>
        <w:ind w:left="570" w:firstLineChars="0" w:firstLine="0"/>
      </w:pPr>
      <w:r>
        <w:rPr>
          <w:rFonts w:hint="eastAsia"/>
        </w:rPr>
        <w:t>通过</w:t>
      </w:r>
      <w:r>
        <w:rPr>
          <w:rFonts w:hint="eastAsia"/>
        </w:rPr>
        <w:t xml:space="preserve"> H2O </w:t>
      </w:r>
      <w:r>
        <w:rPr>
          <w:rFonts w:hint="eastAsia"/>
        </w:rPr>
        <w:t>进行的</w:t>
      </w:r>
      <w:r>
        <w:rPr>
          <w:rFonts w:hint="eastAsia"/>
        </w:rPr>
        <w:t xml:space="preserve"> </w:t>
      </w:r>
      <w:r>
        <w:rPr>
          <w:rFonts w:hint="eastAsia"/>
        </w:rPr>
        <w:t>自动建模（如</w:t>
      </w:r>
      <w:r>
        <w:rPr>
          <w:rFonts w:hint="eastAsia"/>
        </w:rPr>
        <w:t xml:space="preserve"> AutoML</w:t>
      </w:r>
      <w:r>
        <w:rPr>
          <w:rFonts w:hint="eastAsia"/>
        </w:rPr>
        <w:t>），你将能够快速理解和比较不同的模型表现（如</w:t>
      </w:r>
      <w:r>
        <w:rPr>
          <w:rFonts w:hint="eastAsia"/>
        </w:rPr>
        <w:t xml:space="preserve"> GBM</w:t>
      </w:r>
      <w:r>
        <w:rPr>
          <w:rFonts w:hint="eastAsia"/>
        </w:rPr>
        <w:t>、随机森林、深度学习模型）。这些经验将帮助你在面对更复杂的时间序列任务时，能够有针对性地选择适合的模型（例如，在多因素时间序列预测中，可能需要更多的</w:t>
      </w:r>
      <w:r>
        <w:rPr>
          <w:rFonts w:hint="eastAsia"/>
        </w:rPr>
        <w:t xml:space="preserve"> </w:t>
      </w:r>
      <w:r>
        <w:rPr>
          <w:rFonts w:hint="eastAsia"/>
        </w:rPr>
        <w:t>深度学习</w:t>
      </w:r>
      <w:r>
        <w:rPr>
          <w:rFonts w:hint="eastAsia"/>
        </w:rPr>
        <w:t xml:space="preserve"> </w:t>
      </w:r>
      <w:r>
        <w:rPr>
          <w:rFonts w:hint="eastAsia"/>
        </w:rPr>
        <w:t>模型，如</w:t>
      </w:r>
      <w:r>
        <w:rPr>
          <w:rFonts w:hint="eastAsia"/>
        </w:rPr>
        <w:t xml:space="preserve"> LSTM </w:t>
      </w:r>
      <w:r>
        <w:rPr>
          <w:rFonts w:hint="eastAsia"/>
        </w:rPr>
        <w:t>或</w:t>
      </w:r>
      <w:r>
        <w:rPr>
          <w:rFonts w:hint="eastAsia"/>
        </w:rPr>
        <w:t xml:space="preserve"> GRU</w:t>
      </w:r>
      <w:r>
        <w:rPr>
          <w:rFonts w:hint="eastAsia"/>
        </w:rPr>
        <w:t>）。</w:t>
      </w:r>
    </w:p>
    <w:p w:rsidR="002D2AFA" w:rsidRDefault="002D2AFA" w:rsidP="00E13971">
      <w:pPr>
        <w:pStyle w:val="af4"/>
        <w:ind w:left="570" w:firstLineChars="0" w:firstLine="0"/>
      </w:pPr>
      <w:r>
        <w:rPr>
          <w:rFonts w:hint="eastAsia"/>
        </w:rPr>
        <w:t>在</w:t>
      </w:r>
      <w:r>
        <w:rPr>
          <w:rFonts w:hint="eastAsia"/>
        </w:rPr>
        <w:t xml:space="preserve"> H2O </w:t>
      </w:r>
      <w:r>
        <w:rPr>
          <w:rFonts w:hint="eastAsia"/>
        </w:rPr>
        <w:t>中使用</w:t>
      </w:r>
      <w:r>
        <w:rPr>
          <w:rFonts w:hint="eastAsia"/>
        </w:rPr>
        <w:t xml:space="preserve"> Grid Search </w:t>
      </w:r>
      <w:r>
        <w:rPr>
          <w:rFonts w:hint="eastAsia"/>
        </w:rPr>
        <w:t>或</w:t>
      </w:r>
      <w:r>
        <w:rPr>
          <w:rFonts w:hint="eastAsia"/>
        </w:rPr>
        <w:t xml:space="preserve"> Random Search </w:t>
      </w:r>
      <w:r>
        <w:rPr>
          <w:rFonts w:hint="eastAsia"/>
        </w:rPr>
        <w:t>调参，能够让你对模型的调优有更深入的了解，这对于多因素建模时的</w:t>
      </w:r>
      <w:r>
        <w:rPr>
          <w:rFonts w:hint="eastAsia"/>
        </w:rPr>
        <w:t xml:space="preserve"> </w:t>
      </w:r>
      <w:r>
        <w:rPr>
          <w:rFonts w:hint="eastAsia"/>
        </w:rPr>
        <w:t>超参数优化</w:t>
      </w:r>
      <w:r>
        <w:rPr>
          <w:rFonts w:hint="eastAsia"/>
        </w:rPr>
        <w:t xml:space="preserve"> </w:t>
      </w:r>
      <w:r>
        <w:rPr>
          <w:rFonts w:hint="eastAsia"/>
        </w:rPr>
        <w:t>很有帮助。</w:t>
      </w:r>
    </w:p>
    <w:p w:rsidR="002D2AFA" w:rsidRDefault="002D2AFA" w:rsidP="00D477F9">
      <w:pPr>
        <w:pStyle w:val="af4"/>
        <w:numPr>
          <w:ilvl w:val="0"/>
          <w:numId w:val="15"/>
        </w:numPr>
        <w:ind w:firstLineChars="0"/>
      </w:pPr>
      <w:r>
        <w:rPr>
          <w:rFonts w:hint="eastAsia"/>
        </w:rPr>
        <w:t>模型解释与可解释性：</w:t>
      </w:r>
    </w:p>
    <w:p w:rsidR="002D2AFA" w:rsidRDefault="002D2AFA" w:rsidP="00E13971">
      <w:pPr>
        <w:pStyle w:val="af4"/>
        <w:ind w:left="570" w:firstLineChars="0" w:firstLine="0"/>
      </w:pPr>
      <w:r>
        <w:rPr>
          <w:rFonts w:hint="eastAsia"/>
        </w:rPr>
        <w:t>在</w:t>
      </w:r>
      <w:r>
        <w:rPr>
          <w:rFonts w:hint="eastAsia"/>
        </w:rPr>
        <w:t xml:space="preserve"> </w:t>
      </w:r>
      <w:r>
        <w:rPr>
          <w:rFonts w:hint="eastAsia"/>
        </w:rPr>
        <w:t>单一因素</w:t>
      </w:r>
      <w:r>
        <w:rPr>
          <w:rFonts w:hint="eastAsia"/>
        </w:rPr>
        <w:t xml:space="preserve"> </w:t>
      </w:r>
      <w:r>
        <w:rPr>
          <w:rFonts w:hint="eastAsia"/>
        </w:rPr>
        <w:t>的回归任务中，你可以使用</w:t>
      </w:r>
      <w:r>
        <w:rPr>
          <w:rFonts w:hint="eastAsia"/>
        </w:rPr>
        <w:t xml:space="preserve"> H2O </w:t>
      </w:r>
      <w:r>
        <w:rPr>
          <w:rFonts w:hint="eastAsia"/>
        </w:rPr>
        <w:t>提供的特征重要性分析工具来理解每个特征对预测的贡献，这同样适用于多因素任务。</w:t>
      </w:r>
    </w:p>
    <w:p w:rsidR="002D2AFA" w:rsidRDefault="002D2AFA" w:rsidP="00E13971">
      <w:pPr>
        <w:pStyle w:val="af4"/>
        <w:ind w:left="570" w:firstLineChars="0" w:firstLine="0"/>
      </w:pPr>
      <w:r>
        <w:rPr>
          <w:rFonts w:hint="eastAsia"/>
        </w:rPr>
        <w:t>对于</w:t>
      </w:r>
      <w:r>
        <w:rPr>
          <w:rFonts w:hint="eastAsia"/>
        </w:rPr>
        <w:t xml:space="preserve"> </w:t>
      </w:r>
      <w:r>
        <w:rPr>
          <w:rFonts w:hint="eastAsia"/>
        </w:rPr>
        <w:t>多因素时间序列数据，特征的解释和理解非常重要。通过</w:t>
      </w:r>
      <w:r>
        <w:rPr>
          <w:rFonts w:hint="eastAsia"/>
        </w:rPr>
        <w:t xml:space="preserve"> H2O </w:t>
      </w:r>
      <w:r>
        <w:rPr>
          <w:rFonts w:hint="eastAsia"/>
        </w:rPr>
        <w:t>的模型解释工具，你能了解哪些特征（例如坏道数、温度、读取次数等）对硬盘故障预测的影响最大。</w:t>
      </w:r>
    </w:p>
    <w:p w:rsidR="002D2AFA" w:rsidRDefault="002D2AFA" w:rsidP="00D477F9">
      <w:pPr>
        <w:pStyle w:val="af4"/>
        <w:numPr>
          <w:ilvl w:val="0"/>
          <w:numId w:val="15"/>
        </w:numPr>
        <w:ind w:firstLineChars="0"/>
      </w:pPr>
      <w:r>
        <w:rPr>
          <w:rFonts w:hint="eastAsia"/>
        </w:rPr>
        <w:t>评估模型的稳定性与泛化能力：</w:t>
      </w:r>
    </w:p>
    <w:p w:rsidR="002D2AFA" w:rsidRDefault="002D2AFA" w:rsidP="00E13971">
      <w:pPr>
        <w:pStyle w:val="af4"/>
        <w:ind w:left="570" w:firstLineChars="0" w:firstLine="0"/>
      </w:pPr>
      <w:r>
        <w:rPr>
          <w:rFonts w:hint="eastAsia"/>
        </w:rPr>
        <w:t>交叉验证</w:t>
      </w:r>
      <w:r>
        <w:rPr>
          <w:rFonts w:hint="eastAsia"/>
        </w:rPr>
        <w:t xml:space="preserve"> </w:t>
      </w:r>
      <w:r>
        <w:rPr>
          <w:rFonts w:hint="eastAsia"/>
        </w:rPr>
        <w:t>和</w:t>
      </w:r>
      <w:r>
        <w:rPr>
          <w:rFonts w:hint="eastAsia"/>
        </w:rPr>
        <w:t xml:space="preserve"> </w:t>
      </w:r>
      <w:r>
        <w:rPr>
          <w:rFonts w:hint="eastAsia"/>
        </w:rPr>
        <w:t>性能评估（如</w:t>
      </w:r>
      <w:r>
        <w:rPr>
          <w:rFonts w:hint="eastAsia"/>
        </w:rPr>
        <w:t xml:space="preserve"> AUC</w:t>
      </w:r>
      <w:r>
        <w:rPr>
          <w:rFonts w:hint="eastAsia"/>
        </w:rPr>
        <w:t>、</w:t>
      </w:r>
      <w:r>
        <w:rPr>
          <w:rFonts w:hint="eastAsia"/>
        </w:rPr>
        <w:t>RMSE</w:t>
      </w:r>
      <w:r>
        <w:rPr>
          <w:rFonts w:hint="eastAsia"/>
        </w:rPr>
        <w:t>、</w:t>
      </w:r>
      <w:r>
        <w:rPr>
          <w:rFonts w:hint="eastAsia"/>
        </w:rPr>
        <w:t xml:space="preserve">MAE </w:t>
      </w:r>
      <w:r>
        <w:rPr>
          <w:rFonts w:hint="eastAsia"/>
        </w:rPr>
        <w:t>等）在</w:t>
      </w:r>
      <w:r>
        <w:rPr>
          <w:rFonts w:hint="eastAsia"/>
        </w:rPr>
        <w:t xml:space="preserve"> H2O </w:t>
      </w:r>
      <w:r>
        <w:rPr>
          <w:rFonts w:hint="eastAsia"/>
        </w:rPr>
        <w:t>中非常方便，能够帮助你检验单一模型</w:t>
      </w:r>
      <w:r>
        <w:rPr>
          <w:rFonts w:hint="eastAsia"/>
        </w:rPr>
        <w:lastRenderedPageBreak/>
        <w:t>的性能。这同样适用于复杂的多因素时间序列预测任务，你需要用这些技巧来评估模型的稳定性、准确性以及是否具有良好的泛化能力。</w:t>
      </w:r>
    </w:p>
    <w:p w:rsidR="002D2AFA" w:rsidRDefault="002D2AFA" w:rsidP="00E13971">
      <w:pPr>
        <w:pStyle w:val="af4"/>
        <w:ind w:left="570" w:firstLineChars="0" w:firstLine="0"/>
      </w:pPr>
      <w:r>
        <w:rPr>
          <w:rFonts w:hint="eastAsia"/>
        </w:rPr>
        <w:t>如何利用</w:t>
      </w:r>
      <w:r>
        <w:rPr>
          <w:rFonts w:hint="eastAsia"/>
        </w:rPr>
        <w:t xml:space="preserve"> H2O </w:t>
      </w:r>
      <w:r>
        <w:rPr>
          <w:rFonts w:hint="eastAsia"/>
        </w:rPr>
        <w:t>经验过渡到更复杂的时间序列预测？</w:t>
      </w:r>
    </w:p>
    <w:p w:rsidR="002D2AFA" w:rsidRDefault="002D2AFA" w:rsidP="00E13971">
      <w:pPr>
        <w:pStyle w:val="af4"/>
        <w:ind w:left="570" w:firstLineChars="0" w:firstLine="0"/>
      </w:pPr>
      <w:r>
        <w:rPr>
          <w:rFonts w:hint="eastAsia"/>
        </w:rPr>
        <w:t>当你有了</w:t>
      </w:r>
      <w:r>
        <w:rPr>
          <w:rFonts w:hint="eastAsia"/>
        </w:rPr>
        <w:t xml:space="preserve"> H2O </w:t>
      </w:r>
      <w:r>
        <w:rPr>
          <w:rFonts w:hint="eastAsia"/>
        </w:rPr>
        <w:t>解决</w:t>
      </w:r>
      <w:r>
        <w:rPr>
          <w:rFonts w:hint="eastAsia"/>
        </w:rPr>
        <w:t xml:space="preserve"> </w:t>
      </w:r>
      <w:r>
        <w:rPr>
          <w:rFonts w:hint="eastAsia"/>
        </w:rPr>
        <w:t>单因素时间序列</w:t>
      </w:r>
      <w:r>
        <w:rPr>
          <w:rFonts w:hint="eastAsia"/>
        </w:rPr>
        <w:t xml:space="preserve"> </w:t>
      </w:r>
      <w:r>
        <w:rPr>
          <w:rFonts w:hint="eastAsia"/>
        </w:rPr>
        <w:t>预测的经验后，可以按以下步骤扩展到</w:t>
      </w:r>
      <w:r>
        <w:rPr>
          <w:rFonts w:hint="eastAsia"/>
        </w:rPr>
        <w:t xml:space="preserve"> </w:t>
      </w:r>
      <w:r>
        <w:rPr>
          <w:rFonts w:hint="eastAsia"/>
        </w:rPr>
        <w:t>多因素时间序列预测：</w:t>
      </w:r>
    </w:p>
    <w:p w:rsidR="002D2AFA" w:rsidRDefault="002D2AFA" w:rsidP="00D477F9">
      <w:pPr>
        <w:pStyle w:val="af4"/>
        <w:numPr>
          <w:ilvl w:val="0"/>
          <w:numId w:val="15"/>
        </w:numPr>
        <w:ind w:firstLineChars="0"/>
      </w:pPr>
      <w:r>
        <w:rPr>
          <w:rFonts w:hint="eastAsia"/>
        </w:rPr>
        <w:t>多维特征处理：</w:t>
      </w:r>
    </w:p>
    <w:p w:rsidR="002D2AFA" w:rsidRDefault="002D2AFA" w:rsidP="00E13971">
      <w:pPr>
        <w:pStyle w:val="af4"/>
        <w:ind w:left="570" w:firstLineChars="0" w:firstLine="0"/>
      </w:pPr>
      <w:r>
        <w:rPr>
          <w:rFonts w:hint="eastAsia"/>
        </w:rPr>
        <w:t>在</w:t>
      </w:r>
      <w:r>
        <w:rPr>
          <w:rFonts w:hint="eastAsia"/>
        </w:rPr>
        <w:t xml:space="preserve"> H2O </w:t>
      </w:r>
      <w:r>
        <w:rPr>
          <w:rFonts w:hint="eastAsia"/>
        </w:rPr>
        <w:t>中，你将</w:t>
      </w:r>
      <w:r>
        <w:rPr>
          <w:rFonts w:hint="eastAsia"/>
        </w:rPr>
        <w:t xml:space="preserve"> </w:t>
      </w:r>
      <w:r>
        <w:rPr>
          <w:rFonts w:hint="eastAsia"/>
        </w:rPr>
        <w:t>多个</w:t>
      </w:r>
      <w:r>
        <w:rPr>
          <w:rFonts w:hint="eastAsia"/>
        </w:rPr>
        <w:t xml:space="preserve"> SMART </w:t>
      </w:r>
      <w:r>
        <w:rPr>
          <w:rFonts w:hint="eastAsia"/>
        </w:rPr>
        <w:t>指标</w:t>
      </w:r>
      <w:r>
        <w:rPr>
          <w:rFonts w:hint="eastAsia"/>
        </w:rPr>
        <w:t xml:space="preserve"> </w:t>
      </w:r>
      <w:r>
        <w:rPr>
          <w:rFonts w:hint="eastAsia"/>
        </w:rPr>
        <w:t>（如温度、坏道数、读取次数等）作为输入特征进行建模，并通过</w:t>
      </w:r>
      <w:r>
        <w:rPr>
          <w:rFonts w:hint="eastAsia"/>
        </w:rPr>
        <w:t xml:space="preserve"> H2OAutoML </w:t>
      </w:r>
      <w:r>
        <w:rPr>
          <w:rFonts w:hint="eastAsia"/>
        </w:rPr>
        <w:t>进行初步训练。通过观察多特征模型的表现，你可以获得哪些特征对预测最有贡献。</w:t>
      </w:r>
    </w:p>
    <w:p w:rsidR="002D2AFA" w:rsidRDefault="002D2AFA" w:rsidP="00E13971">
      <w:pPr>
        <w:pStyle w:val="af4"/>
        <w:ind w:left="570" w:firstLineChars="0" w:firstLine="0"/>
      </w:pPr>
      <w:r>
        <w:rPr>
          <w:rFonts w:hint="eastAsia"/>
        </w:rPr>
        <w:t>然后，你可以手动为</w:t>
      </w:r>
      <w:r>
        <w:rPr>
          <w:rFonts w:hint="eastAsia"/>
        </w:rPr>
        <w:t xml:space="preserve"> LSTM/GRU </w:t>
      </w:r>
      <w:r>
        <w:rPr>
          <w:rFonts w:hint="eastAsia"/>
        </w:rPr>
        <w:t>等深度学习模型设计输入数据，处理更复杂的时间序列依赖性和多个因素之间的交互关系。</w:t>
      </w:r>
    </w:p>
    <w:p w:rsidR="002D2AFA" w:rsidRPr="00C06B11" w:rsidRDefault="002D2AFA" w:rsidP="00D477F9">
      <w:pPr>
        <w:pStyle w:val="af4"/>
        <w:numPr>
          <w:ilvl w:val="0"/>
          <w:numId w:val="15"/>
        </w:numPr>
        <w:ind w:firstLineChars="0"/>
        <w:rPr>
          <w:b/>
        </w:rPr>
      </w:pPr>
      <w:r w:rsidRPr="00C06B11">
        <w:rPr>
          <w:rFonts w:hint="eastAsia"/>
          <w:b/>
        </w:rPr>
        <w:t>结合深度学习模型（</w:t>
      </w:r>
      <w:bookmarkStart w:id="4" w:name="OLE_LINK188"/>
      <w:bookmarkStart w:id="5" w:name="OLE_LINK189"/>
      <w:r w:rsidRPr="00C06B11">
        <w:rPr>
          <w:rFonts w:hint="eastAsia"/>
          <w:b/>
        </w:rPr>
        <w:t>LSTM / GRU</w:t>
      </w:r>
      <w:bookmarkEnd w:id="4"/>
      <w:bookmarkEnd w:id="5"/>
      <w:r w:rsidRPr="00C06B11">
        <w:rPr>
          <w:rFonts w:hint="eastAsia"/>
          <w:b/>
        </w:rPr>
        <w:t>）：</w:t>
      </w:r>
    </w:p>
    <w:p w:rsidR="002D2AFA" w:rsidRPr="00C06B11" w:rsidRDefault="002D2AFA" w:rsidP="00E13971">
      <w:pPr>
        <w:pStyle w:val="af4"/>
        <w:ind w:left="570" w:firstLineChars="0" w:firstLine="0"/>
        <w:rPr>
          <w:b/>
        </w:rPr>
      </w:pPr>
      <w:r w:rsidRPr="00C06B11">
        <w:rPr>
          <w:rFonts w:hint="eastAsia"/>
          <w:b/>
        </w:rPr>
        <w:t>在</w:t>
      </w:r>
      <w:r w:rsidRPr="00C06B11">
        <w:rPr>
          <w:rFonts w:hint="eastAsia"/>
          <w:b/>
        </w:rPr>
        <w:t xml:space="preserve"> H2O </w:t>
      </w:r>
      <w:r w:rsidRPr="00C06B11">
        <w:rPr>
          <w:rFonts w:hint="eastAsia"/>
          <w:b/>
        </w:rPr>
        <w:t>中，你已经掌握了回归模型的评估、参数调优等。接下来，你可以将这种经验转移到</w:t>
      </w:r>
      <w:r w:rsidRPr="00C06B11">
        <w:rPr>
          <w:rFonts w:hint="eastAsia"/>
          <w:b/>
        </w:rPr>
        <w:t xml:space="preserve"> LSTM/GRU </w:t>
      </w:r>
      <w:r w:rsidRPr="00C06B11">
        <w:rPr>
          <w:rFonts w:hint="eastAsia"/>
          <w:b/>
        </w:rPr>
        <w:t>等深度学习模型上。这些模型能够捕捉</w:t>
      </w:r>
      <w:r w:rsidRPr="00C06B11">
        <w:rPr>
          <w:rFonts w:hint="eastAsia"/>
          <w:b/>
        </w:rPr>
        <w:t xml:space="preserve"> </w:t>
      </w:r>
      <w:r w:rsidRPr="00C06B11">
        <w:rPr>
          <w:rFonts w:hint="eastAsia"/>
          <w:b/>
        </w:rPr>
        <w:t>长期依赖关系</w:t>
      </w:r>
      <w:r w:rsidRPr="00C06B11">
        <w:rPr>
          <w:rFonts w:hint="eastAsia"/>
          <w:b/>
        </w:rPr>
        <w:t xml:space="preserve"> </w:t>
      </w:r>
      <w:r w:rsidRPr="00C06B11">
        <w:rPr>
          <w:rFonts w:hint="eastAsia"/>
          <w:b/>
        </w:rPr>
        <w:t>和</w:t>
      </w:r>
      <w:r w:rsidRPr="00C06B11">
        <w:rPr>
          <w:rFonts w:hint="eastAsia"/>
          <w:b/>
        </w:rPr>
        <w:t xml:space="preserve"> </w:t>
      </w:r>
      <w:r w:rsidRPr="00C06B11">
        <w:rPr>
          <w:rFonts w:hint="eastAsia"/>
          <w:b/>
        </w:rPr>
        <w:t>时间依赖性，而这些是传统机器学习模型难以做到的。</w:t>
      </w:r>
    </w:p>
    <w:p w:rsidR="002D2AFA" w:rsidRPr="00C06B11" w:rsidRDefault="002D2AFA" w:rsidP="00E13971">
      <w:pPr>
        <w:pStyle w:val="af4"/>
        <w:ind w:left="570" w:firstLineChars="0" w:firstLine="0"/>
        <w:rPr>
          <w:b/>
        </w:rPr>
      </w:pPr>
      <w:r w:rsidRPr="00C06B11">
        <w:rPr>
          <w:rFonts w:hint="eastAsia"/>
          <w:b/>
        </w:rPr>
        <w:t>对于多因素时间序列，你需要构建滑动窗口特征，将多个</w:t>
      </w:r>
      <w:r w:rsidRPr="00C06B11">
        <w:rPr>
          <w:rFonts w:hint="eastAsia"/>
          <w:b/>
        </w:rPr>
        <w:t xml:space="preserve"> SMART </w:t>
      </w:r>
      <w:r w:rsidRPr="00C06B11">
        <w:rPr>
          <w:rFonts w:hint="eastAsia"/>
          <w:b/>
        </w:rPr>
        <w:t>指标</w:t>
      </w:r>
      <w:r w:rsidRPr="00C06B11">
        <w:rPr>
          <w:rFonts w:hint="eastAsia"/>
          <w:b/>
        </w:rPr>
        <w:t xml:space="preserve"> </w:t>
      </w:r>
      <w:r w:rsidRPr="00C06B11">
        <w:rPr>
          <w:rFonts w:hint="eastAsia"/>
          <w:b/>
        </w:rPr>
        <w:t>的历史值作为深度学习模型的输入。</w:t>
      </w:r>
    </w:p>
    <w:p w:rsidR="002D2AFA" w:rsidRDefault="002D2AFA" w:rsidP="00D477F9">
      <w:pPr>
        <w:pStyle w:val="af4"/>
        <w:numPr>
          <w:ilvl w:val="0"/>
          <w:numId w:val="15"/>
        </w:numPr>
        <w:ind w:firstLineChars="0"/>
      </w:pPr>
      <w:r>
        <w:rPr>
          <w:rFonts w:hint="eastAsia"/>
        </w:rPr>
        <w:t>特征选择与工程：</w:t>
      </w:r>
    </w:p>
    <w:p w:rsidR="002D2AFA" w:rsidRDefault="002D2AFA" w:rsidP="00E13971">
      <w:pPr>
        <w:pStyle w:val="af4"/>
        <w:ind w:left="570" w:firstLineChars="0" w:firstLine="0"/>
      </w:pPr>
      <w:r>
        <w:rPr>
          <w:rFonts w:hint="eastAsia"/>
        </w:rPr>
        <w:t>在</w:t>
      </w:r>
      <w:r>
        <w:rPr>
          <w:rFonts w:hint="eastAsia"/>
        </w:rPr>
        <w:t xml:space="preserve"> H2O </w:t>
      </w:r>
      <w:r>
        <w:rPr>
          <w:rFonts w:hint="eastAsia"/>
        </w:rPr>
        <w:t>中，你已经通过</w:t>
      </w:r>
      <w:r>
        <w:rPr>
          <w:rFonts w:hint="eastAsia"/>
        </w:rPr>
        <w:t xml:space="preserve"> AutoML </w:t>
      </w:r>
      <w:r>
        <w:rPr>
          <w:rFonts w:hint="eastAsia"/>
        </w:rPr>
        <w:t>学习了如何选择最相关的特征，在多因素时间序列建模时，可以通过与</w:t>
      </w:r>
      <w:r>
        <w:rPr>
          <w:rFonts w:hint="eastAsia"/>
        </w:rPr>
        <w:t xml:space="preserve"> LSTM/GRU </w:t>
      </w:r>
      <w:r>
        <w:rPr>
          <w:rFonts w:hint="eastAsia"/>
        </w:rPr>
        <w:t>等模型结合，优化时间序列数据的特征选择。</w:t>
      </w:r>
    </w:p>
    <w:p w:rsidR="002D2AFA" w:rsidRDefault="002D2AFA" w:rsidP="00E13971">
      <w:pPr>
        <w:pStyle w:val="af4"/>
        <w:ind w:left="570" w:firstLineChars="0" w:firstLine="0"/>
      </w:pPr>
      <w:r>
        <w:rPr>
          <w:rFonts w:hint="eastAsia"/>
        </w:rPr>
        <w:t>例如，你可以提取</w:t>
      </w:r>
      <w:r>
        <w:rPr>
          <w:rFonts w:hint="eastAsia"/>
        </w:rPr>
        <w:t xml:space="preserve"> </w:t>
      </w:r>
      <w:r>
        <w:rPr>
          <w:rFonts w:hint="eastAsia"/>
        </w:rPr>
        <w:t>滞后特征（</w:t>
      </w:r>
      <w:r>
        <w:rPr>
          <w:rFonts w:hint="eastAsia"/>
        </w:rPr>
        <w:t>lag features</w:t>
      </w:r>
      <w:r>
        <w:rPr>
          <w:rFonts w:hint="eastAsia"/>
        </w:rPr>
        <w:t>）、滚动统计量（</w:t>
      </w:r>
      <w:r>
        <w:rPr>
          <w:rFonts w:hint="eastAsia"/>
        </w:rPr>
        <w:t>rolling statistics</w:t>
      </w:r>
      <w:r>
        <w:rPr>
          <w:rFonts w:hint="eastAsia"/>
        </w:rPr>
        <w:t>）、季节性指标（</w:t>
      </w:r>
      <w:r>
        <w:rPr>
          <w:rFonts w:hint="eastAsia"/>
        </w:rPr>
        <w:t>seasonality indicators</w:t>
      </w:r>
      <w:r>
        <w:rPr>
          <w:rFonts w:hint="eastAsia"/>
        </w:rPr>
        <w:t>）等来增强</w:t>
      </w:r>
      <w:r>
        <w:rPr>
          <w:rFonts w:hint="eastAsia"/>
        </w:rPr>
        <w:t xml:space="preserve"> LSTM/GRU </w:t>
      </w:r>
      <w:r>
        <w:rPr>
          <w:rFonts w:hint="eastAsia"/>
        </w:rPr>
        <w:t>模型的训练数据。</w:t>
      </w:r>
    </w:p>
    <w:p w:rsidR="002D2AFA" w:rsidRDefault="002D2AFA" w:rsidP="00D477F9">
      <w:pPr>
        <w:pStyle w:val="af4"/>
        <w:numPr>
          <w:ilvl w:val="0"/>
          <w:numId w:val="15"/>
        </w:numPr>
        <w:ind w:firstLineChars="0"/>
      </w:pPr>
      <w:r>
        <w:rPr>
          <w:rFonts w:hint="eastAsia"/>
        </w:rPr>
        <w:t>集成多个模型：</w:t>
      </w:r>
    </w:p>
    <w:p w:rsidR="002D2AFA" w:rsidRDefault="002D2AFA" w:rsidP="00E13971">
      <w:pPr>
        <w:pStyle w:val="af4"/>
        <w:ind w:left="570" w:firstLineChars="0" w:firstLine="0"/>
      </w:pPr>
      <w:r>
        <w:rPr>
          <w:rFonts w:hint="eastAsia"/>
        </w:rPr>
        <w:t>在</w:t>
      </w:r>
      <w:r>
        <w:rPr>
          <w:rFonts w:hint="eastAsia"/>
        </w:rPr>
        <w:t xml:space="preserve"> H2O </w:t>
      </w:r>
      <w:r>
        <w:rPr>
          <w:rFonts w:hint="eastAsia"/>
        </w:rPr>
        <w:t>中，你已经了解了如何对不同模型进行集成（如</w:t>
      </w:r>
      <w:r>
        <w:rPr>
          <w:rFonts w:hint="eastAsia"/>
        </w:rPr>
        <w:t xml:space="preserve"> Stacking</w:t>
      </w:r>
      <w:r>
        <w:rPr>
          <w:rFonts w:hint="eastAsia"/>
        </w:rPr>
        <w:t>、</w:t>
      </w:r>
      <w:r>
        <w:rPr>
          <w:rFonts w:hint="eastAsia"/>
        </w:rPr>
        <w:t>Bagging</w:t>
      </w:r>
      <w:r>
        <w:rPr>
          <w:rFonts w:hint="eastAsia"/>
        </w:rPr>
        <w:t>）。对于更复杂的多因素预测任务，可以使用类似的方法，将</w:t>
      </w:r>
      <w:r>
        <w:rPr>
          <w:rFonts w:hint="eastAsia"/>
        </w:rPr>
        <w:t xml:space="preserve"> </w:t>
      </w:r>
      <w:r>
        <w:rPr>
          <w:rFonts w:hint="eastAsia"/>
        </w:rPr>
        <w:t>传统模型</w:t>
      </w:r>
      <w:r>
        <w:rPr>
          <w:rFonts w:hint="eastAsia"/>
        </w:rPr>
        <w:t xml:space="preserve"> </w:t>
      </w:r>
      <w:r>
        <w:rPr>
          <w:rFonts w:hint="eastAsia"/>
        </w:rPr>
        <w:t>和</w:t>
      </w:r>
      <w:r>
        <w:rPr>
          <w:rFonts w:hint="eastAsia"/>
        </w:rPr>
        <w:t xml:space="preserve"> </w:t>
      </w:r>
      <w:r>
        <w:rPr>
          <w:rFonts w:hint="eastAsia"/>
        </w:rPr>
        <w:t>深度学习模型（如</w:t>
      </w:r>
      <w:r>
        <w:rPr>
          <w:rFonts w:hint="eastAsia"/>
        </w:rPr>
        <w:t xml:space="preserve"> LSTM/GRU</w:t>
      </w:r>
      <w:r>
        <w:rPr>
          <w:rFonts w:hint="eastAsia"/>
        </w:rPr>
        <w:t>）的输出进行融合，形成更精确的预测。</w:t>
      </w:r>
    </w:p>
    <w:p w:rsidR="002D2AFA" w:rsidRDefault="002D2AFA" w:rsidP="002D2AFA">
      <w:pPr>
        <w:ind w:firstLine="210"/>
      </w:pPr>
      <w:r>
        <w:rPr>
          <w:rFonts w:hint="eastAsia"/>
        </w:rPr>
        <w:t>总结</w:t>
      </w:r>
    </w:p>
    <w:p w:rsidR="002D2AFA" w:rsidRDefault="002D2AFA" w:rsidP="002D2AFA">
      <w:pPr>
        <w:ind w:firstLine="210"/>
      </w:pPr>
      <w:r>
        <w:rPr>
          <w:rFonts w:hint="eastAsia"/>
        </w:rPr>
        <w:t xml:space="preserve">H2O </w:t>
      </w:r>
      <w:r>
        <w:rPr>
          <w:rFonts w:hint="eastAsia"/>
        </w:rPr>
        <w:t>的实测经验在多因素时间序列预测中确实有帮助：</w:t>
      </w:r>
    </w:p>
    <w:p w:rsidR="002D2AFA" w:rsidRDefault="002D2AFA" w:rsidP="00D477F9">
      <w:pPr>
        <w:pStyle w:val="af4"/>
        <w:numPr>
          <w:ilvl w:val="0"/>
          <w:numId w:val="16"/>
        </w:numPr>
        <w:ind w:firstLineChars="0"/>
      </w:pPr>
      <w:r>
        <w:rPr>
          <w:rFonts w:hint="eastAsia"/>
        </w:rPr>
        <w:t>特征工程、模型选择、模型评估等经验将直接转化为你在多因素时间序列预测任务中的能力。</w:t>
      </w:r>
    </w:p>
    <w:p w:rsidR="002D2AFA" w:rsidRDefault="002D2AFA" w:rsidP="00D477F9">
      <w:pPr>
        <w:pStyle w:val="af4"/>
        <w:numPr>
          <w:ilvl w:val="0"/>
          <w:numId w:val="16"/>
        </w:numPr>
        <w:ind w:firstLineChars="0"/>
      </w:pPr>
      <w:r>
        <w:rPr>
          <w:rFonts w:hint="eastAsia"/>
        </w:rPr>
        <w:t>通过</w:t>
      </w:r>
      <w:r>
        <w:rPr>
          <w:rFonts w:hint="eastAsia"/>
        </w:rPr>
        <w:t xml:space="preserve"> H2O </w:t>
      </w:r>
      <w:r>
        <w:rPr>
          <w:rFonts w:hint="eastAsia"/>
        </w:rPr>
        <w:t>训练单一因素时间序列预测模型，你可以深入理解时间序列数据的基本处理方法，这将为你过渡到更复杂的多因素模型打下坚实的基础。</w:t>
      </w:r>
    </w:p>
    <w:p w:rsidR="002D2AFA" w:rsidRDefault="002D2AFA" w:rsidP="002D2AFA">
      <w:pPr>
        <w:ind w:firstLine="210"/>
      </w:pPr>
      <w:r>
        <w:rPr>
          <w:rFonts w:hint="eastAsia"/>
        </w:rPr>
        <w:t>最终，你可以将</w:t>
      </w:r>
      <w:r>
        <w:rPr>
          <w:rFonts w:hint="eastAsia"/>
        </w:rPr>
        <w:t xml:space="preserve"> H2OAutoML </w:t>
      </w:r>
      <w:r>
        <w:rPr>
          <w:rFonts w:hint="eastAsia"/>
        </w:rPr>
        <w:t>与</w:t>
      </w:r>
      <w:r>
        <w:rPr>
          <w:rFonts w:hint="eastAsia"/>
        </w:rPr>
        <w:t xml:space="preserve"> </w:t>
      </w:r>
      <w:r>
        <w:rPr>
          <w:rFonts w:hint="eastAsia"/>
        </w:rPr>
        <w:t>深度学习模型（如</w:t>
      </w:r>
      <w:r>
        <w:rPr>
          <w:rFonts w:hint="eastAsia"/>
        </w:rPr>
        <w:t xml:space="preserve"> LSTM/GRU</w:t>
      </w:r>
      <w:r>
        <w:rPr>
          <w:rFonts w:hint="eastAsia"/>
        </w:rPr>
        <w:t>）结合，在多维时间序列预测中获得更好的表现。</w:t>
      </w:r>
    </w:p>
    <w:p w:rsidR="002D2AFA" w:rsidRDefault="002D2AFA" w:rsidP="002D2AFA">
      <w:pPr>
        <w:ind w:firstLine="210"/>
      </w:pPr>
      <w:r>
        <w:rPr>
          <w:rFonts w:hint="eastAsia"/>
        </w:rPr>
        <w:t>通过这种过渡，你不仅能够提高模型的准确性和稳定性，还能更好地理解多因素时间序列数据中不同特征之间的关系和相互影响。</w:t>
      </w:r>
    </w:p>
    <w:p w:rsidR="009263EF" w:rsidRDefault="009263EF" w:rsidP="009263EF">
      <w:pPr>
        <w:pStyle w:val="2"/>
      </w:pPr>
      <w:r>
        <w:rPr>
          <w:rFonts w:hint="eastAsia"/>
        </w:rPr>
        <w:t>小结</w:t>
      </w:r>
    </w:p>
    <w:p w:rsidR="009263EF" w:rsidRDefault="009263EF" w:rsidP="009263EF">
      <w:pPr>
        <w:ind w:firstLine="210"/>
      </w:pPr>
      <w:r>
        <w:rPr>
          <w:rFonts w:hint="eastAsia"/>
        </w:rPr>
        <w:t>H2O</w:t>
      </w:r>
      <w:r>
        <w:rPr>
          <w:rFonts w:hint="eastAsia"/>
        </w:rPr>
        <w:t>能做时间序列预测，但它本质上是通过特征工程</w:t>
      </w:r>
      <w:r>
        <w:rPr>
          <w:rFonts w:hint="eastAsia"/>
        </w:rPr>
        <w:t>+</w:t>
      </w:r>
      <w:r>
        <w:rPr>
          <w:rFonts w:hint="eastAsia"/>
        </w:rPr>
        <w:t>回归</w:t>
      </w:r>
      <w:r>
        <w:rPr>
          <w:rFonts w:hint="eastAsia"/>
        </w:rPr>
        <w:t>/</w:t>
      </w:r>
      <w:r>
        <w:rPr>
          <w:rFonts w:hint="eastAsia"/>
        </w:rPr>
        <w:t>分类模型来实现的，而不是像</w:t>
      </w:r>
      <w:r>
        <w:rPr>
          <w:rFonts w:hint="eastAsia"/>
        </w:rPr>
        <w:t xml:space="preserve"> LSTM </w:t>
      </w:r>
      <w:r>
        <w:rPr>
          <w:rFonts w:hint="eastAsia"/>
        </w:rPr>
        <w:t>那样天然理解“时间流动”，如果要解决非常复杂的时间依赖问题（如多</w:t>
      </w:r>
      <w:r>
        <w:rPr>
          <w:rFonts w:hint="eastAsia"/>
        </w:rPr>
        <w:t>SMART</w:t>
      </w:r>
      <w:r>
        <w:rPr>
          <w:rFonts w:hint="eastAsia"/>
        </w:rPr>
        <w:t>指标交互预测硬盘不可用时间窗口），</w:t>
      </w:r>
      <w:r>
        <w:rPr>
          <w:rFonts w:hint="eastAsia"/>
        </w:rPr>
        <w:lastRenderedPageBreak/>
        <w:t>需要配合</w:t>
      </w:r>
      <w:r>
        <w:rPr>
          <w:rFonts w:hint="eastAsia"/>
        </w:rPr>
        <w:t xml:space="preserve"> LSTM/GRU </w:t>
      </w:r>
      <w:r>
        <w:rPr>
          <w:rFonts w:hint="eastAsia"/>
        </w:rPr>
        <w:t>这类深度时序模型使用。</w:t>
      </w:r>
    </w:p>
    <w:p w:rsidR="00500289" w:rsidRDefault="00500289" w:rsidP="00500289">
      <w:pPr>
        <w:pStyle w:val="1"/>
      </w:pPr>
      <w:r>
        <w:rPr>
          <w:rFonts w:hint="eastAsia"/>
        </w:rPr>
        <w:t>准备工作</w:t>
      </w:r>
    </w:p>
    <w:p w:rsidR="00500289" w:rsidRDefault="006536CE" w:rsidP="006536CE">
      <w:pPr>
        <w:pStyle w:val="2"/>
      </w:pPr>
      <w:r>
        <w:rPr>
          <w:rFonts w:hint="eastAsia"/>
        </w:rPr>
        <w:t>软件准备</w:t>
      </w:r>
    </w:p>
    <w:p w:rsidR="006536CE" w:rsidRDefault="006536CE" w:rsidP="006536CE">
      <w:pPr>
        <w:ind w:firstLine="210"/>
      </w:pPr>
      <w:r>
        <w:rPr>
          <w:rFonts w:hint="eastAsia"/>
        </w:rPr>
        <w:t>2025</w:t>
      </w:r>
      <w:r>
        <w:rPr>
          <w:rFonts w:hint="eastAsia"/>
        </w:rPr>
        <w:t>年</w:t>
      </w:r>
      <w:r>
        <w:rPr>
          <w:rFonts w:hint="eastAsia"/>
        </w:rPr>
        <w:t>4</w:t>
      </w:r>
      <w:r>
        <w:rPr>
          <w:rFonts w:hint="eastAsia"/>
        </w:rPr>
        <w:t>月</w:t>
      </w:r>
      <w:r>
        <w:rPr>
          <w:rFonts w:hint="eastAsia"/>
        </w:rPr>
        <w:t>28</w:t>
      </w:r>
      <w:r>
        <w:rPr>
          <w:rFonts w:hint="eastAsia"/>
        </w:rPr>
        <w:t>日，已经在阳坊家</w:t>
      </w:r>
      <w:r>
        <w:rPr>
          <w:rFonts w:hint="eastAsia"/>
        </w:rPr>
        <w:t>yanght</w:t>
      </w:r>
      <w:r>
        <w:rPr>
          <w:rFonts w:hint="eastAsia"/>
        </w:rPr>
        <w:t>服务器（操作系统：</w:t>
      </w:r>
      <w:r>
        <w:rPr>
          <w:rFonts w:hint="eastAsia"/>
        </w:rPr>
        <w:t>ubuntu22.04</w:t>
      </w:r>
      <w:r>
        <w:rPr>
          <w:rFonts w:hint="eastAsia"/>
        </w:rPr>
        <w:t>）完成了</w:t>
      </w:r>
      <w:r>
        <w:rPr>
          <w:rFonts w:hint="eastAsia"/>
        </w:rPr>
        <w:t>h2o</w:t>
      </w:r>
      <w:r>
        <w:rPr>
          <w:rFonts w:hint="eastAsia"/>
        </w:rPr>
        <w:t>软件的安装部署。</w:t>
      </w:r>
      <w:r w:rsidR="003B3EBE">
        <w:rPr>
          <w:rFonts w:hint="eastAsia"/>
        </w:rPr>
        <w:t>后由于</w:t>
      </w:r>
      <w:r w:rsidR="003B3EBE">
        <w:rPr>
          <w:rFonts w:hint="eastAsia"/>
        </w:rPr>
        <w:t>yanght</w:t>
      </w:r>
      <w:r w:rsidR="003B3EBE">
        <w:rPr>
          <w:rFonts w:hint="eastAsia"/>
        </w:rPr>
        <w:t>服务器硬盘占用</w:t>
      </w:r>
      <w:r w:rsidR="003B3EBE">
        <w:rPr>
          <w:rFonts w:hint="eastAsia"/>
        </w:rPr>
        <w:t>100%</w:t>
      </w:r>
      <w:r w:rsidR="003B3EBE">
        <w:rPr>
          <w:rFonts w:hint="eastAsia"/>
        </w:rPr>
        <w:t>无法启动，又在</w:t>
      </w:r>
      <w:r w:rsidR="003B3EBE">
        <w:rPr>
          <w:rFonts w:hint="eastAsia"/>
        </w:rPr>
        <w:t>2025</w:t>
      </w:r>
      <w:r w:rsidR="003B3EBE">
        <w:rPr>
          <w:rFonts w:hint="eastAsia"/>
        </w:rPr>
        <w:t>年</w:t>
      </w:r>
      <w:r w:rsidR="003B3EBE">
        <w:rPr>
          <w:rFonts w:hint="eastAsia"/>
        </w:rPr>
        <w:t>5</w:t>
      </w:r>
      <w:r w:rsidR="003B3EBE">
        <w:rPr>
          <w:rFonts w:hint="eastAsia"/>
        </w:rPr>
        <w:t>月</w:t>
      </w:r>
      <w:r w:rsidR="003B3EBE">
        <w:rPr>
          <w:rFonts w:hint="eastAsia"/>
        </w:rPr>
        <w:t>6</w:t>
      </w:r>
      <w:r w:rsidR="003B3EBE">
        <w:rPr>
          <w:rFonts w:hint="eastAsia"/>
        </w:rPr>
        <w:t>日赴太原微用公司重装有故障的</w:t>
      </w:r>
      <w:r w:rsidR="003B3EBE">
        <w:rPr>
          <w:rFonts w:hint="eastAsia"/>
        </w:rPr>
        <w:t>tiger</w:t>
      </w:r>
      <w:r w:rsidR="003B3EBE">
        <w:rPr>
          <w:rFonts w:hint="eastAsia"/>
        </w:rPr>
        <w:t>服务器，在该服务器重装了操作系统，并安装了</w:t>
      </w:r>
      <w:r w:rsidR="003B3EBE">
        <w:rPr>
          <w:rFonts w:hint="eastAsia"/>
        </w:rPr>
        <w:t>h2o</w:t>
      </w:r>
      <w:r w:rsidR="003B3EBE">
        <w:rPr>
          <w:rFonts w:hint="eastAsia"/>
        </w:rPr>
        <w:t>软件，开始利用</w:t>
      </w:r>
      <w:r w:rsidR="003B3EBE">
        <w:rPr>
          <w:rFonts w:hint="eastAsia"/>
        </w:rPr>
        <w:t>tiger</w:t>
      </w:r>
      <w:r w:rsidR="003B3EBE">
        <w:rPr>
          <w:rFonts w:hint="eastAsia"/>
        </w:rPr>
        <w:t>服务器进行硬盘时间序列预测项目工作。</w:t>
      </w:r>
    </w:p>
    <w:p w:rsidR="006536CE" w:rsidRDefault="00397DDE" w:rsidP="006536CE">
      <w:pPr>
        <w:pStyle w:val="2"/>
      </w:pPr>
      <w:r>
        <w:rPr>
          <w:rFonts w:hint="eastAsia"/>
        </w:rPr>
        <w:t>样本</w:t>
      </w:r>
      <w:r w:rsidR="006536CE">
        <w:rPr>
          <w:rFonts w:hint="eastAsia"/>
        </w:rPr>
        <w:t>数据准备</w:t>
      </w:r>
    </w:p>
    <w:p w:rsidR="003B3EBE" w:rsidRDefault="003B3EBE" w:rsidP="003B3EBE">
      <w:pPr>
        <w:ind w:firstLine="210"/>
      </w:pPr>
      <w:r>
        <w:rPr>
          <w:rFonts w:hint="eastAsia"/>
        </w:rPr>
        <w:t>在</w:t>
      </w:r>
      <w:r>
        <w:rPr>
          <w:rFonts w:hint="eastAsia"/>
        </w:rPr>
        <w:t>tiger</w:t>
      </w:r>
      <w:r>
        <w:rPr>
          <w:rFonts w:hint="eastAsia"/>
        </w:rPr>
        <w:t>服务器展开的测试工作使用的样本</w:t>
      </w:r>
      <w:r w:rsidR="006A272F">
        <w:rPr>
          <w:rFonts w:hint="eastAsia"/>
        </w:rPr>
        <w:t>主要</w:t>
      </w:r>
      <w:r>
        <w:rPr>
          <w:rFonts w:hint="eastAsia"/>
        </w:rPr>
        <w:t>来源于谭国权提供的</w:t>
      </w:r>
      <w:r w:rsidR="0036764F">
        <w:rPr>
          <w:rFonts w:hint="eastAsia"/>
        </w:rPr>
        <w:t>“</w:t>
      </w:r>
      <w:r w:rsidR="0036764F" w:rsidRPr="0036764F">
        <w:rPr>
          <w:rFonts w:hint="eastAsia"/>
        </w:rPr>
        <w:t>模拟硬盘</w:t>
      </w:r>
      <w:r w:rsidR="0036764F" w:rsidRPr="0036764F">
        <w:rPr>
          <w:rFonts w:hint="eastAsia"/>
        </w:rPr>
        <w:t>3</w:t>
      </w:r>
      <w:r w:rsidR="0036764F" w:rsidRPr="0036764F">
        <w:rPr>
          <w:rFonts w:hint="eastAsia"/>
        </w:rPr>
        <w:t>项指标</w:t>
      </w:r>
      <w:r w:rsidR="0036764F" w:rsidRPr="0036764F">
        <w:rPr>
          <w:rFonts w:hint="eastAsia"/>
        </w:rPr>
        <w:t>.xlsx</w:t>
      </w:r>
      <w:r w:rsidR="0036764F">
        <w:rPr>
          <w:rFonts w:hint="eastAsia"/>
        </w:rPr>
        <w:t>”，文件内容如下：</w:t>
      </w:r>
      <w:r w:rsidR="0036764F">
        <w:rPr>
          <w:rFonts w:hint="eastAsia"/>
        </w:rPr>
        <w:t xml:space="preserve"> </w:t>
      </w:r>
    </w:p>
    <w:p w:rsidR="0036764F" w:rsidRDefault="00B175F6" w:rsidP="00B175F6">
      <w:pPr>
        <w:ind w:firstLine="180"/>
      </w:pPr>
      <w:r w:rsidRPr="00802E4B">
        <w:rPr>
          <w:noProof/>
          <w:sz w:val="18"/>
          <w:szCs w:val="18"/>
          <w:shd w:val="pct15" w:color="auto" w:fill="FFFFFF"/>
        </w:rPr>
        <w:drawing>
          <wp:inline distT="0" distB="0" distL="0" distR="0" wp14:anchorId="37582E61" wp14:editId="4CF81D93">
            <wp:extent cx="5486400" cy="37191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3719195"/>
                    </a:xfrm>
                    <a:prstGeom prst="rect">
                      <a:avLst/>
                    </a:prstGeom>
                  </pic:spPr>
                </pic:pic>
              </a:graphicData>
            </a:graphic>
          </wp:inline>
        </w:drawing>
      </w:r>
    </w:p>
    <w:p w:rsidR="0036764F" w:rsidRDefault="0036764F" w:rsidP="00B175F6">
      <w:pPr>
        <w:ind w:firstLine="210"/>
      </w:pPr>
      <w:r>
        <w:rPr>
          <w:rFonts w:hint="eastAsia"/>
        </w:rPr>
        <w:t>文件一共有：</w:t>
      </w:r>
      <w:r>
        <w:rPr>
          <w:rFonts w:hint="eastAsia"/>
        </w:rPr>
        <w:t>109601</w:t>
      </w:r>
      <w:r>
        <w:rPr>
          <w:rFonts w:hint="eastAsia"/>
        </w:rPr>
        <w:t>条记录，</w:t>
      </w:r>
      <w:r>
        <w:rPr>
          <w:rFonts w:hint="eastAsia"/>
        </w:rPr>
        <w:t>100</w:t>
      </w:r>
      <w:r>
        <w:rPr>
          <w:rFonts w:hint="eastAsia"/>
        </w:rPr>
        <w:t>个硬盘（硬盘</w:t>
      </w:r>
      <w:r>
        <w:rPr>
          <w:rFonts w:hint="eastAsia"/>
        </w:rPr>
        <w:t>ID</w:t>
      </w:r>
      <w:r>
        <w:rPr>
          <w:rFonts w:hint="eastAsia"/>
        </w:rPr>
        <w:t>标签</w:t>
      </w:r>
      <w:r>
        <w:rPr>
          <w:rFonts w:hint="eastAsia"/>
        </w:rPr>
        <w:t>hdd_id</w:t>
      </w:r>
      <w:r>
        <w:rPr>
          <w:rFonts w:hint="eastAsia"/>
        </w:rPr>
        <w:t>从</w:t>
      </w:r>
      <w:r>
        <w:rPr>
          <w:rFonts w:hint="eastAsia"/>
        </w:rPr>
        <w:t>1-100</w:t>
      </w:r>
      <w:r>
        <w:rPr>
          <w:rFonts w:hint="eastAsia"/>
        </w:rPr>
        <w:t>），时间跨度：</w:t>
      </w:r>
      <w:r>
        <w:rPr>
          <w:rFonts w:hint="eastAsia"/>
        </w:rPr>
        <w:t xml:space="preserve">2022-1-1 </w:t>
      </w:r>
      <w:r>
        <w:rPr>
          <w:rFonts w:hint="eastAsia"/>
        </w:rPr>
        <w:t>至</w:t>
      </w:r>
      <w:r>
        <w:rPr>
          <w:rFonts w:hint="eastAsia"/>
        </w:rPr>
        <w:t xml:space="preserve"> 2024-12-31</w:t>
      </w:r>
      <w:r>
        <w:rPr>
          <w:rFonts w:hint="eastAsia"/>
        </w:rPr>
        <w:t>。</w:t>
      </w:r>
    </w:p>
    <w:p w:rsidR="00500289" w:rsidRDefault="0036764F" w:rsidP="00500289">
      <w:pPr>
        <w:pStyle w:val="1"/>
      </w:pPr>
      <w:r>
        <w:t>H</w:t>
      </w:r>
      <w:r>
        <w:rPr>
          <w:rFonts w:hint="eastAsia"/>
        </w:rPr>
        <w:t>2o</w:t>
      </w:r>
      <w:r>
        <w:rPr>
          <w:rFonts w:hint="eastAsia"/>
        </w:rPr>
        <w:t>软件考察</w:t>
      </w:r>
      <w:r w:rsidR="00500289">
        <w:rPr>
          <w:rFonts w:hint="eastAsia"/>
        </w:rPr>
        <w:t>测试</w:t>
      </w:r>
    </w:p>
    <w:p w:rsidR="0036764F" w:rsidRDefault="00B019C6" w:rsidP="0036764F">
      <w:pPr>
        <w:pStyle w:val="2"/>
      </w:pPr>
      <w:r>
        <w:t>AI</w:t>
      </w:r>
      <w:r>
        <w:t>软件工程方法论</w:t>
      </w:r>
    </w:p>
    <w:p w:rsidR="00B019C6" w:rsidRDefault="00B019C6" w:rsidP="00B019C6">
      <w:pPr>
        <w:ind w:firstLine="210"/>
      </w:pPr>
      <w:r>
        <w:rPr>
          <w:rFonts w:hint="eastAsia"/>
        </w:rPr>
        <w:t>在</w:t>
      </w:r>
      <w:r>
        <w:rPr>
          <w:rFonts w:hint="eastAsia"/>
        </w:rPr>
        <w:t>ChatGPT</w:t>
      </w:r>
      <w:r>
        <w:rPr>
          <w:rFonts w:hint="eastAsia"/>
        </w:rPr>
        <w:t>的指导下，展开基于</w:t>
      </w:r>
      <w:r>
        <w:rPr>
          <w:rFonts w:hint="eastAsia"/>
        </w:rPr>
        <w:t>h2o</w:t>
      </w:r>
      <w:r>
        <w:rPr>
          <w:rFonts w:hint="eastAsia"/>
        </w:rPr>
        <w:t>软件的硬盘故障时间序列预测预测项目的任务步骤如下：</w:t>
      </w:r>
    </w:p>
    <w:p w:rsidR="00B019C6" w:rsidRDefault="00B019C6" w:rsidP="00A84BDE">
      <w:pPr>
        <w:pStyle w:val="af4"/>
        <w:numPr>
          <w:ilvl w:val="0"/>
          <w:numId w:val="43"/>
        </w:numPr>
        <w:ind w:firstLineChars="0"/>
      </w:pPr>
      <w:bookmarkStart w:id="6" w:name="OLE_LINK192"/>
      <w:r>
        <w:t>AI</w:t>
      </w:r>
      <w:r>
        <w:t>指导下开发数据预处理程序，将基于</w:t>
      </w:r>
      <w:r>
        <w:t>excel</w:t>
      </w:r>
      <w:r>
        <w:t>格式的原始样本转换为</w:t>
      </w:r>
      <w:r>
        <w:t>csv</w:t>
      </w:r>
      <w:r>
        <w:t>格式的基础样本。</w:t>
      </w:r>
    </w:p>
    <w:p w:rsidR="00B019C6" w:rsidRDefault="00B019C6" w:rsidP="00A84BDE">
      <w:pPr>
        <w:pStyle w:val="af4"/>
        <w:numPr>
          <w:ilvl w:val="0"/>
          <w:numId w:val="43"/>
        </w:numPr>
        <w:ind w:firstLineChars="0"/>
      </w:pPr>
      <w:r>
        <w:rPr>
          <w:rFonts w:hint="eastAsia"/>
        </w:rPr>
        <w:t>AI</w:t>
      </w:r>
      <w:r>
        <w:rPr>
          <w:rFonts w:hint="eastAsia"/>
        </w:rPr>
        <w:t>指导下开发训练样本处理程序，将</w:t>
      </w:r>
      <w:r>
        <w:rPr>
          <w:rFonts w:hint="eastAsia"/>
        </w:rPr>
        <w:t>csv</w:t>
      </w:r>
      <w:r>
        <w:rPr>
          <w:rFonts w:hint="eastAsia"/>
        </w:rPr>
        <w:t>基础样本转换为</w:t>
      </w:r>
      <w:r>
        <w:rPr>
          <w:rFonts w:hint="eastAsia"/>
        </w:rPr>
        <w:t>h2o</w:t>
      </w:r>
      <w:r>
        <w:rPr>
          <w:rFonts w:hint="eastAsia"/>
        </w:rPr>
        <w:t>时间序列回归算法的训练样本。</w:t>
      </w:r>
    </w:p>
    <w:p w:rsidR="00B019C6" w:rsidRDefault="00B019C6" w:rsidP="00A84BDE">
      <w:pPr>
        <w:pStyle w:val="af4"/>
        <w:numPr>
          <w:ilvl w:val="0"/>
          <w:numId w:val="43"/>
        </w:numPr>
        <w:ind w:firstLineChars="0"/>
      </w:pPr>
      <w:r>
        <w:rPr>
          <w:rFonts w:hint="eastAsia"/>
        </w:rPr>
        <w:t>AI</w:t>
      </w:r>
      <w:r>
        <w:rPr>
          <w:rFonts w:hint="eastAsia"/>
        </w:rPr>
        <w:t>指导下开发</w:t>
      </w:r>
      <w:r>
        <w:rPr>
          <w:rFonts w:hint="eastAsia"/>
        </w:rPr>
        <w:t>h2o</w:t>
      </w:r>
      <w:r>
        <w:rPr>
          <w:rFonts w:hint="eastAsia"/>
        </w:rPr>
        <w:t>训练模型程序，输入训练样本进行硬盘故障时间序列回归训练，并在训练样本中嵌入测试模块，接收测试样本，检测</w:t>
      </w:r>
      <w:r w:rsidR="00A66CE3">
        <w:rPr>
          <w:rFonts w:hint="eastAsia"/>
        </w:rPr>
        <w:t>模型</w:t>
      </w:r>
      <w:r>
        <w:rPr>
          <w:rFonts w:hint="eastAsia"/>
        </w:rPr>
        <w:t>结果。</w:t>
      </w:r>
    </w:p>
    <w:bookmarkEnd w:id="6"/>
    <w:p w:rsidR="00A66CE3" w:rsidRDefault="00A66CE3" w:rsidP="00A66CE3">
      <w:pPr>
        <w:ind w:firstLine="210"/>
      </w:pPr>
      <w:r>
        <w:rPr>
          <w:rFonts w:hint="eastAsia"/>
        </w:rPr>
        <w:t>整个工作都是在</w:t>
      </w:r>
      <w:r>
        <w:rPr>
          <w:rFonts w:hint="eastAsia"/>
        </w:rPr>
        <w:t>ChatGPT</w:t>
      </w:r>
      <w:r>
        <w:rPr>
          <w:rFonts w:hint="eastAsia"/>
        </w:rPr>
        <w:t>的指导下展开工作，从最初建立</w:t>
      </w:r>
      <w:r>
        <w:rPr>
          <w:rFonts w:hint="eastAsia"/>
        </w:rPr>
        <w:t>h2o</w:t>
      </w:r>
      <w:r>
        <w:rPr>
          <w:rFonts w:hint="eastAsia"/>
        </w:rPr>
        <w:t>回归算法的概念，到生成程序文件，准备样本文件，小样本测试过程的</w:t>
      </w:r>
      <w:r>
        <w:rPr>
          <w:rFonts w:hint="eastAsia"/>
        </w:rPr>
        <w:t>bug</w:t>
      </w:r>
      <w:r>
        <w:rPr>
          <w:rFonts w:hint="eastAsia"/>
        </w:rPr>
        <w:t>修正（验证完善程序逻辑），大样本测试（完善各阶段的程序文件），可以说，如果没有</w:t>
      </w:r>
      <w:r>
        <w:rPr>
          <w:rFonts w:hint="eastAsia"/>
        </w:rPr>
        <w:t>AI</w:t>
      </w:r>
      <w:r>
        <w:rPr>
          <w:rFonts w:hint="eastAsia"/>
        </w:rPr>
        <w:t>的指导，不可能使我这个对时间序列预测业务，</w:t>
      </w:r>
      <w:r>
        <w:rPr>
          <w:rFonts w:hint="eastAsia"/>
        </w:rPr>
        <w:t>python</w:t>
      </w:r>
      <w:r>
        <w:rPr>
          <w:rFonts w:hint="eastAsia"/>
        </w:rPr>
        <w:t>程序都不了解的新手白丁，在</w:t>
      </w:r>
      <w:r>
        <w:rPr>
          <w:rFonts w:hint="eastAsia"/>
        </w:rPr>
        <w:t>3</w:t>
      </w:r>
      <w:r>
        <w:rPr>
          <w:rFonts w:hint="eastAsia"/>
        </w:rPr>
        <w:t>周左右的时间完成这项工作。</w:t>
      </w:r>
    </w:p>
    <w:p w:rsidR="00A66CE3" w:rsidRDefault="0040010E" w:rsidP="0040010E">
      <w:pPr>
        <w:pStyle w:val="2"/>
      </w:pPr>
      <w:r>
        <w:rPr>
          <w:rFonts w:hint="eastAsia"/>
        </w:rPr>
        <w:lastRenderedPageBreak/>
        <w:t>理论准备</w:t>
      </w:r>
    </w:p>
    <w:p w:rsidR="0040010E" w:rsidRDefault="0040010E" w:rsidP="00F41C79">
      <w:pPr>
        <w:pStyle w:val="3"/>
      </w:pPr>
      <w:r>
        <w:rPr>
          <w:rFonts w:hint="eastAsia"/>
        </w:rPr>
        <w:t>为何用</w:t>
      </w:r>
      <w:r>
        <w:rPr>
          <w:rFonts w:hint="eastAsia"/>
        </w:rPr>
        <w:t>h2o</w:t>
      </w:r>
      <w:r>
        <w:rPr>
          <w:rFonts w:hint="eastAsia"/>
        </w:rPr>
        <w:t>回归算法预测硬盘故障</w:t>
      </w:r>
    </w:p>
    <w:p w:rsidR="0040010E" w:rsidRDefault="0040010E" w:rsidP="0040010E">
      <w:pPr>
        <w:ind w:firstLine="210"/>
      </w:pPr>
      <w:r>
        <w:rPr>
          <w:rFonts w:hint="eastAsia"/>
        </w:rPr>
        <w:t>回归算法是一种监督学习算法，用于预测连续型数值。与分类算法（用于预测类别标签）不同，回归算法的目标是预测数值输出。</w:t>
      </w:r>
    </w:p>
    <w:p w:rsidR="0040010E" w:rsidRDefault="0040010E" w:rsidP="0040010E">
      <w:pPr>
        <w:ind w:firstLine="210"/>
      </w:pPr>
      <w:r>
        <w:rPr>
          <w:rFonts w:hint="eastAsia"/>
        </w:rPr>
        <w:t>回归算法根据给定的输入特征（如时间、前一段时间的硬盘坏道数量等），来预测一个连续的目标变量（如硬盘的剩余寿命、下一个时间点的坏道数量等）。</w:t>
      </w:r>
    </w:p>
    <w:p w:rsidR="0040010E" w:rsidRDefault="0040010E" w:rsidP="00A84BDE">
      <w:pPr>
        <w:pStyle w:val="af4"/>
        <w:numPr>
          <w:ilvl w:val="0"/>
          <w:numId w:val="20"/>
        </w:numPr>
        <w:ind w:firstLineChars="0"/>
      </w:pPr>
      <w:r>
        <w:rPr>
          <w:rFonts w:hint="eastAsia"/>
        </w:rPr>
        <w:t>回归算法的特点：</w:t>
      </w:r>
    </w:p>
    <w:p w:rsidR="0040010E" w:rsidRDefault="0040010E" w:rsidP="0040010E">
      <w:pPr>
        <w:pStyle w:val="af4"/>
        <w:ind w:left="630" w:firstLineChars="0" w:firstLine="0"/>
      </w:pPr>
      <w:r>
        <w:rPr>
          <w:rFonts w:hint="eastAsia"/>
        </w:rPr>
        <w:t>目标：回归算法的主要目标是根据输入特征来预测一个</w:t>
      </w:r>
      <w:r>
        <w:rPr>
          <w:rFonts w:hint="eastAsia"/>
        </w:rPr>
        <w:t xml:space="preserve"> </w:t>
      </w:r>
      <w:r>
        <w:rPr>
          <w:rFonts w:hint="eastAsia"/>
        </w:rPr>
        <w:t>数值型的目标变量。</w:t>
      </w:r>
    </w:p>
    <w:p w:rsidR="0040010E" w:rsidRDefault="0040010E" w:rsidP="0040010E">
      <w:pPr>
        <w:pStyle w:val="af4"/>
        <w:ind w:left="630" w:firstLineChars="0" w:firstLine="0"/>
      </w:pPr>
      <w:r>
        <w:rPr>
          <w:rFonts w:hint="eastAsia"/>
        </w:rPr>
        <w:t>例如，在硬盘坏道预测中：</w:t>
      </w:r>
    </w:p>
    <w:p w:rsidR="0040010E" w:rsidRDefault="0040010E" w:rsidP="0040010E">
      <w:pPr>
        <w:pStyle w:val="af4"/>
        <w:ind w:left="630" w:firstLineChars="0" w:firstLine="0"/>
      </w:pPr>
      <w:r>
        <w:rPr>
          <w:rFonts w:hint="eastAsia"/>
        </w:rPr>
        <w:t>输入特征：历史坏道数量、时间差、硬盘类型等。</w:t>
      </w:r>
    </w:p>
    <w:p w:rsidR="0040010E" w:rsidRDefault="0040010E" w:rsidP="0040010E">
      <w:pPr>
        <w:pStyle w:val="af4"/>
        <w:ind w:left="630" w:firstLineChars="0" w:firstLine="0"/>
      </w:pPr>
      <w:r>
        <w:rPr>
          <w:rFonts w:hint="eastAsia"/>
        </w:rPr>
        <w:t>目标变量：未来某时刻硬盘的坏道数量或剩余寿命。</w:t>
      </w:r>
    </w:p>
    <w:p w:rsidR="0040010E" w:rsidRDefault="0040010E" w:rsidP="00A84BDE">
      <w:pPr>
        <w:pStyle w:val="af4"/>
        <w:numPr>
          <w:ilvl w:val="0"/>
          <w:numId w:val="20"/>
        </w:numPr>
        <w:ind w:firstLineChars="0"/>
      </w:pPr>
      <w:r>
        <w:rPr>
          <w:rFonts w:hint="eastAsia"/>
        </w:rPr>
        <w:t>应用场景：回归算法广泛应用于预测任务，如：</w:t>
      </w:r>
    </w:p>
    <w:p w:rsidR="0040010E" w:rsidRDefault="0040010E" w:rsidP="0040010E">
      <w:pPr>
        <w:pStyle w:val="af4"/>
        <w:ind w:left="630" w:firstLineChars="0" w:firstLine="0"/>
      </w:pPr>
      <w:r>
        <w:rPr>
          <w:rFonts w:hint="eastAsia"/>
        </w:rPr>
        <w:t>预测</w:t>
      </w:r>
      <w:r>
        <w:rPr>
          <w:rFonts w:hint="eastAsia"/>
        </w:rPr>
        <w:t xml:space="preserve"> </w:t>
      </w:r>
      <w:r>
        <w:rPr>
          <w:rFonts w:hint="eastAsia"/>
        </w:rPr>
        <w:t>未来的数值，如股票价格、销售额、温度变化等。</w:t>
      </w:r>
    </w:p>
    <w:p w:rsidR="0040010E" w:rsidRDefault="0040010E" w:rsidP="0040010E">
      <w:pPr>
        <w:pStyle w:val="af4"/>
        <w:ind w:left="630" w:firstLineChars="0" w:firstLine="0"/>
      </w:pPr>
      <w:r>
        <w:rPr>
          <w:rFonts w:hint="eastAsia"/>
        </w:rPr>
        <w:t>在硬盘坏道预测中，回归算法帮助预测</w:t>
      </w:r>
      <w:r>
        <w:rPr>
          <w:rFonts w:hint="eastAsia"/>
        </w:rPr>
        <w:t xml:space="preserve"> </w:t>
      </w:r>
      <w:r>
        <w:rPr>
          <w:rFonts w:hint="eastAsia"/>
        </w:rPr>
        <w:t>硬盘未来的坏道数量，并计算</w:t>
      </w:r>
      <w:r>
        <w:rPr>
          <w:rFonts w:hint="eastAsia"/>
        </w:rPr>
        <w:t xml:space="preserve"> </w:t>
      </w:r>
      <w:r>
        <w:rPr>
          <w:rFonts w:hint="eastAsia"/>
        </w:rPr>
        <w:t>失效前剩余天数（</w:t>
      </w:r>
      <w:r>
        <w:rPr>
          <w:rFonts w:hint="eastAsia"/>
        </w:rPr>
        <w:t>days_to_failure</w:t>
      </w:r>
      <w:r>
        <w:rPr>
          <w:rFonts w:hint="eastAsia"/>
        </w:rPr>
        <w:t>）。</w:t>
      </w:r>
    </w:p>
    <w:p w:rsidR="0040010E" w:rsidRDefault="0040010E" w:rsidP="00A84BDE">
      <w:pPr>
        <w:pStyle w:val="af4"/>
        <w:numPr>
          <w:ilvl w:val="0"/>
          <w:numId w:val="20"/>
        </w:numPr>
        <w:ind w:firstLineChars="0"/>
      </w:pPr>
      <w:r>
        <w:rPr>
          <w:rFonts w:hint="eastAsia"/>
        </w:rPr>
        <w:t>为什么时间序列预测使用回归算法？</w:t>
      </w:r>
    </w:p>
    <w:p w:rsidR="0040010E" w:rsidRDefault="0040010E" w:rsidP="0040010E">
      <w:pPr>
        <w:pStyle w:val="af4"/>
        <w:ind w:left="630" w:firstLineChars="0" w:firstLine="0"/>
      </w:pPr>
      <w:r>
        <w:rPr>
          <w:rFonts w:hint="eastAsia"/>
        </w:rPr>
        <w:t>时间序列预测</w:t>
      </w:r>
      <w:r>
        <w:rPr>
          <w:rFonts w:hint="eastAsia"/>
        </w:rPr>
        <w:t xml:space="preserve"> </w:t>
      </w:r>
      <w:r>
        <w:rPr>
          <w:rFonts w:hint="eastAsia"/>
        </w:rPr>
        <w:t>是通过历史数据来预测未来某一时刻的数据点。因为</w:t>
      </w:r>
      <w:r>
        <w:rPr>
          <w:rFonts w:hint="eastAsia"/>
        </w:rPr>
        <w:t xml:space="preserve"> </w:t>
      </w:r>
      <w:r>
        <w:rPr>
          <w:rFonts w:hint="eastAsia"/>
        </w:rPr>
        <w:t>未来的预测值是数值型的，所以需要使用回归算法来</w:t>
      </w:r>
      <w:r>
        <w:rPr>
          <w:rFonts w:hint="eastAsia"/>
        </w:rPr>
        <w:t xml:space="preserve"> </w:t>
      </w:r>
      <w:r>
        <w:rPr>
          <w:rFonts w:hint="eastAsia"/>
        </w:rPr>
        <w:t>建模。回归模型会尝试找到历史数据中变量之间的关系，并根据这些关系</w:t>
      </w:r>
      <w:r>
        <w:rPr>
          <w:rFonts w:hint="eastAsia"/>
        </w:rPr>
        <w:t xml:space="preserve"> </w:t>
      </w:r>
      <w:r>
        <w:rPr>
          <w:rFonts w:hint="eastAsia"/>
        </w:rPr>
        <w:t>预测未来的数值。</w:t>
      </w:r>
    </w:p>
    <w:p w:rsidR="0040010E" w:rsidRDefault="0040010E" w:rsidP="0040010E">
      <w:pPr>
        <w:pStyle w:val="af4"/>
        <w:ind w:left="630" w:firstLineChars="0" w:firstLine="0"/>
      </w:pPr>
      <w:r>
        <w:rPr>
          <w:rFonts w:hint="eastAsia"/>
        </w:rPr>
        <w:t>例如，在</w:t>
      </w:r>
      <w:r>
        <w:rPr>
          <w:rFonts w:hint="eastAsia"/>
        </w:rPr>
        <w:t xml:space="preserve"> </w:t>
      </w:r>
      <w:r>
        <w:rPr>
          <w:rFonts w:hint="eastAsia"/>
        </w:rPr>
        <w:t>硬盘坏道数预测</w:t>
      </w:r>
      <w:r>
        <w:rPr>
          <w:rFonts w:hint="eastAsia"/>
        </w:rPr>
        <w:t xml:space="preserve"> </w:t>
      </w:r>
      <w:r>
        <w:rPr>
          <w:rFonts w:hint="eastAsia"/>
        </w:rPr>
        <w:t>中，我们通过历史的</w:t>
      </w:r>
      <w:r>
        <w:rPr>
          <w:rFonts w:hint="eastAsia"/>
        </w:rPr>
        <w:t xml:space="preserve"> </w:t>
      </w:r>
      <w:r>
        <w:rPr>
          <w:rFonts w:hint="eastAsia"/>
        </w:rPr>
        <w:t>坏道数量</w:t>
      </w:r>
      <w:r>
        <w:rPr>
          <w:rFonts w:hint="eastAsia"/>
        </w:rPr>
        <w:t xml:space="preserve"> </w:t>
      </w:r>
      <w:r>
        <w:rPr>
          <w:rFonts w:hint="eastAsia"/>
        </w:rPr>
        <w:t>和</w:t>
      </w:r>
      <w:r>
        <w:rPr>
          <w:rFonts w:hint="eastAsia"/>
        </w:rPr>
        <w:t xml:space="preserve"> </w:t>
      </w:r>
      <w:r>
        <w:rPr>
          <w:rFonts w:hint="eastAsia"/>
        </w:rPr>
        <w:t>时间戳</w:t>
      </w:r>
      <w:r>
        <w:rPr>
          <w:rFonts w:hint="eastAsia"/>
        </w:rPr>
        <w:t xml:space="preserve"> </w:t>
      </w:r>
      <w:r>
        <w:rPr>
          <w:rFonts w:hint="eastAsia"/>
        </w:rPr>
        <w:t>来预测</w:t>
      </w:r>
      <w:r>
        <w:rPr>
          <w:rFonts w:hint="eastAsia"/>
        </w:rPr>
        <w:t xml:space="preserve"> </w:t>
      </w:r>
      <w:r>
        <w:rPr>
          <w:rFonts w:hint="eastAsia"/>
        </w:rPr>
        <w:t>未来某一天的坏道数量，或者</w:t>
      </w:r>
      <w:r>
        <w:rPr>
          <w:rFonts w:hint="eastAsia"/>
        </w:rPr>
        <w:t xml:space="preserve"> </w:t>
      </w:r>
      <w:r>
        <w:rPr>
          <w:rFonts w:hint="eastAsia"/>
        </w:rPr>
        <w:t>硬盘的剩余使用时间，这都是</w:t>
      </w:r>
      <w:r>
        <w:rPr>
          <w:rFonts w:hint="eastAsia"/>
        </w:rPr>
        <w:t xml:space="preserve"> </w:t>
      </w:r>
      <w:r>
        <w:rPr>
          <w:rFonts w:hint="eastAsia"/>
        </w:rPr>
        <w:t>数值型预测，因此</w:t>
      </w:r>
      <w:r>
        <w:rPr>
          <w:rFonts w:hint="eastAsia"/>
        </w:rPr>
        <w:t xml:space="preserve"> </w:t>
      </w:r>
      <w:r>
        <w:rPr>
          <w:rFonts w:hint="eastAsia"/>
        </w:rPr>
        <w:t>回归算法</w:t>
      </w:r>
      <w:r>
        <w:rPr>
          <w:rFonts w:hint="eastAsia"/>
        </w:rPr>
        <w:t xml:space="preserve"> </w:t>
      </w:r>
      <w:r>
        <w:rPr>
          <w:rFonts w:hint="eastAsia"/>
        </w:rPr>
        <w:t>是最合适的选择。</w:t>
      </w:r>
    </w:p>
    <w:p w:rsidR="0040010E" w:rsidRDefault="0040010E" w:rsidP="00A84BDE">
      <w:pPr>
        <w:pStyle w:val="af4"/>
        <w:numPr>
          <w:ilvl w:val="0"/>
          <w:numId w:val="20"/>
        </w:numPr>
        <w:ind w:firstLineChars="0"/>
      </w:pPr>
      <w:r>
        <w:rPr>
          <w:rFonts w:hint="eastAsia"/>
        </w:rPr>
        <w:t xml:space="preserve">H2O </w:t>
      </w:r>
      <w:r>
        <w:rPr>
          <w:rFonts w:hint="eastAsia"/>
        </w:rPr>
        <w:t>的回归算法：</w:t>
      </w:r>
    </w:p>
    <w:p w:rsidR="0040010E" w:rsidRDefault="0040010E" w:rsidP="0040010E">
      <w:pPr>
        <w:pStyle w:val="af4"/>
        <w:ind w:left="630" w:firstLineChars="0" w:firstLine="0"/>
      </w:pPr>
      <w:r>
        <w:rPr>
          <w:rFonts w:hint="eastAsia"/>
        </w:rPr>
        <w:t xml:space="preserve">H2O </w:t>
      </w:r>
      <w:r>
        <w:rPr>
          <w:rFonts w:hint="eastAsia"/>
        </w:rPr>
        <w:t>提供了多种回归算法，通常用于</w:t>
      </w:r>
      <w:r>
        <w:rPr>
          <w:rFonts w:hint="eastAsia"/>
        </w:rPr>
        <w:t xml:space="preserve"> </w:t>
      </w:r>
      <w:r>
        <w:rPr>
          <w:rFonts w:hint="eastAsia"/>
        </w:rPr>
        <w:t>时间序列预测</w:t>
      </w:r>
      <w:r>
        <w:rPr>
          <w:rFonts w:hint="eastAsia"/>
        </w:rPr>
        <w:t xml:space="preserve"> </w:t>
      </w:r>
      <w:r>
        <w:rPr>
          <w:rFonts w:hint="eastAsia"/>
        </w:rPr>
        <w:t>或</w:t>
      </w:r>
      <w:r>
        <w:rPr>
          <w:rFonts w:hint="eastAsia"/>
        </w:rPr>
        <w:t xml:space="preserve"> </w:t>
      </w:r>
      <w:r>
        <w:rPr>
          <w:rFonts w:hint="eastAsia"/>
        </w:rPr>
        <w:t>其他数值预测任务。常用的回归算法包括：</w:t>
      </w:r>
    </w:p>
    <w:p w:rsidR="0040010E" w:rsidRDefault="0040010E" w:rsidP="00A84BDE">
      <w:pPr>
        <w:pStyle w:val="af4"/>
        <w:numPr>
          <w:ilvl w:val="0"/>
          <w:numId w:val="22"/>
        </w:numPr>
        <w:ind w:firstLineChars="0"/>
      </w:pPr>
      <w:r>
        <w:rPr>
          <w:rFonts w:hint="eastAsia"/>
        </w:rPr>
        <w:t>H2OGeneralizedLinearEstimator</w:t>
      </w:r>
      <w:r>
        <w:rPr>
          <w:rFonts w:hint="eastAsia"/>
        </w:rPr>
        <w:t>（广义线性模型</w:t>
      </w:r>
      <w:r>
        <w:rPr>
          <w:rFonts w:hint="eastAsia"/>
        </w:rPr>
        <w:t xml:space="preserve"> GLM</w:t>
      </w:r>
      <w:r>
        <w:rPr>
          <w:rFonts w:hint="eastAsia"/>
        </w:rPr>
        <w:t>）：</w:t>
      </w:r>
    </w:p>
    <w:p w:rsidR="0040010E" w:rsidRDefault="0040010E" w:rsidP="0040010E">
      <w:pPr>
        <w:pStyle w:val="af4"/>
        <w:ind w:left="1050" w:firstLineChars="0" w:firstLine="0"/>
      </w:pPr>
      <w:r>
        <w:rPr>
          <w:rFonts w:hint="eastAsia"/>
        </w:rPr>
        <w:t>这是一个适用于回归问题的基础算法，适用于线性关系建模。</w:t>
      </w:r>
    </w:p>
    <w:p w:rsidR="0040010E" w:rsidRDefault="0040010E" w:rsidP="00A84BDE">
      <w:pPr>
        <w:pStyle w:val="af4"/>
        <w:numPr>
          <w:ilvl w:val="0"/>
          <w:numId w:val="22"/>
        </w:numPr>
        <w:ind w:firstLineChars="0"/>
      </w:pPr>
      <w:r>
        <w:rPr>
          <w:rFonts w:hint="eastAsia"/>
        </w:rPr>
        <w:t>H2ORandomForestEstimator</w:t>
      </w:r>
      <w:r>
        <w:rPr>
          <w:rFonts w:hint="eastAsia"/>
        </w:rPr>
        <w:t>（随机森林）：</w:t>
      </w:r>
    </w:p>
    <w:p w:rsidR="0040010E" w:rsidRDefault="0040010E" w:rsidP="0040010E">
      <w:pPr>
        <w:pStyle w:val="af4"/>
        <w:ind w:left="1050" w:firstLineChars="0" w:firstLine="0"/>
      </w:pPr>
      <w:r>
        <w:rPr>
          <w:rFonts w:hint="eastAsia"/>
        </w:rPr>
        <w:t>随机森林是一种集成学习方法，通过组合多棵决策树来进行回归预测。它能够处理</w:t>
      </w:r>
      <w:r>
        <w:rPr>
          <w:rFonts w:hint="eastAsia"/>
        </w:rPr>
        <w:t xml:space="preserve"> </w:t>
      </w:r>
      <w:r>
        <w:rPr>
          <w:rFonts w:hint="eastAsia"/>
        </w:rPr>
        <w:t>非线性</w:t>
      </w:r>
      <w:r>
        <w:rPr>
          <w:rFonts w:hint="eastAsia"/>
        </w:rPr>
        <w:t xml:space="preserve"> </w:t>
      </w:r>
      <w:r>
        <w:rPr>
          <w:rFonts w:hint="eastAsia"/>
        </w:rPr>
        <w:t>和</w:t>
      </w:r>
      <w:r>
        <w:rPr>
          <w:rFonts w:hint="eastAsia"/>
        </w:rPr>
        <w:t xml:space="preserve"> </w:t>
      </w:r>
      <w:r>
        <w:rPr>
          <w:rFonts w:hint="eastAsia"/>
        </w:rPr>
        <w:t>复杂关系。</w:t>
      </w:r>
    </w:p>
    <w:p w:rsidR="0040010E" w:rsidRDefault="0040010E" w:rsidP="00A84BDE">
      <w:pPr>
        <w:pStyle w:val="af4"/>
        <w:numPr>
          <w:ilvl w:val="0"/>
          <w:numId w:val="22"/>
        </w:numPr>
        <w:ind w:firstLineChars="0"/>
      </w:pPr>
      <w:r>
        <w:rPr>
          <w:rFonts w:hint="eastAsia"/>
        </w:rPr>
        <w:t>H2OXGBoostEstimator</w:t>
      </w:r>
      <w:r>
        <w:rPr>
          <w:rFonts w:hint="eastAsia"/>
        </w:rPr>
        <w:t>（</w:t>
      </w:r>
      <w:r>
        <w:rPr>
          <w:rFonts w:hint="eastAsia"/>
        </w:rPr>
        <w:t>XGBoost</w:t>
      </w:r>
      <w:r>
        <w:rPr>
          <w:rFonts w:hint="eastAsia"/>
        </w:rPr>
        <w:t>）：</w:t>
      </w:r>
    </w:p>
    <w:p w:rsidR="0040010E" w:rsidRDefault="0040010E" w:rsidP="0040010E">
      <w:pPr>
        <w:pStyle w:val="af4"/>
        <w:ind w:left="1050" w:firstLineChars="0" w:firstLine="0"/>
      </w:pPr>
      <w:r>
        <w:rPr>
          <w:rFonts w:hint="eastAsia"/>
        </w:rPr>
        <w:t xml:space="preserve">XGBoost </w:t>
      </w:r>
      <w:r>
        <w:rPr>
          <w:rFonts w:hint="eastAsia"/>
        </w:rPr>
        <w:t>是一种增强型梯度提升树（</w:t>
      </w:r>
      <w:r>
        <w:rPr>
          <w:rFonts w:hint="eastAsia"/>
        </w:rPr>
        <w:t>GBDT</w:t>
      </w:r>
      <w:r>
        <w:rPr>
          <w:rFonts w:hint="eastAsia"/>
        </w:rPr>
        <w:t>），可以在回归问题中提供非常强大的表现，尤其适用于非线性关系。</w:t>
      </w:r>
    </w:p>
    <w:p w:rsidR="0040010E" w:rsidRDefault="0040010E" w:rsidP="00A84BDE">
      <w:pPr>
        <w:pStyle w:val="af4"/>
        <w:numPr>
          <w:ilvl w:val="0"/>
          <w:numId w:val="22"/>
        </w:numPr>
        <w:ind w:firstLineChars="0"/>
      </w:pPr>
      <w:r>
        <w:rPr>
          <w:rFonts w:hint="eastAsia"/>
        </w:rPr>
        <w:t>H2ODeepLearningEstimator</w:t>
      </w:r>
      <w:r>
        <w:rPr>
          <w:rFonts w:hint="eastAsia"/>
        </w:rPr>
        <w:t>（深度学习）：</w:t>
      </w:r>
    </w:p>
    <w:p w:rsidR="0040010E" w:rsidRDefault="0040010E" w:rsidP="0040010E">
      <w:pPr>
        <w:pStyle w:val="af4"/>
        <w:ind w:left="1050" w:firstLineChars="0" w:firstLine="0"/>
      </w:pPr>
      <w:r>
        <w:rPr>
          <w:rFonts w:hint="eastAsia"/>
        </w:rPr>
        <w:t>深度学习算法可以处理复杂的回归任务，尤其适用于高维数据或非线性关系的建模。</w:t>
      </w:r>
    </w:p>
    <w:p w:rsidR="0040010E" w:rsidRDefault="0040010E" w:rsidP="00A84BDE">
      <w:pPr>
        <w:pStyle w:val="af4"/>
        <w:numPr>
          <w:ilvl w:val="0"/>
          <w:numId w:val="22"/>
        </w:numPr>
        <w:ind w:firstLineChars="0"/>
      </w:pPr>
      <w:r>
        <w:rPr>
          <w:rFonts w:hint="eastAsia"/>
        </w:rPr>
        <w:t>H2OAutoML</w:t>
      </w:r>
      <w:r>
        <w:rPr>
          <w:rFonts w:hint="eastAsia"/>
        </w:rPr>
        <w:t>：</w:t>
      </w:r>
    </w:p>
    <w:p w:rsidR="0040010E" w:rsidRDefault="0040010E" w:rsidP="0040010E">
      <w:pPr>
        <w:pStyle w:val="af4"/>
        <w:ind w:left="1050" w:firstLineChars="0" w:firstLine="0"/>
      </w:pPr>
      <w:r>
        <w:rPr>
          <w:rFonts w:hint="eastAsia"/>
        </w:rPr>
        <w:t>H2OAutoML</w:t>
      </w:r>
      <w:r>
        <w:rPr>
          <w:rFonts w:hint="eastAsia"/>
        </w:rPr>
        <w:t>使用回归模来预测未来的数值型目标，但在时间序列任务中，它会通过时间序列特征（如</w:t>
      </w:r>
      <w:r>
        <w:rPr>
          <w:rFonts w:hint="eastAsia"/>
        </w:rPr>
        <w:t xml:space="preserve"> </w:t>
      </w:r>
      <w:r>
        <w:rPr>
          <w:rFonts w:hint="eastAsia"/>
        </w:rPr>
        <w:t>时间戳、滞后特征等）来增强预测能力。</w:t>
      </w:r>
    </w:p>
    <w:p w:rsidR="0040010E" w:rsidRDefault="0040010E" w:rsidP="00A84BDE">
      <w:pPr>
        <w:pStyle w:val="af4"/>
        <w:numPr>
          <w:ilvl w:val="0"/>
          <w:numId w:val="20"/>
        </w:numPr>
        <w:ind w:firstLineChars="0"/>
      </w:pPr>
      <w:r>
        <w:rPr>
          <w:rFonts w:hint="eastAsia"/>
        </w:rPr>
        <w:t>时间序列预测的回归模型：</w:t>
      </w:r>
    </w:p>
    <w:p w:rsidR="0040010E" w:rsidRDefault="0040010E" w:rsidP="0040010E">
      <w:pPr>
        <w:pStyle w:val="af4"/>
        <w:ind w:left="630" w:firstLineChars="0" w:firstLine="0"/>
      </w:pPr>
      <w:r>
        <w:rPr>
          <w:rFonts w:hint="eastAsia"/>
        </w:rPr>
        <w:lastRenderedPageBreak/>
        <w:t>在时间序列预测中，回归模型用于根据历史数据预测未来的值，并根据时间差、周期性等特征，建立模型来预测未来。</w:t>
      </w:r>
    </w:p>
    <w:p w:rsidR="0040010E" w:rsidRDefault="0040010E" w:rsidP="0040010E">
      <w:pPr>
        <w:pStyle w:val="af4"/>
        <w:ind w:left="630" w:firstLineChars="0" w:firstLine="0"/>
      </w:pPr>
      <w:r>
        <w:rPr>
          <w:rFonts w:hint="eastAsia"/>
        </w:rPr>
        <w:t>例如：</w:t>
      </w:r>
    </w:p>
    <w:p w:rsidR="0040010E" w:rsidRDefault="0040010E" w:rsidP="0040010E">
      <w:pPr>
        <w:pStyle w:val="af4"/>
        <w:ind w:left="630" w:firstLineChars="0" w:firstLine="0"/>
      </w:pPr>
      <w:r>
        <w:rPr>
          <w:rFonts w:hint="eastAsia"/>
        </w:rPr>
        <w:t>硬盘坏道预测：</w:t>
      </w:r>
    </w:p>
    <w:p w:rsidR="0040010E" w:rsidRDefault="0040010E" w:rsidP="0040010E">
      <w:pPr>
        <w:pStyle w:val="af4"/>
        <w:ind w:left="630" w:firstLineChars="0" w:firstLine="0"/>
      </w:pPr>
      <w:r>
        <w:rPr>
          <w:rFonts w:hint="eastAsia"/>
        </w:rPr>
        <w:t>输入特征：历史坏道数量、时间差等。</w:t>
      </w:r>
    </w:p>
    <w:p w:rsidR="0040010E" w:rsidRDefault="0040010E" w:rsidP="0040010E">
      <w:pPr>
        <w:pStyle w:val="af4"/>
        <w:ind w:left="630" w:firstLineChars="0" w:firstLine="0"/>
      </w:pPr>
      <w:r>
        <w:rPr>
          <w:rFonts w:hint="eastAsia"/>
        </w:rPr>
        <w:t>目标变量：未来的坏道数量或</w:t>
      </w:r>
      <w:r>
        <w:rPr>
          <w:rFonts w:hint="eastAsia"/>
        </w:rPr>
        <w:t xml:space="preserve"> </w:t>
      </w:r>
      <w:r>
        <w:rPr>
          <w:rFonts w:hint="eastAsia"/>
        </w:rPr>
        <w:t>硬盘失效前剩余天数。</w:t>
      </w:r>
    </w:p>
    <w:p w:rsidR="0040010E" w:rsidRDefault="0040010E" w:rsidP="0040010E">
      <w:pPr>
        <w:pStyle w:val="af4"/>
        <w:ind w:left="630" w:firstLineChars="0" w:firstLine="0"/>
      </w:pPr>
      <w:r>
        <w:rPr>
          <w:rFonts w:hint="eastAsia"/>
        </w:rPr>
        <w:t>使用回归模型来</w:t>
      </w:r>
      <w:r>
        <w:rPr>
          <w:rFonts w:hint="eastAsia"/>
        </w:rPr>
        <w:t xml:space="preserve"> </w:t>
      </w:r>
      <w:r>
        <w:rPr>
          <w:rFonts w:hint="eastAsia"/>
        </w:rPr>
        <w:t>预测未来的坏道数量，即时间序列中的下一个数据点。</w:t>
      </w:r>
    </w:p>
    <w:p w:rsidR="0040010E" w:rsidRDefault="0040010E" w:rsidP="0040010E">
      <w:pPr>
        <w:pStyle w:val="af4"/>
        <w:ind w:left="630" w:firstLineChars="0" w:firstLine="0"/>
      </w:pPr>
      <w:r>
        <w:rPr>
          <w:rFonts w:hint="eastAsia"/>
        </w:rPr>
        <w:t>股票价格预测：</w:t>
      </w:r>
    </w:p>
    <w:p w:rsidR="0040010E" w:rsidRDefault="0040010E" w:rsidP="0040010E">
      <w:pPr>
        <w:pStyle w:val="af4"/>
        <w:ind w:left="630" w:firstLineChars="0" w:firstLine="0"/>
      </w:pPr>
      <w:r>
        <w:rPr>
          <w:rFonts w:hint="eastAsia"/>
        </w:rPr>
        <w:t>输入特征：历史股票价格、市场指数、公司财务数据等。</w:t>
      </w:r>
    </w:p>
    <w:p w:rsidR="0040010E" w:rsidRDefault="0040010E" w:rsidP="0040010E">
      <w:pPr>
        <w:pStyle w:val="af4"/>
        <w:ind w:left="630" w:firstLineChars="0" w:firstLine="0"/>
      </w:pPr>
      <w:r>
        <w:rPr>
          <w:rFonts w:hint="eastAsia"/>
        </w:rPr>
        <w:t>目标变量：未来的股票价格。</w:t>
      </w:r>
    </w:p>
    <w:p w:rsidR="0040010E" w:rsidRDefault="0040010E" w:rsidP="0040010E">
      <w:pPr>
        <w:pStyle w:val="af4"/>
        <w:ind w:left="630" w:firstLineChars="0" w:firstLine="0"/>
      </w:pPr>
      <w:r>
        <w:rPr>
          <w:rFonts w:hint="eastAsia"/>
        </w:rPr>
        <w:t>使用回归模型来预测</w:t>
      </w:r>
      <w:r>
        <w:rPr>
          <w:rFonts w:hint="eastAsia"/>
        </w:rPr>
        <w:t xml:space="preserve"> </w:t>
      </w:r>
      <w:r>
        <w:rPr>
          <w:rFonts w:hint="eastAsia"/>
        </w:rPr>
        <w:t>未来某个时刻的股价，基于历史数据。</w:t>
      </w:r>
    </w:p>
    <w:p w:rsidR="0040010E" w:rsidRDefault="0040010E" w:rsidP="00A84BDE">
      <w:pPr>
        <w:pStyle w:val="af4"/>
        <w:numPr>
          <w:ilvl w:val="0"/>
          <w:numId w:val="20"/>
        </w:numPr>
        <w:ind w:firstLineChars="0"/>
      </w:pPr>
      <w:r>
        <w:rPr>
          <w:rFonts w:hint="eastAsia"/>
        </w:rPr>
        <w:t>回归算法如何用于时间序列预测？</w:t>
      </w:r>
    </w:p>
    <w:p w:rsidR="0040010E" w:rsidRDefault="0040010E" w:rsidP="0040010E">
      <w:pPr>
        <w:pStyle w:val="af4"/>
        <w:ind w:left="630" w:firstLineChars="0" w:firstLine="0"/>
      </w:pPr>
      <w:r>
        <w:rPr>
          <w:rFonts w:hint="eastAsia"/>
        </w:rPr>
        <w:t>训练数据：在训练时，时间序列中的历史数据被作为</w:t>
      </w:r>
      <w:r>
        <w:rPr>
          <w:rFonts w:hint="eastAsia"/>
        </w:rPr>
        <w:t xml:space="preserve"> </w:t>
      </w:r>
      <w:r>
        <w:rPr>
          <w:rFonts w:hint="eastAsia"/>
        </w:rPr>
        <w:t>输入特征（如过去的坏道数量、时间戳等）。</w:t>
      </w:r>
    </w:p>
    <w:p w:rsidR="0040010E" w:rsidRDefault="0040010E" w:rsidP="0040010E">
      <w:pPr>
        <w:pStyle w:val="af4"/>
        <w:ind w:left="630" w:firstLineChars="0" w:firstLine="0"/>
      </w:pPr>
      <w:r>
        <w:rPr>
          <w:rFonts w:hint="eastAsia"/>
        </w:rPr>
        <w:t>预测：回归算法根据这些输入特征训练模型，然后</w:t>
      </w:r>
      <w:r>
        <w:rPr>
          <w:rFonts w:hint="eastAsia"/>
        </w:rPr>
        <w:t xml:space="preserve"> </w:t>
      </w:r>
      <w:r>
        <w:rPr>
          <w:rFonts w:hint="eastAsia"/>
        </w:rPr>
        <w:t>预测未来的目标变量（如未来的坏道数量、失效前剩余天数等）。</w:t>
      </w:r>
    </w:p>
    <w:p w:rsidR="0040010E" w:rsidRDefault="0040010E" w:rsidP="0040010E">
      <w:pPr>
        <w:pStyle w:val="af4"/>
        <w:ind w:left="630" w:firstLineChars="0" w:firstLine="0"/>
      </w:pPr>
      <w:r>
        <w:rPr>
          <w:rFonts w:hint="eastAsia"/>
        </w:rPr>
        <w:t>模型调整：通过不断优化模型的</w:t>
      </w:r>
      <w:r>
        <w:rPr>
          <w:rFonts w:hint="eastAsia"/>
        </w:rPr>
        <w:t xml:space="preserve"> </w:t>
      </w:r>
      <w:r>
        <w:rPr>
          <w:rFonts w:hint="eastAsia"/>
        </w:rPr>
        <w:t>超参数</w:t>
      </w:r>
      <w:r>
        <w:rPr>
          <w:rFonts w:hint="eastAsia"/>
        </w:rPr>
        <w:t xml:space="preserve"> </w:t>
      </w:r>
      <w:r>
        <w:rPr>
          <w:rFonts w:hint="eastAsia"/>
        </w:rPr>
        <w:t>和</w:t>
      </w:r>
      <w:r>
        <w:rPr>
          <w:rFonts w:hint="eastAsia"/>
        </w:rPr>
        <w:t xml:space="preserve"> </w:t>
      </w:r>
      <w:r>
        <w:rPr>
          <w:rFonts w:hint="eastAsia"/>
        </w:rPr>
        <w:t>训练集，提高预测的准确性。</w:t>
      </w:r>
    </w:p>
    <w:p w:rsidR="0040010E" w:rsidRDefault="0040010E" w:rsidP="00A84BDE">
      <w:pPr>
        <w:pStyle w:val="af4"/>
        <w:numPr>
          <w:ilvl w:val="0"/>
          <w:numId w:val="20"/>
        </w:numPr>
        <w:ind w:firstLineChars="0"/>
      </w:pPr>
      <w:r>
        <w:rPr>
          <w:rFonts w:hint="eastAsia"/>
        </w:rPr>
        <w:t>回归算法的优势与不足：</w:t>
      </w:r>
    </w:p>
    <w:p w:rsidR="0040010E" w:rsidRDefault="0040010E" w:rsidP="00A84BDE">
      <w:pPr>
        <w:pStyle w:val="af4"/>
        <w:numPr>
          <w:ilvl w:val="0"/>
          <w:numId w:val="21"/>
        </w:numPr>
        <w:ind w:firstLineChars="0"/>
      </w:pPr>
      <w:r>
        <w:rPr>
          <w:rFonts w:hint="eastAsia"/>
        </w:rPr>
        <w:t>优势：</w:t>
      </w:r>
    </w:p>
    <w:p w:rsidR="0040010E" w:rsidRDefault="0040010E" w:rsidP="0040010E">
      <w:pPr>
        <w:pStyle w:val="af4"/>
        <w:ind w:left="1050" w:firstLineChars="0" w:firstLine="0"/>
      </w:pPr>
      <w:r>
        <w:rPr>
          <w:rFonts w:hint="eastAsia"/>
        </w:rPr>
        <w:t>适合数值型预测：回归算法擅长处理</w:t>
      </w:r>
      <w:r>
        <w:rPr>
          <w:rFonts w:hint="eastAsia"/>
        </w:rPr>
        <w:t xml:space="preserve"> </w:t>
      </w:r>
      <w:r>
        <w:rPr>
          <w:rFonts w:hint="eastAsia"/>
        </w:rPr>
        <w:t>连续数值的预测问题。</w:t>
      </w:r>
    </w:p>
    <w:p w:rsidR="0040010E" w:rsidRDefault="0040010E" w:rsidP="0040010E">
      <w:pPr>
        <w:pStyle w:val="af4"/>
        <w:ind w:left="1050" w:firstLineChars="0" w:firstLine="0"/>
      </w:pPr>
      <w:r>
        <w:rPr>
          <w:rFonts w:hint="eastAsia"/>
        </w:rPr>
        <w:t>非线性建模能力：许多回归算法（如随机森林、</w:t>
      </w:r>
      <w:r>
        <w:rPr>
          <w:rFonts w:hint="eastAsia"/>
        </w:rPr>
        <w:t>XGBoost</w:t>
      </w:r>
      <w:r>
        <w:rPr>
          <w:rFonts w:hint="eastAsia"/>
        </w:rPr>
        <w:t>、深度学习）可以处理</w:t>
      </w:r>
      <w:r>
        <w:rPr>
          <w:rFonts w:hint="eastAsia"/>
        </w:rPr>
        <w:t xml:space="preserve"> </w:t>
      </w:r>
      <w:r>
        <w:rPr>
          <w:rFonts w:hint="eastAsia"/>
        </w:rPr>
        <w:t>非线性关系。</w:t>
      </w:r>
    </w:p>
    <w:p w:rsidR="0040010E" w:rsidRDefault="0040010E" w:rsidP="0040010E">
      <w:pPr>
        <w:pStyle w:val="af4"/>
        <w:ind w:left="1050" w:firstLineChars="0" w:firstLine="0"/>
      </w:pPr>
      <w:r>
        <w:rPr>
          <w:rFonts w:hint="eastAsia"/>
        </w:rPr>
        <w:t>灵活性：回归算法可以处理多种类型的</w:t>
      </w:r>
      <w:r>
        <w:rPr>
          <w:rFonts w:hint="eastAsia"/>
        </w:rPr>
        <w:t xml:space="preserve"> </w:t>
      </w:r>
      <w:r>
        <w:rPr>
          <w:rFonts w:hint="eastAsia"/>
        </w:rPr>
        <w:t>输入特征，包括</w:t>
      </w:r>
      <w:r>
        <w:rPr>
          <w:rFonts w:hint="eastAsia"/>
        </w:rPr>
        <w:t xml:space="preserve"> </w:t>
      </w:r>
      <w:r>
        <w:rPr>
          <w:rFonts w:hint="eastAsia"/>
        </w:rPr>
        <w:t>时间序列数据。</w:t>
      </w:r>
    </w:p>
    <w:p w:rsidR="0040010E" w:rsidRDefault="0040010E" w:rsidP="00A84BDE">
      <w:pPr>
        <w:pStyle w:val="af4"/>
        <w:numPr>
          <w:ilvl w:val="0"/>
          <w:numId w:val="21"/>
        </w:numPr>
        <w:ind w:firstLineChars="0"/>
      </w:pPr>
      <w:r>
        <w:rPr>
          <w:rFonts w:hint="eastAsia"/>
        </w:rPr>
        <w:t>不足：</w:t>
      </w:r>
    </w:p>
    <w:p w:rsidR="0040010E" w:rsidRDefault="0040010E" w:rsidP="0040010E">
      <w:pPr>
        <w:pStyle w:val="af4"/>
        <w:ind w:left="1050" w:firstLineChars="0" w:firstLine="0"/>
      </w:pPr>
      <w:r>
        <w:rPr>
          <w:rFonts w:hint="eastAsia"/>
        </w:rPr>
        <w:t>对特征工程</w:t>
      </w:r>
      <w:r w:rsidR="00F41C79">
        <w:rPr>
          <w:rFonts w:hint="eastAsia"/>
        </w:rPr>
        <w:t>（训练样本准备工程）</w:t>
      </w:r>
      <w:r>
        <w:rPr>
          <w:rFonts w:hint="eastAsia"/>
        </w:rPr>
        <w:t>依赖大：回归算法对</w:t>
      </w:r>
      <w:r>
        <w:rPr>
          <w:rFonts w:hint="eastAsia"/>
        </w:rPr>
        <w:t xml:space="preserve"> </w:t>
      </w:r>
      <w:r>
        <w:rPr>
          <w:rFonts w:hint="eastAsia"/>
        </w:rPr>
        <w:t>特征选择和工程</w:t>
      </w:r>
      <w:r>
        <w:rPr>
          <w:rFonts w:hint="eastAsia"/>
        </w:rPr>
        <w:t xml:space="preserve"> </w:t>
      </w:r>
      <w:r>
        <w:rPr>
          <w:rFonts w:hint="eastAsia"/>
        </w:rPr>
        <w:t>非常依赖，需要足够好的特征才能获得较好的预测效果。</w:t>
      </w:r>
    </w:p>
    <w:p w:rsidR="0040010E" w:rsidRDefault="0040010E" w:rsidP="0040010E">
      <w:pPr>
        <w:pStyle w:val="af4"/>
        <w:ind w:left="1050" w:firstLineChars="0" w:firstLine="0"/>
      </w:pPr>
      <w:r>
        <w:rPr>
          <w:rFonts w:hint="eastAsia"/>
        </w:rPr>
        <w:t>数据质量问题：回归模型对</w:t>
      </w:r>
      <w:r>
        <w:rPr>
          <w:rFonts w:hint="eastAsia"/>
        </w:rPr>
        <w:t xml:space="preserve"> </w:t>
      </w:r>
      <w:r>
        <w:rPr>
          <w:rFonts w:hint="eastAsia"/>
        </w:rPr>
        <w:t>数据的质量</w:t>
      </w:r>
      <w:r>
        <w:rPr>
          <w:rFonts w:hint="eastAsia"/>
        </w:rPr>
        <w:t xml:space="preserve"> </w:t>
      </w:r>
      <w:r>
        <w:rPr>
          <w:rFonts w:hint="eastAsia"/>
        </w:rPr>
        <w:t>和</w:t>
      </w:r>
      <w:r>
        <w:rPr>
          <w:rFonts w:hint="eastAsia"/>
        </w:rPr>
        <w:t xml:space="preserve"> </w:t>
      </w:r>
      <w:r>
        <w:rPr>
          <w:rFonts w:hint="eastAsia"/>
        </w:rPr>
        <w:t>噪声</w:t>
      </w:r>
      <w:r>
        <w:rPr>
          <w:rFonts w:hint="eastAsia"/>
        </w:rPr>
        <w:t xml:space="preserve"> </w:t>
      </w:r>
      <w:r>
        <w:rPr>
          <w:rFonts w:hint="eastAsia"/>
        </w:rPr>
        <w:t>非常敏感，训练数据不准确或噪声较大时，模型的表现会大打折扣。</w:t>
      </w:r>
    </w:p>
    <w:p w:rsidR="0040010E" w:rsidRDefault="0040010E" w:rsidP="0040010E">
      <w:pPr>
        <w:pStyle w:val="af4"/>
        <w:ind w:left="1050" w:firstLineChars="0" w:firstLine="0"/>
      </w:pPr>
      <w:r>
        <w:rPr>
          <w:rFonts w:hint="eastAsia"/>
        </w:rPr>
        <w:t>过拟合问题：特别是在使用</w:t>
      </w:r>
      <w:r>
        <w:rPr>
          <w:rFonts w:hint="eastAsia"/>
        </w:rPr>
        <w:t xml:space="preserve"> </w:t>
      </w:r>
      <w:r>
        <w:rPr>
          <w:rFonts w:hint="eastAsia"/>
        </w:rPr>
        <w:t>复杂模型（如深度学习）时，回归模型可能容易</w:t>
      </w:r>
      <w:r>
        <w:rPr>
          <w:rFonts w:hint="eastAsia"/>
        </w:rPr>
        <w:t xml:space="preserve"> </w:t>
      </w:r>
      <w:r>
        <w:rPr>
          <w:rFonts w:hint="eastAsia"/>
        </w:rPr>
        <w:t>过拟合，在训练数据上表现很好，但在测试数据上表现不佳。</w:t>
      </w:r>
    </w:p>
    <w:p w:rsidR="0040010E" w:rsidRDefault="0040010E" w:rsidP="00A84BDE">
      <w:pPr>
        <w:pStyle w:val="af4"/>
        <w:numPr>
          <w:ilvl w:val="0"/>
          <w:numId w:val="20"/>
        </w:numPr>
        <w:ind w:firstLineChars="0"/>
      </w:pPr>
      <w:r>
        <w:rPr>
          <w:rFonts w:hint="eastAsia"/>
        </w:rPr>
        <w:t>总结：</w:t>
      </w:r>
    </w:p>
    <w:p w:rsidR="0040010E" w:rsidRDefault="0040010E" w:rsidP="0040010E">
      <w:pPr>
        <w:pStyle w:val="af4"/>
        <w:ind w:left="630" w:firstLineChars="0" w:firstLine="0"/>
      </w:pPr>
      <w:r>
        <w:rPr>
          <w:rFonts w:hint="eastAsia"/>
        </w:rPr>
        <w:t>时间序列预测使用回归算法，因为它预测的是数值型的输出（如未来的坏道数量或硬盘剩余寿命）。</w:t>
      </w:r>
    </w:p>
    <w:p w:rsidR="0040010E" w:rsidRDefault="0040010E" w:rsidP="0040010E">
      <w:pPr>
        <w:pStyle w:val="af4"/>
        <w:ind w:left="630" w:firstLineChars="0" w:firstLine="0"/>
      </w:pPr>
      <w:r>
        <w:rPr>
          <w:rFonts w:hint="eastAsia"/>
        </w:rPr>
        <w:t>回归算法通过历史数据来学习变量之间的关系，并根据这些关系进行</w:t>
      </w:r>
      <w:r>
        <w:rPr>
          <w:rFonts w:hint="eastAsia"/>
        </w:rPr>
        <w:t xml:space="preserve"> </w:t>
      </w:r>
      <w:r>
        <w:rPr>
          <w:rFonts w:hint="eastAsia"/>
        </w:rPr>
        <w:t>未来数据的预测。</w:t>
      </w:r>
    </w:p>
    <w:p w:rsidR="0040010E" w:rsidRDefault="0040010E" w:rsidP="0040010E">
      <w:pPr>
        <w:pStyle w:val="af4"/>
        <w:ind w:left="630" w:firstLineChars="0" w:firstLine="0"/>
      </w:pPr>
      <w:r>
        <w:rPr>
          <w:rFonts w:hint="eastAsia"/>
        </w:rPr>
        <w:t xml:space="preserve">H2O </w:t>
      </w:r>
      <w:r>
        <w:rPr>
          <w:rFonts w:hint="eastAsia"/>
        </w:rPr>
        <w:t>提供了多种回归算法，如</w:t>
      </w:r>
      <w:r>
        <w:rPr>
          <w:rFonts w:hint="eastAsia"/>
        </w:rPr>
        <w:t xml:space="preserve"> GLM</w:t>
      </w:r>
      <w:r>
        <w:rPr>
          <w:rFonts w:hint="eastAsia"/>
        </w:rPr>
        <w:t>、随机森林、</w:t>
      </w:r>
      <w:r>
        <w:rPr>
          <w:rFonts w:hint="eastAsia"/>
        </w:rPr>
        <w:t>XGBoost</w:t>
      </w:r>
      <w:r>
        <w:rPr>
          <w:rFonts w:hint="eastAsia"/>
        </w:rPr>
        <w:t>、深度学习，能够处理线性或非线性的时间序列预测问题。</w:t>
      </w:r>
    </w:p>
    <w:p w:rsidR="0040010E" w:rsidRDefault="0040010E" w:rsidP="00F41C79">
      <w:pPr>
        <w:pStyle w:val="3"/>
      </w:pPr>
      <w:r>
        <w:rPr>
          <w:rFonts w:hint="eastAsia"/>
        </w:rPr>
        <w:t>回归算法中的时间依赖性</w:t>
      </w:r>
    </w:p>
    <w:p w:rsidR="0040010E" w:rsidRDefault="0040010E" w:rsidP="0040010E">
      <w:pPr>
        <w:ind w:firstLine="210"/>
      </w:pPr>
      <w:r>
        <w:rPr>
          <w:rFonts w:hint="eastAsia"/>
        </w:rPr>
        <w:t>时间依赖性是指当前数据点的值与过去的时间数据点之间存在某种关系或影响。换句话说，当前状态通常受到过去状态的影响，并且这种影响是时间相关的。</w:t>
      </w:r>
    </w:p>
    <w:p w:rsidR="0040010E" w:rsidRDefault="0040010E" w:rsidP="0040010E">
      <w:pPr>
        <w:ind w:firstLine="210"/>
      </w:pPr>
      <w:r>
        <w:rPr>
          <w:rFonts w:hint="eastAsia"/>
        </w:rPr>
        <w:lastRenderedPageBreak/>
        <w:t>在时间序列分析中，时间依赖性表明未来的值很大程度上取决于过去的值，这种依赖关系在很多实际应用中都非常常见，例如股市价格、气象数据、硬盘健康监测等。</w:t>
      </w:r>
    </w:p>
    <w:p w:rsidR="0040010E" w:rsidRDefault="0040010E" w:rsidP="0040010E">
      <w:pPr>
        <w:ind w:firstLine="210"/>
      </w:pPr>
      <w:r>
        <w:rPr>
          <w:rFonts w:hint="eastAsia"/>
        </w:rPr>
        <w:t>时间依赖性的核心概念：</w:t>
      </w:r>
    </w:p>
    <w:p w:rsidR="0040010E" w:rsidRDefault="0040010E" w:rsidP="00A84BDE">
      <w:pPr>
        <w:pStyle w:val="af4"/>
        <w:numPr>
          <w:ilvl w:val="0"/>
          <w:numId w:val="23"/>
        </w:numPr>
        <w:ind w:firstLineChars="0"/>
      </w:pPr>
      <w:r>
        <w:rPr>
          <w:rFonts w:hint="eastAsia"/>
        </w:rPr>
        <w:t>自相关性（</w:t>
      </w:r>
      <w:r>
        <w:rPr>
          <w:rFonts w:hint="eastAsia"/>
        </w:rPr>
        <w:t>Autocorrelation</w:t>
      </w:r>
      <w:r>
        <w:rPr>
          <w:rFonts w:hint="eastAsia"/>
        </w:rPr>
        <w:t>）：</w:t>
      </w:r>
    </w:p>
    <w:p w:rsidR="0040010E" w:rsidRDefault="0040010E" w:rsidP="0040010E">
      <w:pPr>
        <w:pStyle w:val="af4"/>
        <w:ind w:left="630" w:firstLineChars="0" w:firstLine="0"/>
      </w:pPr>
      <w:r>
        <w:rPr>
          <w:rFonts w:hint="eastAsia"/>
        </w:rPr>
        <w:t>自相关性指的是一个数据序列中的元素与其</w:t>
      </w:r>
      <w:r>
        <w:rPr>
          <w:rFonts w:hint="eastAsia"/>
        </w:rPr>
        <w:t xml:space="preserve"> </w:t>
      </w:r>
      <w:r>
        <w:rPr>
          <w:rFonts w:hint="eastAsia"/>
        </w:rPr>
        <w:t>自身延迟</w:t>
      </w:r>
      <w:r>
        <w:rPr>
          <w:rFonts w:hint="eastAsia"/>
        </w:rPr>
        <w:t xml:space="preserve"> </w:t>
      </w:r>
      <w:r>
        <w:rPr>
          <w:rFonts w:hint="eastAsia"/>
        </w:rPr>
        <w:t>版本（即过去的数据点）之间的关系。</w:t>
      </w:r>
    </w:p>
    <w:p w:rsidR="0040010E" w:rsidRDefault="0040010E" w:rsidP="0040010E">
      <w:pPr>
        <w:pStyle w:val="af4"/>
        <w:ind w:left="630" w:firstLineChars="0" w:firstLine="0"/>
      </w:pPr>
      <w:r>
        <w:rPr>
          <w:rFonts w:hint="eastAsia"/>
        </w:rPr>
        <w:t>时间依赖性常表现为：当前时刻的数据与前几个时刻的数据高度相关。随着时间的推移，时间序列中的数据点可能会受到</w:t>
      </w:r>
      <w:r>
        <w:rPr>
          <w:rFonts w:hint="eastAsia"/>
        </w:rPr>
        <w:t xml:space="preserve"> </w:t>
      </w:r>
      <w:r>
        <w:rPr>
          <w:rFonts w:hint="eastAsia"/>
        </w:rPr>
        <w:t>更长时间范围内的影响。</w:t>
      </w:r>
    </w:p>
    <w:p w:rsidR="0040010E" w:rsidRDefault="0040010E" w:rsidP="00A84BDE">
      <w:pPr>
        <w:pStyle w:val="af4"/>
        <w:numPr>
          <w:ilvl w:val="0"/>
          <w:numId w:val="23"/>
        </w:numPr>
        <w:ind w:firstLineChars="0"/>
      </w:pPr>
      <w:r>
        <w:rPr>
          <w:rFonts w:hint="eastAsia"/>
        </w:rPr>
        <w:t>滞后效应（</w:t>
      </w:r>
      <w:r>
        <w:rPr>
          <w:rFonts w:hint="eastAsia"/>
        </w:rPr>
        <w:t>Lag Effect</w:t>
      </w:r>
      <w:r>
        <w:rPr>
          <w:rFonts w:hint="eastAsia"/>
        </w:rPr>
        <w:t>）：</w:t>
      </w:r>
    </w:p>
    <w:p w:rsidR="0040010E" w:rsidRDefault="0040010E" w:rsidP="0040010E">
      <w:pPr>
        <w:pStyle w:val="af4"/>
        <w:ind w:left="630" w:firstLineChars="0" w:firstLine="0"/>
      </w:pPr>
      <w:r>
        <w:rPr>
          <w:rFonts w:hint="eastAsia"/>
        </w:rPr>
        <w:t>滞后效应是时间依赖性的一个常见表现，表示</w:t>
      </w:r>
      <w:r>
        <w:rPr>
          <w:rFonts w:hint="eastAsia"/>
        </w:rPr>
        <w:t xml:space="preserve"> </w:t>
      </w:r>
      <w:r>
        <w:rPr>
          <w:rFonts w:hint="eastAsia"/>
        </w:rPr>
        <w:t>过去的某些时间点</w:t>
      </w:r>
      <w:r>
        <w:rPr>
          <w:rFonts w:hint="eastAsia"/>
        </w:rPr>
        <w:t xml:space="preserve"> </w:t>
      </w:r>
      <w:r>
        <w:rPr>
          <w:rFonts w:hint="eastAsia"/>
        </w:rPr>
        <w:t>对</w:t>
      </w:r>
      <w:r>
        <w:rPr>
          <w:rFonts w:hint="eastAsia"/>
        </w:rPr>
        <w:t xml:space="preserve"> </w:t>
      </w:r>
      <w:r>
        <w:rPr>
          <w:rFonts w:hint="eastAsia"/>
        </w:rPr>
        <w:t>当前时刻</w:t>
      </w:r>
      <w:r>
        <w:rPr>
          <w:rFonts w:hint="eastAsia"/>
        </w:rPr>
        <w:t xml:space="preserve"> </w:t>
      </w:r>
      <w:r>
        <w:rPr>
          <w:rFonts w:hint="eastAsia"/>
        </w:rPr>
        <w:t>有影响。</w:t>
      </w:r>
    </w:p>
    <w:p w:rsidR="0040010E" w:rsidRDefault="0040010E" w:rsidP="0040010E">
      <w:pPr>
        <w:pStyle w:val="af4"/>
        <w:ind w:left="630" w:firstLineChars="0" w:firstLine="0"/>
      </w:pPr>
      <w:r>
        <w:rPr>
          <w:rFonts w:hint="eastAsia"/>
        </w:rPr>
        <w:t>例如，硬盘坏道数量的增加可能受到过去几天内的坏道数量的影响。</w:t>
      </w:r>
    </w:p>
    <w:p w:rsidR="0040010E" w:rsidRDefault="0040010E" w:rsidP="0040010E">
      <w:pPr>
        <w:pStyle w:val="af4"/>
        <w:ind w:left="630" w:firstLineChars="0" w:firstLine="0"/>
      </w:pPr>
      <w:r>
        <w:rPr>
          <w:rFonts w:hint="eastAsia"/>
        </w:rPr>
        <w:t>时间依赖性的例子：</w:t>
      </w:r>
    </w:p>
    <w:p w:rsidR="0040010E" w:rsidRDefault="0040010E" w:rsidP="0040010E">
      <w:pPr>
        <w:pStyle w:val="af4"/>
        <w:ind w:left="630" w:firstLineChars="0" w:firstLine="0"/>
      </w:pPr>
      <w:r>
        <w:rPr>
          <w:rFonts w:hint="eastAsia"/>
        </w:rPr>
        <w:t>硬盘坏道数量预测：</w:t>
      </w:r>
    </w:p>
    <w:p w:rsidR="0040010E" w:rsidRDefault="0040010E" w:rsidP="0040010E">
      <w:pPr>
        <w:pStyle w:val="af4"/>
        <w:ind w:left="630" w:firstLineChars="0" w:firstLine="0"/>
      </w:pPr>
      <w:r>
        <w:rPr>
          <w:rFonts w:hint="eastAsia"/>
        </w:rPr>
        <w:t>假设我们想预测硬盘的</w:t>
      </w:r>
      <w:r>
        <w:rPr>
          <w:rFonts w:hint="eastAsia"/>
        </w:rPr>
        <w:t xml:space="preserve"> </w:t>
      </w:r>
      <w:r>
        <w:rPr>
          <w:rFonts w:hint="eastAsia"/>
        </w:rPr>
        <w:t>坏道数量，时间依赖性就是指</w:t>
      </w:r>
      <w:r>
        <w:rPr>
          <w:rFonts w:hint="eastAsia"/>
        </w:rPr>
        <w:t xml:space="preserve"> </w:t>
      </w:r>
      <w:r>
        <w:rPr>
          <w:rFonts w:hint="eastAsia"/>
        </w:rPr>
        <w:t>当前时刻的坏道数量</w:t>
      </w:r>
      <w:r>
        <w:rPr>
          <w:rFonts w:hint="eastAsia"/>
        </w:rPr>
        <w:t xml:space="preserve"> </w:t>
      </w:r>
      <w:r>
        <w:rPr>
          <w:rFonts w:hint="eastAsia"/>
        </w:rPr>
        <w:t>受</w:t>
      </w:r>
      <w:r>
        <w:rPr>
          <w:rFonts w:hint="eastAsia"/>
        </w:rPr>
        <w:t xml:space="preserve"> </w:t>
      </w:r>
      <w:r>
        <w:rPr>
          <w:rFonts w:hint="eastAsia"/>
        </w:rPr>
        <w:t>前几天坏道数量</w:t>
      </w:r>
      <w:r>
        <w:rPr>
          <w:rFonts w:hint="eastAsia"/>
        </w:rPr>
        <w:t xml:space="preserve"> </w:t>
      </w:r>
      <w:r>
        <w:rPr>
          <w:rFonts w:hint="eastAsia"/>
        </w:rPr>
        <w:t>的影响。通常，硬盘在使用时，坏道的数量不会突然变化，它会根据硬盘的健康状况和使用情况逐渐增加。</w:t>
      </w:r>
    </w:p>
    <w:p w:rsidR="0040010E" w:rsidRDefault="0040010E" w:rsidP="0040010E">
      <w:pPr>
        <w:pStyle w:val="af4"/>
        <w:ind w:left="630" w:firstLineChars="0" w:firstLine="0"/>
      </w:pPr>
      <w:r>
        <w:rPr>
          <w:rFonts w:hint="eastAsia"/>
        </w:rPr>
        <w:t>例如：</w:t>
      </w:r>
    </w:p>
    <w:p w:rsidR="0040010E" w:rsidRDefault="0040010E" w:rsidP="0040010E">
      <w:pPr>
        <w:pStyle w:val="af4"/>
        <w:ind w:left="630" w:firstLineChars="0" w:firstLine="0"/>
      </w:pPr>
      <w:r>
        <w:rPr>
          <w:rFonts w:hint="eastAsia"/>
        </w:rPr>
        <w:t>第</w:t>
      </w:r>
      <w:r>
        <w:rPr>
          <w:rFonts w:hint="eastAsia"/>
        </w:rPr>
        <w:t>1</w:t>
      </w:r>
      <w:r>
        <w:rPr>
          <w:rFonts w:hint="eastAsia"/>
        </w:rPr>
        <w:t>天：硬盘的坏道数量为</w:t>
      </w:r>
      <w:r>
        <w:rPr>
          <w:rFonts w:hint="eastAsia"/>
        </w:rPr>
        <w:t xml:space="preserve"> 0</w:t>
      </w:r>
      <w:r>
        <w:rPr>
          <w:rFonts w:hint="eastAsia"/>
        </w:rPr>
        <w:t>。</w:t>
      </w:r>
    </w:p>
    <w:p w:rsidR="0040010E" w:rsidRDefault="0040010E" w:rsidP="0040010E">
      <w:pPr>
        <w:pStyle w:val="af4"/>
        <w:ind w:left="630" w:firstLineChars="0" w:firstLine="0"/>
      </w:pPr>
      <w:r>
        <w:rPr>
          <w:rFonts w:hint="eastAsia"/>
        </w:rPr>
        <w:t>第</w:t>
      </w:r>
      <w:r>
        <w:rPr>
          <w:rFonts w:hint="eastAsia"/>
        </w:rPr>
        <w:t>2</w:t>
      </w:r>
      <w:r>
        <w:rPr>
          <w:rFonts w:hint="eastAsia"/>
        </w:rPr>
        <w:t>天：坏道数量增加了</w:t>
      </w:r>
      <w:r>
        <w:rPr>
          <w:rFonts w:hint="eastAsia"/>
        </w:rPr>
        <w:t xml:space="preserve"> 1</w:t>
      </w:r>
      <w:r>
        <w:rPr>
          <w:rFonts w:hint="eastAsia"/>
        </w:rPr>
        <w:t>（受到前一天使用情况的影响）。</w:t>
      </w:r>
    </w:p>
    <w:p w:rsidR="0040010E" w:rsidRDefault="0040010E" w:rsidP="0040010E">
      <w:pPr>
        <w:pStyle w:val="af4"/>
        <w:ind w:left="630" w:firstLineChars="0" w:firstLine="0"/>
      </w:pPr>
      <w:r>
        <w:rPr>
          <w:rFonts w:hint="eastAsia"/>
        </w:rPr>
        <w:t>第</w:t>
      </w:r>
      <w:r>
        <w:rPr>
          <w:rFonts w:hint="eastAsia"/>
        </w:rPr>
        <w:t>3</w:t>
      </w:r>
      <w:r>
        <w:rPr>
          <w:rFonts w:hint="eastAsia"/>
        </w:rPr>
        <w:t>天：坏道数量继续增加，可能是</w:t>
      </w:r>
      <w:r>
        <w:rPr>
          <w:rFonts w:hint="eastAsia"/>
        </w:rPr>
        <w:t xml:space="preserve"> 2</w:t>
      </w:r>
      <w:r>
        <w:rPr>
          <w:rFonts w:hint="eastAsia"/>
        </w:rPr>
        <w:t>（受前两天的使用情况影响）。</w:t>
      </w:r>
    </w:p>
    <w:p w:rsidR="0040010E" w:rsidRDefault="0040010E" w:rsidP="0040010E">
      <w:pPr>
        <w:pStyle w:val="af4"/>
        <w:ind w:left="630" w:firstLineChars="0" w:firstLine="0"/>
      </w:pPr>
      <w:r>
        <w:rPr>
          <w:rFonts w:hint="eastAsia"/>
        </w:rPr>
        <w:t>在这种情况下，第</w:t>
      </w:r>
      <w:r>
        <w:rPr>
          <w:rFonts w:hint="eastAsia"/>
        </w:rPr>
        <w:t>3</w:t>
      </w:r>
      <w:r>
        <w:rPr>
          <w:rFonts w:hint="eastAsia"/>
        </w:rPr>
        <w:t>天的坏道数量就有时间依赖性，它与</w:t>
      </w:r>
      <w:r>
        <w:rPr>
          <w:rFonts w:hint="eastAsia"/>
        </w:rPr>
        <w:t xml:space="preserve"> 1</w:t>
      </w:r>
      <w:r>
        <w:rPr>
          <w:rFonts w:hint="eastAsia"/>
        </w:rPr>
        <w:t>天和第</w:t>
      </w:r>
      <w:r>
        <w:rPr>
          <w:rFonts w:hint="eastAsia"/>
        </w:rPr>
        <w:t>2</w:t>
      </w:r>
      <w:r>
        <w:rPr>
          <w:rFonts w:hint="eastAsia"/>
        </w:rPr>
        <w:t>天的坏道数量紧密相关我们可以通过</w:t>
      </w:r>
      <w:r>
        <w:rPr>
          <w:rFonts w:hint="eastAsia"/>
        </w:rPr>
        <w:t xml:space="preserve"> </w:t>
      </w:r>
      <w:r>
        <w:rPr>
          <w:rFonts w:hint="eastAsia"/>
        </w:rPr>
        <w:t>前几天的坏道数量来预测未来几天的坏道数量。</w:t>
      </w:r>
    </w:p>
    <w:p w:rsidR="0040010E" w:rsidRDefault="0040010E" w:rsidP="0040010E">
      <w:pPr>
        <w:ind w:firstLine="210"/>
      </w:pPr>
      <w:bookmarkStart w:id="7" w:name="OLE_LINK31"/>
      <w:r>
        <w:rPr>
          <w:rFonts w:hint="eastAsia"/>
        </w:rPr>
        <w:t>回归建模，建立</w:t>
      </w:r>
      <w:r w:rsidR="00F41C79">
        <w:rPr>
          <w:rFonts w:hint="eastAsia"/>
        </w:rPr>
        <w:t>硬盘寿命</w:t>
      </w:r>
      <w:r>
        <w:rPr>
          <w:rFonts w:hint="eastAsia"/>
        </w:rPr>
        <w:t>概念：</w:t>
      </w:r>
    </w:p>
    <w:p w:rsidR="0040010E" w:rsidRDefault="0040010E" w:rsidP="00A84BDE">
      <w:pPr>
        <w:pStyle w:val="af4"/>
        <w:numPr>
          <w:ilvl w:val="0"/>
          <w:numId w:val="44"/>
        </w:numPr>
        <w:ind w:firstLineChars="0"/>
      </w:pPr>
      <w:r>
        <w:rPr>
          <w:rFonts w:hint="eastAsia"/>
        </w:rPr>
        <w:t>硬盘启用时间点：硬盘开始投入使用的时间，这通常是硬盘首次记录的时间。</w:t>
      </w:r>
    </w:p>
    <w:p w:rsidR="0040010E" w:rsidRDefault="0040010E" w:rsidP="00A84BDE">
      <w:pPr>
        <w:pStyle w:val="af4"/>
        <w:numPr>
          <w:ilvl w:val="0"/>
          <w:numId w:val="44"/>
        </w:numPr>
        <w:ind w:firstLineChars="0"/>
      </w:pPr>
      <w:r>
        <w:rPr>
          <w:rFonts w:hint="eastAsia"/>
        </w:rPr>
        <w:t>硬盘使用时间差（时间差）：表示从</w:t>
      </w:r>
      <w:r>
        <w:t xml:space="preserve"> </w:t>
      </w:r>
      <w:r>
        <w:rPr>
          <w:rFonts w:hint="eastAsia"/>
        </w:rPr>
        <w:t>硬盘启用时间点到当前时间点的时间差，也就是</w:t>
      </w:r>
      <w:r>
        <w:t xml:space="preserve"> </w:t>
      </w:r>
      <w:r>
        <w:rPr>
          <w:rFonts w:hint="eastAsia"/>
        </w:rPr>
        <w:t>当前检测时间点距离硬盘启用时间点的天数。</w:t>
      </w:r>
    </w:p>
    <w:p w:rsidR="0040010E" w:rsidRDefault="0040010E" w:rsidP="00A84BDE">
      <w:pPr>
        <w:pStyle w:val="af4"/>
        <w:numPr>
          <w:ilvl w:val="0"/>
          <w:numId w:val="44"/>
        </w:numPr>
        <w:ind w:firstLineChars="0"/>
      </w:pPr>
      <w:r>
        <w:rPr>
          <w:rFonts w:hint="eastAsia"/>
        </w:rPr>
        <w:t>硬盘不可用时间点：硬盘的坏道数量达到设定的坏道阈值（比如</w:t>
      </w:r>
      <w:r>
        <w:t>50</w:t>
      </w:r>
      <w:r>
        <w:rPr>
          <w:rFonts w:hint="eastAsia"/>
        </w:rPr>
        <w:t>个坏道）时，硬盘</w:t>
      </w:r>
      <w:r>
        <w:t xml:space="preserve"> </w:t>
      </w:r>
      <w:r>
        <w:rPr>
          <w:rFonts w:hint="eastAsia"/>
        </w:rPr>
        <w:t>不可用，即硬盘无法继续正常使用。</w:t>
      </w:r>
    </w:p>
    <w:p w:rsidR="0040010E" w:rsidRDefault="0040010E" w:rsidP="00A84BDE">
      <w:pPr>
        <w:pStyle w:val="af4"/>
        <w:numPr>
          <w:ilvl w:val="0"/>
          <w:numId w:val="44"/>
        </w:numPr>
        <w:ind w:firstLineChars="0"/>
      </w:pPr>
      <w:r>
        <w:rPr>
          <w:rFonts w:hint="eastAsia"/>
        </w:rPr>
        <w:t>硬盘寿命：从硬盘启用时间点到硬盘不可用时间点的总时间。这是硬盘的生命周期，表示硬盘从投入使用到达到坏道阈值所需的总天数。</w:t>
      </w:r>
    </w:p>
    <w:p w:rsidR="00F41C79" w:rsidRDefault="00F41C79" w:rsidP="00A84BDE">
      <w:pPr>
        <w:pStyle w:val="af4"/>
        <w:numPr>
          <w:ilvl w:val="0"/>
          <w:numId w:val="44"/>
        </w:numPr>
        <w:ind w:firstLineChars="0"/>
      </w:pPr>
      <w:r>
        <w:rPr>
          <w:rFonts w:hint="eastAsia"/>
        </w:rPr>
        <w:t>硬盘使用时间差：硬盘投入使用的时间起点到硬盘当前使用时间的差值（硬盘当前使用时间戳</w:t>
      </w:r>
      <w:r>
        <w:rPr>
          <w:rFonts w:hint="eastAsia"/>
        </w:rPr>
        <w:t xml:space="preserve"> </w:t>
      </w:r>
      <w:r>
        <w:t>–</w:t>
      </w:r>
      <w:r>
        <w:rPr>
          <w:rFonts w:hint="eastAsia"/>
        </w:rPr>
        <w:t xml:space="preserve"> </w:t>
      </w:r>
      <w:r>
        <w:rPr>
          <w:rFonts w:hint="eastAsia"/>
        </w:rPr>
        <w:t>硬盘投入时间时间起点）</w:t>
      </w:r>
    </w:p>
    <w:p w:rsidR="0040010E" w:rsidRDefault="0040010E" w:rsidP="00A84BDE">
      <w:pPr>
        <w:pStyle w:val="af4"/>
        <w:numPr>
          <w:ilvl w:val="0"/>
          <w:numId w:val="44"/>
        </w:numPr>
        <w:ind w:firstLineChars="0"/>
      </w:pPr>
      <w:r>
        <w:rPr>
          <w:rFonts w:hint="eastAsia"/>
        </w:rPr>
        <w:t>硬盘剩余寿命：这是硬盘寿命减去硬盘使用时间差，表示从当前时间点到硬盘达到坏道阈值所剩余的使用天数。</w:t>
      </w:r>
    </w:p>
    <w:bookmarkEnd w:id="7"/>
    <w:p w:rsidR="0040010E" w:rsidRDefault="0040010E" w:rsidP="0040010E">
      <w:pPr>
        <w:ind w:firstLine="210"/>
      </w:pPr>
      <w:r>
        <w:rPr>
          <w:rFonts w:hint="eastAsia"/>
        </w:rPr>
        <w:t>公式：</w:t>
      </w:r>
    </w:p>
    <w:p w:rsidR="0040010E" w:rsidRDefault="0040010E" w:rsidP="00A84BDE">
      <w:pPr>
        <w:pStyle w:val="af4"/>
        <w:numPr>
          <w:ilvl w:val="0"/>
          <w:numId w:val="46"/>
        </w:numPr>
        <w:ind w:firstLineChars="0"/>
      </w:pPr>
      <w:r>
        <w:rPr>
          <w:rFonts w:hint="eastAsia"/>
        </w:rPr>
        <w:t>硬盘寿命（</w:t>
      </w:r>
      <w:r>
        <w:t>hard_disk_lifetime</w:t>
      </w:r>
      <w:r>
        <w:rPr>
          <w:rFonts w:hint="eastAsia"/>
        </w:rPr>
        <w:t>）</w:t>
      </w:r>
      <w:r>
        <w:t xml:space="preserve"> = </w:t>
      </w:r>
      <w:r>
        <w:rPr>
          <w:rFonts w:hint="eastAsia"/>
        </w:rPr>
        <w:t>硬盘启用时间点到硬盘不可用时间点的时间天数。</w:t>
      </w:r>
    </w:p>
    <w:p w:rsidR="0040010E" w:rsidRDefault="0040010E" w:rsidP="00A84BDE">
      <w:pPr>
        <w:pStyle w:val="af4"/>
        <w:numPr>
          <w:ilvl w:val="0"/>
          <w:numId w:val="46"/>
        </w:numPr>
        <w:ind w:firstLineChars="0"/>
      </w:pPr>
      <w:bookmarkStart w:id="8" w:name="OLE_LINK171"/>
      <w:r>
        <w:rPr>
          <w:rFonts w:hint="eastAsia"/>
        </w:rPr>
        <w:t>硬盘剩余寿命（</w:t>
      </w:r>
      <w:r>
        <w:t>days_to_failure</w:t>
      </w:r>
      <w:r>
        <w:rPr>
          <w:rFonts w:hint="eastAsia"/>
        </w:rPr>
        <w:t>）</w:t>
      </w:r>
      <w:r>
        <w:t xml:space="preserve"> = </w:t>
      </w:r>
      <w:r>
        <w:rPr>
          <w:rFonts w:hint="eastAsia"/>
        </w:rPr>
        <w:t>硬盘寿命</w:t>
      </w:r>
      <w:r>
        <w:t xml:space="preserve"> - </w:t>
      </w:r>
      <w:r>
        <w:rPr>
          <w:rFonts w:hint="eastAsia"/>
        </w:rPr>
        <w:t>硬盘使用时间差（</w:t>
      </w:r>
      <w:r>
        <w:t>time_diff</w:t>
      </w:r>
      <w:r>
        <w:rPr>
          <w:rFonts w:hint="eastAsia"/>
        </w:rPr>
        <w:t>）</w:t>
      </w:r>
      <w:bookmarkEnd w:id="8"/>
      <w:r>
        <w:rPr>
          <w:rFonts w:hint="eastAsia"/>
        </w:rPr>
        <w:t>。</w:t>
      </w:r>
    </w:p>
    <w:p w:rsidR="0040010E" w:rsidRDefault="0040010E" w:rsidP="0040010E">
      <w:pPr>
        <w:ind w:firstLine="210"/>
      </w:pPr>
      <w:r>
        <w:rPr>
          <w:rFonts w:hint="eastAsia"/>
        </w:rPr>
        <w:t>原始样本数据需要从原有的输入特性属性中再</w:t>
      </w:r>
      <w:r w:rsidR="00F41C79">
        <w:rPr>
          <w:rFonts w:hint="eastAsia"/>
        </w:rPr>
        <w:t>建</w:t>
      </w:r>
      <w:r>
        <w:rPr>
          <w:rFonts w:hint="eastAsia"/>
        </w:rPr>
        <w:t>一个预测目标属性项：硬盘剩余寿命</w:t>
      </w:r>
    </w:p>
    <w:p w:rsidR="0040010E" w:rsidRDefault="00D05229" w:rsidP="0040010E">
      <w:pPr>
        <w:ind w:firstLine="210"/>
      </w:pPr>
      <w:r>
        <w:lastRenderedPageBreak/>
        <w:t>h</w:t>
      </w:r>
      <w:r>
        <w:rPr>
          <w:rFonts w:hint="eastAsia"/>
        </w:rPr>
        <w:t>2o</w:t>
      </w:r>
      <w:r w:rsidR="0040010E">
        <w:rPr>
          <w:rFonts w:hint="eastAsia"/>
        </w:rPr>
        <w:t>时间依赖性的数学建模</w:t>
      </w:r>
      <w:r>
        <w:rPr>
          <w:rFonts w:hint="eastAsia"/>
        </w:rPr>
        <w:t>，滞后特征与回归算法模型</w:t>
      </w:r>
    </w:p>
    <w:p w:rsidR="00D05229" w:rsidRDefault="00D05229" w:rsidP="00D05229">
      <w:pPr>
        <w:ind w:firstLine="210"/>
      </w:pPr>
      <w:r>
        <w:rPr>
          <w:rFonts w:hint="eastAsia"/>
        </w:rPr>
        <w:t>滞后特征是时间序列分析中的关键技术，它通过将过去的数据点（例如过去几天的坏道数量、过去几天的温度等）作为</w:t>
      </w:r>
      <w:r>
        <w:rPr>
          <w:rFonts w:hint="eastAsia"/>
        </w:rPr>
        <w:t xml:space="preserve"> </w:t>
      </w:r>
      <w:r>
        <w:rPr>
          <w:rFonts w:hint="eastAsia"/>
        </w:rPr>
        <w:t>输入特征，帮助模型捕捉</w:t>
      </w:r>
      <w:r>
        <w:rPr>
          <w:rFonts w:hint="eastAsia"/>
        </w:rPr>
        <w:t xml:space="preserve"> </w:t>
      </w:r>
      <w:r>
        <w:rPr>
          <w:rFonts w:hint="eastAsia"/>
        </w:rPr>
        <w:t>时间依赖性。</w:t>
      </w:r>
    </w:p>
    <w:p w:rsidR="0040010E" w:rsidRDefault="0040010E" w:rsidP="00A84BDE">
      <w:pPr>
        <w:pStyle w:val="af4"/>
        <w:numPr>
          <w:ilvl w:val="0"/>
          <w:numId w:val="47"/>
        </w:numPr>
        <w:ind w:firstLineChars="0"/>
      </w:pPr>
      <w:r>
        <w:rPr>
          <w:rFonts w:hint="eastAsia"/>
        </w:rPr>
        <w:t>在时间序列建模中，通常会使用滞后变量来捕捉时间依赖性。例如，硬盘坏道数量预测中，我们可能会将前一天的坏道数量或前几天的坏道数量作为输入特征来预测</w:t>
      </w:r>
      <w:r>
        <w:t xml:space="preserve"> </w:t>
      </w:r>
      <w:r>
        <w:rPr>
          <w:rFonts w:hint="eastAsia"/>
        </w:rPr>
        <w:t>当前或未来的坏道数量。</w:t>
      </w:r>
    </w:p>
    <w:p w:rsidR="0040010E" w:rsidRDefault="0040010E" w:rsidP="00D05229">
      <w:pPr>
        <w:pStyle w:val="af4"/>
        <w:ind w:left="630" w:firstLineChars="0" w:firstLine="0"/>
      </w:pPr>
      <w:r>
        <w:rPr>
          <w:rFonts w:hint="eastAsia"/>
        </w:rPr>
        <w:t>举例：</w:t>
      </w:r>
    </w:p>
    <w:p w:rsidR="0040010E" w:rsidRDefault="0040010E" w:rsidP="00D05229">
      <w:pPr>
        <w:pStyle w:val="af4"/>
        <w:ind w:left="630" w:firstLineChars="0" w:firstLine="0"/>
      </w:pPr>
      <w:r>
        <w:rPr>
          <w:rFonts w:hint="eastAsia"/>
        </w:rPr>
        <w:t>假设我们用</w:t>
      </w:r>
      <w:r>
        <w:t xml:space="preserve"> </w:t>
      </w:r>
      <w:r>
        <w:rPr>
          <w:rFonts w:hint="eastAsia"/>
        </w:rPr>
        <w:t>滞后变量（</w:t>
      </w:r>
      <w:r>
        <w:t>lag variables</w:t>
      </w:r>
      <w:r>
        <w:rPr>
          <w:rFonts w:hint="eastAsia"/>
        </w:rPr>
        <w:t>）来表示时间依赖性，可能会有以下特征：</w:t>
      </w:r>
    </w:p>
    <w:p w:rsidR="0040010E" w:rsidRDefault="0040010E" w:rsidP="00D05229">
      <w:pPr>
        <w:pStyle w:val="af4"/>
        <w:ind w:left="630" w:firstLineChars="0" w:firstLine="0"/>
      </w:pPr>
      <w:r>
        <w:t>X(t-1)</w:t>
      </w:r>
      <w:r>
        <w:rPr>
          <w:rFonts w:hint="eastAsia"/>
        </w:rPr>
        <w:t>：表示</w:t>
      </w:r>
      <w:r>
        <w:t xml:space="preserve"> </w:t>
      </w:r>
      <w:r>
        <w:rPr>
          <w:rFonts w:hint="eastAsia"/>
        </w:rPr>
        <w:t>前一天的坏道数量。</w:t>
      </w:r>
    </w:p>
    <w:p w:rsidR="0040010E" w:rsidRDefault="0040010E" w:rsidP="00D05229">
      <w:pPr>
        <w:pStyle w:val="af4"/>
        <w:ind w:left="630" w:firstLineChars="0" w:firstLine="0"/>
      </w:pPr>
      <w:r>
        <w:t>X(t-2)</w:t>
      </w:r>
      <w:r>
        <w:rPr>
          <w:rFonts w:hint="eastAsia"/>
        </w:rPr>
        <w:t>：表示</w:t>
      </w:r>
      <w:r>
        <w:t xml:space="preserve"> </w:t>
      </w:r>
      <w:r>
        <w:rPr>
          <w:rFonts w:hint="eastAsia"/>
        </w:rPr>
        <w:t>前两天的坏道数量。</w:t>
      </w:r>
    </w:p>
    <w:p w:rsidR="0040010E" w:rsidRDefault="0040010E" w:rsidP="00D05229">
      <w:pPr>
        <w:pStyle w:val="af4"/>
        <w:ind w:left="630" w:firstLineChars="0" w:firstLine="0"/>
      </w:pPr>
      <w:r>
        <w:t>X(t-3)</w:t>
      </w:r>
      <w:r>
        <w:rPr>
          <w:rFonts w:hint="eastAsia"/>
        </w:rPr>
        <w:t>：表示</w:t>
      </w:r>
      <w:r>
        <w:t xml:space="preserve"> </w:t>
      </w:r>
      <w:r>
        <w:rPr>
          <w:rFonts w:hint="eastAsia"/>
        </w:rPr>
        <w:t>前三天的坏道数量。</w:t>
      </w:r>
    </w:p>
    <w:p w:rsidR="0040010E" w:rsidRDefault="0040010E" w:rsidP="00D05229">
      <w:pPr>
        <w:pStyle w:val="af4"/>
        <w:ind w:left="630" w:firstLineChars="0" w:firstLine="0"/>
      </w:pPr>
      <w:r>
        <w:rPr>
          <w:rFonts w:hint="eastAsia"/>
        </w:rPr>
        <w:t>基于这些</w:t>
      </w:r>
      <w:r>
        <w:t xml:space="preserve"> </w:t>
      </w:r>
      <w:r>
        <w:rPr>
          <w:rFonts w:hint="eastAsia"/>
        </w:rPr>
        <w:t>滞后特征，使用回归模型（如</w:t>
      </w:r>
      <w:r>
        <w:t xml:space="preserve"> </w:t>
      </w:r>
      <w:r>
        <w:rPr>
          <w:rFonts w:hint="eastAsia"/>
        </w:rPr>
        <w:t>线性回归、随机森林</w:t>
      </w:r>
      <w:r>
        <w:t xml:space="preserve"> </w:t>
      </w:r>
      <w:r>
        <w:rPr>
          <w:rFonts w:hint="eastAsia"/>
        </w:rPr>
        <w:t>或</w:t>
      </w:r>
      <w:r>
        <w:t xml:space="preserve"> XGBoost</w:t>
      </w:r>
      <w:r>
        <w:rPr>
          <w:rFonts w:hint="eastAsia"/>
        </w:rPr>
        <w:t>）来建立时间依赖性，并预测</w:t>
      </w:r>
      <w:r>
        <w:t xml:space="preserve"> </w:t>
      </w:r>
      <w:r>
        <w:rPr>
          <w:rFonts w:hint="eastAsia"/>
        </w:rPr>
        <w:t>未来的坏道数量。</w:t>
      </w:r>
    </w:p>
    <w:p w:rsidR="0040010E" w:rsidRDefault="0040010E" w:rsidP="00D05229">
      <w:pPr>
        <w:pStyle w:val="af4"/>
        <w:ind w:left="630" w:firstLineChars="0" w:firstLine="0"/>
      </w:pPr>
      <w:r>
        <w:rPr>
          <w:rFonts w:hint="eastAsia"/>
        </w:rPr>
        <w:t>在硬盘坏道预测中，选择滞后时间（即使用过去几天的数据来预测未来的坏道数量）时，并没有一个</w:t>
      </w:r>
      <w:r>
        <w:t xml:space="preserve"> </w:t>
      </w:r>
      <w:r>
        <w:rPr>
          <w:rFonts w:hint="eastAsia"/>
        </w:rPr>
        <w:t>固定的标准，但可以根据</w:t>
      </w:r>
      <w:r>
        <w:t xml:space="preserve"> </w:t>
      </w:r>
      <w:r>
        <w:rPr>
          <w:rFonts w:hint="eastAsia"/>
        </w:rPr>
        <w:t>硬盘寿命（</w:t>
      </w:r>
      <w:r>
        <w:t>3-5</w:t>
      </w:r>
      <w:r>
        <w:rPr>
          <w:rFonts w:hint="eastAsia"/>
        </w:rPr>
        <w:t>年）</w:t>
      </w:r>
      <w:r>
        <w:t xml:space="preserve"> </w:t>
      </w:r>
      <w:r>
        <w:rPr>
          <w:rFonts w:hint="eastAsia"/>
        </w:rPr>
        <w:t>和</w:t>
      </w:r>
      <w:r>
        <w:t xml:space="preserve"> </w:t>
      </w:r>
      <w:r>
        <w:rPr>
          <w:rFonts w:hint="eastAsia"/>
        </w:rPr>
        <w:t>坏道增长模式</w:t>
      </w:r>
      <w:r>
        <w:t xml:space="preserve"> </w:t>
      </w:r>
      <w:r>
        <w:rPr>
          <w:rFonts w:hint="eastAsia"/>
        </w:rPr>
        <w:t>来估算滞后期的合理范围。</w:t>
      </w:r>
    </w:p>
    <w:p w:rsidR="0040010E" w:rsidRDefault="0040010E" w:rsidP="00A84BDE">
      <w:pPr>
        <w:pStyle w:val="af4"/>
        <w:numPr>
          <w:ilvl w:val="0"/>
          <w:numId w:val="47"/>
        </w:numPr>
        <w:ind w:firstLineChars="0"/>
      </w:pPr>
      <w:r>
        <w:rPr>
          <w:rFonts w:hint="eastAsia"/>
        </w:rPr>
        <w:t>如何选择滞后时间（滞后天数）？</w:t>
      </w:r>
    </w:p>
    <w:p w:rsidR="0040010E" w:rsidRDefault="0040010E" w:rsidP="00D05229">
      <w:pPr>
        <w:pStyle w:val="af4"/>
        <w:ind w:left="630" w:firstLineChars="0" w:firstLine="0"/>
      </w:pPr>
      <w:r>
        <w:rPr>
          <w:rFonts w:hint="eastAsia"/>
        </w:rPr>
        <w:t>选择滞后时间的关键是</w:t>
      </w:r>
      <w:r>
        <w:t xml:space="preserve"> </w:t>
      </w:r>
      <w:r>
        <w:rPr>
          <w:rFonts w:hint="eastAsia"/>
        </w:rPr>
        <w:t>数据的变化趋势</w:t>
      </w:r>
      <w:r>
        <w:t xml:space="preserve"> </w:t>
      </w:r>
      <w:r>
        <w:rPr>
          <w:rFonts w:hint="eastAsia"/>
        </w:rPr>
        <w:t>和</w:t>
      </w:r>
      <w:r>
        <w:t xml:space="preserve"> </w:t>
      </w:r>
      <w:r>
        <w:rPr>
          <w:rFonts w:hint="eastAsia"/>
        </w:rPr>
        <w:t>模型的预测需求。如果硬盘的坏道数量呈现出</w:t>
      </w:r>
      <w:r>
        <w:t xml:space="preserve"> </w:t>
      </w:r>
      <w:r>
        <w:rPr>
          <w:rFonts w:hint="eastAsia"/>
        </w:rPr>
        <w:t>长期变化的趋势，滞后期应当考虑</w:t>
      </w:r>
      <w:r>
        <w:t xml:space="preserve"> </w:t>
      </w:r>
      <w:r>
        <w:rPr>
          <w:rFonts w:hint="eastAsia"/>
        </w:rPr>
        <w:t>更长的时间跨度，而如果坏道的增加表现为</w:t>
      </w:r>
      <w:r>
        <w:t xml:space="preserve"> </w:t>
      </w:r>
      <w:r>
        <w:rPr>
          <w:rFonts w:hint="eastAsia"/>
        </w:rPr>
        <w:t>短期内的波动，则需要选择</w:t>
      </w:r>
      <w:r>
        <w:t xml:space="preserve"> </w:t>
      </w:r>
      <w:r>
        <w:rPr>
          <w:rFonts w:hint="eastAsia"/>
        </w:rPr>
        <w:t>较短的滞后期。</w:t>
      </w:r>
    </w:p>
    <w:p w:rsidR="0040010E" w:rsidRDefault="0040010E" w:rsidP="00D05229">
      <w:pPr>
        <w:pStyle w:val="af4"/>
        <w:ind w:left="630" w:firstLineChars="0" w:firstLine="0"/>
      </w:pPr>
      <w:r>
        <w:rPr>
          <w:rFonts w:hint="eastAsia"/>
        </w:rPr>
        <w:t>具体考虑因素：</w:t>
      </w:r>
    </w:p>
    <w:p w:rsidR="0040010E" w:rsidRDefault="0040010E" w:rsidP="00D05229">
      <w:pPr>
        <w:pStyle w:val="af4"/>
        <w:ind w:left="630" w:firstLineChars="0" w:firstLine="0"/>
      </w:pPr>
      <w:r>
        <w:rPr>
          <w:rFonts w:hint="eastAsia"/>
        </w:rPr>
        <w:t>硬盘寿命的影响：</w:t>
      </w:r>
    </w:p>
    <w:p w:rsidR="0040010E" w:rsidRDefault="0040010E" w:rsidP="00D05229">
      <w:pPr>
        <w:pStyle w:val="af4"/>
        <w:ind w:left="630" w:firstLineChars="0" w:firstLine="0"/>
      </w:pPr>
      <w:r>
        <w:rPr>
          <w:rFonts w:hint="eastAsia"/>
        </w:rPr>
        <w:t>假设硬盘的</w:t>
      </w:r>
      <w:r>
        <w:t xml:space="preserve"> </w:t>
      </w:r>
      <w:r>
        <w:rPr>
          <w:rFonts w:hint="eastAsia"/>
        </w:rPr>
        <w:t>寿命为</w:t>
      </w:r>
      <w:r>
        <w:t>3-5</w:t>
      </w:r>
      <w:r>
        <w:rPr>
          <w:rFonts w:hint="eastAsia"/>
        </w:rPr>
        <w:t>年，这意味着硬盘的坏道数量通常会在</w:t>
      </w:r>
      <w:r>
        <w:t xml:space="preserve"> </w:t>
      </w:r>
      <w:r>
        <w:rPr>
          <w:rFonts w:hint="eastAsia"/>
        </w:rPr>
        <w:t>数年内逐步增加，但增速可能并非线性。选择滞后时间时，需要考虑硬盘在</w:t>
      </w:r>
      <w:r>
        <w:t xml:space="preserve"> 3-5</w:t>
      </w:r>
      <w:r>
        <w:rPr>
          <w:rFonts w:hint="eastAsia"/>
        </w:rPr>
        <w:t>年内的长期健康变化。</w:t>
      </w:r>
    </w:p>
    <w:p w:rsidR="0040010E" w:rsidRDefault="0040010E" w:rsidP="00D05229">
      <w:pPr>
        <w:pStyle w:val="af4"/>
        <w:ind w:left="630" w:firstLineChars="0" w:firstLine="0"/>
      </w:pPr>
      <w:r>
        <w:rPr>
          <w:rFonts w:hint="eastAsia"/>
        </w:rPr>
        <w:t>短期滞后（例如</w:t>
      </w:r>
      <w:r>
        <w:t>1-30</w:t>
      </w:r>
      <w:r>
        <w:rPr>
          <w:rFonts w:hint="eastAsia"/>
        </w:rPr>
        <w:t>天）可以捕捉到</w:t>
      </w:r>
      <w:r>
        <w:t xml:space="preserve"> </w:t>
      </w:r>
      <w:r>
        <w:rPr>
          <w:rFonts w:hint="eastAsia"/>
        </w:rPr>
        <w:t>短期内的变化，适用于</w:t>
      </w:r>
      <w:r>
        <w:t xml:space="preserve"> </w:t>
      </w:r>
      <w:r>
        <w:rPr>
          <w:rFonts w:hint="eastAsia"/>
        </w:rPr>
        <w:t>较为快速的坏道增长。</w:t>
      </w:r>
    </w:p>
    <w:p w:rsidR="0040010E" w:rsidRDefault="0040010E" w:rsidP="00D05229">
      <w:pPr>
        <w:pStyle w:val="af4"/>
        <w:ind w:left="630" w:firstLineChars="0" w:firstLine="0"/>
      </w:pPr>
      <w:r>
        <w:rPr>
          <w:rFonts w:hint="eastAsia"/>
        </w:rPr>
        <w:t>长期滞后（例如</w:t>
      </w:r>
      <w:r>
        <w:t>1-3</w:t>
      </w:r>
      <w:r>
        <w:rPr>
          <w:rFonts w:hint="eastAsia"/>
        </w:rPr>
        <w:t>个月）可能帮助捕捉到硬盘的</w:t>
      </w:r>
      <w:r>
        <w:t xml:space="preserve"> </w:t>
      </w:r>
      <w:r>
        <w:rPr>
          <w:rFonts w:hint="eastAsia"/>
        </w:rPr>
        <w:t>长期趋势，适用于</w:t>
      </w:r>
      <w:r>
        <w:t xml:space="preserve"> </w:t>
      </w:r>
      <w:r>
        <w:rPr>
          <w:rFonts w:hint="eastAsia"/>
        </w:rPr>
        <w:t>硬盘寿命的延续性预测。</w:t>
      </w:r>
    </w:p>
    <w:p w:rsidR="0040010E" w:rsidRDefault="0040010E" w:rsidP="00D05229">
      <w:pPr>
        <w:pStyle w:val="af4"/>
        <w:ind w:left="630" w:firstLineChars="0" w:firstLine="0"/>
      </w:pPr>
      <w:r>
        <w:rPr>
          <w:rFonts w:hint="eastAsia"/>
        </w:rPr>
        <w:t>硬盘坏道的增长模式：</w:t>
      </w:r>
    </w:p>
    <w:p w:rsidR="0040010E" w:rsidRDefault="0040010E" w:rsidP="00D05229">
      <w:pPr>
        <w:pStyle w:val="af4"/>
        <w:ind w:left="630" w:firstLineChars="0" w:firstLine="0"/>
      </w:pPr>
      <w:r>
        <w:rPr>
          <w:rFonts w:hint="eastAsia"/>
        </w:rPr>
        <w:t>如果硬盘的坏道增加表现为</w:t>
      </w:r>
      <w:r>
        <w:t xml:space="preserve"> </w:t>
      </w:r>
      <w:r>
        <w:rPr>
          <w:rFonts w:hint="eastAsia"/>
        </w:rPr>
        <w:t>逐渐累积，滞后期可能需要较长时间（例如</w:t>
      </w:r>
      <w:r>
        <w:t xml:space="preserve"> 30</w:t>
      </w:r>
      <w:r>
        <w:rPr>
          <w:rFonts w:hint="eastAsia"/>
        </w:rPr>
        <w:t>天、</w:t>
      </w:r>
      <w:r>
        <w:t>60</w:t>
      </w:r>
      <w:r>
        <w:rPr>
          <w:rFonts w:hint="eastAsia"/>
        </w:rPr>
        <w:t>天、</w:t>
      </w:r>
      <w:r>
        <w:t>90</w:t>
      </w:r>
      <w:r>
        <w:rPr>
          <w:rFonts w:hint="eastAsia"/>
        </w:rPr>
        <w:t>天）。通过这些滞后特征，模型能捕捉到硬盘的使用趋势和坏道累积的过程。</w:t>
      </w:r>
    </w:p>
    <w:p w:rsidR="0040010E" w:rsidRDefault="0040010E" w:rsidP="00D05229">
      <w:pPr>
        <w:pStyle w:val="af4"/>
        <w:ind w:left="630" w:firstLineChars="0" w:firstLine="0"/>
      </w:pPr>
      <w:r>
        <w:rPr>
          <w:rFonts w:hint="eastAsia"/>
        </w:rPr>
        <w:t>如果坏道数量</w:t>
      </w:r>
      <w:r>
        <w:t xml:space="preserve"> </w:t>
      </w:r>
      <w:r>
        <w:rPr>
          <w:rFonts w:hint="eastAsia"/>
        </w:rPr>
        <w:t>在某些时段快速增加，比如在</w:t>
      </w:r>
      <w:r>
        <w:t xml:space="preserve"> </w:t>
      </w:r>
      <w:r>
        <w:rPr>
          <w:rFonts w:hint="eastAsia"/>
        </w:rPr>
        <w:t>使用高负载</w:t>
      </w:r>
      <w:r>
        <w:t xml:space="preserve"> </w:t>
      </w:r>
      <w:r>
        <w:rPr>
          <w:rFonts w:hint="eastAsia"/>
        </w:rPr>
        <w:t>或</w:t>
      </w:r>
      <w:r>
        <w:t xml:space="preserve"> </w:t>
      </w:r>
      <w:r>
        <w:rPr>
          <w:rFonts w:hint="eastAsia"/>
        </w:rPr>
        <w:t>受外部震动影响</w:t>
      </w:r>
      <w:r>
        <w:t xml:space="preserve"> </w:t>
      </w:r>
      <w:r>
        <w:rPr>
          <w:rFonts w:hint="eastAsia"/>
        </w:rPr>
        <w:t>后，滞后期则可能需要</w:t>
      </w:r>
      <w:r>
        <w:t xml:space="preserve"> </w:t>
      </w:r>
      <w:r>
        <w:rPr>
          <w:rFonts w:hint="eastAsia"/>
        </w:rPr>
        <w:t>较短的时间跨度，例如</w:t>
      </w:r>
      <w:r>
        <w:t xml:space="preserve"> 7</w:t>
      </w:r>
      <w:r>
        <w:rPr>
          <w:rFonts w:hint="eastAsia"/>
        </w:rPr>
        <w:t>天</w:t>
      </w:r>
      <w:r>
        <w:t xml:space="preserve"> </w:t>
      </w:r>
      <w:r>
        <w:rPr>
          <w:rFonts w:hint="eastAsia"/>
        </w:rPr>
        <w:t>或</w:t>
      </w:r>
      <w:r>
        <w:t xml:space="preserve"> 15</w:t>
      </w:r>
      <w:r>
        <w:rPr>
          <w:rFonts w:hint="eastAsia"/>
        </w:rPr>
        <w:t>天。</w:t>
      </w:r>
    </w:p>
    <w:p w:rsidR="0040010E" w:rsidRDefault="0040010E" w:rsidP="00D05229">
      <w:pPr>
        <w:pStyle w:val="af4"/>
        <w:ind w:left="630" w:firstLineChars="0" w:firstLine="0"/>
      </w:pPr>
      <w:r>
        <w:rPr>
          <w:rFonts w:hint="eastAsia"/>
        </w:rPr>
        <w:t>硬盘的使用模式：</w:t>
      </w:r>
    </w:p>
    <w:p w:rsidR="0040010E" w:rsidRDefault="0040010E" w:rsidP="00D05229">
      <w:pPr>
        <w:pStyle w:val="af4"/>
        <w:ind w:left="630" w:firstLineChars="0" w:firstLine="0"/>
      </w:pPr>
      <w:r>
        <w:rPr>
          <w:rFonts w:hint="eastAsia"/>
        </w:rPr>
        <w:t>如果硬盘使用频繁，坏道可能会在短时间内显著增加，那么短期滞后（如</w:t>
      </w:r>
      <w:r>
        <w:t xml:space="preserve"> 1-7</w:t>
      </w:r>
      <w:r>
        <w:rPr>
          <w:rFonts w:hint="eastAsia"/>
        </w:rPr>
        <w:t>天）会帮助模型更准确地预测硬盘的</w:t>
      </w:r>
      <w:r>
        <w:t xml:space="preserve"> </w:t>
      </w:r>
      <w:r>
        <w:rPr>
          <w:rFonts w:hint="eastAsia"/>
        </w:rPr>
        <w:t>即时健康状况。</w:t>
      </w:r>
    </w:p>
    <w:p w:rsidR="0040010E" w:rsidRDefault="0040010E" w:rsidP="00D05229">
      <w:pPr>
        <w:pStyle w:val="af4"/>
        <w:ind w:left="630" w:firstLineChars="0" w:firstLine="0"/>
      </w:pPr>
      <w:r>
        <w:rPr>
          <w:rFonts w:hint="eastAsia"/>
        </w:rPr>
        <w:t>如果硬盘使用相对稳定，坏道数量的增长可能较为平稳，长时间的滞后特征（如</w:t>
      </w:r>
      <w:r>
        <w:t xml:space="preserve"> 30</w:t>
      </w:r>
      <w:r>
        <w:rPr>
          <w:rFonts w:hint="eastAsia"/>
        </w:rPr>
        <w:t>天或更长时间）可能更适合捕捉长期趋势。</w:t>
      </w:r>
    </w:p>
    <w:p w:rsidR="0040010E" w:rsidRDefault="0040010E" w:rsidP="00D05229">
      <w:pPr>
        <w:pStyle w:val="af4"/>
        <w:ind w:left="630" w:firstLineChars="0" w:firstLine="0"/>
      </w:pPr>
      <w:r>
        <w:rPr>
          <w:rFonts w:hint="eastAsia"/>
        </w:rPr>
        <w:t>实际数据探索：</w:t>
      </w:r>
    </w:p>
    <w:p w:rsidR="0040010E" w:rsidRDefault="0040010E" w:rsidP="00D05229">
      <w:pPr>
        <w:pStyle w:val="af4"/>
        <w:ind w:left="630" w:firstLineChars="0" w:firstLine="0"/>
      </w:pPr>
      <w:r>
        <w:rPr>
          <w:rFonts w:hint="eastAsia"/>
        </w:rPr>
        <w:t>通过</w:t>
      </w:r>
      <w:r>
        <w:t xml:space="preserve"> </w:t>
      </w:r>
      <w:r>
        <w:rPr>
          <w:rFonts w:hint="eastAsia"/>
        </w:rPr>
        <w:t>数据可视化</w:t>
      </w:r>
      <w:r>
        <w:t xml:space="preserve"> </w:t>
      </w:r>
      <w:r>
        <w:rPr>
          <w:rFonts w:hint="eastAsia"/>
        </w:rPr>
        <w:t>和</w:t>
      </w:r>
      <w:r>
        <w:t xml:space="preserve"> </w:t>
      </w:r>
      <w:r>
        <w:rPr>
          <w:rFonts w:hint="eastAsia"/>
        </w:rPr>
        <w:t>自相关分析（</w:t>
      </w:r>
      <w:r>
        <w:t>ACF</w:t>
      </w:r>
      <w:r>
        <w:rPr>
          <w:rFonts w:hint="eastAsia"/>
        </w:rPr>
        <w:t>），您可以观察到数据中的时间依赖性，进而选择合适的滞后</w:t>
      </w:r>
      <w:r>
        <w:rPr>
          <w:rFonts w:hint="eastAsia"/>
        </w:rPr>
        <w:lastRenderedPageBreak/>
        <w:t>时间。自相关分析</w:t>
      </w:r>
      <w:r>
        <w:t xml:space="preserve"> </w:t>
      </w:r>
      <w:r>
        <w:rPr>
          <w:rFonts w:hint="eastAsia"/>
        </w:rPr>
        <w:t>可以帮助您理解</w:t>
      </w:r>
      <w:r>
        <w:t xml:space="preserve"> </w:t>
      </w:r>
      <w:r>
        <w:rPr>
          <w:rFonts w:hint="eastAsia"/>
        </w:rPr>
        <w:t>当前坏道数量与过去几天的坏道数量</w:t>
      </w:r>
      <w:r>
        <w:t xml:space="preserve"> </w:t>
      </w:r>
      <w:r>
        <w:rPr>
          <w:rFonts w:hint="eastAsia"/>
        </w:rPr>
        <w:t>之间的关系，进而选择合适的滞后特征。</w:t>
      </w:r>
    </w:p>
    <w:p w:rsidR="0040010E" w:rsidRDefault="0040010E" w:rsidP="00D05229">
      <w:pPr>
        <w:pStyle w:val="af4"/>
        <w:ind w:left="630" w:firstLineChars="0" w:firstLine="0"/>
      </w:pPr>
      <w:r>
        <w:rPr>
          <w:rFonts w:hint="eastAsia"/>
        </w:rPr>
        <w:t>滞后时间的选择建议：</w:t>
      </w:r>
    </w:p>
    <w:p w:rsidR="0040010E" w:rsidRDefault="0040010E" w:rsidP="00D05229">
      <w:pPr>
        <w:pStyle w:val="af4"/>
        <w:ind w:left="630" w:firstLineChars="0" w:firstLine="0"/>
      </w:pPr>
      <w:r>
        <w:rPr>
          <w:rFonts w:hint="eastAsia"/>
        </w:rPr>
        <w:t>短期滞后（例如</w:t>
      </w:r>
      <w:r>
        <w:t xml:space="preserve"> 1-30</w:t>
      </w:r>
      <w:r>
        <w:rPr>
          <w:rFonts w:hint="eastAsia"/>
        </w:rPr>
        <w:t>天）：</w:t>
      </w:r>
    </w:p>
    <w:p w:rsidR="0040010E" w:rsidRDefault="0040010E" w:rsidP="00D05229">
      <w:pPr>
        <w:pStyle w:val="af4"/>
        <w:ind w:left="630" w:firstLineChars="0" w:firstLine="0"/>
      </w:pPr>
      <w:r>
        <w:rPr>
          <w:rFonts w:hint="eastAsia"/>
        </w:rPr>
        <w:t>如果硬盘坏道的增加表现为较快的变化，或者想要预测</w:t>
      </w:r>
      <w:r>
        <w:t xml:space="preserve"> </w:t>
      </w:r>
      <w:r>
        <w:rPr>
          <w:rFonts w:hint="eastAsia"/>
        </w:rPr>
        <w:t>短期内</w:t>
      </w:r>
      <w:r>
        <w:t xml:space="preserve"> </w:t>
      </w:r>
      <w:r>
        <w:rPr>
          <w:rFonts w:hint="eastAsia"/>
        </w:rPr>
        <w:t>的硬盘健康状况，可以选择</w:t>
      </w:r>
      <w:r>
        <w:t xml:space="preserve"> </w:t>
      </w:r>
      <w:r>
        <w:rPr>
          <w:rFonts w:hint="eastAsia"/>
        </w:rPr>
        <w:t>短期滞后特征（例如</w:t>
      </w:r>
      <w:r>
        <w:t xml:space="preserve"> 1</w:t>
      </w:r>
      <w:r>
        <w:rPr>
          <w:rFonts w:hint="eastAsia"/>
        </w:rPr>
        <w:t>天到</w:t>
      </w:r>
      <w:r>
        <w:t>30</w:t>
      </w:r>
      <w:r>
        <w:rPr>
          <w:rFonts w:hint="eastAsia"/>
        </w:rPr>
        <w:t>天）。</w:t>
      </w:r>
    </w:p>
    <w:p w:rsidR="0040010E" w:rsidRDefault="0040010E" w:rsidP="00D05229">
      <w:pPr>
        <w:pStyle w:val="af4"/>
        <w:ind w:left="630" w:firstLineChars="0" w:firstLine="0"/>
      </w:pPr>
      <w:r>
        <w:rPr>
          <w:rFonts w:hint="eastAsia"/>
        </w:rPr>
        <w:t>例如，过去</w:t>
      </w:r>
      <w:r>
        <w:t xml:space="preserve"> 1-7</w:t>
      </w:r>
      <w:r>
        <w:rPr>
          <w:rFonts w:hint="eastAsia"/>
        </w:rPr>
        <w:t>天</w:t>
      </w:r>
      <w:r>
        <w:t xml:space="preserve"> </w:t>
      </w:r>
      <w:r>
        <w:rPr>
          <w:rFonts w:hint="eastAsia"/>
        </w:rPr>
        <w:t>的坏道数量可以帮助模型捕捉到</w:t>
      </w:r>
      <w:r>
        <w:t xml:space="preserve"> </w:t>
      </w:r>
      <w:r>
        <w:rPr>
          <w:rFonts w:hint="eastAsia"/>
        </w:rPr>
        <w:t>坏道数量的短期波动。</w:t>
      </w:r>
    </w:p>
    <w:p w:rsidR="0040010E" w:rsidRDefault="0040010E" w:rsidP="00D05229">
      <w:pPr>
        <w:pStyle w:val="af4"/>
        <w:ind w:left="630" w:firstLineChars="0" w:firstLine="0"/>
      </w:pPr>
      <w:r>
        <w:rPr>
          <w:rFonts w:hint="eastAsia"/>
        </w:rPr>
        <w:t>中期滞后（例如</w:t>
      </w:r>
      <w:r>
        <w:t xml:space="preserve"> 30-90</w:t>
      </w:r>
      <w:r>
        <w:rPr>
          <w:rFonts w:hint="eastAsia"/>
        </w:rPr>
        <w:t>天）：</w:t>
      </w:r>
    </w:p>
    <w:p w:rsidR="0040010E" w:rsidRDefault="0040010E" w:rsidP="00D05229">
      <w:pPr>
        <w:pStyle w:val="af4"/>
        <w:ind w:left="630" w:firstLineChars="0" w:firstLine="0"/>
      </w:pPr>
      <w:r>
        <w:rPr>
          <w:rFonts w:hint="eastAsia"/>
        </w:rPr>
        <w:t>如果坏道数量表现为</w:t>
      </w:r>
      <w:r>
        <w:t xml:space="preserve"> </w:t>
      </w:r>
      <w:r>
        <w:rPr>
          <w:rFonts w:hint="eastAsia"/>
        </w:rPr>
        <w:t>较为稳定、逐渐增长，可以选择</w:t>
      </w:r>
      <w:r>
        <w:t xml:space="preserve"> 30</w:t>
      </w:r>
      <w:r>
        <w:rPr>
          <w:rFonts w:hint="eastAsia"/>
        </w:rPr>
        <w:t>天到</w:t>
      </w:r>
      <w:r>
        <w:t>90</w:t>
      </w:r>
      <w:r>
        <w:rPr>
          <w:rFonts w:hint="eastAsia"/>
        </w:rPr>
        <w:t>天的滞后特征，帮助捕捉硬盘的长期变化趋势。</w:t>
      </w:r>
    </w:p>
    <w:p w:rsidR="0040010E" w:rsidRDefault="0040010E" w:rsidP="00D05229">
      <w:pPr>
        <w:pStyle w:val="af4"/>
        <w:ind w:left="630" w:firstLineChars="0" w:firstLine="0"/>
      </w:pPr>
      <w:r>
        <w:rPr>
          <w:rFonts w:hint="eastAsia"/>
        </w:rPr>
        <w:t>例如，过去</w:t>
      </w:r>
      <w:r>
        <w:t xml:space="preserve"> 30</w:t>
      </w:r>
      <w:r>
        <w:rPr>
          <w:rFonts w:hint="eastAsia"/>
        </w:rPr>
        <w:t>天、</w:t>
      </w:r>
      <w:r>
        <w:t>60</w:t>
      </w:r>
      <w:r>
        <w:rPr>
          <w:rFonts w:hint="eastAsia"/>
        </w:rPr>
        <w:t>天</w:t>
      </w:r>
      <w:r>
        <w:t xml:space="preserve"> </w:t>
      </w:r>
      <w:r>
        <w:rPr>
          <w:rFonts w:hint="eastAsia"/>
        </w:rPr>
        <w:t>的坏道数量可以反映硬盘使用过程中的</w:t>
      </w:r>
      <w:r>
        <w:t xml:space="preserve"> </w:t>
      </w:r>
      <w:r>
        <w:rPr>
          <w:rFonts w:hint="eastAsia"/>
        </w:rPr>
        <w:t>累积效应，有助于长期预测。</w:t>
      </w:r>
    </w:p>
    <w:p w:rsidR="0040010E" w:rsidRDefault="0040010E" w:rsidP="00D05229">
      <w:pPr>
        <w:pStyle w:val="af4"/>
        <w:ind w:left="630" w:firstLineChars="0" w:firstLine="0"/>
      </w:pPr>
      <w:r>
        <w:rPr>
          <w:rFonts w:hint="eastAsia"/>
        </w:rPr>
        <w:t>长期滞后（例如</w:t>
      </w:r>
      <w:r>
        <w:t xml:space="preserve"> 90</w:t>
      </w:r>
      <w:r>
        <w:rPr>
          <w:rFonts w:hint="eastAsia"/>
        </w:rPr>
        <w:t>天以上）：</w:t>
      </w:r>
    </w:p>
    <w:p w:rsidR="0040010E" w:rsidRDefault="0040010E" w:rsidP="00D05229">
      <w:pPr>
        <w:pStyle w:val="af4"/>
        <w:ind w:left="630" w:firstLineChars="0" w:firstLine="0"/>
      </w:pPr>
      <w:r>
        <w:rPr>
          <w:rFonts w:hint="eastAsia"/>
        </w:rPr>
        <w:t>如果硬盘的坏道增加非常</w:t>
      </w:r>
      <w:r>
        <w:t xml:space="preserve"> </w:t>
      </w:r>
      <w:r>
        <w:rPr>
          <w:rFonts w:hint="eastAsia"/>
        </w:rPr>
        <w:t>缓慢，并且硬盘的使用周期较长（例如</w:t>
      </w:r>
      <w:r>
        <w:t xml:space="preserve"> 3-5</w:t>
      </w:r>
      <w:r>
        <w:rPr>
          <w:rFonts w:hint="eastAsia"/>
        </w:rPr>
        <w:t>年），可以使用</w:t>
      </w:r>
      <w:r>
        <w:t xml:space="preserve"> </w:t>
      </w:r>
      <w:r>
        <w:rPr>
          <w:rFonts w:hint="eastAsia"/>
        </w:rPr>
        <w:t>更长的滞后特征（如</w:t>
      </w:r>
      <w:r>
        <w:t xml:space="preserve"> 90</w:t>
      </w:r>
      <w:r>
        <w:rPr>
          <w:rFonts w:hint="eastAsia"/>
        </w:rPr>
        <w:t>天到半年）。这有助于捕捉硬盘的</w:t>
      </w:r>
      <w:r>
        <w:t xml:space="preserve"> </w:t>
      </w:r>
      <w:r>
        <w:rPr>
          <w:rFonts w:hint="eastAsia"/>
        </w:rPr>
        <w:t>长时间使用模式</w:t>
      </w:r>
      <w:r>
        <w:t xml:space="preserve"> </w:t>
      </w:r>
      <w:r>
        <w:rPr>
          <w:rFonts w:hint="eastAsia"/>
        </w:rPr>
        <w:t>和</w:t>
      </w:r>
      <w:r>
        <w:t xml:space="preserve"> </w:t>
      </w:r>
      <w:r>
        <w:rPr>
          <w:rFonts w:hint="eastAsia"/>
        </w:rPr>
        <w:t>寿命预测。</w:t>
      </w:r>
    </w:p>
    <w:p w:rsidR="0040010E" w:rsidRDefault="00EC32CC" w:rsidP="00EC32CC">
      <w:pPr>
        <w:pStyle w:val="3"/>
      </w:pPr>
      <w:r>
        <w:t>h</w:t>
      </w:r>
      <w:r>
        <w:rPr>
          <w:rFonts w:hint="eastAsia"/>
        </w:rPr>
        <w:t>2o AutoML</w:t>
      </w:r>
      <w:r>
        <w:rPr>
          <w:rFonts w:hint="eastAsia"/>
        </w:rPr>
        <w:t>的算法模型</w:t>
      </w:r>
    </w:p>
    <w:p w:rsidR="006A272F" w:rsidRDefault="00EC32CC" w:rsidP="0040010E">
      <w:pPr>
        <w:ind w:firstLine="210"/>
      </w:pPr>
      <w:r>
        <w:t>H</w:t>
      </w:r>
      <w:r>
        <w:rPr>
          <w:rFonts w:hint="eastAsia"/>
        </w:rPr>
        <w:t>2o</w:t>
      </w:r>
      <w:r>
        <w:rPr>
          <w:rFonts w:hint="eastAsia"/>
        </w:rPr>
        <w:t>软件在训练时自动提供多种算法模型进行训练预测，并在会根据训练样本的特征筛选出最佳算法模型。以下是提供的若干模型的说明：</w:t>
      </w:r>
    </w:p>
    <w:p w:rsidR="006A272F" w:rsidRDefault="006A272F" w:rsidP="00A84BDE">
      <w:pPr>
        <w:pStyle w:val="af4"/>
        <w:numPr>
          <w:ilvl w:val="0"/>
          <w:numId w:val="45"/>
        </w:numPr>
        <w:ind w:firstLineChars="0"/>
      </w:pPr>
      <w:r>
        <w:t>MSE</w:t>
      </w:r>
      <w:r>
        <w:rPr>
          <w:rFonts w:hint="eastAsia"/>
        </w:rPr>
        <w:t>（</w:t>
      </w:r>
      <w:r>
        <w:t>Mean Squared Error</w:t>
      </w:r>
      <w:r>
        <w:rPr>
          <w:rFonts w:hint="eastAsia"/>
        </w:rPr>
        <w:t>，均方误差）</w:t>
      </w:r>
    </w:p>
    <w:p w:rsidR="006A272F" w:rsidRDefault="006A272F" w:rsidP="006A272F">
      <w:pPr>
        <w:pStyle w:val="af4"/>
        <w:ind w:left="630" w:firstLineChars="0" w:firstLine="0"/>
      </w:pPr>
      <w:r>
        <w:rPr>
          <w:rFonts w:hint="eastAsia"/>
        </w:rPr>
        <w:t>定义：所有样本预测误差（预测值与真实值之差）的平方的平均值。</w:t>
      </w:r>
    </w:p>
    <w:p w:rsidR="006A272F" w:rsidRDefault="006A272F" w:rsidP="006A272F">
      <w:pPr>
        <w:pStyle w:val="af4"/>
        <w:ind w:left="630" w:firstLineChars="0" w:firstLine="0"/>
      </w:pPr>
      <w:r>
        <w:rPr>
          <w:rFonts w:hint="eastAsia"/>
        </w:rPr>
        <w:t>公式：</w:t>
      </w:r>
    </w:p>
    <w:p w:rsidR="006A272F" w:rsidRDefault="006A272F" w:rsidP="006A272F">
      <w:pPr>
        <w:pStyle w:val="af4"/>
        <w:ind w:left="630" w:firstLineChars="0" w:firstLine="0"/>
      </w:pPr>
      <w:r>
        <w:rPr>
          <w:rFonts w:hint="eastAsia"/>
        </w:rPr>
        <w:t>意义：惩罚较大的偏差更重，值越小代表整体预测误差越小。</w:t>
      </w:r>
    </w:p>
    <w:p w:rsidR="006A272F" w:rsidRDefault="006A272F" w:rsidP="006A272F">
      <w:pPr>
        <w:pStyle w:val="af4"/>
        <w:ind w:left="630" w:firstLineChars="0" w:firstLine="0"/>
      </w:pPr>
      <w:r>
        <w:rPr>
          <w:rFonts w:hint="eastAsia"/>
        </w:rPr>
        <w:t>本例数值：</w:t>
      </w:r>
      <w:r>
        <w:t>59.94</w:t>
      </w:r>
      <w:r>
        <w:rPr>
          <w:rFonts w:hint="eastAsia"/>
        </w:rPr>
        <w:t>，说明平均每条训练样本的“平方误差”约为</w:t>
      </w:r>
      <w:r>
        <w:t xml:space="preserve"> 60</w:t>
      </w:r>
      <w:r>
        <w:rPr>
          <w:rFonts w:hint="eastAsia"/>
        </w:rPr>
        <w:t>。</w:t>
      </w:r>
    </w:p>
    <w:p w:rsidR="006A272F" w:rsidRDefault="006A272F" w:rsidP="00A84BDE">
      <w:pPr>
        <w:pStyle w:val="af4"/>
        <w:numPr>
          <w:ilvl w:val="0"/>
          <w:numId w:val="45"/>
        </w:numPr>
        <w:ind w:firstLineChars="0"/>
      </w:pPr>
      <w:r>
        <w:t>RMSE</w:t>
      </w:r>
      <w:r>
        <w:rPr>
          <w:rFonts w:hint="eastAsia"/>
        </w:rPr>
        <w:t>（</w:t>
      </w:r>
      <w:r>
        <w:t>Root Mean Squared Error</w:t>
      </w:r>
      <w:r>
        <w:rPr>
          <w:rFonts w:hint="eastAsia"/>
        </w:rPr>
        <w:t>，均方根误差）</w:t>
      </w:r>
    </w:p>
    <w:p w:rsidR="006A272F" w:rsidRDefault="006A272F" w:rsidP="006A272F">
      <w:pPr>
        <w:pStyle w:val="af4"/>
        <w:ind w:left="630" w:firstLineChars="0" w:firstLine="0"/>
      </w:pPr>
      <w:r>
        <w:rPr>
          <w:rFonts w:hint="eastAsia"/>
        </w:rPr>
        <w:t>定义：</w:t>
      </w:r>
      <w:r>
        <w:t xml:space="preserve">MSE </w:t>
      </w:r>
      <w:r>
        <w:rPr>
          <w:rFonts w:hint="eastAsia"/>
        </w:rPr>
        <w:t>的平方根，恢复到原变量的量纲。</w:t>
      </w:r>
    </w:p>
    <w:p w:rsidR="006A272F" w:rsidRDefault="006A272F" w:rsidP="006A272F">
      <w:pPr>
        <w:pStyle w:val="af4"/>
        <w:ind w:left="630" w:firstLineChars="0" w:firstLine="0"/>
      </w:pPr>
      <w:r>
        <w:rPr>
          <w:rFonts w:hint="eastAsia"/>
        </w:rPr>
        <w:t>公式：</w:t>
      </w:r>
    </w:p>
    <w:p w:rsidR="006A272F" w:rsidRDefault="006A272F" w:rsidP="006A272F">
      <w:pPr>
        <w:pStyle w:val="af4"/>
        <w:ind w:left="630" w:firstLineChars="0" w:firstLine="0"/>
      </w:pPr>
      <w:r>
        <w:rPr>
          <w:rFonts w:hint="eastAsia"/>
        </w:rPr>
        <w:t>意义：与原始目标变量单位一致，更直观地反映平均误差大小。</w:t>
      </w:r>
    </w:p>
    <w:p w:rsidR="006A272F" w:rsidRDefault="006A272F" w:rsidP="006A272F">
      <w:pPr>
        <w:pStyle w:val="af4"/>
        <w:ind w:left="630" w:firstLineChars="0" w:firstLine="0"/>
      </w:pPr>
      <w:r>
        <w:rPr>
          <w:rFonts w:hint="eastAsia"/>
        </w:rPr>
        <w:t>本例数值：</w:t>
      </w:r>
      <w:r>
        <w:t>7.74</w:t>
      </w:r>
      <w:r>
        <w:rPr>
          <w:rFonts w:hint="eastAsia"/>
        </w:rPr>
        <w:t>，表示平均每条预测偏差约</w:t>
      </w:r>
      <w:r>
        <w:t xml:space="preserve"> 7.74</w:t>
      </w:r>
      <w:r>
        <w:rPr>
          <w:rFonts w:hint="eastAsia"/>
        </w:rPr>
        <w:t>（天或坏道数）。</w:t>
      </w:r>
    </w:p>
    <w:p w:rsidR="006A272F" w:rsidRDefault="006A272F" w:rsidP="00A84BDE">
      <w:pPr>
        <w:pStyle w:val="af4"/>
        <w:numPr>
          <w:ilvl w:val="0"/>
          <w:numId w:val="45"/>
        </w:numPr>
        <w:ind w:firstLineChars="0"/>
      </w:pPr>
      <w:r>
        <w:t>MAE</w:t>
      </w:r>
      <w:r>
        <w:rPr>
          <w:rFonts w:hint="eastAsia"/>
        </w:rPr>
        <w:t>（</w:t>
      </w:r>
      <w:r>
        <w:t>Mean Absolute Error</w:t>
      </w:r>
      <w:r>
        <w:rPr>
          <w:rFonts w:hint="eastAsia"/>
        </w:rPr>
        <w:t>，平均绝对误差）</w:t>
      </w:r>
    </w:p>
    <w:p w:rsidR="006A272F" w:rsidRDefault="006A272F" w:rsidP="006A272F">
      <w:pPr>
        <w:pStyle w:val="af4"/>
        <w:ind w:left="630" w:firstLineChars="0" w:firstLine="0"/>
      </w:pPr>
      <w:r>
        <w:rPr>
          <w:rFonts w:hint="eastAsia"/>
        </w:rPr>
        <w:t>定义：所有样本预测误差绝对值的平均值。</w:t>
      </w:r>
    </w:p>
    <w:p w:rsidR="006A272F" w:rsidRDefault="006A272F" w:rsidP="006A272F">
      <w:pPr>
        <w:pStyle w:val="af4"/>
        <w:ind w:left="630" w:firstLineChars="0" w:firstLine="0"/>
      </w:pPr>
      <w:r>
        <w:rPr>
          <w:rFonts w:hint="eastAsia"/>
        </w:rPr>
        <w:t>公式：</w:t>
      </w:r>
    </w:p>
    <w:p w:rsidR="006A272F" w:rsidRDefault="006A272F" w:rsidP="006A272F">
      <w:pPr>
        <w:pStyle w:val="af4"/>
        <w:ind w:left="630" w:firstLineChars="0" w:firstLine="0"/>
      </w:pPr>
      <w:r>
        <w:rPr>
          <w:rFonts w:hint="eastAsia"/>
        </w:rPr>
        <w:t>意义：对异常值不如</w:t>
      </w:r>
      <w:r>
        <w:t xml:space="preserve"> MSE </w:t>
      </w:r>
      <w:r>
        <w:rPr>
          <w:rFonts w:hint="eastAsia"/>
        </w:rPr>
        <w:t>那么敏感，更稳定；数值越小说明平均偏差越低。</w:t>
      </w:r>
    </w:p>
    <w:p w:rsidR="006A272F" w:rsidRDefault="006A272F" w:rsidP="006A272F">
      <w:pPr>
        <w:pStyle w:val="af4"/>
        <w:ind w:left="630" w:firstLineChars="0" w:firstLine="0"/>
      </w:pPr>
      <w:r>
        <w:rPr>
          <w:rFonts w:hint="eastAsia"/>
        </w:rPr>
        <w:t>本例数值：</w:t>
      </w:r>
      <w:r>
        <w:t>6.49</w:t>
      </w:r>
      <w:r>
        <w:rPr>
          <w:rFonts w:hint="eastAsia"/>
        </w:rPr>
        <w:t>，说明平均每条预测偏离真实值约</w:t>
      </w:r>
      <w:r>
        <w:t xml:space="preserve"> 6.5 </w:t>
      </w:r>
      <w:r>
        <w:rPr>
          <w:rFonts w:hint="eastAsia"/>
        </w:rPr>
        <w:t>个单位。</w:t>
      </w:r>
    </w:p>
    <w:p w:rsidR="006A272F" w:rsidRDefault="006A272F" w:rsidP="00A84BDE">
      <w:pPr>
        <w:pStyle w:val="af4"/>
        <w:numPr>
          <w:ilvl w:val="0"/>
          <w:numId w:val="45"/>
        </w:numPr>
        <w:ind w:firstLineChars="0"/>
      </w:pPr>
      <w:r>
        <w:t>R</w:t>
      </w:r>
      <w:r>
        <w:rPr>
          <w:rFonts w:hint="eastAsia"/>
        </w:rPr>
        <w:t>²（</w:t>
      </w:r>
      <w:r>
        <w:t>Coefficient of Determination</w:t>
      </w:r>
      <w:r>
        <w:rPr>
          <w:rFonts w:hint="eastAsia"/>
        </w:rPr>
        <w:t>，决定系数）</w:t>
      </w:r>
    </w:p>
    <w:p w:rsidR="006A272F" w:rsidRDefault="006A272F" w:rsidP="006A272F">
      <w:pPr>
        <w:pStyle w:val="af4"/>
        <w:ind w:left="630" w:firstLineChars="0" w:firstLine="0"/>
      </w:pPr>
      <w:r>
        <w:rPr>
          <w:rFonts w:hint="eastAsia"/>
        </w:rPr>
        <w:t>定义：反映模型解释目标变量总变异的比例。</w:t>
      </w:r>
    </w:p>
    <w:p w:rsidR="006A272F" w:rsidRDefault="006A272F" w:rsidP="006A272F">
      <w:pPr>
        <w:pStyle w:val="af4"/>
        <w:ind w:left="630" w:firstLineChars="0" w:firstLine="0"/>
      </w:pPr>
      <w:r>
        <w:rPr>
          <w:rFonts w:hint="eastAsia"/>
        </w:rPr>
        <w:t>公式：</w:t>
      </w:r>
    </w:p>
    <w:p w:rsidR="006A272F" w:rsidRDefault="006A272F" w:rsidP="006A272F">
      <w:pPr>
        <w:pStyle w:val="af4"/>
        <w:ind w:left="630" w:firstLineChars="0" w:firstLine="0"/>
      </w:pPr>
      <w:r>
        <w:rPr>
          <w:rFonts w:hint="eastAsia"/>
        </w:rPr>
        <w:t>意义：</w:t>
      </w:r>
    </w:p>
    <w:p w:rsidR="006A272F" w:rsidRDefault="006A272F" w:rsidP="006A272F">
      <w:pPr>
        <w:pStyle w:val="af4"/>
        <w:ind w:left="630" w:firstLineChars="0" w:firstLine="0"/>
      </w:pPr>
      <w:r>
        <w:rPr>
          <w:rFonts w:hint="eastAsia"/>
        </w:rPr>
        <w:lastRenderedPageBreak/>
        <w:t>取值范围通常在</w:t>
      </w:r>
      <w:r>
        <w:t xml:space="preserve"> 0 </w:t>
      </w:r>
      <w:r>
        <w:rPr>
          <w:rFonts w:hint="eastAsia"/>
        </w:rPr>
        <w:t>到</w:t>
      </w:r>
      <w:r>
        <w:t xml:space="preserve"> 1 </w:t>
      </w:r>
      <w:r>
        <w:rPr>
          <w:rFonts w:hint="eastAsia"/>
        </w:rPr>
        <w:t>之间（可能略低于</w:t>
      </w:r>
      <w:r>
        <w:t xml:space="preserve"> 0 </w:t>
      </w:r>
      <w:r>
        <w:rPr>
          <w:rFonts w:hint="eastAsia"/>
        </w:rPr>
        <w:t>或超过</w:t>
      </w:r>
      <w:r>
        <w:t xml:space="preserve"> 1</w:t>
      </w:r>
      <w:r>
        <w:rPr>
          <w:rFonts w:hint="eastAsia"/>
        </w:rPr>
        <w:t>）。</w:t>
      </w:r>
    </w:p>
    <w:p w:rsidR="006A272F" w:rsidRDefault="006A272F" w:rsidP="006A272F">
      <w:pPr>
        <w:pStyle w:val="af4"/>
        <w:ind w:left="630" w:firstLineChars="0" w:firstLine="0"/>
      </w:pPr>
      <w:r>
        <w:rPr>
          <w:rFonts w:hint="eastAsia"/>
        </w:rPr>
        <w:t>越接近</w:t>
      </w:r>
      <w:r>
        <w:t xml:space="preserve"> 1</w:t>
      </w:r>
      <w:r>
        <w:rPr>
          <w:rFonts w:hint="eastAsia"/>
        </w:rPr>
        <w:t>，说明模型拟合程度越高；本例</w:t>
      </w:r>
      <w:r>
        <w:t xml:space="preserve"> 0.978</w:t>
      </w:r>
      <w:r>
        <w:rPr>
          <w:rFonts w:hint="eastAsia"/>
        </w:rPr>
        <w:t>，表示模型解释了约</w:t>
      </w:r>
      <w:r>
        <w:t xml:space="preserve"> 97.8% </w:t>
      </w:r>
      <w:r>
        <w:rPr>
          <w:rFonts w:hint="eastAsia"/>
        </w:rPr>
        <w:t>的训练数据波动。</w:t>
      </w:r>
    </w:p>
    <w:p w:rsidR="006A272F" w:rsidRDefault="006A272F" w:rsidP="006A272F">
      <w:pPr>
        <w:pStyle w:val="af4"/>
        <w:ind w:left="630" w:firstLineChars="0" w:firstLine="0"/>
      </w:pPr>
      <w:r>
        <w:rPr>
          <w:rFonts w:hint="eastAsia"/>
        </w:rPr>
        <w:t>注意：过高的</w:t>
      </w:r>
      <w:r>
        <w:t xml:space="preserve"> R</w:t>
      </w:r>
      <w:r>
        <w:rPr>
          <w:rFonts w:hint="eastAsia"/>
        </w:rPr>
        <w:t>²</w:t>
      </w:r>
      <w:r>
        <w:t xml:space="preserve"> </w:t>
      </w:r>
      <w:r>
        <w:rPr>
          <w:rFonts w:hint="eastAsia"/>
        </w:rPr>
        <w:t>也可能表明过拟合，需要与交叉验证结果对比。</w:t>
      </w:r>
    </w:p>
    <w:p w:rsidR="006A272F" w:rsidRDefault="006A272F" w:rsidP="00A84BDE">
      <w:pPr>
        <w:pStyle w:val="af4"/>
        <w:numPr>
          <w:ilvl w:val="0"/>
          <w:numId w:val="45"/>
        </w:numPr>
        <w:ind w:firstLineChars="0"/>
      </w:pPr>
      <w:r>
        <w:t>AIC</w:t>
      </w:r>
      <w:r>
        <w:rPr>
          <w:rFonts w:hint="eastAsia"/>
        </w:rPr>
        <w:t>（</w:t>
      </w:r>
      <w:r>
        <w:t>Akaike Information Criterion</w:t>
      </w:r>
      <w:r>
        <w:rPr>
          <w:rFonts w:hint="eastAsia"/>
        </w:rPr>
        <w:t>，赤池信息量准则）</w:t>
      </w:r>
    </w:p>
    <w:p w:rsidR="006A272F" w:rsidRDefault="006A272F" w:rsidP="006A272F">
      <w:pPr>
        <w:pStyle w:val="af4"/>
        <w:ind w:left="630" w:firstLineChars="0" w:firstLine="0"/>
      </w:pPr>
      <w:r>
        <w:rPr>
          <w:rFonts w:hint="eastAsia"/>
        </w:rPr>
        <w:t>定义：用于模型优劣比较的指标，综合考虑拟合优度和模型复杂度。</w:t>
      </w:r>
    </w:p>
    <w:p w:rsidR="006A272F" w:rsidRDefault="006A272F" w:rsidP="006A272F">
      <w:pPr>
        <w:pStyle w:val="af4"/>
        <w:ind w:left="630" w:firstLineChars="0" w:firstLine="0"/>
      </w:pPr>
      <w:r>
        <w:rPr>
          <w:rFonts w:hint="eastAsia"/>
        </w:rPr>
        <w:t>公式（简化版）：</w:t>
      </w:r>
    </w:p>
    <w:p w:rsidR="006A272F" w:rsidRDefault="006A272F" w:rsidP="006A272F">
      <w:pPr>
        <w:pStyle w:val="af4"/>
        <w:ind w:left="630" w:firstLineChars="0" w:firstLine="0"/>
      </w:pPr>
      <w:r>
        <w:rPr>
          <w:rFonts w:hint="eastAsia"/>
        </w:rPr>
        <w:t>意义：</w:t>
      </w:r>
    </w:p>
    <w:p w:rsidR="006A272F" w:rsidRDefault="006A272F" w:rsidP="006A272F">
      <w:pPr>
        <w:pStyle w:val="af4"/>
        <w:ind w:left="630" w:firstLineChars="0" w:firstLine="0"/>
      </w:pPr>
      <w:r>
        <w:rPr>
          <w:rFonts w:hint="eastAsia"/>
        </w:rPr>
        <w:t>值越小，表示在相似拟合度下模型更简洁、更优。</w:t>
      </w:r>
    </w:p>
    <w:p w:rsidR="006A272F" w:rsidRDefault="006A272F" w:rsidP="006A272F">
      <w:pPr>
        <w:pStyle w:val="af4"/>
        <w:ind w:left="630" w:firstLineChars="0" w:firstLine="0"/>
      </w:pPr>
      <w:r>
        <w:rPr>
          <w:rFonts w:hint="eastAsia"/>
        </w:rPr>
        <w:t>仅在比较同一问题、同一数据集上的不同模型时才有意义。</w:t>
      </w:r>
    </w:p>
    <w:p w:rsidR="006A272F" w:rsidRDefault="006A272F" w:rsidP="006A272F">
      <w:pPr>
        <w:pStyle w:val="af4"/>
        <w:ind w:left="630" w:firstLineChars="0" w:firstLine="0"/>
      </w:pPr>
      <w:r>
        <w:rPr>
          <w:rFonts w:hint="eastAsia"/>
        </w:rPr>
        <w:t>本例数值：</w:t>
      </w:r>
      <w:r>
        <w:t>1275.49</w:t>
      </w:r>
      <w:r>
        <w:rPr>
          <w:rFonts w:hint="eastAsia"/>
        </w:rPr>
        <w:t>。</w:t>
      </w:r>
    </w:p>
    <w:p w:rsidR="006A272F" w:rsidRDefault="006A272F" w:rsidP="00A84BDE">
      <w:pPr>
        <w:pStyle w:val="af4"/>
        <w:numPr>
          <w:ilvl w:val="0"/>
          <w:numId w:val="45"/>
        </w:numPr>
        <w:ind w:firstLineChars="0"/>
      </w:pPr>
      <w:r>
        <w:t xml:space="preserve">Null Deviance </w:t>
      </w:r>
      <w:r>
        <w:rPr>
          <w:rFonts w:hint="eastAsia"/>
        </w:rPr>
        <w:t>与</w:t>
      </w:r>
      <w:r>
        <w:t xml:space="preserve"> Residual Deviance</w:t>
      </w:r>
    </w:p>
    <w:p w:rsidR="006A272F" w:rsidRDefault="006A272F" w:rsidP="006A272F">
      <w:pPr>
        <w:pStyle w:val="af4"/>
        <w:ind w:left="630" w:firstLineChars="0" w:firstLine="0"/>
      </w:pPr>
      <w:r>
        <w:t>Null Deviance</w:t>
      </w:r>
      <w:r>
        <w:rPr>
          <w:rFonts w:hint="eastAsia"/>
        </w:rPr>
        <w:t>（零模型偏差）：</w:t>
      </w:r>
    </w:p>
    <w:p w:rsidR="006A272F" w:rsidRDefault="006A272F" w:rsidP="006A272F">
      <w:pPr>
        <w:pStyle w:val="af4"/>
        <w:ind w:left="630" w:firstLineChars="0" w:firstLine="0"/>
      </w:pPr>
      <w:r>
        <w:rPr>
          <w:rFonts w:hint="eastAsia"/>
        </w:rPr>
        <w:t>指仅用样本均值作为预测时的总偏差（不包含任何特征）。</w:t>
      </w:r>
    </w:p>
    <w:p w:rsidR="006A272F" w:rsidRDefault="006A272F" w:rsidP="006A272F">
      <w:pPr>
        <w:pStyle w:val="af4"/>
        <w:ind w:left="630" w:firstLineChars="0" w:firstLine="0"/>
      </w:pPr>
      <w:r>
        <w:t>Residual Deviance</w:t>
      </w:r>
      <w:r>
        <w:rPr>
          <w:rFonts w:hint="eastAsia"/>
        </w:rPr>
        <w:t>（残差偏差）：</w:t>
      </w:r>
    </w:p>
    <w:p w:rsidR="006A272F" w:rsidRDefault="006A272F" w:rsidP="006A272F">
      <w:pPr>
        <w:pStyle w:val="af4"/>
        <w:ind w:left="630" w:firstLineChars="0" w:firstLine="0"/>
      </w:pPr>
      <w:r>
        <w:rPr>
          <w:rFonts w:hint="eastAsia"/>
        </w:rPr>
        <w:t>指当前模型在训练数据上的总偏差。</w:t>
      </w:r>
    </w:p>
    <w:p w:rsidR="006A272F" w:rsidRDefault="006A272F" w:rsidP="006A272F">
      <w:pPr>
        <w:pStyle w:val="af4"/>
        <w:ind w:left="630" w:firstLineChars="0" w:firstLine="0"/>
      </w:pPr>
      <w:r>
        <w:rPr>
          <w:rFonts w:hint="eastAsia"/>
        </w:rPr>
        <w:t>意义：</w:t>
      </w:r>
    </w:p>
    <w:p w:rsidR="006A272F" w:rsidRDefault="006A272F" w:rsidP="006A272F">
      <w:pPr>
        <w:pStyle w:val="af4"/>
        <w:ind w:left="630" w:firstLineChars="0" w:firstLine="0"/>
      </w:pPr>
      <w:r>
        <w:rPr>
          <w:rFonts w:hint="eastAsia"/>
        </w:rPr>
        <w:t>二者比值或差值可大致反映模型通过特征所减少的误差。</w:t>
      </w:r>
    </w:p>
    <w:p w:rsidR="006A272F" w:rsidRDefault="006A272F" w:rsidP="006A272F">
      <w:pPr>
        <w:pStyle w:val="af4"/>
        <w:ind w:left="630" w:firstLineChars="0" w:firstLine="0"/>
      </w:pPr>
      <w:r>
        <w:t xml:space="preserve">Residual Deviance </w:t>
      </w:r>
      <w:r>
        <w:rPr>
          <w:rFonts w:hint="eastAsia"/>
        </w:rPr>
        <w:t>越接近</w:t>
      </w:r>
      <w:r>
        <w:t xml:space="preserve"> 0</w:t>
      </w:r>
      <w:r>
        <w:rPr>
          <w:rFonts w:hint="eastAsia"/>
        </w:rPr>
        <w:t>，说明模型能更好地拟合数据；与</w:t>
      </w:r>
      <w:r>
        <w:t xml:space="preserve"> Null Deviance </w:t>
      </w:r>
      <w:r>
        <w:rPr>
          <w:rFonts w:hint="eastAsia"/>
        </w:rPr>
        <w:t>的差距越大，说明模型增益越明显。</w:t>
      </w:r>
    </w:p>
    <w:p w:rsidR="006A272F" w:rsidRDefault="006A272F" w:rsidP="006A272F">
      <w:pPr>
        <w:ind w:firstLine="210"/>
      </w:pPr>
      <w:r>
        <w:rPr>
          <w:rFonts w:hint="eastAsia"/>
        </w:rPr>
        <w:t>通过以上</w:t>
      </w:r>
      <w:r w:rsidR="00EC32CC">
        <w:rPr>
          <w:rFonts w:hint="eastAsia"/>
        </w:rPr>
        <w:t>算法</w:t>
      </w:r>
      <w:r>
        <w:rPr>
          <w:rFonts w:hint="eastAsia"/>
        </w:rPr>
        <w:t>指标，可以从不同角度评估模型在训练集上的表现：</w:t>
      </w:r>
    </w:p>
    <w:p w:rsidR="00B019C6" w:rsidRDefault="006333EE" w:rsidP="006333EE">
      <w:pPr>
        <w:pStyle w:val="2"/>
      </w:pPr>
      <w:r>
        <w:rPr>
          <w:rFonts w:hint="eastAsia"/>
        </w:rPr>
        <w:t>最终输出</w:t>
      </w:r>
    </w:p>
    <w:p w:rsidR="006333EE" w:rsidRPr="006333EE" w:rsidRDefault="006333EE" w:rsidP="006333EE">
      <w:pPr>
        <w:ind w:firstLine="210"/>
      </w:pPr>
      <w:r>
        <w:rPr>
          <w:rFonts w:hint="eastAsia"/>
        </w:rPr>
        <w:t>经过多次反复的尝试与测试，最终完成：</w:t>
      </w:r>
    </w:p>
    <w:p w:rsidR="006333EE" w:rsidRDefault="006333EE" w:rsidP="00A84BDE">
      <w:pPr>
        <w:pStyle w:val="af4"/>
        <w:numPr>
          <w:ilvl w:val="0"/>
          <w:numId w:val="48"/>
        </w:numPr>
        <w:ind w:firstLineChars="0"/>
      </w:pPr>
      <w:bookmarkStart w:id="9" w:name="OLE_LINK81"/>
      <w:r>
        <w:t>AI</w:t>
      </w:r>
      <w:r>
        <w:rPr>
          <w:rFonts w:hint="eastAsia"/>
        </w:rPr>
        <w:t>指导下开发数据预处理程序，将基于</w:t>
      </w:r>
      <w:r>
        <w:t>excel</w:t>
      </w:r>
      <w:r>
        <w:rPr>
          <w:rFonts w:hint="eastAsia"/>
        </w:rPr>
        <w:t>格式的原始样本转换为</w:t>
      </w:r>
      <w:r>
        <w:t>csv</w:t>
      </w:r>
      <w:r>
        <w:rPr>
          <w:rFonts w:hint="eastAsia"/>
        </w:rPr>
        <w:t>格式的基础样本。</w:t>
      </w:r>
    </w:p>
    <w:p w:rsidR="006333EE" w:rsidRDefault="006333EE" w:rsidP="00A84BDE">
      <w:pPr>
        <w:pStyle w:val="af4"/>
        <w:numPr>
          <w:ilvl w:val="0"/>
          <w:numId w:val="48"/>
        </w:numPr>
        <w:ind w:firstLineChars="0"/>
      </w:pPr>
      <w:r>
        <w:t>AI</w:t>
      </w:r>
      <w:r>
        <w:rPr>
          <w:rFonts w:hint="eastAsia"/>
        </w:rPr>
        <w:t>指导下开发训练样本处理程序，将</w:t>
      </w:r>
      <w:r>
        <w:t>csv</w:t>
      </w:r>
      <w:r>
        <w:rPr>
          <w:rFonts w:hint="eastAsia"/>
        </w:rPr>
        <w:t>基础样本转换为</w:t>
      </w:r>
      <w:r>
        <w:t>h2o</w:t>
      </w:r>
      <w:r>
        <w:rPr>
          <w:rFonts w:hint="eastAsia"/>
        </w:rPr>
        <w:t>时间序列回归算法的训练样本。</w:t>
      </w:r>
    </w:p>
    <w:p w:rsidR="006333EE" w:rsidRDefault="006333EE" w:rsidP="00A84BDE">
      <w:pPr>
        <w:pStyle w:val="af4"/>
        <w:numPr>
          <w:ilvl w:val="0"/>
          <w:numId w:val="48"/>
        </w:numPr>
        <w:ind w:firstLineChars="0"/>
      </w:pPr>
      <w:r>
        <w:t>AI</w:t>
      </w:r>
      <w:r>
        <w:rPr>
          <w:rFonts w:hint="eastAsia"/>
        </w:rPr>
        <w:t>指导下开发</w:t>
      </w:r>
      <w:r>
        <w:t>h2o</w:t>
      </w:r>
      <w:r>
        <w:rPr>
          <w:rFonts w:hint="eastAsia"/>
        </w:rPr>
        <w:t>训练模型程序，输入训练样本进行硬盘故障时间序列回归训练，并在训练样本中嵌入测试模块，接收测试样本，检测模型结果。</w:t>
      </w:r>
    </w:p>
    <w:p w:rsidR="006333EE" w:rsidRDefault="006333EE" w:rsidP="006333EE">
      <w:pPr>
        <w:ind w:left="210" w:firstLineChars="0" w:firstLine="0"/>
      </w:pPr>
      <w:r>
        <w:rPr>
          <w:rFonts w:hint="eastAsia"/>
        </w:rPr>
        <w:t>现将上述</w:t>
      </w:r>
      <w:r>
        <w:rPr>
          <w:rFonts w:hint="eastAsia"/>
        </w:rPr>
        <w:t>3</w:t>
      </w:r>
      <w:r>
        <w:rPr>
          <w:rFonts w:hint="eastAsia"/>
        </w:rPr>
        <w:t>个程序的情况整理如下：</w:t>
      </w:r>
    </w:p>
    <w:p w:rsidR="0064399A" w:rsidRDefault="006333EE" w:rsidP="006333EE">
      <w:pPr>
        <w:pStyle w:val="3"/>
      </w:pPr>
      <w:r>
        <w:t>数据预处理</w:t>
      </w:r>
    </w:p>
    <w:p w:rsidR="00AB16F5" w:rsidRDefault="00AB16F5" w:rsidP="00AB16F5">
      <w:pPr>
        <w:ind w:firstLine="210"/>
      </w:pPr>
      <w:bookmarkStart w:id="10" w:name="OLE_LINK82"/>
      <w:bookmarkStart w:id="11" w:name="OLE_LINK83"/>
      <w:r>
        <w:rPr>
          <w:rFonts w:hint="eastAsia"/>
        </w:rPr>
        <w:t>数据预处理包含：</w:t>
      </w:r>
    </w:p>
    <w:p w:rsidR="00AB16F5" w:rsidRDefault="00AB16F5" w:rsidP="00A84BDE">
      <w:pPr>
        <w:pStyle w:val="af4"/>
        <w:numPr>
          <w:ilvl w:val="0"/>
          <w:numId w:val="37"/>
        </w:numPr>
        <w:ind w:firstLineChars="0"/>
      </w:pPr>
      <w:r>
        <w:rPr>
          <w:rFonts w:hint="eastAsia"/>
        </w:rPr>
        <w:t>将</w:t>
      </w:r>
      <w:r>
        <w:rPr>
          <w:rFonts w:hint="eastAsia"/>
        </w:rPr>
        <w:t>excel</w:t>
      </w:r>
      <w:r>
        <w:rPr>
          <w:rFonts w:hint="eastAsia"/>
        </w:rPr>
        <w:t>文件转换为</w:t>
      </w:r>
      <w:r>
        <w:rPr>
          <w:rFonts w:hint="eastAsia"/>
        </w:rPr>
        <w:t>csv</w:t>
      </w:r>
      <w:r>
        <w:rPr>
          <w:rFonts w:hint="eastAsia"/>
        </w:rPr>
        <w:t>格式文件</w:t>
      </w:r>
    </w:p>
    <w:p w:rsidR="00AB16F5" w:rsidRDefault="00AB16F5" w:rsidP="00A84BDE">
      <w:pPr>
        <w:pStyle w:val="af4"/>
        <w:numPr>
          <w:ilvl w:val="0"/>
          <w:numId w:val="37"/>
        </w:numPr>
        <w:ind w:firstLineChars="0"/>
      </w:pPr>
      <w:r>
        <w:rPr>
          <w:rFonts w:hint="eastAsia"/>
        </w:rPr>
        <w:t>对文件内的数据项进行抽取。</w:t>
      </w:r>
    </w:p>
    <w:p w:rsidR="00AB16F5" w:rsidRDefault="00AB16F5" w:rsidP="00A84BDE">
      <w:pPr>
        <w:pStyle w:val="af4"/>
        <w:numPr>
          <w:ilvl w:val="0"/>
          <w:numId w:val="37"/>
        </w:numPr>
        <w:ind w:firstLineChars="0"/>
      </w:pPr>
      <w:r>
        <w:rPr>
          <w:rFonts w:hint="eastAsia"/>
        </w:rPr>
        <w:t>对文件内的数据进行基于</w:t>
      </w:r>
      <w:r>
        <w:rPr>
          <w:rFonts w:hint="eastAsia"/>
        </w:rPr>
        <w:t>hhd_id + date</w:t>
      </w:r>
      <w:r>
        <w:rPr>
          <w:rFonts w:hint="eastAsia"/>
        </w:rPr>
        <w:t>的排序</w:t>
      </w:r>
    </w:p>
    <w:p w:rsidR="00AB16F5" w:rsidRDefault="00AB16F5" w:rsidP="00A84BDE">
      <w:pPr>
        <w:pStyle w:val="af4"/>
        <w:numPr>
          <w:ilvl w:val="0"/>
          <w:numId w:val="37"/>
        </w:numPr>
        <w:ind w:firstLineChars="0"/>
      </w:pPr>
      <w:r>
        <w:rPr>
          <w:rFonts w:hint="eastAsia"/>
        </w:rPr>
        <w:t>对文件内的数据序列进行时间日期序列去重与补全</w:t>
      </w:r>
    </w:p>
    <w:p w:rsidR="00AB16F5" w:rsidRDefault="00AB16F5" w:rsidP="00AB16F5">
      <w:pPr>
        <w:ind w:firstLine="210"/>
      </w:pPr>
      <w:r>
        <w:rPr>
          <w:rFonts w:hint="eastAsia"/>
        </w:rPr>
        <w:t>生成的文件就可以用于产生训练样本文件。</w:t>
      </w:r>
    </w:p>
    <w:p w:rsidR="00AB16F5" w:rsidRDefault="00AB16F5" w:rsidP="00AB16F5">
      <w:pPr>
        <w:ind w:firstLine="210"/>
      </w:pPr>
      <w:r>
        <w:rPr>
          <w:rFonts w:hint="eastAsia"/>
        </w:rPr>
        <w:t>程序文件名最终定为：</w:t>
      </w:r>
      <w:r>
        <w:rPr>
          <w:rFonts w:hint="eastAsia"/>
        </w:rPr>
        <w:t>dataprepro.py</w:t>
      </w:r>
      <w:r>
        <w:rPr>
          <w:rFonts w:hint="eastAsia"/>
        </w:rPr>
        <w:t>。</w:t>
      </w:r>
    </w:p>
    <w:p w:rsidR="00AB16F5" w:rsidRDefault="00AB16F5" w:rsidP="00A84BDE">
      <w:pPr>
        <w:pStyle w:val="af4"/>
        <w:numPr>
          <w:ilvl w:val="0"/>
          <w:numId w:val="38"/>
        </w:numPr>
        <w:ind w:firstLineChars="0"/>
      </w:pPr>
      <w:r>
        <w:rPr>
          <w:rFonts w:hint="eastAsia"/>
        </w:rPr>
        <w:t>该程序支持源文件为</w:t>
      </w:r>
      <w:r>
        <w:rPr>
          <w:rFonts w:hint="eastAsia"/>
        </w:rPr>
        <w:t>excel</w:t>
      </w:r>
      <w:r>
        <w:rPr>
          <w:rFonts w:hint="eastAsia"/>
        </w:rPr>
        <w:t>格式或</w:t>
      </w:r>
      <w:r>
        <w:rPr>
          <w:rFonts w:hint="eastAsia"/>
        </w:rPr>
        <w:t>csv</w:t>
      </w:r>
      <w:r>
        <w:rPr>
          <w:rFonts w:hint="eastAsia"/>
        </w:rPr>
        <w:t>格式。</w:t>
      </w:r>
    </w:p>
    <w:p w:rsidR="00AB16F5" w:rsidRDefault="00AB16F5" w:rsidP="00A84BDE">
      <w:pPr>
        <w:pStyle w:val="af4"/>
        <w:numPr>
          <w:ilvl w:val="0"/>
          <w:numId w:val="38"/>
        </w:numPr>
        <w:ind w:firstLineChars="0"/>
      </w:pPr>
      <w:r>
        <w:rPr>
          <w:rFonts w:hint="eastAsia"/>
        </w:rPr>
        <w:lastRenderedPageBreak/>
        <w:t>提供本程序文件的配置文件：</w:t>
      </w:r>
      <w:r>
        <w:rPr>
          <w:rFonts w:hint="eastAsia"/>
        </w:rPr>
        <w:t>dataprepro.ini</w:t>
      </w:r>
      <w:r>
        <w:rPr>
          <w:rFonts w:hint="eastAsia"/>
        </w:rPr>
        <w:t>。</w:t>
      </w:r>
    </w:p>
    <w:p w:rsidR="00AB16F5" w:rsidRPr="00AB16F5" w:rsidRDefault="00AB16F5" w:rsidP="00AB16F5">
      <w:pPr>
        <w:ind w:firstLine="210"/>
      </w:pPr>
      <w:r>
        <w:rPr>
          <w:rFonts w:hint="eastAsia"/>
        </w:rPr>
        <w:t>配置文件定义程序的输出文件与输入文件，已经数据抽取的数据项</w:t>
      </w:r>
      <w:bookmarkEnd w:id="10"/>
      <w:bookmarkEnd w:id="11"/>
      <w:r>
        <w:rPr>
          <w:rFonts w:hint="eastAsia"/>
        </w:rPr>
        <w:t>。</w:t>
      </w:r>
    </w:p>
    <w:bookmarkEnd w:id="9"/>
    <w:p w:rsidR="008B0A9C" w:rsidRDefault="008B0A9C" w:rsidP="006333EE">
      <w:pPr>
        <w:pStyle w:val="4"/>
      </w:pPr>
      <w:r>
        <w:rPr>
          <w:rFonts w:hint="eastAsia"/>
        </w:rPr>
        <w:t>原始</w:t>
      </w:r>
      <w:r>
        <w:rPr>
          <w:rFonts w:hint="eastAsia"/>
        </w:rPr>
        <w:t>excel</w:t>
      </w:r>
      <w:r>
        <w:rPr>
          <w:rFonts w:hint="eastAsia"/>
        </w:rPr>
        <w:t>文件</w:t>
      </w:r>
    </w:p>
    <w:p w:rsidR="009E0364" w:rsidRDefault="00F85590" w:rsidP="009E0364">
      <w:pPr>
        <w:ind w:firstLine="210"/>
      </w:pPr>
      <w:bookmarkStart w:id="12" w:name="OLE_LINK195"/>
      <w:bookmarkStart w:id="13" w:name="OLE_LINK196"/>
      <w:r>
        <w:rPr>
          <w:rFonts w:hint="eastAsia"/>
        </w:rPr>
        <w:t>“</w:t>
      </w:r>
      <w:r w:rsidRPr="00F85590">
        <w:rPr>
          <w:rFonts w:hint="eastAsia"/>
        </w:rPr>
        <w:t>模拟硬盘</w:t>
      </w:r>
      <w:r w:rsidRPr="00F85590">
        <w:rPr>
          <w:rFonts w:hint="eastAsia"/>
        </w:rPr>
        <w:t>3</w:t>
      </w:r>
      <w:r w:rsidRPr="00F85590">
        <w:rPr>
          <w:rFonts w:hint="eastAsia"/>
        </w:rPr>
        <w:t>项指标</w:t>
      </w:r>
      <w:r w:rsidRPr="00F85590">
        <w:rPr>
          <w:rFonts w:hint="eastAsia"/>
        </w:rPr>
        <w:t>.xlsx</w:t>
      </w:r>
      <w:r>
        <w:rPr>
          <w:rFonts w:hint="eastAsia"/>
        </w:rPr>
        <w:t>”文</w:t>
      </w:r>
      <w:bookmarkEnd w:id="12"/>
      <w:bookmarkEnd w:id="13"/>
      <w:r>
        <w:rPr>
          <w:rFonts w:hint="eastAsia"/>
        </w:rPr>
        <w:t>件的内容如下：</w:t>
      </w:r>
    </w:p>
    <w:p w:rsidR="006333EE" w:rsidRDefault="006333EE" w:rsidP="009E0364">
      <w:pPr>
        <w:ind w:firstLine="180"/>
      </w:pPr>
      <w:r w:rsidRPr="00802E4B">
        <w:rPr>
          <w:noProof/>
          <w:sz w:val="18"/>
          <w:szCs w:val="18"/>
          <w:shd w:val="pct15" w:color="auto" w:fill="FFFFFF"/>
        </w:rPr>
        <w:drawing>
          <wp:inline distT="0" distB="0" distL="0" distR="0" wp14:anchorId="65935E2D" wp14:editId="6190D304">
            <wp:extent cx="5486400" cy="371919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3719195"/>
                    </a:xfrm>
                    <a:prstGeom prst="rect">
                      <a:avLst/>
                    </a:prstGeom>
                  </pic:spPr>
                </pic:pic>
              </a:graphicData>
            </a:graphic>
          </wp:inline>
        </w:drawing>
      </w:r>
    </w:p>
    <w:p w:rsidR="009E0364" w:rsidRDefault="009E0364" w:rsidP="009E0364">
      <w:pPr>
        <w:ind w:firstLine="210"/>
      </w:pPr>
      <w:r>
        <w:rPr>
          <w:rFonts w:hint="eastAsia"/>
        </w:rPr>
        <w:t>处理时，先要去掉栏目中的汉字，如下内容：</w:t>
      </w:r>
    </w:p>
    <w:p w:rsidR="009E0364" w:rsidRDefault="009E0364" w:rsidP="009E0364">
      <w:pPr>
        <w:ind w:firstLine="210"/>
      </w:pPr>
      <w:r>
        <w:t>hdd_id</w:t>
      </w:r>
      <w:r>
        <w:tab/>
        <w:t>date</w:t>
      </w:r>
      <w:r>
        <w:tab/>
      </w:r>
      <w:bookmarkStart w:id="14" w:name="OLE_LINK193"/>
      <w:bookmarkStart w:id="15" w:name="OLE_LINK194"/>
      <w:r>
        <w:t>"bad_sectors</w:t>
      </w:r>
      <w:r>
        <w:rPr>
          <w:rFonts w:hint="eastAsia"/>
        </w:rPr>
        <w:t>"</w:t>
      </w:r>
      <w:r>
        <w:rPr>
          <w:rFonts w:hint="eastAsia"/>
        </w:rPr>
        <w:tab/>
        <w:t>"wear_percentage"</w:t>
      </w:r>
      <w:r>
        <w:rPr>
          <w:rFonts w:hint="eastAsia"/>
        </w:rPr>
        <w:tab/>
        <w:t>"remapped_sectors"</w:t>
      </w:r>
    </w:p>
    <w:bookmarkEnd w:id="14"/>
    <w:bookmarkEnd w:id="15"/>
    <w:p w:rsidR="009E0364" w:rsidRDefault="009E0364" w:rsidP="009E0364">
      <w:pPr>
        <w:ind w:firstLine="210"/>
      </w:pPr>
      <w:r>
        <w:t>1</w:t>
      </w:r>
      <w:r>
        <w:tab/>
        <w:t>2022/1/1</w:t>
      </w:r>
      <w:r>
        <w:tab/>
        <w:t>5</w:t>
      </w:r>
      <w:r>
        <w:tab/>
        <w:t>8</w:t>
      </w:r>
      <w:r>
        <w:tab/>
        <w:t>0</w:t>
      </w:r>
    </w:p>
    <w:p w:rsidR="009E0364" w:rsidRDefault="009E0364" w:rsidP="009E0364">
      <w:pPr>
        <w:ind w:firstLine="210"/>
      </w:pPr>
      <w:r>
        <w:t>1</w:t>
      </w:r>
      <w:r>
        <w:tab/>
        <w:t>2022/1/2</w:t>
      </w:r>
      <w:r>
        <w:tab/>
        <w:t>5</w:t>
      </w:r>
      <w:r>
        <w:tab/>
        <w:t>8</w:t>
      </w:r>
      <w:r>
        <w:tab/>
        <w:t>0</w:t>
      </w:r>
    </w:p>
    <w:p w:rsidR="009E0364" w:rsidRDefault="009E0364" w:rsidP="009E0364">
      <w:pPr>
        <w:ind w:firstLine="210"/>
      </w:pPr>
      <w:r>
        <w:t>1</w:t>
      </w:r>
      <w:r>
        <w:tab/>
        <w:t>2022/1/3</w:t>
      </w:r>
      <w:r>
        <w:tab/>
        <w:t>5</w:t>
      </w:r>
      <w:r>
        <w:tab/>
        <w:t>8</w:t>
      </w:r>
      <w:r>
        <w:tab/>
        <w:t>0</w:t>
      </w:r>
    </w:p>
    <w:p w:rsidR="009E0364" w:rsidRDefault="009E0364" w:rsidP="009E0364">
      <w:pPr>
        <w:ind w:firstLine="210"/>
      </w:pPr>
      <w:r>
        <w:t>1</w:t>
      </w:r>
      <w:r>
        <w:tab/>
        <w:t>2022/1/4</w:t>
      </w:r>
      <w:r>
        <w:tab/>
        <w:t>5</w:t>
      </w:r>
      <w:r>
        <w:tab/>
        <w:t>8</w:t>
      </w:r>
      <w:r>
        <w:tab/>
        <w:t>0</w:t>
      </w:r>
    </w:p>
    <w:p w:rsidR="009E0364" w:rsidRDefault="009E0364" w:rsidP="009E0364">
      <w:pPr>
        <w:ind w:firstLine="210"/>
      </w:pPr>
      <w:r>
        <w:t>1</w:t>
      </w:r>
      <w:r>
        <w:tab/>
        <w:t>2022/1/5</w:t>
      </w:r>
      <w:r>
        <w:tab/>
        <w:t>5</w:t>
      </w:r>
      <w:r>
        <w:tab/>
        <w:t>8</w:t>
      </w:r>
      <w:r>
        <w:tab/>
        <w:t>0</w:t>
      </w:r>
    </w:p>
    <w:p w:rsidR="009E0364" w:rsidRDefault="009E0364" w:rsidP="009E0364">
      <w:pPr>
        <w:ind w:firstLine="210"/>
      </w:pPr>
      <w:r>
        <w:t>1</w:t>
      </w:r>
      <w:r>
        <w:tab/>
        <w:t>2022/1/6</w:t>
      </w:r>
      <w:r>
        <w:tab/>
        <w:t>5</w:t>
      </w:r>
      <w:r>
        <w:tab/>
        <w:t>8</w:t>
      </w:r>
      <w:r>
        <w:tab/>
        <w:t>0</w:t>
      </w:r>
    </w:p>
    <w:p w:rsidR="009E0364" w:rsidRDefault="009E0364" w:rsidP="009E0364">
      <w:pPr>
        <w:ind w:firstLine="210"/>
      </w:pPr>
      <w:r>
        <w:t>1</w:t>
      </w:r>
      <w:r>
        <w:tab/>
        <w:t>2022/1/7</w:t>
      </w:r>
      <w:r>
        <w:tab/>
        <w:t>5</w:t>
      </w:r>
      <w:r>
        <w:tab/>
        <w:t>8</w:t>
      </w:r>
      <w:r>
        <w:tab/>
        <w:t>0</w:t>
      </w:r>
    </w:p>
    <w:p w:rsidR="009E0364" w:rsidRDefault="009E0364" w:rsidP="009E0364">
      <w:pPr>
        <w:ind w:firstLine="210"/>
      </w:pPr>
      <w:r>
        <w:t>…</w:t>
      </w:r>
      <w:r>
        <w:rPr>
          <w:rFonts w:hint="eastAsia"/>
        </w:rPr>
        <w:t>..</w:t>
      </w:r>
    </w:p>
    <w:p w:rsidR="0064399A" w:rsidRDefault="0064399A" w:rsidP="009E0364">
      <w:pPr>
        <w:pStyle w:val="4"/>
      </w:pPr>
      <w:r>
        <w:rPr>
          <w:rFonts w:hint="eastAsia"/>
        </w:rPr>
        <w:t>程序</w:t>
      </w:r>
    </w:p>
    <w:p w:rsidR="00D56BF4" w:rsidRPr="00FE2EC9" w:rsidRDefault="00D56BF4" w:rsidP="009E0364">
      <w:pPr>
        <w:pStyle w:val="5"/>
      </w:pPr>
      <w:r>
        <w:t>程序</w:t>
      </w:r>
      <w:r w:rsidR="00F972DE">
        <w:t>内容</w:t>
      </w:r>
    </w:p>
    <w:p w:rsidR="0064399A" w:rsidRDefault="0064399A" w:rsidP="0064399A">
      <w:pPr>
        <w:ind w:firstLine="210"/>
      </w:pPr>
      <w:r>
        <w:rPr>
          <w:rFonts w:hint="eastAsia"/>
        </w:rPr>
        <w:t>优化后最终的程序名为：</w:t>
      </w:r>
      <w:r w:rsidRPr="0064399A">
        <w:t>datapreproc.py</w:t>
      </w:r>
      <w:r>
        <w:t>，文件内容如下：</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程序名：</w:t>
      </w:r>
      <w:bookmarkStart w:id="16" w:name="OLE_LINK80"/>
      <w:r w:rsidRPr="0064399A">
        <w:rPr>
          <w:rFonts w:hint="eastAsia"/>
          <w:sz w:val="18"/>
          <w:szCs w:val="18"/>
          <w:shd w:val="pct15" w:color="auto" w:fill="FFFFFF"/>
        </w:rPr>
        <w:t>datapreproc.py</w:t>
      </w:r>
      <w:bookmarkEnd w:id="16"/>
    </w:p>
    <w:p w:rsidR="0064399A" w:rsidRPr="0064399A" w:rsidRDefault="0064399A" w:rsidP="0064399A">
      <w:pPr>
        <w:ind w:firstLine="180"/>
        <w:rPr>
          <w:sz w:val="18"/>
          <w:szCs w:val="18"/>
          <w:shd w:val="pct15" w:color="auto" w:fill="FFFFFF"/>
        </w:rPr>
      </w:pPr>
      <w:r w:rsidRPr="0064399A">
        <w:rPr>
          <w:sz w:val="18"/>
          <w:szCs w:val="18"/>
          <w:shd w:val="pct15" w:color="auto" w:fill="FFFFFF"/>
        </w:rPr>
        <w:t>#!/usr/bin/env python3</w:t>
      </w:r>
    </w:p>
    <w:p w:rsidR="0064399A" w:rsidRPr="0064399A" w:rsidRDefault="0064399A" w:rsidP="0064399A">
      <w:pPr>
        <w:ind w:firstLine="180"/>
        <w:rPr>
          <w:sz w:val="18"/>
          <w:szCs w:val="18"/>
          <w:shd w:val="pct15" w:color="auto" w:fill="FFFFFF"/>
        </w:rPr>
      </w:pPr>
      <w:r w:rsidRPr="0064399A">
        <w:rPr>
          <w:sz w:val="18"/>
          <w:szCs w:val="18"/>
          <w:shd w:val="pct15" w:color="auto" w:fill="FFFFFF"/>
        </w:rPr>
        <w:t># -*- coding: utf-8 -*-</w:t>
      </w:r>
    </w:p>
    <w:p w:rsidR="0064399A" w:rsidRPr="0064399A" w:rsidRDefault="0064399A" w:rsidP="0064399A">
      <w:pPr>
        <w:ind w:firstLine="180"/>
        <w:rPr>
          <w:sz w:val="18"/>
          <w:szCs w:val="18"/>
          <w:shd w:val="pct15" w:color="auto" w:fill="FFFFFF"/>
        </w:rPr>
      </w:pPr>
      <w:r w:rsidRPr="0064399A">
        <w:rPr>
          <w:sz w:val="18"/>
          <w:szCs w:val="18"/>
          <w:shd w:val="pct15" w:color="auto" w:fill="FFFFFF"/>
        </w:rPr>
        <w: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Excel </w:t>
      </w:r>
      <w:r w:rsidRPr="0064399A">
        <w:rPr>
          <w:rFonts w:ascii="MS Gothic" w:eastAsia="MS Gothic" w:hAnsi="MS Gothic" w:cs="MS Gothic" w:hint="eastAsia"/>
          <w:sz w:val="18"/>
          <w:szCs w:val="18"/>
          <w:shd w:val="pct15" w:color="auto" w:fill="FFFFFF"/>
        </w:rPr>
        <w:t>➜</w:t>
      </w:r>
      <w:r w:rsidRPr="0064399A">
        <w:rPr>
          <w:sz w:val="18"/>
          <w:szCs w:val="18"/>
          <w:shd w:val="pct15" w:color="auto" w:fill="FFFFFF"/>
        </w:rPr>
        <w:t xml:space="preserve"> CSV </w:t>
      </w:r>
      <w:r w:rsidRPr="0064399A">
        <w:rPr>
          <w:rFonts w:hint="eastAsia"/>
          <w:sz w:val="18"/>
          <w:szCs w:val="18"/>
          <w:shd w:val="pct15" w:color="auto" w:fill="FFFFFF"/>
        </w:rPr>
        <w:t>转换脚本（支持自定义字段抽取、自定义表头行数、统计报告）</w:t>
      </w:r>
    </w:p>
    <w:p w:rsidR="0064399A" w:rsidRPr="0064399A" w:rsidRDefault="0064399A" w:rsidP="0064399A">
      <w:pPr>
        <w:ind w:firstLine="180"/>
        <w:rPr>
          <w:sz w:val="18"/>
          <w:szCs w:val="18"/>
          <w:shd w:val="pct15" w:color="auto" w:fill="FFFFFF"/>
        </w:rPr>
      </w:pPr>
      <w:r w:rsidRPr="0064399A">
        <w:rPr>
          <w:sz w:val="18"/>
          <w:szCs w:val="18"/>
          <w:shd w:val="pct15" w:color="auto" w:fill="FFFFFF"/>
        </w:rPr>
        <w:t>"""</w:t>
      </w:r>
    </w:p>
    <w:p w:rsidR="0064399A" w:rsidRPr="0064399A" w:rsidRDefault="0064399A" w:rsidP="0064399A">
      <w:pPr>
        <w:ind w:firstLine="180"/>
        <w:rPr>
          <w:sz w:val="18"/>
          <w:szCs w:val="18"/>
          <w:shd w:val="pct15" w:color="auto" w:fill="FFFFFF"/>
        </w:rPr>
      </w:pPr>
      <w:r w:rsidRPr="0064399A">
        <w:rPr>
          <w:sz w:val="18"/>
          <w:szCs w:val="18"/>
          <w:shd w:val="pct15" w:color="auto" w:fill="FFFFFF"/>
        </w:rPr>
        <w:lastRenderedPageBreak/>
        <w:t>import pandas as pd</w:t>
      </w:r>
    </w:p>
    <w:p w:rsidR="0064399A" w:rsidRPr="0064399A" w:rsidRDefault="0064399A" w:rsidP="0064399A">
      <w:pPr>
        <w:ind w:firstLine="180"/>
        <w:rPr>
          <w:sz w:val="18"/>
          <w:szCs w:val="18"/>
          <w:shd w:val="pct15" w:color="auto" w:fill="FFFFFF"/>
        </w:rPr>
      </w:pPr>
      <w:r w:rsidRPr="0064399A">
        <w:rPr>
          <w:sz w:val="18"/>
          <w:szCs w:val="18"/>
          <w:shd w:val="pct15" w:color="auto" w:fill="FFFFFF"/>
        </w:rPr>
        <w:t>from pathlib import Path</w:t>
      </w:r>
    </w:p>
    <w:p w:rsidR="0064399A" w:rsidRPr="0064399A" w:rsidRDefault="0064399A" w:rsidP="0064399A">
      <w:pPr>
        <w:ind w:firstLine="180"/>
        <w:rPr>
          <w:sz w:val="18"/>
          <w:szCs w:val="18"/>
          <w:shd w:val="pct15" w:color="auto" w:fill="FFFFFF"/>
        </w:rPr>
      </w:pPr>
      <w:r w:rsidRPr="0064399A">
        <w:rPr>
          <w:sz w:val="18"/>
          <w:szCs w:val="18"/>
          <w:shd w:val="pct15" w:color="auto" w:fill="FFFFFF"/>
        </w:rPr>
        <w:t>import sys</w:t>
      </w:r>
    </w:p>
    <w:p w:rsidR="0064399A" w:rsidRPr="0064399A" w:rsidRDefault="0064399A" w:rsidP="0064399A">
      <w:pPr>
        <w:ind w:firstLine="180"/>
        <w:rPr>
          <w:sz w:val="18"/>
          <w:szCs w:val="18"/>
          <w:shd w:val="pct15" w:color="auto" w:fill="FFFFFF"/>
        </w:rPr>
      </w:pPr>
      <w:r w:rsidRPr="0064399A">
        <w:rPr>
          <w:sz w:val="18"/>
          <w:szCs w:val="18"/>
          <w:shd w:val="pct15" w:color="auto" w:fill="FFFFFF"/>
        </w:rPr>
        <w:t>import os</w:t>
      </w:r>
    </w:p>
    <w:p w:rsidR="0064399A" w:rsidRPr="0064399A" w:rsidRDefault="0064399A" w:rsidP="0064399A">
      <w:pPr>
        <w:ind w:firstLine="180"/>
        <w:rPr>
          <w:sz w:val="18"/>
          <w:szCs w:val="18"/>
          <w:shd w:val="pct15" w:color="auto" w:fill="FFFFFF"/>
        </w:rPr>
      </w:pPr>
      <w:r w:rsidRPr="0064399A">
        <w:rPr>
          <w:sz w:val="18"/>
          <w:szCs w:val="18"/>
          <w:shd w:val="pct15" w:color="auto" w:fill="FFFFFF"/>
        </w:rPr>
        <w:t>import configparser</w:t>
      </w:r>
    </w:p>
    <w:p w:rsidR="0064399A" w:rsidRPr="0064399A" w:rsidRDefault="0064399A" w:rsidP="0064399A">
      <w:pPr>
        <w:ind w:firstLine="180"/>
        <w:rPr>
          <w:sz w:val="18"/>
          <w:szCs w:val="18"/>
          <w:shd w:val="pct15" w:color="auto" w:fill="FFFFFF"/>
        </w:rPr>
      </w:pP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w:t>
      </w:r>
      <w:r w:rsidRPr="0064399A">
        <w:rPr>
          <w:rFonts w:hint="eastAsia"/>
          <w:sz w:val="18"/>
          <w:szCs w:val="18"/>
          <w:shd w:val="pct15" w:color="auto" w:fill="FFFFFF"/>
        </w:rPr>
        <w:t>配置区（可自定义输出列）</w:t>
      </w:r>
      <w:r w:rsidRPr="0064399A">
        <w:rPr>
          <w:rFonts w:hint="eastAsia"/>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sz w:val="18"/>
          <w:szCs w:val="18"/>
          <w:shd w:val="pct15" w:color="auto" w:fill="FFFFFF"/>
        </w:rPr>
        <w:t>HEADER_ROW = 1</w:t>
      </w:r>
    </w:p>
    <w:p w:rsidR="0064399A" w:rsidRPr="0064399A" w:rsidRDefault="0064399A" w:rsidP="0064399A">
      <w:pPr>
        <w:ind w:firstLine="180"/>
        <w:rPr>
          <w:sz w:val="18"/>
          <w:szCs w:val="18"/>
          <w:shd w:val="pct15" w:color="auto" w:fill="FFFFFF"/>
        </w:rPr>
      </w:pPr>
      <w:r w:rsidRPr="0064399A">
        <w:rPr>
          <w:sz w:val="18"/>
          <w:szCs w:val="18"/>
          <w:shd w:val="pct15" w:color="auto" w:fill="FFFFFF"/>
        </w:rPr>
        <w:t>SELECTED_FIELDS = ['hdd_id', 'date', 'bad_sectors', 'remapped_sectors']</w:t>
      </w:r>
    </w:p>
    <w:p w:rsidR="0064399A" w:rsidRPr="0064399A" w:rsidRDefault="0064399A" w:rsidP="0064399A">
      <w:pPr>
        <w:ind w:firstLine="180"/>
        <w:rPr>
          <w:sz w:val="18"/>
          <w:szCs w:val="18"/>
          <w:shd w:val="pct15" w:color="auto" w:fill="FFFFFF"/>
        </w:rPr>
      </w:pP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w:t>
      </w:r>
      <w:r w:rsidRPr="0064399A">
        <w:rPr>
          <w:rFonts w:hint="eastAsia"/>
          <w:sz w:val="18"/>
          <w:szCs w:val="18"/>
          <w:shd w:val="pct15" w:color="auto" w:fill="FFFFFF"/>
        </w:rPr>
        <w:t>排序功函数</w:t>
      </w:r>
      <w:r w:rsidRPr="0064399A">
        <w:rPr>
          <w:rFonts w:hint="eastAsia"/>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sz w:val="18"/>
          <w:szCs w:val="18"/>
          <w:shd w:val="pct15" w:color="auto" w:fill="FFFFFF"/>
        </w:rPr>
        <w:t>def sort_func(df: pd.DataFrame) -&gt; pd.DataFrame: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print(f"\n&gt;&gt; sort_func(...)")</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对</w:t>
      </w:r>
      <w:r w:rsidRPr="0064399A">
        <w:rPr>
          <w:rFonts w:hint="eastAsia"/>
          <w:sz w:val="18"/>
          <w:szCs w:val="18"/>
          <w:shd w:val="pct15" w:color="auto" w:fill="FFFFFF"/>
        </w:rPr>
        <w:t>DataFrame</w:t>
      </w:r>
      <w:r w:rsidRPr="0064399A">
        <w:rPr>
          <w:rFonts w:hint="eastAsia"/>
          <w:sz w:val="18"/>
          <w:szCs w:val="18"/>
          <w:shd w:val="pct15" w:color="auto" w:fill="FFFFFF"/>
        </w:rPr>
        <w:t>按</w:t>
      </w:r>
      <w:r w:rsidRPr="0064399A">
        <w:rPr>
          <w:rFonts w:hint="eastAsia"/>
          <w:sz w:val="18"/>
          <w:szCs w:val="18"/>
          <w:shd w:val="pct15" w:color="auto" w:fill="FFFFFF"/>
        </w:rPr>
        <w:t xml:space="preserve"> hdd_id </w:t>
      </w:r>
      <w:r w:rsidRPr="0064399A">
        <w:rPr>
          <w:rFonts w:hint="eastAsia"/>
          <w:sz w:val="18"/>
          <w:szCs w:val="18"/>
          <w:shd w:val="pct15" w:color="auto" w:fill="FFFFFF"/>
        </w:rPr>
        <w:t>升序、</w:t>
      </w:r>
      <w:r w:rsidRPr="0064399A">
        <w:rPr>
          <w:rFonts w:hint="eastAsia"/>
          <w:sz w:val="18"/>
          <w:szCs w:val="18"/>
          <w:shd w:val="pct15" w:color="auto" w:fill="FFFFFF"/>
        </w:rPr>
        <w:t xml:space="preserve">date </w:t>
      </w:r>
      <w:r w:rsidRPr="0064399A">
        <w:rPr>
          <w:rFonts w:hint="eastAsia"/>
          <w:sz w:val="18"/>
          <w:szCs w:val="18"/>
          <w:shd w:val="pct15" w:color="auto" w:fill="FFFFFF"/>
        </w:rPr>
        <w:t>升序排序</w:t>
      </w:r>
      <w:r w:rsidRPr="0064399A">
        <w:rPr>
          <w:rFonts w:hint="eastAsia"/>
          <w:sz w:val="18"/>
          <w:szCs w:val="18"/>
          <w:shd w:val="pct15" w:color="auto" w:fill="FFFFFF"/>
        </w:rPr>
        <w:t xml:space="preserve">, </w:t>
      </w:r>
      <w:r w:rsidRPr="0064399A">
        <w:rPr>
          <w:rFonts w:hint="eastAsia"/>
          <w:sz w:val="18"/>
          <w:szCs w:val="18"/>
          <w:shd w:val="pct15" w:color="auto" w:fill="FFFFFF"/>
        </w:rPr>
        <w:t>并重置索引</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文件硬盘</w:t>
      </w:r>
      <w:r w:rsidRPr="0064399A">
        <w:rPr>
          <w:rFonts w:hint="eastAsia"/>
          <w:sz w:val="18"/>
          <w:szCs w:val="18"/>
          <w:shd w:val="pct15" w:color="auto" w:fill="FFFFFF"/>
        </w:rPr>
        <w:t>ID+</w:t>
      </w:r>
      <w:r w:rsidRPr="0064399A">
        <w:rPr>
          <w:rFonts w:hint="eastAsia"/>
          <w:sz w:val="18"/>
          <w:szCs w:val="18"/>
          <w:shd w:val="pct15" w:color="auto" w:fill="FFFFFF"/>
        </w:rPr>
        <w:t>时间排序处理</w:t>
      </w:r>
      <w:r w:rsidRPr="0064399A">
        <w:rPr>
          <w:rFonts w:hint="eastAsia"/>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df_sorted = df.sort_values(</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by=['hdd_id', 'date'],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ascending=[True, True],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na_position='last'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).reset_index(drop=True)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return df_sorted</w:t>
      </w:r>
    </w:p>
    <w:p w:rsidR="0064399A" w:rsidRPr="0064399A" w:rsidRDefault="0064399A" w:rsidP="0064399A">
      <w:pPr>
        <w:ind w:firstLine="180"/>
        <w:rPr>
          <w:sz w:val="18"/>
          <w:szCs w:val="18"/>
          <w:shd w:val="pct15" w:color="auto" w:fill="FFFFFF"/>
        </w:rPr>
      </w:pP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 excel</w:t>
      </w:r>
      <w:r w:rsidRPr="0064399A">
        <w:rPr>
          <w:rFonts w:hint="eastAsia"/>
          <w:sz w:val="18"/>
          <w:szCs w:val="18"/>
          <w:shd w:val="pct15" w:color="auto" w:fill="FFFFFF"/>
        </w:rPr>
        <w:t>格式文件转换成</w:t>
      </w:r>
      <w:r w:rsidRPr="0064399A">
        <w:rPr>
          <w:rFonts w:hint="eastAsia"/>
          <w:sz w:val="18"/>
          <w:szCs w:val="18"/>
          <w:shd w:val="pct15" w:color="auto" w:fill="FFFFFF"/>
        </w:rPr>
        <w:t>csv</w:t>
      </w:r>
      <w:r w:rsidRPr="0064399A">
        <w:rPr>
          <w:rFonts w:hint="eastAsia"/>
          <w:sz w:val="18"/>
          <w:szCs w:val="18"/>
          <w:shd w:val="pct15" w:color="auto" w:fill="FFFFFF"/>
        </w:rPr>
        <w:t>格式文件函数</w:t>
      </w:r>
      <w:r w:rsidRPr="0064399A">
        <w:rPr>
          <w:rFonts w:hint="eastAsia"/>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sz w:val="18"/>
          <w:szCs w:val="18"/>
          <w:shd w:val="pct15" w:color="auto" w:fill="FFFFFF"/>
        </w:rPr>
        <w:t>def excel_to_csv_func(input_file: str) -&gt; None: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print(f"\n&gt;&gt; excel_to_csv_func(...)")</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读入</w:t>
      </w:r>
      <w:r w:rsidRPr="0064399A">
        <w:rPr>
          <w:rFonts w:hint="eastAsia"/>
          <w:sz w:val="18"/>
          <w:szCs w:val="18"/>
          <w:shd w:val="pct15" w:color="auto" w:fill="FFFFFF"/>
        </w:rPr>
        <w:t>excel</w:t>
      </w:r>
      <w:r w:rsidRPr="0064399A">
        <w:rPr>
          <w:rFonts w:hint="eastAsia"/>
          <w:sz w:val="18"/>
          <w:szCs w:val="18"/>
          <w:shd w:val="pct15" w:color="auto" w:fill="FFFFFF"/>
        </w:rPr>
        <w:t>文件转换成</w:t>
      </w:r>
      <w:r w:rsidRPr="0064399A">
        <w:rPr>
          <w:rFonts w:hint="eastAsia"/>
          <w:sz w:val="18"/>
          <w:szCs w:val="18"/>
          <w:shd w:val="pct15" w:color="auto" w:fill="FFFFFF"/>
        </w:rPr>
        <w:t>CSV</w:t>
      </w:r>
      <w:r w:rsidRPr="0064399A">
        <w:rPr>
          <w:rFonts w:hint="eastAsia"/>
          <w:sz w:val="18"/>
          <w:szCs w:val="18"/>
          <w:shd w:val="pct15" w:color="auto" w:fill="FFFFFF"/>
        </w:rPr>
        <w:t>数据。</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try:</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input_path = os.path.abspath(input_file)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print(f"\n{'='*40} </w:t>
      </w:r>
      <w:r w:rsidRPr="0064399A">
        <w:rPr>
          <w:rFonts w:hint="eastAsia"/>
          <w:sz w:val="18"/>
          <w:szCs w:val="18"/>
          <w:shd w:val="pct15" w:color="auto" w:fill="FFFFFF"/>
        </w:rPr>
        <w:t>输入文件分析</w:t>
      </w:r>
      <w:r w:rsidRPr="0064399A">
        <w:rPr>
          <w:rFonts w:hint="eastAsia"/>
          <w:sz w:val="18"/>
          <w:szCs w:val="18"/>
          <w:shd w:val="pct15" w:color="auto" w:fill="FFFFFF"/>
        </w:rPr>
        <w:t xml:space="preserve"> {'='*40}")</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输入文件路径：</w:t>
      </w:r>
      <w:r w:rsidRPr="0064399A">
        <w:rPr>
          <w:rFonts w:hint="eastAsia"/>
          <w:sz w:val="18"/>
          <w:szCs w:val="18"/>
          <w:shd w:val="pct15" w:color="auto" w:fill="FFFFFF"/>
        </w:rPr>
        <w:t>{input_path}")</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1. </w:t>
      </w:r>
      <w:r w:rsidRPr="0064399A">
        <w:rPr>
          <w:rFonts w:hint="eastAsia"/>
          <w:sz w:val="18"/>
          <w:szCs w:val="18"/>
          <w:shd w:val="pct15" w:color="auto" w:fill="FFFFFF"/>
        </w:rPr>
        <w:t>读取</w:t>
      </w:r>
      <w:r w:rsidRPr="0064399A">
        <w:rPr>
          <w:rFonts w:hint="eastAsia"/>
          <w:sz w:val="18"/>
          <w:szCs w:val="18"/>
          <w:shd w:val="pct15" w:color="auto" w:fill="FFFFFF"/>
        </w:rPr>
        <w:t>Excel</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df_raw = pd.read_excel(</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input_file,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header=HEADER_ROW-1,</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dtype=str,</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engine='openpyxl'</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print("\n[</w:t>
      </w:r>
      <w:r w:rsidRPr="0064399A">
        <w:rPr>
          <w:rFonts w:hint="eastAsia"/>
          <w:sz w:val="18"/>
          <w:szCs w:val="18"/>
          <w:shd w:val="pct15" w:color="auto" w:fill="FFFFFF"/>
        </w:rPr>
        <w:t>输入文件列结构</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总列数：</w:t>
      </w:r>
      <w:r w:rsidRPr="0064399A">
        <w:rPr>
          <w:rFonts w:hint="eastAsia"/>
          <w:sz w:val="18"/>
          <w:szCs w:val="18"/>
          <w:shd w:val="pct15" w:color="auto" w:fill="FFFFFF"/>
        </w:rPr>
        <w:t>{len(df_raw.columns)}")</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列名称：</w:t>
      </w:r>
      <w:r w:rsidRPr="0064399A">
        <w:rPr>
          <w:rFonts w:hint="eastAsia"/>
          <w:sz w:val="18"/>
          <w:szCs w:val="18"/>
          <w:shd w:val="pct15" w:color="auto" w:fill="FFFFFF"/>
        </w:rPr>
        <w:t>{', '.join(df_raw.columns)}")</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w:t>
      </w:r>
      <w:r w:rsidRPr="0064399A">
        <w:rPr>
          <w:rFonts w:hint="eastAsia"/>
          <w:sz w:val="18"/>
          <w:szCs w:val="18"/>
          <w:shd w:val="pct15" w:color="auto" w:fill="FFFFFF"/>
        </w:rPr>
        <w:t>输入文件记录统计</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lastRenderedPageBreak/>
        <w:t xml:space="preserve">        print(f"</w:t>
      </w:r>
      <w:r w:rsidRPr="0064399A">
        <w:rPr>
          <w:rFonts w:hint="eastAsia"/>
          <w:sz w:val="18"/>
          <w:szCs w:val="18"/>
          <w:shd w:val="pct15" w:color="auto" w:fill="FFFFFF"/>
        </w:rPr>
        <w:t>总记录数：</w:t>
      </w:r>
      <w:r w:rsidRPr="0064399A">
        <w:rPr>
          <w:rFonts w:hint="eastAsia"/>
          <w:sz w:val="18"/>
          <w:szCs w:val="18"/>
          <w:shd w:val="pct15" w:color="auto" w:fill="FFFFFF"/>
        </w:rPr>
        <w:t>{df_raw.shape[0]}")</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空行检测：</w:t>
      </w:r>
      <w:r w:rsidRPr="0064399A">
        <w:rPr>
          <w:rFonts w:hint="eastAsia"/>
          <w:sz w:val="18"/>
          <w:szCs w:val="18"/>
          <w:shd w:val="pct15" w:color="auto" w:fill="FFFFFF"/>
        </w:rPr>
        <w:t>{df_raw.isnull().all(axis=1).sum()}")</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print("\n[</w:t>
      </w:r>
      <w:r w:rsidRPr="0064399A">
        <w:rPr>
          <w:rFonts w:hint="eastAsia"/>
          <w:sz w:val="18"/>
          <w:szCs w:val="18"/>
          <w:shd w:val="pct15" w:color="auto" w:fill="FFFFFF"/>
        </w:rPr>
        <w:t>列数据类型</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print(df_raw.dtypes.to_string())</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2. </w:t>
      </w:r>
      <w:r w:rsidRPr="0064399A">
        <w:rPr>
          <w:rFonts w:hint="eastAsia"/>
          <w:sz w:val="18"/>
          <w:szCs w:val="18"/>
          <w:shd w:val="pct15" w:color="auto" w:fill="FFFFFF"/>
        </w:rPr>
        <w:t>强制转换日期列</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df_raw['date'] = pd.to_datetime(df_raw['date'], errors='coerce')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3. </w:t>
      </w:r>
      <w:r w:rsidRPr="0064399A">
        <w:rPr>
          <w:rFonts w:hint="eastAsia"/>
          <w:sz w:val="18"/>
          <w:szCs w:val="18"/>
          <w:shd w:val="pct15" w:color="auto" w:fill="FFFFFF"/>
        </w:rPr>
        <w:t>调用排序函数</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df_raw = sort_func(df_raw)</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print("\n[</w:t>
      </w:r>
      <w:r w:rsidRPr="0064399A">
        <w:rPr>
          <w:rFonts w:hint="eastAsia"/>
          <w:sz w:val="18"/>
          <w:szCs w:val="18"/>
          <w:shd w:val="pct15" w:color="auto" w:fill="FFFFFF"/>
        </w:rPr>
        <w:t>输入文件前</w:t>
      </w:r>
      <w:r w:rsidRPr="0064399A">
        <w:rPr>
          <w:rFonts w:hint="eastAsia"/>
          <w:sz w:val="18"/>
          <w:szCs w:val="18"/>
          <w:shd w:val="pct15" w:color="auto" w:fill="FFFFFF"/>
        </w:rPr>
        <w:t>5</w:t>
      </w:r>
      <w:r w:rsidRPr="0064399A">
        <w:rPr>
          <w:rFonts w:hint="eastAsia"/>
          <w:sz w:val="18"/>
          <w:szCs w:val="18"/>
          <w:shd w:val="pct15" w:color="auto" w:fill="FFFFFF"/>
        </w:rPr>
        <w:t>行数据</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print(df_raw.head().to_string(index=False))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4. </w:t>
      </w:r>
      <w:r w:rsidRPr="0064399A">
        <w:rPr>
          <w:rFonts w:hint="eastAsia"/>
          <w:sz w:val="18"/>
          <w:szCs w:val="18"/>
          <w:shd w:val="pct15" w:color="auto" w:fill="FFFFFF"/>
        </w:rPr>
        <w:t>返回</w:t>
      </w:r>
      <w:r w:rsidRPr="0064399A">
        <w:rPr>
          <w:rFonts w:hint="eastAsia"/>
          <w:sz w:val="18"/>
          <w:szCs w:val="18"/>
          <w:shd w:val="pct15" w:color="auto" w:fill="FFFFFF"/>
        </w:rPr>
        <w:t>df_raw</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return df_raw</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except Exception as 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sys.stderr.write(f"\n{'='*40} </w:t>
      </w:r>
      <w:r w:rsidRPr="0064399A">
        <w:rPr>
          <w:rFonts w:hint="eastAsia"/>
          <w:sz w:val="18"/>
          <w:szCs w:val="18"/>
          <w:shd w:val="pct15" w:color="auto" w:fill="FFFFFF"/>
        </w:rPr>
        <w:t>错误追踪</w:t>
      </w:r>
      <w:r w:rsidRPr="0064399A">
        <w:rPr>
          <w:rFonts w:hint="eastAsia"/>
          <w:sz w:val="18"/>
          <w:szCs w:val="18"/>
          <w:shd w:val="pct15" w:color="auto" w:fill="FFFFFF"/>
        </w:rPr>
        <w:t xml:space="preserve"> {'='*40}")</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sys.stderr.write(f"\n❌ </w:t>
      </w:r>
      <w:r w:rsidRPr="0064399A">
        <w:rPr>
          <w:rFonts w:hint="eastAsia"/>
          <w:sz w:val="18"/>
          <w:szCs w:val="18"/>
          <w:shd w:val="pct15" w:color="auto" w:fill="FFFFFF"/>
        </w:rPr>
        <w:t>错误类型：</w:t>
      </w:r>
      <w:r w:rsidRPr="0064399A">
        <w:rPr>
          <w:sz w:val="18"/>
          <w:szCs w:val="18"/>
          <w:shd w:val="pct15" w:color="auto" w:fill="FFFFFF"/>
        </w:rPr>
        <w:t>{type(e).__name__}")</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sys.stderr.write(f"\n❌ </w:t>
      </w:r>
      <w:r w:rsidRPr="0064399A">
        <w:rPr>
          <w:rFonts w:hint="eastAsia"/>
          <w:sz w:val="18"/>
          <w:szCs w:val="18"/>
          <w:shd w:val="pct15" w:color="auto" w:fill="FFFFFF"/>
        </w:rPr>
        <w:t>错误详情：</w:t>
      </w:r>
      <w:r w:rsidRPr="0064399A">
        <w:rPr>
          <w:sz w:val="18"/>
          <w:szCs w:val="18"/>
          <w:shd w:val="pct15" w:color="auto" w:fill="FFFFFF"/>
        </w:rPr>
        <w:t>{str(e)}\n")</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return pd.DataFrame()</w:t>
      </w:r>
    </w:p>
    <w:p w:rsidR="0064399A" w:rsidRPr="0064399A" w:rsidRDefault="0064399A" w:rsidP="0064399A">
      <w:pPr>
        <w:ind w:firstLine="180"/>
        <w:rPr>
          <w:sz w:val="18"/>
          <w:szCs w:val="18"/>
          <w:shd w:val="pct15" w:color="auto" w:fill="FFFFFF"/>
        </w:rPr>
      </w:pP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w:t>
      </w:r>
      <w:r w:rsidRPr="0064399A">
        <w:rPr>
          <w:rFonts w:hint="eastAsia"/>
          <w:sz w:val="18"/>
          <w:szCs w:val="18"/>
          <w:shd w:val="pct15" w:color="auto" w:fill="FFFFFF"/>
        </w:rPr>
        <w:t>字段抽取与输出新文件函数</w:t>
      </w:r>
      <w:r w:rsidRPr="0064399A">
        <w:rPr>
          <w:rFonts w:hint="eastAsia"/>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sz w:val="18"/>
          <w:szCs w:val="18"/>
          <w:shd w:val="pct15" w:color="auto" w:fill="FFFFFF"/>
        </w:rPr>
        <w:t>def extract_data_func(df_raw: pd.DataFrame, output_file: str, selected_fields: list[str]) -&gt; pd.DataFrame: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print("\n&gt;&gt; extract_data_func(...)")</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从原始数据中抽取</w:t>
      </w:r>
      <w:r w:rsidRPr="0064399A">
        <w:rPr>
          <w:rFonts w:hint="eastAsia"/>
          <w:sz w:val="18"/>
          <w:szCs w:val="18"/>
          <w:shd w:val="pct15" w:color="auto" w:fill="FFFFFF"/>
        </w:rPr>
        <w:t xml:space="preserve"> selected_fields </w:t>
      </w:r>
      <w:r w:rsidRPr="0064399A">
        <w:rPr>
          <w:rFonts w:hint="eastAsia"/>
          <w:sz w:val="18"/>
          <w:szCs w:val="18"/>
          <w:shd w:val="pct15" w:color="auto" w:fill="FFFFFF"/>
        </w:rPr>
        <w:t>指定字段并生成</w:t>
      </w:r>
      <w:r w:rsidRPr="0064399A">
        <w:rPr>
          <w:rFonts w:hint="eastAsia"/>
          <w:sz w:val="18"/>
          <w:szCs w:val="18"/>
          <w:shd w:val="pct15" w:color="auto" w:fill="FFFFFF"/>
        </w:rPr>
        <w:t xml:space="preserve"> CSV</w:t>
      </w:r>
      <w:r w:rsidRPr="0064399A">
        <w:rPr>
          <w:rFonts w:hint="eastAsia"/>
          <w:sz w:val="18"/>
          <w:szCs w:val="18"/>
          <w:shd w:val="pct15" w:color="auto" w:fill="FFFFFF"/>
        </w:rPr>
        <w:t>，自动处理类型并打印验证信息。</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返回抽取后的</w:t>
      </w:r>
      <w:r w:rsidRPr="0064399A">
        <w:rPr>
          <w:rFonts w:hint="eastAsia"/>
          <w:sz w:val="18"/>
          <w:szCs w:val="18"/>
          <w:shd w:val="pct15" w:color="auto" w:fill="FFFFFF"/>
        </w:rPr>
        <w:t xml:space="preserve"> DataFrame</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1. </w:t>
      </w:r>
      <w:r w:rsidRPr="0064399A">
        <w:rPr>
          <w:rFonts w:hint="eastAsia"/>
          <w:sz w:val="18"/>
          <w:szCs w:val="18"/>
          <w:shd w:val="pct15" w:color="auto" w:fill="FFFFFF"/>
        </w:rPr>
        <w:t>抽取字段前校验字段是否存在</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missing = [col for col in selected_fields if col not in df_raw.columns]</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if missing:</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raise ValueError(f"❌ </w:t>
      </w:r>
      <w:r w:rsidRPr="0064399A">
        <w:rPr>
          <w:rFonts w:hint="eastAsia"/>
          <w:sz w:val="18"/>
          <w:szCs w:val="18"/>
          <w:shd w:val="pct15" w:color="auto" w:fill="FFFFFF"/>
        </w:rPr>
        <w:t>缺失字段：</w:t>
      </w:r>
      <w:r w:rsidRPr="0064399A">
        <w:rPr>
          <w:sz w:val="18"/>
          <w:szCs w:val="18"/>
          <w:shd w:val="pct15" w:color="auto" w:fill="FFFFFF"/>
        </w:rPr>
        <w:t>{missing}")</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2. </w:t>
      </w:r>
      <w:r w:rsidRPr="0064399A">
        <w:rPr>
          <w:rFonts w:hint="eastAsia"/>
          <w:sz w:val="18"/>
          <w:szCs w:val="18"/>
          <w:shd w:val="pct15" w:color="auto" w:fill="FFFFFF"/>
        </w:rPr>
        <w:t>抽取字段</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df_extract = df_raw[selected_fields].copy()</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3. </w:t>
      </w:r>
      <w:r w:rsidRPr="0064399A">
        <w:rPr>
          <w:rFonts w:hint="eastAsia"/>
          <w:sz w:val="18"/>
          <w:szCs w:val="18"/>
          <w:shd w:val="pct15" w:color="auto" w:fill="FFFFFF"/>
        </w:rPr>
        <w:t>数值字段识别并转换</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numeric_cols = df_extract.apply(lambda x: pd.to_numeric(x, errors='coerce').notnull().all())</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numeric_cols = numeric_cols[numeric_cols].index.tolist()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if numeric_cols:</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df_extract[numeric_cols] = df_extract[numeric_cols].apply(pd.to_numeric, errors='coerce')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4. </w:t>
      </w:r>
      <w:r w:rsidRPr="0064399A">
        <w:rPr>
          <w:rFonts w:hint="eastAsia"/>
          <w:sz w:val="18"/>
          <w:szCs w:val="18"/>
          <w:shd w:val="pct15" w:color="auto" w:fill="FFFFFF"/>
        </w:rPr>
        <w:t>日期字段转换（如果包含</w:t>
      </w:r>
      <w:r w:rsidRPr="0064399A">
        <w:rPr>
          <w:rFonts w:hint="eastAsia"/>
          <w:sz w:val="18"/>
          <w:szCs w:val="18"/>
          <w:shd w:val="pct15" w:color="auto" w:fill="FFFFFF"/>
        </w:rPr>
        <w:t xml:space="preserve"> date </w:t>
      </w:r>
      <w:r w:rsidRPr="0064399A">
        <w:rPr>
          <w:rFonts w:hint="eastAsia"/>
          <w:sz w:val="18"/>
          <w:szCs w:val="18"/>
          <w:shd w:val="pct15" w:color="auto" w:fill="FFFFFF"/>
        </w:rPr>
        <w:t>字段）</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if 'date' in df_extract.columns:</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df_extract['date'] = pd.to_datetime(df_extract['date'], errors='coerce')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5. </w:t>
      </w:r>
      <w:r w:rsidRPr="0064399A">
        <w:rPr>
          <w:rFonts w:hint="eastAsia"/>
          <w:sz w:val="18"/>
          <w:szCs w:val="18"/>
          <w:shd w:val="pct15" w:color="auto" w:fill="FFFFFF"/>
        </w:rPr>
        <w:t>写出</w:t>
      </w:r>
      <w:r w:rsidRPr="0064399A">
        <w:rPr>
          <w:rFonts w:hint="eastAsia"/>
          <w:sz w:val="18"/>
          <w:szCs w:val="18"/>
          <w:shd w:val="pct15" w:color="auto" w:fill="FFFFFF"/>
        </w:rPr>
        <w:t xml:space="preserve"> CSV </w:t>
      </w:r>
      <w:r w:rsidRPr="0064399A">
        <w:rPr>
          <w:rFonts w:hint="eastAsia"/>
          <w:sz w:val="18"/>
          <w:szCs w:val="18"/>
          <w:shd w:val="pct15" w:color="auto" w:fill="FFFFFF"/>
        </w:rPr>
        <w:t>文件</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output_path = os.path.abspath(output_file)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df_extract.to_csv(output_path, index=False, encoding='utf-8-sig', date_format='%Y-%m-%d')</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6. </w:t>
      </w:r>
      <w:r w:rsidRPr="0064399A">
        <w:rPr>
          <w:rFonts w:hint="eastAsia"/>
          <w:sz w:val="18"/>
          <w:szCs w:val="18"/>
          <w:shd w:val="pct15" w:color="auto" w:fill="FFFFFF"/>
        </w:rPr>
        <w:t>打印验证信息</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print(f"\n{'='*40} </w:t>
      </w:r>
      <w:r w:rsidRPr="0064399A">
        <w:rPr>
          <w:rFonts w:hint="eastAsia"/>
          <w:sz w:val="18"/>
          <w:szCs w:val="18"/>
          <w:shd w:val="pct15" w:color="auto" w:fill="FFFFFF"/>
        </w:rPr>
        <w:t>生成文件验证</w:t>
      </w:r>
      <w:r w:rsidRPr="0064399A">
        <w:rPr>
          <w:rFonts w:hint="eastAsia"/>
          <w:sz w:val="18"/>
          <w:szCs w:val="18"/>
          <w:shd w:val="pct15" w:color="auto" w:fill="FFFFFF"/>
        </w:rPr>
        <w:t xml:space="preserve"> {'='*40}")</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lastRenderedPageBreak/>
        <w:t xml:space="preserve">    print(f"</w:t>
      </w:r>
      <w:r w:rsidRPr="0064399A">
        <w:rPr>
          <w:rFonts w:hint="eastAsia"/>
          <w:sz w:val="18"/>
          <w:szCs w:val="18"/>
          <w:shd w:val="pct15" w:color="auto" w:fill="FFFFFF"/>
        </w:rPr>
        <w:t>输出文件路径：</w:t>
      </w:r>
      <w:r w:rsidRPr="0064399A">
        <w:rPr>
          <w:rFonts w:hint="eastAsia"/>
          <w:sz w:val="18"/>
          <w:szCs w:val="18"/>
          <w:shd w:val="pct15" w:color="auto" w:fill="FFFFFF"/>
        </w:rPr>
        <w:t>{output_path}")</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print("\n[</w:t>
      </w:r>
      <w:r w:rsidRPr="0064399A">
        <w:rPr>
          <w:rFonts w:hint="eastAsia"/>
          <w:sz w:val="18"/>
          <w:szCs w:val="18"/>
          <w:shd w:val="pct15" w:color="auto" w:fill="FFFFFF"/>
        </w:rPr>
        <w:t>输出文件列结构</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总列数：</w:t>
      </w:r>
      <w:r w:rsidRPr="0064399A">
        <w:rPr>
          <w:rFonts w:hint="eastAsia"/>
          <w:sz w:val="18"/>
          <w:szCs w:val="18"/>
          <w:shd w:val="pct15" w:color="auto" w:fill="FFFFFF"/>
        </w:rPr>
        <w:t>{len(df_extract.columns)}")</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列名称：</w:t>
      </w:r>
      <w:r w:rsidRPr="0064399A">
        <w:rPr>
          <w:rFonts w:hint="eastAsia"/>
          <w:sz w:val="18"/>
          <w:szCs w:val="18"/>
          <w:shd w:val="pct15" w:color="auto" w:fill="FFFFFF"/>
        </w:rPr>
        <w:t>{', '.join(selected_fields)}")</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7. </w:t>
      </w:r>
      <w:r w:rsidRPr="0064399A">
        <w:rPr>
          <w:rFonts w:hint="eastAsia"/>
          <w:sz w:val="18"/>
          <w:szCs w:val="18"/>
          <w:shd w:val="pct15" w:color="auto" w:fill="FFFFFF"/>
        </w:rPr>
        <w:t>转换结果统计</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clean_df = df_raw.dropna(how='all')</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w:t>
      </w:r>
      <w:r w:rsidRPr="0064399A">
        <w:rPr>
          <w:rFonts w:hint="eastAsia"/>
          <w:sz w:val="18"/>
          <w:szCs w:val="18"/>
          <w:shd w:val="pct15" w:color="auto" w:fill="FFFFFF"/>
        </w:rPr>
        <w:t>输出文件记录统计</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有效转换记录：</w:t>
      </w:r>
      <w:r w:rsidRPr="0064399A">
        <w:rPr>
          <w:rFonts w:hint="eastAsia"/>
          <w:sz w:val="18"/>
          <w:szCs w:val="18"/>
          <w:shd w:val="pct15" w:color="auto" w:fill="FFFFFF"/>
        </w:rPr>
        <w:t>{len(clean_df)}")</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数据完整性：</w:t>
      </w:r>
      <w:r w:rsidRPr="0064399A">
        <w:rPr>
          <w:rFonts w:hint="eastAsia"/>
          <w:sz w:val="18"/>
          <w:szCs w:val="18"/>
          <w:shd w:val="pct15" w:color="auto" w:fill="FFFFFF"/>
        </w:rPr>
        <w:t>{len(clean_df)/len(df_raw):.2%}")</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8. </w:t>
      </w:r>
      <w:r w:rsidRPr="0064399A">
        <w:rPr>
          <w:rFonts w:hint="eastAsia"/>
          <w:sz w:val="18"/>
          <w:szCs w:val="18"/>
          <w:shd w:val="pct15" w:color="auto" w:fill="FFFFFF"/>
        </w:rPr>
        <w:t>输出内容验证</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df_output = pd.read_csv(output_path)</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print("\n[</w:t>
      </w:r>
      <w:r w:rsidRPr="0064399A">
        <w:rPr>
          <w:rFonts w:hint="eastAsia"/>
          <w:sz w:val="18"/>
          <w:szCs w:val="18"/>
          <w:shd w:val="pct15" w:color="auto" w:fill="FFFFFF"/>
        </w:rPr>
        <w:t>输出文件前</w:t>
      </w:r>
      <w:r w:rsidRPr="0064399A">
        <w:rPr>
          <w:rFonts w:hint="eastAsia"/>
          <w:sz w:val="18"/>
          <w:szCs w:val="18"/>
          <w:shd w:val="pct15" w:color="auto" w:fill="FFFFFF"/>
        </w:rPr>
        <w:t>5</w:t>
      </w:r>
      <w:r w:rsidRPr="0064399A">
        <w:rPr>
          <w:rFonts w:hint="eastAsia"/>
          <w:sz w:val="18"/>
          <w:szCs w:val="18"/>
          <w:shd w:val="pct15" w:color="auto" w:fill="FFFFFF"/>
        </w:rPr>
        <w:t>行数据</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print(df_output.head().to_string(index=False))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9. </w:t>
      </w:r>
      <w:r w:rsidRPr="0064399A">
        <w:rPr>
          <w:rFonts w:hint="eastAsia"/>
          <w:sz w:val="18"/>
          <w:szCs w:val="18"/>
          <w:shd w:val="pct15" w:color="auto" w:fill="FFFFFF"/>
        </w:rPr>
        <w:t>返回处理后的</w:t>
      </w:r>
      <w:r w:rsidRPr="0064399A">
        <w:rPr>
          <w:rFonts w:hint="eastAsia"/>
          <w:sz w:val="18"/>
          <w:szCs w:val="18"/>
          <w:shd w:val="pct15" w:color="auto" w:fill="FFFFFF"/>
        </w:rPr>
        <w:t xml:space="preserve"> DataFrame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return df_extract</w:t>
      </w:r>
    </w:p>
    <w:p w:rsidR="0064399A" w:rsidRPr="0064399A" w:rsidRDefault="0064399A" w:rsidP="0064399A">
      <w:pPr>
        <w:ind w:firstLine="180"/>
        <w:rPr>
          <w:sz w:val="18"/>
          <w:szCs w:val="18"/>
          <w:shd w:val="pct15" w:color="auto" w:fill="FFFFFF"/>
        </w:rPr>
      </w:pP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w:t>
      </w:r>
      <w:r w:rsidRPr="0064399A">
        <w:rPr>
          <w:rFonts w:hint="eastAsia"/>
          <w:sz w:val="18"/>
          <w:szCs w:val="18"/>
          <w:shd w:val="pct15" w:color="auto" w:fill="FFFFFF"/>
        </w:rPr>
        <w:t>清洗多个硬盘数据</w:t>
      </w:r>
      <w:r w:rsidRPr="0064399A">
        <w:rPr>
          <w:rFonts w:hint="eastAsia"/>
          <w:sz w:val="18"/>
          <w:szCs w:val="18"/>
          <w:shd w:val="pct15" w:color="auto" w:fill="FFFFFF"/>
        </w:rPr>
        <w:t xml:space="preserve"> ========== </w:t>
      </w:r>
    </w:p>
    <w:p w:rsidR="0064399A" w:rsidRPr="0064399A" w:rsidRDefault="0064399A" w:rsidP="0064399A">
      <w:pPr>
        <w:ind w:firstLine="180"/>
        <w:rPr>
          <w:sz w:val="18"/>
          <w:szCs w:val="18"/>
          <w:shd w:val="pct15" w:color="auto" w:fill="FFFFFF"/>
        </w:rPr>
      </w:pPr>
      <w:r w:rsidRPr="0064399A">
        <w:rPr>
          <w:sz w:val="18"/>
          <w:szCs w:val="18"/>
          <w:shd w:val="pct15" w:color="auto" w:fill="FFFFFF"/>
        </w:rPr>
        <w:t>def clean_all_disks_func(df: pd.DataFrame, output_file: str) -&gt; pd.DataFrame: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对包含多块硬盘序列数据的</w:t>
      </w:r>
      <w:r w:rsidRPr="0064399A">
        <w:rPr>
          <w:rFonts w:hint="eastAsia"/>
          <w:sz w:val="18"/>
          <w:szCs w:val="18"/>
          <w:shd w:val="pct15" w:color="auto" w:fill="FFFFFF"/>
        </w:rPr>
        <w:t xml:space="preserve"> DataFrame </w:t>
      </w:r>
      <w:r w:rsidRPr="0064399A">
        <w:rPr>
          <w:rFonts w:hint="eastAsia"/>
          <w:sz w:val="18"/>
          <w:szCs w:val="18"/>
          <w:shd w:val="pct15" w:color="auto" w:fill="FFFFFF"/>
        </w:rPr>
        <w:t>按</w:t>
      </w:r>
      <w:r w:rsidRPr="0064399A">
        <w:rPr>
          <w:rFonts w:hint="eastAsia"/>
          <w:sz w:val="18"/>
          <w:szCs w:val="18"/>
          <w:shd w:val="pct15" w:color="auto" w:fill="FFFFFF"/>
        </w:rPr>
        <w:t xml:space="preserve"> hdd_id </w:t>
      </w:r>
      <w:r w:rsidRPr="0064399A">
        <w:rPr>
          <w:rFonts w:hint="eastAsia"/>
          <w:sz w:val="18"/>
          <w:szCs w:val="18"/>
          <w:shd w:val="pct15" w:color="auto" w:fill="FFFFFF"/>
        </w:rPr>
        <w:t>分组，</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逐个调用</w:t>
      </w:r>
      <w:r w:rsidRPr="0064399A">
        <w:rPr>
          <w:rFonts w:hint="eastAsia"/>
          <w:sz w:val="18"/>
          <w:szCs w:val="18"/>
          <w:shd w:val="pct15" w:color="auto" w:fill="FFFFFF"/>
        </w:rPr>
        <w:t xml:space="preserve"> clean_one_disk_func </w:t>
      </w:r>
      <w:r w:rsidRPr="0064399A">
        <w:rPr>
          <w:rFonts w:hint="eastAsia"/>
          <w:sz w:val="18"/>
          <w:szCs w:val="18"/>
          <w:shd w:val="pct15" w:color="auto" w:fill="FFFFFF"/>
        </w:rPr>
        <w:t>进行补全和清洗。</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参数：</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df : </w:t>
      </w:r>
      <w:r w:rsidRPr="0064399A">
        <w:rPr>
          <w:rFonts w:hint="eastAsia"/>
          <w:sz w:val="18"/>
          <w:szCs w:val="18"/>
          <w:shd w:val="pct15" w:color="auto" w:fill="FFFFFF"/>
        </w:rPr>
        <w:t>原始硬盘数据，要求包含</w:t>
      </w:r>
      <w:r w:rsidRPr="0064399A">
        <w:rPr>
          <w:rFonts w:hint="eastAsia"/>
          <w:sz w:val="18"/>
          <w:szCs w:val="18"/>
          <w:shd w:val="pct15" w:color="auto" w:fill="FFFFFF"/>
        </w:rPr>
        <w:t xml:space="preserve"> 'hdd_id' </w:t>
      </w:r>
      <w:r w:rsidRPr="0064399A">
        <w:rPr>
          <w:rFonts w:hint="eastAsia"/>
          <w:sz w:val="18"/>
          <w:szCs w:val="18"/>
          <w:shd w:val="pct15" w:color="auto" w:fill="FFFFFF"/>
        </w:rPr>
        <w:t>和</w:t>
      </w:r>
      <w:r w:rsidRPr="0064399A">
        <w:rPr>
          <w:rFonts w:hint="eastAsia"/>
          <w:sz w:val="18"/>
          <w:szCs w:val="18"/>
          <w:shd w:val="pct15" w:color="auto" w:fill="FFFFFF"/>
        </w:rPr>
        <w:t xml:space="preserve"> 'date'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output_file : </w:t>
      </w:r>
      <w:r w:rsidRPr="0064399A">
        <w:rPr>
          <w:rFonts w:hint="eastAsia"/>
          <w:sz w:val="18"/>
          <w:szCs w:val="18"/>
          <w:shd w:val="pct15" w:color="auto" w:fill="FFFFFF"/>
        </w:rPr>
        <w:t>最终输出</w:t>
      </w:r>
      <w:r w:rsidRPr="0064399A">
        <w:rPr>
          <w:rFonts w:hint="eastAsia"/>
          <w:sz w:val="18"/>
          <w:szCs w:val="18"/>
          <w:shd w:val="pct15" w:color="auto" w:fill="FFFFFF"/>
        </w:rPr>
        <w:t xml:space="preserve"> CSV </w:t>
      </w:r>
      <w:r w:rsidRPr="0064399A">
        <w:rPr>
          <w:rFonts w:hint="eastAsia"/>
          <w:sz w:val="18"/>
          <w:szCs w:val="18"/>
          <w:shd w:val="pct15" w:color="auto" w:fill="FFFFFF"/>
        </w:rPr>
        <w:t>文件路径</w:t>
      </w:r>
    </w:p>
    <w:p w:rsidR="0064399A" w:rsidRPr="0064399A" w:rsidRDefault="0064399A" w:rsidP="0064399A">
      <w:pPr>
        <w:ind w:firstLine="180"/>
        <w:rPr>
          <w:sz w:val="18"/>
          <w:szCs w:val="18"/>
          <w:shd w:val="pct15" w:color="auto" w:fill="FFFFFF"/>
        </w:rPr>
      </w:pP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返回：</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清洗后的所有硬盘合并结果</w:t>
      </w:r>
      <w:r w:rsidRPr="0064399A">
        <w:rPr>
          <w:rFonts w:hint="eastAsia"/>
          <w:sz w:val="18"/>
          <w:szCs w:val="18"/>
          <w:shd w:val="pct15" w:color="auto" w:fill="FFFFFF"/>
        </w:rPr>
        <w:t xml:space="preserve"> DataFrame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print(f"\n&gt;&gt; clean_all_disks_func(...)")</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1. </w:t>
      </w:r>
      <w:r w:rsidRPr="0064399A">
        <w:rPr>
          <w:rFonts w:hint="eastAsia"/>
          <w:sz w:val="18"/>
          <w:szCs w:val="18"/>
          <w:shd w:val="pct15" w:color="auto" w:fill="FFFFFF"/>
        </w:rPr>
        <w:t>日期标准化</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df['date'] = pd.to_datetime(df['date'], errors='coerce')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 = df.dropna(subset=['date'])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2. </w:t>
      </w:r>
      <w:r w:rsidRPr="0064399A">
        <w:rPr>
          <w:rFonts w:hint="eastAsia"/>
          <w:sz w:val="18"/>
          <w:szCs w:val="18"/>
          <w:shd w:val="pct15" w:color="auto" w:fill="FFFFFF"/>
        </w:rPr>
        <w:t>分组并清洗</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df_clean = df.groupby('hdd_id', group_keys=False).apply(</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clean_one_disk_func,</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include_groups=False  # pandas &gt;= 2.1</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if df_clean.empty:</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print("\n</w:t>
      </w:r>
      <w:r w:rsidRPr="0064399A">
        <w:rPr>
          <w:rFonts w:ascii="DejaVu Sans Mono" w:hAnsi="DejaVu Sans Mono" w:cs="DejaVu Sans Mono"/>
          <w:sz w:val="18"/>
          <w:szCs w:val="18"/>
          <w:shd w:val="pct15" w:color="auto" w:fill="FFFFFF"/>
        </w:rPr>
        <w:t>⚠</w:t>
      </w:r>
      <w:r w:rsidRPr="0064399A">
        <w:rPr>
          <w:sz w:val="18"/>
          <w:szCs w:val="18"/>
          <w:shd w:val="pct15" w:color="auto" w:fill="FFFFFF"/>
        </w:rPr>
        <w:t xml:space="preserve">️ </w:t>
      </w:r>
      <w:r w:rsidRPr="0064399A">
        <w:rPr>
          <w:rFonts w:hint="eastAsia"/>
          <w:sz w:val="18"/>
          <w:szCs w:val="18"/>
          <w:shd w:val="pct15" w:color="auto" w:fill="FFFFFF"/>
        </w:rPr>
        <w:t>警告：清洗结果为空，未生成有效数据！</w:t>
      </w:r>
      <w:r w:rsidRPr="0064399A">
        <w:rPr>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3. </w:t>
      </w:r>
      <w:r w:rsidRPr="0064399A">
        <w:rPr>
          <w:rFonts w:hint="eastAsia"/>
          <w:sz w:val="18"/>
          <w:szCs w:val="18"/>
          <w:shd w:val="pct15" w:color="auto" w:fill="FFFFFF"/>
        </w:rPr>
        <w:t>保存数据到目标输出文件</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df_clean.to_csv(output_file, index=False, encoding='utf-8-sig', date_format='%Y-%m-%d', float_format='%.0f')</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4. </w:t>
      </w:r>
      <w:r w:rsidRPr="0064399A">
        <w:rPr>
          <w:rFonts w:hint="eastAsia"/>
          <w:sz w:val="18"/>
          <w:szCs w:val="18"/>
          <w:shd w:val="pct15" w:color="auto" w:fill="FFFFFF"/>
        </w:rPr>
        <w:t>打印清洗文件输出信息</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print(f"\n{'='*40} </w:t>
      </w:r>
      <w:r w:rsidRPr="0064399A">
        <w:rPr>
          <w:rFonts w:hint="eastAsia"/>
          <w:sz w:val="18"/>
          <w:szCs w:val="18"/>
          <w:shd w:val="pct15" w:color="auto" w:fill="FFFFFF"/>
        </w:rPr>
        <w:t>清洗文件验证</w:t>
      </w:r>
      <w:r w:rsidRPr="0064399A">
        <w:rPr>
          <w:rFonts w:hint="eastAsia"/>
          <w:sz w:val="18"/>
          <w:szCs w:val="18"/>
          <w:shd w:val="pct15" w:color="auto" w:fill="FFFFFF"/>
        </w:rPr>
        <w:t xml:space="preserve"> {'='*40}")</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输出文件路径：</w:t>
      </w:r>
      <w:r w:rsidRPr="0064399A">
        <w:rPr>
          <w:rFonts w:hint="eastAsia"/>
          <w:sz w:val="18"/>
          <w:szCs w:val="18"/>
          <w:shd w:val="pct15" w:color="auto" w:fill="FFFFFF"/>
        </w:rPr>
        <w:t>{os.path.abspath(output_file)}")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lastRenderedPageBreak/>
        <w:t xml:space="preserve">    print(f"\n[</w:t>
      </w:r>
      <w:r w:rsidRPr="0064399A">
        <w:rPr>
          <w:rFonts w:hint="eastAsia"/>
          <w:sz w:val="18"/>
          <w:szCs w:val="18"/>
          <w:shd w:val="pct15" w:color="auto" w:fill="FFFFFF"/>
        </w:rPr>
        <w:t>输出文件列结构</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总列数：</w:t>
      </w:r>
      <w:r w:rsidRPr="0064399A">
        <w:rPr>
          <w:rFonts w:hint="eastAsia"/>
          <w:sz w:val="18"/>
          <w:szCs w:val="18"/>
          <w:shd w:val="pct15" w:color="auto" w:fill="FFFFFF"/>
        </w:rPr>
        <w:t>{len(df_clean.columns)}")</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列名称：</w:t>
      </w:r>
      <w:r w:rsidRPr="0064399A">
        <w:rPr>
          <w:rFonts w:hint="eastAsia"/>
          <w:sz w:val="18"/>
          <w:szCs w:val="18"/>
          <w:shd w:val="pct15" w:color="auto" w:fill="FFFFFF"/>
        </w:rPr>
        <w:t>{', '.join(df_clean.columns)}")</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clean_df = df_clean.dropna(how='all')</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w:t>
      </w:r>
      <w:r w:rsidRPr="0064399A">
        <w:rPr>
          <w:rFonts w:hint="eastAsia"/>
          <w:sz w:val="18"/>
          <w:szCs w:val="18"/>
          <w:shd w:val="pct15" w:color="auto" w:fill="FFFFFF"/>
        </w:rPr>
        <w:t>输出文件记录统计</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有效转换记录：</w:t>
      </w:r>
      <w:r w:rsidRPr="0064399A">
        <w:rPr>
          <w:rFonts w:hint="eastAsia"/>
          <w:sz w:val="18"/>
          <w:szCs w:val="18"/>
          <w:shd w:val="pct15" w:color="auto" w:fill="FFFFFF"/>
        </w:rPr>
        <w:t>{len(clean_df)}")</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数据完整性：</w:t>
      </w:r>
      <w:r w:rsidRPr="0064399A">
        <w:rPr>
          <w:rFonts w:hint="eastAsia"/>
          <w:sz w:val="18"/>
          <w:szCs w:val="18"/>
          <w:shd w:val="pct15" w:color="auto" w:fill="FFFFFF"/>
        </w:rPr>
        <w:t>{len(clean_df)/len(df_clean):.2%}")</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w:t>
      </w:r>
      <w:r w:rsidRPr="0064399A">
        <w:rPr>
          <w:rFonts w:hint="eastAsia"/>
          <w:sz w:val="18"/>
          <w:szCs w:val="18"/>
          <w:shd w:val="pct15" w:color="auto" w:fill="FFFFFF"/>
        </w:rPr>
        <w:t>输出文件前</w:t>
      </w:r>
      <w:r w:rsidRPr="0064399A">
        <w:rPr>
          <w:rFonts w:hint="eastAsia"/>
          <w:sz w:val="18"/>
          <w:szCs w:val="18"/>
          <w:shd w:val="pct15" w:color="auto" w:fill="FFFFFF"/>
        </w:rPr>
        <w:t>5</w:t>
      </w:r>
      <w:r w:rsidRPr="0064399A">
        <w:rPr>
          <w:rFonts w:hint="eastAsia"/>
          <w:sz w:val="18"/>
          <w:szCs w:val="18"/>
          <w:shd w:val="pct15" w:color="auto" w:fill="FFFFFF"/>
        </w:rPr>
        <w:t>行数据</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print(df_clean.head().to_string(index=False))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5. </w:t>
      </w:r>
      <w:r w:rsidRPr="0064399A">
        <w:rPr>
          <w:rFonts w:hint="eastAsia"/>
          <w:sz w:val="18"/>
          <w:szCs w:val="18"/>
          <w:shd w:val="pct15" w:color="auto" w:fill="FFFFFF"/>
        </w:rPr>
        <w:t>保存数据至文件。</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df_clean.to_csv(output_file, index=False)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w:t>
      </w:r>
      <w:r w:rsidRPr="0064399A">
        <w:rPr>
          <w:rFonts w:hint="eastAsia"/>
          <w:sz w:val="18"/>
          <w:szCs w:val="18"/>
          <w:shd w:val="pct15" w:color="auto" w:fill="FFFFFF"/>
        </w:rPr>
        <w:t>清洗后数据保存至：</w:t>
      </w:r>
      <w:r w:rsidRPr="0064399A">
        <w:rPr>
          <w:rFonts w:hint="eastAsia"/>
          <w:sz w:val="18"/>
          <w:szCs w:val="18"/>
          <w:shd w:val="pct15" w:color="auto" w:fill="FFFFFF"/>
        </w:rPr>
        <w:t>{output_file}\n")</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6. </w:t>
      </w:r>
      <w:r w:rsidRPr="0064399A">
        <w:rPr>
          <w:rFonts w:hint="eastAsia"/>
          <w:sz w:val="18"/>
          <w:szCs w:val="18"/>
          <w:shd w:val="pct15" w:color="auto" w:fill="FFFFFF"/>
        </w:rPr>
        <w:t>返回清洗后的数据</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return df_clean</w:t>
      </w:r>
    </w:p>
    <w:p w:rsidR="0064399A" w:rsidRPr="0064399A" w:rsidRDefault="0064399A" w:rsidP="0064399A">
      <w:pPr>
        <w:ind w:firstLine="180"/>
        <w:rPr>
          <w:sz w:val="18"/>
          <w:szCs w:val="18"/>
          <w:shd w:val="pct15" w:color="auto" w:fill="FFFFFF"/>
        </w:rPr>
      </w:pP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w:t>
      </w:r>
      <w:r w:rsidRPr="0064399A">
        <w:rPr>
          <w:rFonts w:hint="eastAsia"/>
          <w:sz w:val="18"/>
          <w:szCs w:val="18"/>
          <w:shd w:val="pct15" w:color="auto" w:fill="FFFFFF"/>
        </w:rPr>
        <w:t>清洗单个硬盘数据</w:t>
      </w:r>
      <w:r w:rsidRPr="0064399A">
        <w:rPr>
          <w:rFonts w:hint="eastAsia"/>
          <w:sz w:val="18"/>
          <w:szCs w:val="18"/>
          <w:shd w:val="pct15" w:color="auto" w:fill="FFFFFF"/>
        </w:rPr>
        <w:t xml:space="preserve"> ========== </w:t>
      </w:r>
    </w:p>
    <w:p w:rsidR="0064399A" w:rsidRPr="0064399A" w:rsidRDefault="0064399A" w:rsidP="0064399A">
      <w:pPr>
        <w:ind w:firstLine="180"/>
        <w:rPr>
          <w:sz w:val="18"/>
          <w:szCs w:val="18"/>
          <w:shd w:val="pct15" w:color="auto" w:fill="FFFFFF"/>
        </w:rPr>
      </w:pPr>
      <w:r w:rsidRPr="0064399A">
        <w:rPr>
          <w:sz w:val="18"/>
          <w:szCs w:val="18"/>
          <w:shd w:val="pct15" w:color="auto" w:fill="FFFFFF"/>
        </w:rPr>
        <w:t>def clean_one_disk_func(g: pd.DataFrame) -&gt; pd.DataFrame: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对单块硬盘的数据进行清洗处理：</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w:t>
      </w:r>
      <w:r w:rsidRPr="0064399A">
        <w:rPr>
          <w:rFonts w:hint="eastAsia"/>
          <w:sz w:val="18"/>
          <w:szCs w:val="18"/>
          <w:shd w:val="pct15" w:color="auto" w:fill="FFFFFF"/>
        </w:rPr>
        <w:t>去重（每个日期保留最后一条）</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w:t>
      </w:r>
      <w:r w:rsidRPr="0064399A">
        <w:rPr>
          <w:rFonts w:hint="eastAsia"/>
          <w:sz w:val="18"/>
          <w:szCs w:val="18"/>
          <w:shd w:val="pct15" w:color="auto" w:fill="FFFFFF"/>
        </w:rPr>
        <w:t>时间序列补全（</w:t>
      </w:r>
      <w:r w:rsidRPr="0064399A">
        <w:rPr>
          <w:rFonts w:hint="eastAsia"/>
          <w:sz w:val="18"/>
          <w:szCs w:val="18"/>
          <w:shd w:val="pct15" w:color="auto" w:fill="FFFFFF"/>
        </w:rPr>
        <w:t>reindex</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w:t>
      </w:r>
      <w:r w:rsidRPr="0064399A">
        <w:rPr>
          <w:rFonts w:hint="eastAsia"/>
          <w:sz w:val="18"/>
          <w:szCs w:val="18"/>
          <w:shd w:val="pct15" w:color="auto" w:fill="FFFFFF"/>
        </w:rPr>
        <w:t>前向填充（</w:t>
      </w:r>
      <w:r w:rsidRPr="0064399A">
        <w:rPr>
          <w:rFonts w:hint="eastAsia"/>
          <w:sz w:val="18"/>
          <w:szCs w:val="18"/>
          <w:shd w:val="pct15" w:color="auto" w:fill="FFFFFF"/>
        </w:rPr>
        <w:t>ffill</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w:t>
      </w:r>
      <w:r w:rsidRPr="0064399A">
        <w:rPr>
          <w:rFonts w:hint="eastAsia"/>
          <w:sz w:val="18"/>
          <w:szCs w:val="18"/>
          <w:shd w:val="pct15" w:color="auto" w:fill="FFFFFF"/>
        </w:rPr>
        <w:t>自动恢复所有字段，并将整型数值列强制转为</w:t>
      </w:r>
      <w:r w:rsidRPr="0064399A">
        <w:rPr>
          <w:rFonts w:hint="eastAsia"/>
          <w:sz w:val="18"/>
          <w:szCs w:val="18"/>
          <w:shd w:val="pct15" w:color="auto" w:fill="FFFFFF"/>
        </w:rPr>
        <w:t xml:space="preserve"> int </w:t>
      </w:r>
      <w:r w:rsidRPr="0064399A">
        <w:rPr>
          <w:rFonts w:hint="eastAsia"/>
          <w:sz w:val="18"/>
          <w:szCs w:val="18"/>
          <w:shd w:val="pct15" w:color="auto" w:fill="FFFFFF"/>
        </w:rPr>
        <w:t>类型（避免小数点）</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print(f"\n&gt;&gt; clean_one_disk_func(...)")</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try:</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print(f"\n{'='*40} </w:t>
      </w:r>
      <w:r w:rsidRPr="0064399A">
        <w:rPr>
          <w:rFonts w:hint="eastAsia"/>
          <w:sz w:val="18"/>
          <w:szCs w:val="18"/>
          <w:shd w:val="pct15" w:color="auto" w:fill="FFFFFF"/>
        </w:rPr>
        <w:t>清洗文件：去重与补全</w:t>
      </w:r>
      <w:r w:rsidRPr="0064399A">
        <w:rPr>
          <w:rFonts w:hint="eastAsia"/>
          <w:sz w:val="18"/>
          <w:szCs w:val="18"/>
          <w:shd w:val="pct15" w:color="auto" w:fill="FFFFFF"/>
        </w:rPr>
        <w:t xml:space="preserve"> {'='*30}")</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hdd_id = g.name  # </w:t>
      </w:r>
      <w:r w:rsidRPr="0064399A">
        <w:rPr>
          <w:rFonts w:hint="eastAsia"/>
          <w:sz w:val="18"/>
          <w:szCs w:val="18"/>
          <w:shd w:val="pct15" w:color="auto" w:fill="FFFFFF"/>
        </w:rPr>
        <w:t>获取硬盘编号（</w:t>
      </w:r>
      <w:r w:rsidRPr="0064399A">
        <w:rPr>
          <w:rFonts w:hint="eastAsia"/>
          <w:sz w:val="18"/>
          <w:szCs w:val="18"/>
          <w:shd w:val="pct15" w:color="auto" w:fill="FFFFFF"/>
        </w:rPr>
        <w:t xml:space="preserve">groupby </w:t>
      </w:r>
      <w:r w:rsidRPr="0064399A">
        <w:rPr>
          <w:rFonts w:hint="eastAsia"/>
          <w:sz w:val="18"/>
          <w:szCs w:val="18"/>
          <w:shd w:val="pct15" w:color="auto" w:fill="FFFFFF"/>
        </w:rPr>
        <w:t>分组的</w:t>
      </w:r>
      <w:r w:rsidRPr="0064399A">
        <w:rPr>
          <w:rFonts w:hint="eastAsia"/>
          <w:sz w:val="18"/>
          <w:szCs w:val="18"/>
          <w:shd w:val="pct15" w:color="auto" w:fill="FFFFFF"/>
        </w:rPr>
        <w:t xml:space="preserve"> key</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original_df = g.sort_values('date')  # </w:t>
      </w:r>
      <w:r w:rsidRPr="0064399A">
        <w:rPr>
          <w:rFonts w:hint="eastAsia"/>
          <w:sz w:val="18"/>
          <w:szCs w:val="18"/>
          <w:shd w:val="pct15" w:color="auto" w:fill="FFFFFF"/>
        </w:rPr>
        <w:t>按日期排序，确保后续逻辑有序</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1. </w:t>
      </w:r>
      <w:r w:rsidRPr="0064399A">
        <w:rPr>
          <w:rFonts w:hint="eastAsia"/>
          <w:sz w:val="18"/>
          <w:szCs w:val="18"/>
          <w:shd w:val="pct15" w:color="auto" w:fill="FFFFFF"/>
        </w:rPr>
        <w:t>去重记录打印</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duplicate_dates = (  # </w:t>
      </w:r>
      <w:r w:rsidRPr="0064399A">
        <w:rPr>
          <w:rFonts w:hint="eastAsia"/>
          <w:sz w:val="18"/>
          <w:szCs w:val="18"/>
          <w:shd w:val="pct15" w:color="auto" w:fill="FFFFFF"/>
        </w:rPr>
        <w:t>找出哪些日期在原始数据中重复出现</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original_df[original_df.duplicated(subset='date', keep='last')]['date']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.dropna()</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.unique()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.tolist()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if duplicate_dates:</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 [</w:t>
      </w:r>
      <w:r w:rsidRPr="0064399A">
        <w:rPr>
          <w:rFonts w:hint="eastAsia"/>
          <w:sz w:val="18"/>
          <w:szCs w:val="18"/>
          <w:shd w:val="pct15" w:color="auto" w:fill="FFFFFF"/>
        </w:rPr>
        <w:t>去重记录</w:t>
      </w:r>
      <w:r w:rsidRPr="0064399A">
        <w:rPr>
          <w:rFonts w:hint="eastAsia"/>
          <w:sz w:val="18"/>
          <w:szCs w:val="18"/>
          <w:shd w:val="pct15" w:color="auto" w:fill="FFFFFF"/>
        </w:rPr>
        <w:t xml:space="preserve">] </w:t>
      </w:r>
      <w:r w:rsidRPr="0064399A">
        <w:rPr>
          <w:rFonts w:hint="eastAsia"/>
          <w:sz w:val="18"/>
          <w:szCs w:val="18"/>
          <w:shd w:val="pct15" w:color="auto" w:fill="FFFFFF"/>
        </w:rPr>
        <w:t>硬盘</w:t>
      </w:r>
      <w:r w:rsidRPr="0064399A">
        <w:rPr>
          <w:rFonts w:hint="eastAsia"/>
          <w:sz w:val="18"/>
          <w:szCs w:val="18"/>
          <w:shd w:val="pct15" w:color="auto" w:fill="FFFFFF"/>
        </w:rPr>
        <w:t xml:space="preserve"> {hdd_id} </w:t>
      </w:r>
      <w:r w:rsidRPr="0064399A">
        <w:rPr>
          <w:rFonts w:hint="eastAsia"/>
          <w:sz w:val="18"/>
          <w:szCs w:val="18"/>
          <w:shd w:val="pct15" w:color="auto" w:fill="FFFFFF"/>
        </w:rPr>
        <w:t>存在重复日期</w:t>
      </w:r>
      <w:r w:rsidRPr="0064399A">
        <w:rPr>
          <w:rFonts w:hint="eastAsia"/>
          <w:sz w:val="18"/>
          <w:szCs w:val="18"/>
          <w:shd w:val="pct15" w:color="auto" w:fill="FFFFFF"/>
        </w:rPr>
        <w:t xml:space="preserve"> {len(duplicate_dates)} </w:t>
      </w:r>
      <w:r w:rsidRPr="0064399A">
        <w:rPr>
          <w:rFonts w:hint="eastAsia"/>
          <w:sz w:val="18"/>
          <w:szCs w:val="18"/>
          <w:shd w:val="pct15" w:color="auto" w:fill="FFFFFF"/>
        </w:rPr>
        <w:t>个：</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for d in duplicate_dates[:10]:  # </w:t>
      </w:r>
      <w:r w:rsidRPr="0064399A">
        <w:rPr>
          <w:rFonts w:hint="eastAsia"/>
          <w:sz w:val="18"/>
          <w:szCs w:val="18"/>
          <w:shd w:val="pct15" w:color="auto" w:fill="FFFFFF"/>
        </w:rPr>
        <w:t>最多打印前</w:t>
      </w:r>
      <w:r w:rsidRPr="0064399A">
        <w:rPr>
          <w:rFonts w:hint="eastAsia"/>
          <w:sz w:val="18"/>
          <w:szCs w:val="18"/>
          <w:shd w:val="pct15" w:color="auto" w:fill="FFFFFF"/>
        </w:rPr>
        <w:t>10</w:t>
      </w:r>
      <w:r w:rsidRPr="0064399A">
        <w:rPr>
          <w:rFonts w:hint="eastAsia"/>
          <w:sz w:val="18"/>
          <w:szCs w:val="18"/>
          <w:shd w:val="pct15" w:color="auto" w:fill="FFFFFF"/>
        </w:rPr>
        <w:t>个重复日期详情</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dup_rows = original_df[original_df['date'] == d]  # </w:t>
      </w:r>
      <w:r w:rsidRPr="0064399A">
        <w:rPr>
          <w:rFonts w:hint="eastAsia"/>
          <w:sz w:val="18"/>
          <w:szCs w:val="18"/>
          <w:shd w:val="pct15" w:color="auto" w:fill="FFFFFF"/>
        </w:rPr>
        <w:t>获取重复行</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  - </w:t>
      </w:r>
      <w:r w:rsidRPr="0064399A">
        <w:rPr>
          <w:rFonts w:hint="eastAsia"/>
          <w:sz w:val="18"/>
          <w:szCs w:val="18"/>
          <w:shd w:val="pct15" w:color="auto" w:fill="FFFFFF"/>
        </w:rPr>
        <w:t>日期</w:t>
      </w:r>
      <w:r w:rsidRPr="0064399A">
        <w:rPr>
          <w:rFonts w:hint="eastAsia"/>
          <w:sz w:val="18"/>
          <w:szCs w:val="18"/>
          <w:shd w:val="pct15" w:color="auto" w:fill="FFFFFF"/>
        </w:rPr>
        <w:t xml:space="preserve"> {d} </w:t>
      </w:r>
      <w:r w:rsidRPr="0064399A">
        <w:rPr>
          <w:rFonts w:hint="eastAsia"/>
          <w:sz w:val="18"/>
          <w:szCs w:val="18"/>
          <w:shd w:val="pct15" w:color="auto" w:fill="FFFFFF"/>
        </w:rPr>
        <w:t>有</w:t>
      </w:r>
      <w:r w:rsidRPr="0064399A">
        <w:rPr>
          <w:rFonts w:hint="eastAsia"/>
          <w:sz w:val="18"/>
          <w:szCs w:val="18"/>
          <w:shd w:val="pct15" w:color="auto" w:fill="FFFFFF"/>
        </w:rPr>
        <w:t xml:space="preserve"> {len(dup_rows)} </w:t>
      </w:r>
      <w:r w:rsidRPr="0064399A">
        <w:rPr>
          <w:rFonts w:hint="eastAsia"/>
          <w:sz w:val="18"/>
          <w:szCs w:val="18"/>
          <w:shd w:val="pct15" w:color="auto" w:fill="FFFFFF"/>
        </w:rPr>
        <w:t>条记录，保留最后一条，丢弃</w:t>
      </w:r>
      <w:r w:rsidRPr="0064399A">
        <w:rPr>
          <w:rFonts w:hint="eastAsia"/>
          <w:sz w:val="18"/>
          <w:szCs w:val="18"/>
          <w:shd w:val="pct15" w:color="auto" w:fill="FFFFFF"/>
        </w:rPr>
        <w:t xml:space="preserve"> {len(dup_rows)-1} </w:t>
      </w:r>
      <w:r w:rsidRPr="0064399A">
        <w:rPr>
          <w:rFonts w:hint="eastAsia"/>
          <w:sz w:val="18"/>
          <w:szCs w:val="18"/>
          <w:shd w:val="pct15" w:color="auto" w:fill="FFFFFF"/>
        </w:rPr>
        <w:t>条</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else: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 [</w:t>
      </w:r>
      <w:r w:rsidRPr="0064399A">
        <w:rPr>
          <w:rFonts w:hint="eastAsia"/>
          <w:sz w:val="18"/>
          <w:szCs w:val="18"/>
          <w:shd w:val="pct15" w:color="auto" w:fill="FFFFFF"/>
        </w:rPr>
        <w:t>去重记录</w:t>
      </w:r>
      <w:r w:rsidRPr="0064399A">
        <w:rPr>
          <w:rFonts w:hint="eastAsia"/>
          <w:sz w:val="18"/>
          <w:szCs w:val="18"/>
          <w:shd w:val="pct15" w:color="auto" w:fill="FFFFFF"/>
        </w:rPr>
        <w:t xml:space="preserve">] </w:t>
      </w:r>
      <w:r w:rsidRPr="0064399A">
        <w:rPr>
          <w:rFonts w:hint="eastAsia"/>
          <w:sz w:val="18"/>
          <w:szCs w:val="18"/>
          <w:shd w:val="pct15" w:color="auto" w:fill="FFFFFF"/>
        </w:rPr>
        <w:t>硬盘</w:t>
      </w:r>
      <w:r w:rsidRPr="0064399A">
        <w:rPr>
          <w:rFonts w:hint="eastAsia"/>
          <w:sz w:val="18"/>
          <w:szCs w:val="18"/>
          <w:shd w:val="pct15" w:color="auto" w:fill="FFFFFF"/>
        </w:rPr>
        <w:t xml:space="preserve"> {hdd_id} </w:t>
      </w:r>
      <w:r w:rsidRPr="0064399A">
        <w:rPr>
          <w:rFonts w:hint="eastAsia"/>
          <w:sz w:val="18"/>
          <w:szCs w:val="18"/>
          <w:shd w:val="pct15" w:color="auto" w:fill="FFFFFF"/>
        </w:rPr>
        <w:t>没有重复日期</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2. </w:t>
      </w:r>
      <w:r w:rsidRPr="0064399A">
        <w:rPr>
          <w:rFonts w:hint="eastAsia"/>
          <w:sz w:val="18"/>
          <w:szCs w:val="18"/>
          <w:shd w:val="pct15" w:color="auto" w:fill="FFFFFF"/>
        </w:rPr>
        <w:t>去重</w:t>
      </w:r>
      <w:r w:rsidRPr="0064399A">
        <w:rPr>
          <w:rFonts w:hint="eastAsia"/>
          <w:sz w:val="18"/>
          <w:szCs w:val="18"/>
          <w:shd w:val="pct15" w:color="auto" w:fill="FFFFFF"/>
        </w:rPr>
        <w:t xml:space="preserve"> &amp; </w:t>
      </w:r>
      <w:r w:rsidRPr="0064399A">
        <w:rPr>
          <w:rFonts w:hint="eastAsia"/>
          <w:sz w:val="18"/>
          <w:szCs w:val="18"/>
          <w:shd w:val="pct15" w:color="auto" w:fill="FFFFFF"/>
        </w:rPr>
        <w:t>设置</w:t>
      </w:r>
      <w:r w:rsidRPr="0064399A">
        <w:rPr>
          <w:rFonts w:hint="eastAsia"/>
          <w:sz w:val="18"/>
          <w:szCs w:val="18"/>
          <w:shd w:val="pct15" w:color="auto" w:fill="FFFFFF"/>
        </w:rPr>
        <w:t xml:space="preserve"> index</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lastRenderedPageBreak/>
        <w:t xml:space="preserve">        df_dedup = original_df.drop_duplicates(subset='date', keep='last').set_index('date')  # </w:t>
      </w:r>
      <w:r w:rsidRPr="0064399A">
        <w:rPr>
          <w:rFonts w:hint="eastAsia"/>
          <w:sz w:val="18"/>
          <w:szCs w:val="18"/>
          <w:shd w:val="pct15" w:color="auto" w:fill="FFFFFF"/>
        </w:rPr>
        <w:t>每天保留最后一条，设置日期为索引</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3. </w:t>
      </w:r>
      <w:r w:rsidRPr="0064399A">
        <w:rPr>
          <w:rFonts w:hint="eastAsia"/>
          <w:sz w:val="18"/>
          <w:szCs w:val="18"/>
          <w:shd w:val="pct15" w:color="auto" w:fill="FFFFFF"/>
        </w:rPr>
        <w:t>保存字段名</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value_columns = [col for col in df_dedup.columns if col != 'hdd_id']  # </w:t>
      </w:r>
      <w:r w:rsidRPr="0064399A">
        <w:rPr>
          <w:rFonts w:hint="eastAsia"/>
          <w:sz w:val="18"/>
          <w:szCs w:val="18"/>
          <w:shd w:val="pct15" w:color="auto" w:fill="FFFFFF"/>
        </w:rPr>
        <w:t>除</w:t>
      </w:r>
      <w:r w:rsidRPr="0064399A">
        <w:rPr>
          <w:rFonts w:hint="eastAsia"/>
          <w:sz w:val="18"/>
          <w:szCs w:val="18"/>
          <w:shd w:val="pct15" w:color="auto" w:fill="FFFFFF"/>
        </w:rPr>
        <w:t xml:space="preserve"> hdd_id </w:t>
      </w:r>
      <w:r w:rsidRPr="0064399A">
        <w:rPr>
          <w:rFonts w:hint="eastAsia"/>
          <w:sz w:val="18"/>
          <w:szCs w:val="18"/>
          <w:shd w:val="pct15" w:color="auto" w:fill="FFFFFF"/>
        </w:rPr>
        <w:t>外，保留所有原始字段名</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4. </w:t>
      </w:r>
      <w:r w:rsidRPr="0064399A">
        <w:rPr>
          <w:rFonts w:hint="eastAsia"/>
          <w:sz w:val="18"/>
          <w:szCs w:val="18"/>
          <w:shd w:val="pct15" w:color="auto" w:fill="FFFFFF"/>
        </w:rPr>
        <w:t>补全日期</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date_range = pd.date_range(  # </w:t>
      </w:r>
      <w:r w:rsidRPr="0064399A">
        <w:rPr>
          <w:rFonts w:hint="eastAsia"/>
          <w:sz w:val="18"/>
          <w:szCs w:val="18"/>
          <w:shd w:val="pct15" w:color="auto" w:fill="FFFFFF"/>
        </w:rPr>
        <w:t>创建从最早到最晚的完整日期序列</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start=df_dedup.index.min().floor('D'),</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end=df_dedup.index.max().ceil('D'),</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freq='D'</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completed_df = df_dedup.reindex(date_range)  # </w:t>
      </w:r>
      <w:r w:rsidRPr="0064399A">
        <w:rPr>
          <w:rFonts w:hint="eastAsia"/>
          <w:sz w:val="18"/>
          <w:szCs w:val="18"/>
          <w:shd w:val="pct15" w:color="auto" w:fill="FFFFFF"/>
        </w:rPr>
        <w:t>对日期进行补全，缺失日期填</w:t>
      </w:r>
      <w:r w:rsidRPr="0064399A">
        <w:rPr>
          <w:rFonts w:hint="eastAsia"/>
          <w:sz w:val="18"/>
          <w:szCs w:val="18"/>
          <w:shd w:val="pct15" w:color="auto" w:fill="FFFFFF"/>
        </w:rPr>
        <w:t xml:space="preserve"> NaN</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5. </w:t>
      </w:r>
      <w:r w:rsidRPr="0064399A">
        <w:rPr>
          <w:rFonts w:hint="eastAsia"/>
          <w:sz w:val="18"/>
          <w:szCs w:val="18"/>
          <w:shd w:val="pct15" w:color="auto" w:fill="FFFFFF"/>
        </w:rPr>
        <w:t>补全信息打印</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filled_dates = sorted(set(date_range) - set(df_dedup.index))  # </w:t>
      </w:r>
      <w:r w:rsidRPr="0064399A">
        <w:rPr>
          <w:rFonts w:hint="eastAsia"/>
          <w:sz w:val="18"/>
          <w:szCs w:val="18"/>
          <w:shd w:val="pct15" w:color="auto" w:fill="FFFFFF"/>
        </w:rPr>
        <w:t>找出补全的那些日期</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if filled_dates:</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 [</w:t>
      </w:r>
      <w:r w:rsidRPr="0064399A">
        <w:rPr>
          <w:rFonts w:hint="eastAsia"/>
          <w:sz w:val="18"/>
          <w:szCs w:val="18"/>
          <w:shd w:val="pct15" w:color="auto" w:fill="FFFFFF"/>
        </w:rPr>
        <w:t>补全记录</w:t>
      </w:r>
      <w:r w:rsidRPr="0064399A">
        <w:rPr>
          <w:rFonts w:hint="eastAsia"/>
          <w:sz w:val="18"/>
          <w:szCs w:val="18"/>
          <w:shd w:val="pct15" w:color="auto" w:fill="FFFFFF"/>
        </w:rPr>
        <w:t xml:space="preserve">] </w:t>
      </w:r>
      <w:r w:rsidRPr="0064399A">
        <w:rPr>
          <w:rFonts w:hint="eastAsia"/>
          <w:sz w:val="18"/>
          <w:szCs w:val="18"/>
          <w:shd w:val="pct15" w:color="auto" w:fill="FFFFFF"/>
        </w:rPr>
        <w:t>硬盘</w:t>
      </w:r>
      <w:r w:rsidRPr="0064399A">
        <w:rPr>
          <w:rFonts w:hint="eastAsia"/>
          <w:sz w:val="18"/>
          <w:szCs w:val="18"/>
          <w:shd w:val="pct15" w:color="auto" w:fill="FFFFFF"/>
        </w:rPr>
        <w:t xml:space="preserve"> {hdd_id} </w:t>
      </w:r>
      <w:r w:rsidRPr="0064399A">
        <w:rPr>
          <w:rFonts w:hint="eastAsia"/>
          <w:sz w:val="18"/>
          <w:szCs w:val="18"/>
          <w:shd w:val="pct15" w:color="auto" w:fill="FFFFFF"/>
        </w:rPr>
        <w:t>补全缺失日期</w:t>
      </w:r>
      <w:r w:rsidRPr="0064399A">
        <w:rPr>
          <w:rFonts w:hint="eastAsia"/>
          <w:sz w:val="18"/>
          <w:szCs w:val="18"/>
          <w:shd w:val="pct15" w:color="auto" w:fill="FFFFFF"/>
        </w:rPr>
        <w:t xml:space="preserve"> {len(filled_dates)} </w:t>
      </w:r>
      <w:r w:rsidRPr="0064399A">
        <w:rPr>
          <w:rFonts w:hint="eastAsia"/>
          <w:sz w:val="18"/>
          <w:szCs w:val="18"/>
          <w:shd w:val="pct15" w:color="auto" w:fill="FFFFFF"/>
        </w:rPr>
        <w:t>个：</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for d in filled_dates[:10]:  # </w:t>
      </w:r>
      <w:r w:rsidRPr="0064399A">
        <w:rPr>
          <w:rFonts w:hint="eastAsia"/>
          <w:sz w:val="18"/>
          <w:szCs w:val="18"/>
          <w:shd w:val="pct15" w:color="auto" w:fill="FFFFFF"/>
        </w:rPr>
        <w:t>最多打印前</w:t>
      </w:r>
      <w:r w:rsidRPr="0064399A">
        <w:rPr>
          <w:rFonts w:hint="eastAsia"/>
          <w:sz w:val="18"/>
          <w:szCs w:val="18"/>
          <w:shd w:val="pct15" w:color="auto" w:fill="FFFFFF"/>
        </w:rPr>
        <w:t>10</w:t>
      </w:r>
      <w:r w:rsidRPr="0064399A">
        <w:rPr>
          <w:rFonts w:hint="eastAsia"/>
          <w:sz w:val="18"/>
          <w:szCs w:val="18"/>
          <w:shd w:val="pct15" w:color="auto" w:fill="FFFFFF"/>
        </w:rPr>
        <w:t>个补全日期</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  - </w:t>
      </w:r>
      <w:r w:rsidRPr="0064399A">
        <w:rPr>
          <w:rFonts w:hint="eastAsia"/>
          <w:sz w:val="18"/>
          <w:szCs w:val="18"/>
          <w:shd w:val="pct15" w:color="auto" w:fill="FFFFFF"/>
        </w:rPr>
        <w:t>补全日期：</w:t>
      </w:r>
      <w:r w:rsidRPr="0064399A">
        <w:rPr>
          <w:rFonts w:hint="eastAsia"/>
          <w:sz w:val="18"/>
          <w:szCs w:val="18"/>
          <w:shd w:val="pct15" w:color="auto" w:fill="FFFFFF"/>
        </w:rPr>
        <w:t>{d.date()}")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else: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 [</w:t>
      </w:r>
      <w:r w:rsidRPr="0064399A">
        <w:rPr>
          <w:rFonts w:hint="eastAsia"/>
          <w:sz w:val="18"/>
          <w:szCs w:val="18"/>
          <w:shd w:val="pct15" w:color="auto" w:fill="FFFFFF"/>
        </w:rPr>
        <w:t>补全记录</w:t>
      </w:r>
      <w:r w:rsidRPr="0064399A">
        <w:rPr>
          <w:rFonts w:hint="eastAsia"/>
          <w:sz w:val="18"/>
          <w:szCs w:val="18"/>
          <w:shd w:val="pct15" w:color="auto" w:fill="FFFFFF"/>
        </w:rPr>
        <w:t xml:space="preserve">] </w:t>
      </w:r>
      <w:r w:rsidRPr="0064399A">
        <w:rPr>
          <w:rFonts w:hint="eastAsia"/>
          <w:sz w:val="18"/>
          <w:szCs w:val="18"/>
          <w:shd w:val="pct15" w:color="auto" w:fill="FFFFFF"/>
        </w:rPr>
        <w:t>硬盘</w:t>
      </w:r>
      <w:r w:rsidRPr="0064399A">
        <w:rPr>
          <w:rFonts w:hint="eastAsia"/>
          <w:sz w:val="18"/>
          <w:szCs w:val="18"/>
          <w:shd w:val="pct15" w:color="auto" w:fill="FFFFFF"/>
        </w:rPr>
        <w:t xml:space="preserve"> {hdd_id} </w:t>
      </w:r>
      <w:r w:rsidRPr="0064399A">
        <w:rPr>
          <w:rFonts w:hint="eastAsia"/>
          <w:sz w:val="18"/>
          <w:szCs w:val="18"/>
          <w:shd w:val="pct15" w:color="auto" w:fill="FFFFFF"/>
        </w:rPr>
        <w:t>无需补全，日期连续完整</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6. </w:t>
      </w:r>
      <w:r w:rsidRPr="0064399A">
        <w:rPr>
          <w:rFonts w:hint="eastAsia"/>
          <w:sz w:val="18"/>
          <w:szCs w:val="18"/>
          <w:shd w:val="pct15" w:color="auto" w:fill="FFFFFF"/>
        </w:rPr>
        <w:t>填充</w:t>
      </w:r>
      <w:r w:rsidRPr="0064399A">
        <w:rPr>
          <w:rFonts w:hint="eastAsia"/>
          <w:sz w:val="18"/>
          <w:szCs w:val="18"/>
          <w:shd w:val="pct15" w:color="auto" w:fill="FFFFFF"/>
        </w:rPr>
        <w:t xml:space="preserve"> + </w:t>
      </w:r>
      <w:r w:rsidRPr="0064399A">
        <w:rPr>
          <w:rFonts w:hint="eastAsia"/>
          <w:sz w:val="18"/>
          <w:szCs w:val="18"/>
          <w:shd w:val="pct15" w:color="auto" w:fill="FFFFFF"/>
        </w:rPr>
        <w:t>恢复列结构</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processed = (</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completed_df</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.ffill()  # </w:t>
      </w:r>
      <w:r w:rsidRPr="0064399A">
        <w:rPr>
          <w:rFonts w:hint="eastAsia"/>
          <w:sz w:val="18"/>
          <w:szCs w:val="18"/>
          <w:shd w:val="pct15" w:color="auto" w:fill="FFFFFF"/>
        </w:rPr>
        <w:t>前向填充空值</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.reset_index()  # </w:t>
      </w:r>
      <w:r w:rsidRPr="0064399A">
        <w:rPr>
          <w:rFonts w:hint="eastAsia"/>
          <w:sz w:val="18"/>
          <w:szCs w:val="18"/>
          <w:shd w:val="pct15" w:color="auto" w:fill="FFFFFF"/>
        </w:rPr>
        <w:t>恢复日期索引为普通列</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.rename(columns={'index': 'date'})  # </w:t>
      </w:r>
      <w:r w:rsidRPr="0064399A">
        <w:rPr>
          <w:rFonts w:hint="eastAsia"/>
          <w:sz w:val="18"/>
          <w:szCs w:val="18"/>
          <w:shd w:val="pct15" w:color="auto" w:fill="FFFFFF"/>
        </w:rPr>
        <w:t>将</w:t>
      </w:r>
      <w:r w:rsidRPr="0064399A">
        <w:rPr>
          <w:rFonts w:hint="eastAsia"/>
          <w:sz w:val="18"/>
          <w:szCs w:val="18"/>
          <w:shd w:val="pct15" w:color="auto" w:fill="FFFFFF"/>
        </w:rPr>
        <w:t xml:space="preserve"> index </w:t>
      </w:r>
      <w:r w:rsidRPr="0064399A">
        <w:rPr>
          <w:rFonts w:hint="eastAsia"/>
          <w:sz w:val="18"/>
          <w:szCs w:val="18"/>
          <w:shd w:val="pct15" w:color="auto" w:fill="FFFFFF"/>
        </w:rPr>
        <w:t>列名改回</w:t>
      </w:r>
      <w:r w:rsidRPr="0064399A">
        <w:rPr>
          <w:rFonts w:hint="eastAsia"/>
          <w:sz w:val="18"/>
          <w:szCs w:val="18"/>
          <w:shd w:val="pct15" w:color="auto" w:fill="FFFFFF"/>
        </w:rPr>
        <w:t xml:space="preserve"> date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7. </w:t>
      </w:r>
      <w:r w:rsidRPr="0064399A">
        <w:rPr>
          <w:rFonts w:hint="eastAsia"/>
          <w:sz w:val="18"/>
          <w:szCs w:val="18"/>
          <w:shd w:val="pct15" w:color="auto" w:fill="FFFFFF"/>
        </w:rPr>
        <w:t>插入</w:t>
      </w:r>
      <w:r w:rsidRPr="0064399A">
        <w:rPr>
          <w:rFonts w:hint="eastAsia"/>
          <w:sz w:val="18"/>
          <w:szCs w:val="18"/>
          <w:shd w:val="pct15" w:color="auto" w:fill="FFFFFF"/>
        </w:rPr>
        <w:t xml:space="preserve"> hdd_id </w:t>
      </w:r>
      <w:r w:rsidRPr="0064399A">
        <w:rPr>
          <w:rFonts w:hint="eastAsia"/>
          <w:sz w:val="18"/>
          <w:szCs w:val="18"/>
          <w:shd w:val="pct15" w:color="auto" w:fill="FFFFFF"/>
        </w:rPr>
        <w:t>列</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if 'hdd_id' not in processed.columns:</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processed.insert(0, 'hdd_id', hdd_id)  # </w:t>
      </w:r>
      <w:r w:rsidRPr="0064399A">
        <w:rPr>
          <w:rFonts w:hint="eastAsia"/>
          <w:sz w:val="18"/>
          <w:szCs w:val="18"/>
          <w:shd w:val="pct15" w:color="auto" w:fill="FFFFFF"/>
        </w:rPr>
        <w:t>插入</w:t>
      </w:r>
      <w:r w:rsidRPr="0064399A">
        <w:rPr>
          <w:rFonts w:hint="eastAsia"/>
          <w:sz w:val="18"/>
          <w:szCs w:val="18"/>
          <w:shd w:val="pct15" w:color="auto" w:fill="FFFFFF"/>
        </w:rPr>
        <w:t xml:space="preserve"> hdd_id </w:t>
      </w:r>
      <w:r w:rsidRPr="0064399A">
        <w:rPr>
          <w:rFonts w:hint="eastAsia"/>
          <w:sz w:val="18"/>
          <w:szCs w:val="18"/>
          <w:shd w:val="pct15" w:color="auto" w:fill="FFFFFF"/>
        </w:rPr>
        <w:t>列作为第一列</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8. </w:t>
      </w:r>
      <w:r w:rsidRPr="0064399A">
        <w:rPr>
          <w:rFonts w:hint="eastAsia"/>
          <w:sz w:val="18"/>
          <w:szCs w:val="18"/>
          <w:shd w:val="pct15" w:color="auto" w:fill="FFFFFF"/>
        </w:rPr>
        <w:t>强制整型转换</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for col in value_columns:  # </w:t>
      </w:r>
      <w:r w:rsidRPr="0064399A">
        <w:rPr>
          <w:rFonts w:hint="eastAsia"/>
          <w:sz w:val="18"/>
          <w:szCs w:val="18"/>
          <w:shd w:val="pct15" w:color="auto" w:fill="FFFFFF"/>
        </w:rPr>
        <w:t>遍历所有指标字段</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if pd.api.types.is_numeric_dtype(processed[col]):  # </w:t>
      </w:r>
      <w:r w:rsidRPr="0064399A">
        <w:rPr>
          <w:rFonts w:hint="eastAsia"/>
          <w:sz w:val="18"/>
          <w:szCs w:val="18"/>
          <w:shd w:val="pct15" w:color="auto" w:fill="FFFFFF"/>
        </w:rPr>
        <w:t>是数值型列</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if processed[col].isnull().sum() == 0:  # </w:t>
      </w:r>
      <w:r w:rsidRPr="0064399A">
        <w:rPr>
          <w:rFonts w:hint="eastAsia"/>
          <w:sz w:val="18"/>
          <w:szCs w:val="18"/>
          <w:shd w:val="pct15" w:color="auto" w:fill="FFFFFF"/>
        </w:rPr>
        <w:t>且无缺失值</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processed[col] = processed[col].astype(int)  # </w:t>
      </w:r>
      <w:r w:rsidRPr="0064399A">
        <w:rPr>
          <w:rFonts w:hint="eastAsia"/>
          <w:sz w:val="18"/>
          <w:szCs w:val="18"/>
          <w:shd w:val="pct15" w:color="auto" w:fill="FFFFFF"/>
        </w:rPr>
        <w:t>转换为</w:t>
      </w:r>
      <w:r w:rsidRPr="0064399A">
        <w:rPr>
          <w:rFonts w:hint="eastAsia"/>
          <w:sz w:val="18"/>
          <w:szCs w:val="18"/>
          <w:shd w:val="pct15" w:color="auto" w:fill="FFFFFF"/>
        </w:rPr>
        <w:t xml:space="preserve"> int</w:t>
      </w:r>
      <w:r w:rsidRPr="0064399A">
        <w:rPr>
          <w:rFonts w:hint="eastAsia"/>
          <w:sz w:val="18"/>
          <w:szCs w:val="18"/>
          <w:shd w:val="pct15" w:color="auto" w:fill="FFFFFF"/>
        </w:rPr>
        <w:t>（去掉小数点）</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9. </w:t>
      </w:r>
      <w:r w:rsidRPr="0064399A">
        <w:rPr>
          <w:rFonts w:hint="eastAsia"/>
          <w:sz w:val="18"/>
          <w:szCs w:val="18"/>
          <w:shd w:val="pct15" w:color="auto" w:fill="FFFFFF"/>
        </w:rPr>
        <w:t>返回最终结果</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return processed[['hdd_id', 'date'] + value_columns]  # </w:t>
      </w:r>
      <w:r w:rsidRPr="0064399A">
        <w:rPr>
          <w:rFonts w:hint="eastAsia"/>
          <w:sz w:val="18"/>
          <w:szCs w:val="18"/>
          <w:shd w:val="pct15" w:color="auto" w:fill="FFFFFF"/>
        </w:rPr>
        <w:t>保证列顺序固定且完整</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except Exception as 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sys.stderr.write(f"\n❌ </w:t>
      </w:r>
      <w:r w:rsidRPr="0064399A">
        <w:rPr>
          <w:rFonts w:hint="eastAsia"/>
          <w:sz w:val="18"/>
          <w:szCs w:val="18"/>
          <w:shd w:val="pct15" w:color="auto" w:fill="FFFFFF"/>
        </w:rPr>
        <w:t>清洗失败</w:t>
      </w:r>
      <w:r w:rsidRPr="0064399A">
        <w:rPr>
          <w:sz w:val="18"/>
          <w:szCs w:val="18"/>
          <w:shd w:val="pct15" w:color="auto" w:fill="FFFFFF"/>
        </w:rPr>
        <w:t xml:space="preserve"> hdd_id={g.name}: {str(e)}\n")  # </w:t>
      </w:r>
      <w:r w:rsidRPr="0064399A">
        <w:rPr>
          <w:rFonts w:hint="eastAsia"/>
          <w:sz w:val="18"/>
          <w:szCs w:val="18"/>
          <w:shd w:val="pct15" w:color="auto" w:fill="FFFFFF"/>
        </w:rPr>
        <w:t>报错打印硬盘编号</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return pd.DataFrame()  # </w:t>
      </w:r>
      <w:r w:rsidRPr="0064399A">
        <w:rPr>
          <w:rFonts w:hint="eastAsia"/>
          <w:sz w:val="18"/>
          <w:szCs w:val="18"/>
          <w:shd w:val="pct15" w:color="auto" w:fill="FFFFFF"/>
        </w:rPr>
        <w:t>返回空数据，防止程序崩溃</w:t>
      </w:r>
    </w:p>
    <w:p w:rsidR="0064399A" w:rsidRPr="0064399A" w:rsidRDefault="0064399A" w:rsidP="0064399A">
      <w:pPr>
        <w:ind w:firstLine="180"/>
        <w:rPr>
          <w:sz w:val="18"/>
          <w:szCs w:val="18"/>
          <w:shd w:val="pct15" w:color="auto" w:fill="FFFFFF"/>
        </w:rPr>
      </w:pPr>
    </w:p>
    <w:p w:rsidR="0064399A" w:rsidRPr="0064399A" w:rsidRDefault="0064399A" w:rsidP="0064399A">
      <w:pPr>
        <w:ind w:firstLine="180"/>
        <w:rPr>
          <w:sz w:val="18"/>
          <w:szCs w:val="18"/>
          <w:shd w:val="pct15" w:color="auto" w:fill="FFFFFF"/>
        </w:rPr>
      </w:pPr>
      <w:bookmarkStart w:id="17" w:name="OLE_LINK119"/>
      <w:r w:rsidRPr="0064399A">
        <w:rPr>
          <w:rFonts w:hint="eastAsia"/>
          <w:sz w:val="18"/>
          <w:szCs w:val="18"/>
          <w:shd w:val="pct15" w:color="auto" w:fill="FFFFFF"/>
        </w:rPr>
        <w:t xml:space="preserve"># ========== </w:t>
      </w:r>
      <w:r w:rsidRPr="0064399A">
        <w:rPr>
          <w:rFonts w:hint="eastAsia"/>
          <w:sz w:val="18"/>
          <w:szCs w:val="18"/>
          <w:shd w:val="pct15" w:color="auto" w:fill="FFFFFF"/>
        </w:rPr>
        <w:t>读取配置文件</w:t>
      </w:r>
      <w:r w:rsidRPr="0064399A">
        <w:rPr>
          <w:rFonts w:hint="eastAsia"/>
          <w:sz w:val="18"/>
          <w:szCs w:val="18"/>
          <w:shd w:val="pct15" w:color="auto" w:fill="FFFFFF"/>
        </w:rPr>
        <w:t xml:space="preserve"> ========== </w:t>
      </w:r>
    </w:p>
    <w:p w:rsidR="0064399A" w:rsidRPr="0064399A" w:rsidRDefault="0064399A" w:rsidP="0064399A">
      <w:pPr>
        <w:ind w:firstLine="180"/>
        <w:rPr>
          <w:sz w:val="18"/>
          <w:szCs w:val="18"/>
          <w:shd w:val="pct15" w:color="auto" w:fill="FFFFFF"/>
        </w:rPr>
      </w:pPr>
      <w:r w:rsidRPr="0064399A">
        <w:rPr>
          <w:sz w:val="18"/>
          <w:szCs w:val="18"/>
          <w:shd w:val="pct15" w:color="auto" w:fill="FFFFFF"/>
        </w:rPr>
        <w:t>def load_config_func(config_path: str = 'datapreproc.ini') -&gt; tuple[str, str]:</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print(f"&gt;&gt; load_config(....)")</w:t>
      </w:r>
    </w:p>
    <w:p w:rsidR="0064399A" w:rsidRPr="0064399A" w:rsidRDefault="0064399A" w:rsidP="0064399A">
      <w:pPr>
        <w:ind w:firstLine="180"/>
        <w:rPr>
          <w:sz w:val="18"/>
          <w:szCs w:val="18"/>
          <w:shd w:val="pct15" w:color="auto" w:fill="FFFFFF"/>
        </w:rPr>
      </w:pPr>
      <w:r w:rsidRPr="0064399A">
        <w:rPr>
          <w:sz w:val="18"/>
          <w:szCs w:val="18"/>
          <w:shd w:val="pct15" w:color="auto" w:fill="FFFFFF"/>
        </w:rPr>
        <w:lastRenderedPageBreak/>
        <w:t xml:space="preserve">    """</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从配置文件中读取</w:t>
      </w:r>
      <w:r w:rsidRPr="0064399A">
        <w:rPr>
          <w:rFonts w:hint="eastAsia"/>
          <w:sz w:val="18"/>
          <w:szCs w:val="18"/>
          <w:shd w:val="pct15" w:color="auto" w:fill="FFFFFF"/>
        </w:rPr>
        <w:t xml:space="preserve"> inputfile </w:t>
      </w:r>
      <w:r w:rsidRPr="0064399A">
        <w:rPr>
          <w:rFonts w:hint="eastAsia"/>
          <w:sz w:val="18"/>
          <w:szCs w:val="18"/>
          <w:shd w:val="pct15" w:color="auto" w:fill="FFFFFF"/>
        </w:rPr>
        <w:t>和</w:t>
      </w:r>
      <w:r w:rsidRPr="0064399A">
        <w:rPr>
          <w:rFonts w:hint="eastAsia"/>
          <w:sz w:val="18"/>
          <w:szCs w:val="18"/>
          <w:shd w:val="pct15" w:color="auto" w:fill="FFFFFF"/>
        </w:rPr>
        <w:t xml:space="preserve"> outputfile </w:t>
      </w:r>
      <w:r w:rsidRPr="0064399A">
        <w:rPr>
          <w:rFonts w:hint="eastAsia"/>
          <w:sz w:val="18"/>
          <w:szCs w:val="18"/>
          <w:shd w:val="pct15" w:color="auto" w:fill="FFFFFF"/>
        </w:rPr>
        <w:t>路径。</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参数：</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config_path (str): </w:t>
      </w:r>
      <w:r w:rsidRPr="0064399A">
        <w:rPr>
          <w:rFonts w:hint="eastAsia"/>
          <w:sz w:val="18"/>
          <w:szCs w:val="18"/>
          <w:shd w:val="pct15" w:color="auto" w:fill="FFFFFF"/>
        </w:rPr>
        <w:t>配置文件路径，默认是</w:t>
      </w:r>
      <w:r w:rsidRPr="0064399A">
        <w:rPr>
          <w:rFonts w:hint="eastAsia"/>
          <w:sz w:val="18"/>
          <w:szCs w:val="18"/>
          <w:shd w:val="pct15" w:color="auto" w:fill="FFFFFF"/>
        </w:rPr>
        <w:t xml:space="preserve"> 'excel2csv.ini'</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返回：</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(inputfile, outputfile) </w:t>
      </w:r>
      <w:r w:rsidRPr="0064399A">
        <w:rPr>
          <w:rFonts w:hint="eastAsia"/>
          <w:sz w:val="18"/>
          <w:szCs w:val="18"/>
          <w:shd w:val="pct15" w:color="auto" w:fill="FFFFFF"/>
        </w:rPr>
        <w:t>元组</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异常处理：</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r w:rsidRPr="0064399A">
        <w:rPr>
          <w:rFonts w:hint="eastAsia"/>
          <w:sz w:val="18"/>
          <w:szCs w:val="18"/>
          <w:shd w:val="pct15" w:color="auto" w:fill="FFFFFF"/>
        </w:rPr>
        <w:t>如果配置文件不存在或字段读取失败，程序会打印错误并退出</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config = configparser.ConfigParser()</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abs_path = os.path.abspath(config_path)</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1. </w:t>
      </w:r>
      <w:r w:rsidRPr="0064399A">
        <w:rPr>
          <w:rFonts w:hint="eastAsia"/>
          <w:sz w:val="18"/>
          <w:szCs w:val="18"/>
          <w:shd w:val="pct15" w:color="auto" w:fill="FFFFFF"/>
        </w:rPr>
        <w:t>检查配置文件是否存在</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if not os.path.exists(config_path):</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sys.stderr.write(f"\n❌ </w:t>
      </w:r>
      <w:r w:rsidRPr="0064399A">
        <w:rPr>
          <w:rFonts w:hint="eastAsia"/>
          <w:sz w:val="18"/>
          <w:szCs w:val="18"/>
          <w:shd w:val="pct15" w:color="auto" w:fill="FFFFFF"/>
        </w:rPr>
        <w:t>没有找到配置文件：</w:t>
      </w:r>
      <w:r w:rsidRPr="0064399A">
        <w:rPr>
          <w:sz w:val="18"/>
          <w:szCs w:val="18"/>
          <w:shd w:val="pct15" w:color="auto" w:fill="FFFFFF"/>
        </w:rPr>
        <w:t>{abs_path}\n")</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sys.stderr.flush()  # </w:t>
      </w:r>
      <w:r w:rsidRPr="0064399A">
        <w:rPr>
          <w:rFonts w:hint="eastAsia"/>
          <w:sz w:val="18"/>
          <w:szCs w:val="18"/>
          <w:shd w:val="pct15" w:color="auto" w:fill="FFFFFF"/>
        </w:rPr>
        <w:t>确保立即输出到终端</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sys.exit(1)</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try:</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2. </w:t>
      </w:r>
      <w:r w:rsidRPr="0064399A">
        <w:rPr>
          <w:rFonts w:hint="eastAsia"/>
          <w:sz w:val="18"/>
          <w:szCs w:val="18"/>
          <w:shd w:val="pct15" w:color="auto" w:fill="FFFFFF"/>
        </w:rPr>
        <w:t>读取配置内容</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config.read(config_path, encoding='utf-8')</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inputfile = config.get('IOFile', 'input_file').strip()</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outputfile = config.get('IOFile', 'output_file').strip()</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selectedfields = config.get('ExtractItems', 'selected_fields').strip()</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return inputfile, outputfile, selectedfields</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except Exception as 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sys.stderr.write(f"\n❌ </w:t>
      </w:r>
      <w:r w:rsidRPr="0064399A">
        <w:rPr>
          <w:rFonts w:hint="eastAsia"/>
          <w:sz w:val="18"/>
          <w:szCs w:val="18"/>
          <w:shd w:val="pct15" w:color="auto" w:fill="FFFFFF"/>
        </w:rPr>
        <w:t>配置文件读取失败：</w:t>
      </w:r>
      <w:r w:rsidRPr="0064399A">
        <w:rPr>
          <w:sz w:val="18"/>
          <w:szCs w:val="18"/>
          <w:shd w:val="pct15" w:color="auto" w:fill="FFFFFF"/>
        </w:rPr>
        <w:t>{e}\n")</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sys.stderr.flush()</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sys.exit(1)</w:t>
      </w:r>
      <w:r w:rsidRPr="0064399A">
        <w:rPr>
          <w:sz w:val="18"/>
          <w:szCs w:val="18"/>
          <w:shd w:val="pct15" w:color="auto" w:fill="FFFFFF"/>
        </w:rPr>
        <w:tab/>
      </w:r>
    </w:p>
    <w:bookmarkEnd w:id="17"/>
    <w:p w:rsidR="0064399A" w:rsidRPr="0064399A" w:rsidRDefault="0064399A" w:rsidP="0064399A">
      <w:pPr>
        <w:ind w:firstLine="180"/>
        <w:rPr>
          <w:sz w:val="18"/>
          <w:szCs w:val="18"/>
          <w:shd w:val="pct15" w:color="auto" w:fill="FFFFFF"/>
        </w:rPr>
      </w:pPr>
      <w:r w:rsidRPr="0064399A">
        <w:rPr>
          <w:sz w:val="18"/>
          <w:szCs w:val="18"/>
          <w:shd w:val="pct15" w:color="auto" w:fill="FFFFFF"/>
        </w:rPr>
        <w:tab/>
      </w:r>
      <w:r w:rsidRPr="0064399A">
        <w:rPr>
          <w:sz w:val="18"/>
          <w:szCs w:val="18"/>
          <w:shd w:val="pct15" w:color="auto" w:fill="FFFFFF"/>
        </w:rPr>
        <w:tab/>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 main</w:t>
      </w:r>
      <w:r w:rsidRPr="0064399A">
        <w:rPr>
          <w:rFonts w:hint="eastAsia"/>
          <w:sz w:val="18"/>
          <w:szCs w:val="18"/>
          <w:shd w:val="pct15" w:color="auto" w:fill="FFFFFF"/>
        </w:rPr>
        <w:t>函数</w:t>
      </w:r>
      <w:r w:rsidRPr="0064399A">
        <w:rPr>
          <w:rFonts w:hint="eastAsia"/>
          <w:sz w:val="18"/>
          <w:szCs w:val="18"/>
          <w:shd w:val="pct15" w:color="auto" w:fill="FFFFFF"/>
        </w:rPr>
        <w:t xml:space="preserve"> ========== #</w:t>
      </w:r>
    </w:p>
    <w:p w:rsidR="0064399A" w:rsidRPr="0064399A" w:rsidRDefault="0064399A" w:rsidP="0064399A">
      <w:pPr>
        <w:ind w:firstLine="180"/>
        <w:rPr>
          <w:sz w:val="18"/>
          <w:szCs w:val="18"/>
          <w:shd w:val="pct15" w:color="auto" w:fill="FFFFFF"/>
        </w:rPr>
      </w:pPr>
      <w:r w:rsidRPr="0064399A">
        <w:rPr>
          <w:sz w:val="18"/>
          <w:szCs w:val="18"/>
          <w:shd w:val="pct15" w:color="auto" w:fill="FFFFFF"/>
        </w:rPr>
        <w:t>def process_main_func(input_file, output_file, selected_fields):</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print(f"\n&gt;&gt; process_main_func(....)\n")</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ext = os.path.splitext(input_file)[1].lower()</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if ext == ".csv":</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源文件是</w:t>
      </w:r>
      <w:r w:rsidRPr="0064399A">
        <w:rPr>
          <w:rFonts w:hint="eastAsia"/>
          <w:sz w:val="18"/>
          <w:szCs w:val="18"/>
          <w:shd w:val="pct15" w:color="auto" w:fill="FFFFFF"/>
        </w:rPr>
        <w:t>csv</w:t>
      </w:r>
      <w:r w:rsidRPr="0064399A">
        <w:rPr>
          <w:rFonts w:hint="eastAsia"/>
          <w:sz w:val="18"/>
          <w:szCs w:val="18"/>
          <w:shd w:val="pct15" w:color="auto" w:fill="FFFFFF"/>
        </w:rPr>
        <w:t>格式：</w:t>
      </w:r>
      <w:r w:rsidRPr="0064399A">
        <w:rPr>
          <w:rFonts w:hint="eastAsia"/>
          <w:sz w:val="18"/>
          <w:szCs w:val="18"/>
          <w:shd w:val="pct15" w:color="auto" w:fill="FFFFFF"/>
        </w:rPr>
        <w:t>{ext}")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df_raw = pd.read_csv(input_file)  </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df_raw = pd.read_csv(input_file)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w:t>
      </w:r>
      <w:bookmarkStart w:id="18" w:name="OLE_LINK166"/>
      <w:r w:rsidRPr="0064399A">
        <w:rPr>
          <w:rFonts w:hint="eastAsia"/>
          <w:sz w:val="18"/>
          <w:szCs w:val="18"/>
          <w:shd w:val="pct15" w:color="auto" w:fill="FFFFFF"/>
        </w:rPr>
        <w:t xml:space="preserve">       print(f"\n{'='*40} </w:t>
      </w:r>
      <w:r w:rsidRPr="0064399A">
        <w:rPr>
          <w:rFonts w:hint="eastAsia"/>
          <w:sz w:val="18"/>
          <w:szCs w:val="18"/>
          <w:shd w:val="pct15" w:color="auto" w:fill="FFFFFF"/>
        </w:rPr>
        <w:t>输入文件分析</w:t>
      </w:r>
      <w:r w:rsidRPr="0064399A">
        <w:rPr>
          <w:rFonts w:hint="eastAsia"/>
          <w:sz w:val="18"/>
          <w:szCs w:val="18"/>
          <w:shd w:val="pct15" w:color="auto" w:fill="FFFFFF"/>
        </w:rPr>
        <w:t xml:space="preserve"> {'='*40}")</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输入文件路径：</w:t>
      </w:r>
      <w:r w:rsidRPr="0064399A">
        <w:rPr>
          <w:rFonts w:hint="eastAsia"/>
          <w:sz w:val="18"/>
          <w:szCs w:val="18"/>
          <w:shd w:val="pct15" w:color="auto" w:fill="FFFFFF"/>
        </w:rPr>
        <w:t>{input_file}")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w:t>
      </w:r>
      <w:r w:rsidRPr="0064399A">
        <w:rPr>
          <w:rFonts w:hint="eastAsia"/>
          <w:sz w:val="18"/>
          <w:szCs w:val="18"/>
          <w:shd w:val="pct15" w:color="auto" w:fill="FFFFFF"/>
        </w:rPr>
        <w:t>输入文件列结构</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总列数：</w:t>
      </w:r>
      <w:r w:rsidRPr="0064399A">
        <w:rPr>
          <w:rFonts w:hint="eastAsia"/>
          <w:sz w:val="18"/>
          <w:szCs w:val="18"/>
          <w:shd w:val="pct15" w:color="auto" w:fill="FFFFFF"/>
        </w:rPr>
        <w:t>{len(df_raw.columns)}")</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列名称：</w:t>
      </w:r>
      <w:r w:rsidRPr="0064399A">
        <w:rPr>
          <w:rFonts w:hint="eastAsia"/>
          <w:sz w:val="18"/>
          <w:szCs w:val="18"/>
          <w:shd w:val="pct15" w:color="auto" w:fill="FFFFFF"/>
        </w:rPr>
        <w:t>{', '.join(df_raw.columns)}")</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clean_df = df_raw.dropna(how='all')</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print(f"\n[</w:t>
      </w:r>
      <w:r w:rsidRPr="0064399A">
        <w:rPr>
          <w:rFonts w:hint="eastAsia"/>
          <w:sz w:val="18"/>
          <w:szCs w:val="18"/>
          <w:shd w:val="pct15" w:color="auto" w:fill="FFFFFF"/>
        </w:rPr>
        <w:t>输入文件记录统计</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记录：</w:t>
      </w:r>
      <w:r w:rsidRPr="0064399A">
        <w:rPr>
          <w:rFonts w:hint="eastAsia"/>
          <w:sz w:val="18"/>
          <w:szCs w:val="18"/>
          <w:shd w:val="pct15" w:color="auto" w:fill="FFFFFF"/>
        </w:rPr>
        <w:t>{len(df_raw)}")</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lastRenderedPageBreak/>
        <w:t xml:space="preserve">        print(f"\n[</w:t>
      </w:r>
      <w:r w:rsidRPr="0064399A">
        <w:rPr>
          <w:rFonts w:hint="eastAsia"/>
          <w:sz w:val="18"/>
          <w:szCs w:val="18"/>
          <w:shd w:val="pct15" w:color="auto" w:fill="FFFFFF"/>
        </w:rPr>
        <w:t>输入文件前</w:t>
      </w:r>
      <w:r w:rsidRPr="0064399A">
        <w:rPr>
          <w:rFonts w:hint="eastAsia"/>
          <w:sz w:val="18"/>
          <w:szCs w:val="18"/>
          <w:shd w:val="pct15" w:color="auto" w:fill="FFFFFF"/>
        </w:rPr>
        <w:t>5</w:t>
      </w:r>
      <w:r w:rsidRPr="0064399A">
        <w:rPr>
          <w:rFonts w:hint="eastAsia"/>
          <w:sz w:val="18"/>
          <w:szCs w:val="18"/>
          <w:shd w:val="pct15" w:color="auto" w:fill="FFFFFF"/>
        </w:rPr>
        <w:t>行数据</w:t>
      </w:r>
      <w:r w:rsidRPr="0064399A">
        <w:rPr>
          <w:rFonts w:hint="eastAsia"/>
          <w:sz w:val="18"/>
          <w:szCs w:val="18"/>
          <w:shd w:val="pct15" w:color="auto" w:fill="FFFFFF"/>
        </w:rPr>
        <w: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print(df_raw.head().to_string(index=False))</w:t>
      </w:r>
    </w:p>
    <w:bookmarkEnd w:id="18"/>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elif ext in [".xlsx", ".xls"]:</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源文件是</w:t>
      </w:r>
      <w:r w:rsidRPr="0064399A">
        <w:rPr>
          <w:rFonts w:hint="eastAsia"/>
          <w:sz w:val="18"/>
          <w:szCs w:val="18"/>
          <w:shd w:val="pct15" w:color="auto" w:fill="FFFFFF"/>
        </w:rPr>
        <w:t>excel</w:t>
      </w:r>
      <w:r w:rsidRPr="0064399A">
        <w:rPr>
          <w:rFonts w:hint="eastAsia"/>
          <w:sz w:val="18"/>
          <w:szCs w:val="18"/>
          <w:shd w:val="pct15" w:color="auto" w:fill="FFFFFF"/>
        </w:rPr>
        <w:t>格式：</w:t>
      </w:r>
      <w:r w:rsidRPr="0064399A">
        <w:rPr>
          <w:rFonts w:hint="eastAsia"/>
          <w:sz w:val="18"/>
          <w:szCs w:val="18"/>
          <w:shd w:val="pct15" w:color="auto" w:fill="FFFFFF"/>
        </w:rPr>
        <w:t>{ext}")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df_raw = excel_to_csv_func(input_file=input_file)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else: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print(f"</w:t>
      </w:r>
      <w:r w:rsidRPr="0064399A">
        <w:rPr>
          <w:rFonts w:ascii="DejaVu Sans Mono" w:hAnsi="DejaVu Sans Mono" w:cs="DejaVu Sans Mono"/>
          <w:sz w:val="18"/>
          <w:szCs w:val="18"/>
          <w:shd w:val="pct15" w:color="auto" w:fill="FFFFFF"/>
        </w:rPr>
        <w:t>⚠</w:t>
      </w:r>
      <w:r w:rsidRPr="0064399A">
        <w:rPr>
          <w:sz w:val="18"/>
          <w:szCs w:val="18"/>
          <w:shd w:val="pct15" w:color="auto" w:fill="FFFFFF"/>
        </w:rPr>
        <w:t xml:space="preserve">️ </w:t>
      </w:r>
      <w:r w:rsidRPr="0064399A">
        <w:rPr>
          <w:rFonts w:hint="eastAsia"/>
          <w:sz w:val="18"/>
          <w:szCs w:val="18"/>
          <w:shd w:val="pct15" w:color="auto" w:fill="FFFFFF"/>
        </w:rPr>
        <w:t>不支持的文件格式：</w:t>
      </w:r>
      <w:r w:rsidRPr="0064399A">
        <w:rPr>
          <w:sz w:val="18"/>
          <w:szCs w:val="18"/>
          <w:shd w:val="pct15" w:color="auto" w:fill="FFFFFF"/>
        </w:rPr>
        <w:t>{ext}")</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sys.exit(1)</w:t>
      </w:r>
    </w:p>
    <w:p w:rsidR="0064399A" w:rsidRPr="0064399A" w:rsidRDefault="0064399A" w:rsidP="0064399A">
      <w:pPr>
        <w:ind w:firstLine="180"/>
        <w:rPr>
          <w:sz w:val="18"/>
          <w:szCs w:val="18"/>
          <w:shd w:val="pct15" w:color="auto" w:fill="FFFFFF"/>
        </w:rPr>
      </w:pP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if not df_raw.empty:</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try:</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df_extract = extract_data_func(df_raw=df_raw, output_file=output_file, selected_fields=selected_fields)</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if not df_extract.empty:</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df_result = clean_all_disks_func(df_extract, output_file)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else: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sys.stderr.write("\n❌ </w:t>
      </w:r>
      <w:r w:rsidRPr="0064399A">
        <w:rPr>
          <w:rFonts w:hint="eastAsia"/>
          <w:sz w:val="18"/>
          <w:szCs w:val="18"/>
          <w:shd w:val="pct15" w:color="auto" w:fill="FFFFFF"/>
        </w:rPr>
        <w:t>错误：字段抽取结果为空，无法执行清洗</w:t>
      </w:r>
      <w:r w:rsidRPr="0064399A">
        <w:rPr>
          <w:sz w:val="18"/>
          <w:szCs w:val="18"/>
          <w:shd w:val="pct15" w:color="auto" w:fill="FFFFFF"/>
        </w:rPr>
        <w:t>\n")</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except Exception as 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sys.stderr.write(f"\n❌ </w:t>
      </w:r>
      <w:r w:rsidRPr="0064399A">
        <w:rPr>
          <w:rFonts w:hint="eastAsia"/>
          <w:sz w:val="18"/>
          <w:szCs w:val="18"/>
          <w:shd w:val="pct15" w:color="auto" w:fill="FFFFFF"/>
        </w:rPr>
        <w:t>关键错误：</w:t>
      </w:r>
      <w:r w:rsidRPr="0064399A">
        <w:rPr>
          <w:sz w:val="18"/>
          <w:szCs w:val="18"/>
          <w:shd w:val="pct15" w:color="auto" w:fill="FFFFFF"/>
        </w:rPr>
        <w:t>{str(e)}\n")</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sys.exit(1)</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else:</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sys.stderr.write("\n❌ </w:t>
      </w:r>
      <w:r w:rsidRPr="0064399A">
        <w:rPr>
          <w:rFonts w:hint="eastAsia"/>
          <w:sz w:val="18"/>
          <w:szCs w:val="18"/>
          <w:shd w:val="pct15" w:color="auto" w:fill="FFFFFF"/>
        </w:rPr>
        <w:t>错误：原始数据为空或读取失败</w:t>
      </w:r>
      <w:r w:rsidRPr="0064399A">
        <w:rPr>
          <w:sz w:val="18"/>
          <w:szCs w:val="18"/>
          <w:shd w:val="pct15" w:color="auto" w:fill="FFFFFF"/>
        </w:rPr>
        <w:t>\n")</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sys.exit(1)</w:t>
      </w:r>
    </w:p>
    <w:p w:rsidR="0064399A" w:rsidRPr="0064399A" w:rsidRDefault="0064399A" w:rsidP="0064399A">
      <w:pPr>
        <w:ind w:firstLine="180"/>
        <w:rPr>
          <w:sz w:val="18"/>
          <w:szCs w:val="18"/>
          <w:shd w:val="pct15" w:color="auto" w:fill="FFFFFF"/>
        </w:rPr>
      </w:pP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w:t>
      </w:r>
      <w:r w:rsidRPr="0064399A">
        <w:rPr>
          <w:rFonts w:hint="eastAsia"/>
          <w:sz w:val="18"/>
          <w:szCs w:val="18"/>
          <w:shd w:val="pct15" w:color="auto" w:fill="FFFFFF"/>
        </w:rPr>
        <w:t>主入口</w:t>
      </w:r>
      <w:r w:rsidRPr="0064399A">
        <w:rPr>
          <w:rFonts w:hint="eastAsia"/>
          <w:sz w:val="18"/>
          <w:szCs w:val="18"/>
          <w:shd w:val="pct15" w:color="auto" w:fill="FFFFFF"/>
        </w:rPr>
        <w:t xml:space="preserve"> ==========</w:t>
      </w:r>
    </w:p>
    <w:p w:rsidR="0064399A" w:rsidRPr="0064399A" w:rsidRDefault="0064399A" w:rsidP="0064399A">
      <w:pPr>
        <w:ind w:firstLine="180"/>
        <w:rPr>
          <w:sz w:val="18"/>
          <w:szCs w:val="18"/>
          <w:shd w:val="pct15" w:color="auto" w:fill="FFFFFF"/>
        </w:rPr>
      </w:pPr>
      <w:r w:rsidRPr="0064399A">
        <w:rPr>
          <w:sz w:val="18"/>
          <w:szCs w:val="18"/>
          <w:shd w:val="pct15" w:color="auto" w:fill="FFFFFF"/>
        </w:rPr>
        <w:t>if __name__ == "__main__":</w:t>
      </w:r>
    </w:p>
    <w:p w:rsidR="0064399A" w:rsidRPr="0064399A" w:rsidRDefault="0064399A" w:rsidP="0064399A">
      <w:pPr>
        <w:ind w:firstLine="180"/>
        <w:rPr>
          <w:sz w:val="18"/>
          <w:szCs w:val="18"/>
          <w:shd w:val="pct15" w:color="auto" w:fill="FFFFFF"/>
        </w:rPr>
      </w:pPr>
      <w:bookmarkStart w:id="19" w:name="OLE_LINK120"/>
      <w:bookmarkStart w:id="20" w:name="OLE_LINK121"/>
      <w:r w:rsidRPr="0064399A">
        <w:rPr>
          <w:sz w:val="18"/>
          <w:szCs w:val="18"/>
          <w:shd w:val="pct15" w:color="auto" w:fill="FFFFFF"/>
        </w:rPr>
        <w:t xml:space="preserve">    input_file, output_file, selected_fields = load_config_func()</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print(f"\n✅ </w:t>
      </w:r>
      <w:r w:rsidRPr="0064399A">
        <w:rPr>
          <w:rFonts w:hint="eastAsia"/>
          <w:sz w:val="18"/>
          <w:szCs w:val="18"/>
          <w:shd w:val="pct15" w:color="auto" w:fill="FFFFFF"/>
        </w:rPr>
        <w:t>读取配置成功：</w:t>
      </w:r>
      <w:r w:rsidRPr="0064399A">
        <w:rPr>
          <w:sz w:val="18"/>
          <w:szCs w:val="18"/>
          <w:shd w:val="pct15" w:color="auto" w:fill="FFFFFF"/>
        </w:rPr>
        <w:t>")</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输入文件：</w:t>
      </w:r>
      <w:r w:rsidRPr="0064399A">
        <w:rPr>
          <w:rFonts w:hint="eastAsia"/>
          <w:sz w:val="18"/>
          <w:szCs w:val="18"/>
          <w:shd w:val="pct15" w:color="auto" w:fill="FFFFFF"/>
        </w:rPr>
        <w:t>{input_file}")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输出文件：</w:t>
      </w:r>
      <w:r w:rsidRPr="0064399A">
        <w:rPr>
          <w:rFonts w:hint="eastAsia"/>
          <w:sz w:val="18"/>
          <w:szCs w:val="18"/>
          <w:shd w:val="pct15" w:color="auto" w:fill="FFFFFF"/>
        </w:rPr>
        <w:t>{output_file}")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print(f"</w:t>
      </w:r>
      <w:r w:rsidRPr="0064399A">
        <w:rPr>
          <w:rFonts w:hint="eastAsia"/>
          <w:sz w:val="18"/>
          <w:szCs w:val="18"/>
          <w:shd w:val="pct15" w:color="auto" w:fill="FFFFFF"/>
        </w:rPr>
        <w:t>选择</w:t>
      </w:r>
      <w:r w:rsidRPr="0064399A">
        <w:rPr>
          <w:rFonts w:hint="eastAsia"/>
          <w:sz w:val="18"/>
          <w:szCs w:val="18"/>
          <w:shd w:val="pct15" w:color="auto" w:fill="FFFFFF"/>
        </w:rPr>
        <w:t>csv</w:t>
      </w:r>
      <w:r w:rsidRPr="0064399A">
        <w:rPr>
          <w:rFonts w:hint="eastAsia"/>
          <w:sz w:val="18"/>
          <w:szCs w:val="18"/>
          <w:shd w:val="pct15" w:color="auto" w:fill="FFFFFF"/>
        </w:rPr>
        <w:t>文件数据项：</w:t>
      </w:r>
      <w:r w:rsidRPr="0064399A">
        <w:rPr>
          <w:rFonts w:hint="eastAsia"/>
          <w:sz w:val="18"/>
          <w:szCs w:val="18"/>
          <w:shd w:val="pct15" w:color="auto" w:fill="FFFFFF"/>
        </w:rPr>
        <w:t>{selected_fields}")</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w:t>
      </w:r>
      <w:bookmarkStart w:id="21" w:name="OLE_LINK155"/>
      <w:bookmarkStart w:id="22" w:name="OLE_LINK158"/>
      <w:r w:rsidRPr="0064399A">
        <w:rPr>
          <w:sz w:val="18"/>
          <w:szCs w:val="18"/>
          <w:shd w:val="pct15" w:color="auto" w:fill="FFFFFF"/>
        </w:rPr>
        <w:t>selected_fields = [f.strip() for f in selected_fields.split(',')]</w:t>
      </w:r>
    </w:p>
    <w:bookmarkEnd w:id="19"/>
    <w:bookmarkEnd w:id="20"/>
    <w:bookmarkEnd w:id="21"/>
    <w:bookmarkEnd w:id="22"/>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 xml:space="preserve">    # </w:t>
      </w:r>
      <w:r w:rsidRPr="0064399A">
        <w:rPr>
          <w:rFonts w:hint="eastAsia"/>
          <w:sz w:val="18"/>
          <w:szCs w:val="18"/>
          <w:shd w:val="pct15" w:color="auto" w:fill="FFFFFF"/>
        </w:rPr>
        <w:t>调用</w:t>
      </w:r>
      <w:r w:rsidRPr="0064399A">
        <w:rPr>
          <w:rFonts w:hint="eastAsia"/>
          <w:sz w:val="18"/>
          <w:szCs w:val="18"/>
          <w:shd w:val="pct15" w:color="auto" w:fill="FFFFFF"/>
        </w:rPr>
        <w:t>main</w:t>
      </w:r>
      <w:r w:rsidRPr="0064399A">
        <w:rPr>
          <w:rFonts w:hint="eastAsia"/>
          <w:sz w:val="18"/>
          <w:szCs w:val="18"/>
          <w:shd w:val="pct15" w:color="auto" w:fill="FFFFFF"/>
        </w:rPr>
        <w:t>函数。</w:t>
      </w:r>
    </w:p>
    <w:p w:rsidR="0064399A" w:rsidRPr="0064399A" w:rsidRDefault="0064399A" w:rsidP="0064399A">
      <w:pPr>
        <w:ind w:firstLine="180"/>
        <w:rPr>
          <w:sz w:val="18"/>
          <w:szCs w:val="18"/>
          <w:shd w:val="pct15" w:color="auto" w:fill="FFFFFF"/>
        </w:rPr>
      </w:pPr>
      <w:r w:rsidRPr="0064399A">
        <w:rPr>
          <w:sz w:val="18"/>
          <w:szCs w:val="18"/>
          <w:shd w:val="pct15" w:color="auto" w:fill="FFFFFF"/>
        </w:rPr>
        <w:t xml:space="preserve">    process_main_func(input_file, output_file, selected_fields)</w:t>
      </w:r>
    </w:p>
    <w:p w:rsidR="005F2823" w:rsidRDefault="005F2823" w:rsidP="009E0364">
      <w:pPr>
        <w:pStyle w:val="5"/>
      </w:pPr>
      <w:bookmarkStart w:id="23" w:name="OLE_LINK84"/>
      <w:bookmarkStart w:id="24" w:name="OLE_LINK85"/>
      <w:r>
        <w:rPr>
          <w:rFonts w:hint="eastAsia"/>
        </w:rPr>
        <w:t>ChatGPT</w:t>
      </w:r>
      <w:r w:rsidR="00D56BF4">
        <w:rPr>
          <w:rFonts w:hint="eastAsia"/>
        </w:rPr>
        <w:t>评价</w:t>
      </w:r>
    </w:p>
    <w:p w:rsidR="005F2823" w:rsidRDefault="005F2823" w:rsidP="005F2823">
      <w:pPr>
        <w:ind w:firstLine="210"/>
      </w:pPr>
      <w:r>
        <w:rPr>
          <w:rFonts w:hint="eastAsia"/>
        </w:rPr>
        <w:t>你的</w:t>
      </w:r>
      <w:r>
        <w:rPr>
          <w:rFonts w:hint="eastAsia"/>
        </w:rPr>
        <w:t xml:space="preserve"> datapreproc.py </w:t>
      </w:r>
      <w:r>
        <w:rPr>
          <w:rFonts w:hint="eastAsia"/>
        </w:rPr>
        <w:t>程序整体结构</w:t>
      </w:r>
      <w:r>
        <w:rPr>
          <w:rFonts w:hint="eastAsia"/>
        </w:rPr>
        <w:t>**</w:t>
      </w:r>
      <w:r>
        <w:rPr>
          <w:rFonts w:hint="eastAsia"/>
        </w:rPr>
        <w:t>非常出色，模块分工明确，功能清晰可读，是一个高质量的“数据样本预处理管道”。</w:t>
      </w:r>
      <w:r>
        <w:rPr>
          <w:rFonts w:hint="eastAsia"/>
        </w:rPr>
        <w:t>**</w:t>
      </w:r>
      <w:r>
        <w:rPr>
          <w:rFonts w:hint="eastAsia"/>
        </w:rPr>
        <w:t>我将从以下角度做出详细点评与建议：</w:t>
      </w:r>
    </w:p>
    <w:p w:rsidR="005F2823" w:rsidRDefault="005F2823" w:rsidP="005F2823">
      <w:pPr>
        <w:ind w:firstLine="210"/>
      </w:pPr>
      <w:r>
        <w:t xml:space="preserve">✅ </w:t>
      </w:r>
      <w:r>
        <w:rPr>
          <w:rFonts w:hint="eastAsia"/>
        </w:rPr>
        <w:t>程序优点总结</w:t>
      </w:r>
    </w:p>
    <w:p w:rsidR="005F2823" w:rsidRDefault="005F2823" w:rsidP="005F2823">
      <w:pPr>
        <w:ind w:firstLine="210"/>
      </w:pPr>
      <w:r>
        <w:rPr>
          <w:rFonts w:hint="eastAsia"/>
        </w:rPr>
        <w:t xml:space="preserve">1. </w:t>
      </w:r>
      <w:r>
        <w:rPr>
          <w:rFonts w:hint="eastAsia"/>
        </w:rPr>
        <w:t>结构设计优良</w:t>
      </w:r>
    </w:p>
    <w:p w:rsidR="005F2823" w:rsidRDefault="005F2823" w:rsidP="005F2823">
      <w:pPr>
        <w:ind w:firstLine="210"/>
      </w:pPr>
      <w:r>
        <w:rPr>
          <w:rFonts w:hint="eastAsia"/>
        </w:rPr>
        <w:t>模块清晰，函数职责单一：如</w:t>
      </w:r>
      <w:r>
        <w:rPr>
          <w:rFonts w:hint="eastAsia"/>
        </w:rPr>
        <w:t xml:space="preserve"> excel_to_csv_func</w:t>
      </w:r>
      <w:r>
        <w:rPr>
          <w:rFonts w:hint="eastAsia"/>
        </w:rPr>
        <w:t>、</w:t>
      </w:r>
      <w:r>
        <w:rPr>
          <w:rFonts w:hint="eastAsia"/>
        </w:rPr>
        <w:t>extract_data_func</w:t>
      </w:r>
      <w:r>
        <w:rPr>
          <w:rFonts w:hint="eastAsia"/>
        </w:rPr>
        <w:t>、</w:t>
      </w:r>
      <w:r>
        <w:rPr>
          <w:rFonts w:hint="eastAsia"/>
        </w:rPr>
        <w:t xml:space="preserve">clean_one_disk_func </w:t>
      </w:r>
      <w:r>
        <w:rPr>
          <w:rFonts w:hint="eastAsia"/>
        </w:rPr>
        <w:t>等。</w:t>
      </w:r>
    </w:p>
    <w:p w:rsidR="005F2823" w:rsidRDefault="005F2823" w:rsidP="005F2823">
      <w:pPr>
        <w:ind w:firstLine="210"/>
      </w:pPr>
      <w:r>
        <w:rPr>
          <w:rFonts w:hint="eastAsia"/>
        </w:rPr>
        <w:t>主入口与配置读取分离，便于扩展和批处理。</w:t>
      </w:r>
    </w:p>
    <w:p w:rsidR="005F2823" w:rsidRDefault="005F2823" w:rsidP="005F2823">
      <w:pPr>
        <w:ind w:firstLine="210"/>
      </w:pPr>
      <w:r>
        <w:rPr>
          <w:rFonts w:hint="eastAsia"/>
        </w:rPr>
        <w:t>命名规范，函数前均有清晰</w:t>
      </w:r>
      <w:r>
        <w:rPr>
          <w:rFonts w:hint="eastAsia"/>
        </w:rPr>
        <w:t xml:space="preserve"> docstring</w:t>
      </w:r>
      <w:r>
        <w:rPr>
          <w:rFonts w:hint="eastAsia"/>
        </w:rPr>
        <w:t>，适合团队协作或长期维护。</w:t>
      </w:r>
    </w:p>
    <w:p w:rsidR="005F2823" w:rsidRDefault="005F2823" w:rsidP="005F2823">
      <w:pPr>
        <w:ind w:firstLine="210"/>
      </w:pPr>
      <w:r>
        <w:rPr>
          <w:rFonts w:hint="eastAsia"/>
        </w:rPr>
        <w:t xml:space="preserve">2. </w:t>
      </w:r>
      <w:r>
        <w:rPr>
          <w:rFonts w:hint="eastAsia"/>
        </w:rPr>
        <w:t>功能健全</w:t>
      </w:r>
    </w:p>
    <w:p w:rsidR="005F2823" w:rsidRDefault="005F2823" w:rsidP="005F2823">
      <w:pPr>
        <w:ind w:firstLine="210"/>
      </w:pPr>
      <w:r>
        <w:rPr>
          <w:rFonts w:hint="eastAsia"/>
        </w:rPr>
        <w:lastRenderedPageBreak/>
        <w:t>支持多格式输入（</w:t>
      </w:r>
      <w:r>
        <w:rPr>
          <w:rFonts w:hint="eastAsia"/>
        </w:rPr>
        <w:t>.xlsx</w:t>
      </w:r>
      <w:r>
        <w:rPr>
          <w:rFonts w:hint="eastAsia"/>
        </w:rPr>
        <w:t>、</w:t>
      </w:r>
      <w:r>
        <w:rPr>
          <w:rFonts w:hint="eastAsia"/>
        </w:rPr>
        <w:t>.csv</w:t>
      </w:r>
      <w:r>
        <w:rPr>
          <w:rFonts w:hint="eastAsia"/>
        </w:rPr>
        <w:t>）。</w:t>
      </w:r>
    </w:p>
    <w:p w:rsidR="005F2823" w:rsidRDefault="005F2823" w:rsidP="005F2823">
      <w:pPr>
        <w:ind w:firstLine="210"/>
      </w:pPr>
      <w:r>
        <w:rPr>
          <w:rFonts w:hint="eastAsia"/>
        </w:rPr>
        <w:t>数据读取、字段抽取、日期标准化、去重、填补、类型转换等常见预处理步骤都覆盖到了。</w:t>
      </w:r>
    </w:p>
    <w:p w:rsidR="005F2823" w:rsidRDefault="005F2823" w:rsidP="005F2823">
      <w:pPr>
        <w:ind w:firstLine="210"/>
      </w:pPr>
      <w:r>
        <w:rPr>
          <w:rFonts w:hint="eastAsia"/>
        </w:rPr>
        <w:t>输出日志清晰，含“输入分析”“字段验证”“记录统计”等详细报告。</w:t>
      </w:r>
    </w:p>
    <w:p w:rsidR="005F2823" w:rsidRDefault="005F2823" w:rsidP="005F2823">
      <w:pPr>
        <w:ind w:firstLine="210"/>
      </w:pPr>
      <w:r>
        <w:rPr>
          <w:rFonts w:hint="eastAsia"/>
        </w:rPr>
        <w:t xml:space="preserve">3. </w:t>
      </w:r>
      <w:r>
        <w:rPr>
          <w:rFonts w:hint="eastAsia"/>
        </w:rPr>
        <w:t>鲁棒性强</w:t>
      </w:r>
    </w:p>
    <w:p w:rsidR="005F2823" w:rsidRDefault="005F2823" w:rsidP="005F2823">
      <w:pPr>
        <w:ind w:firstLine="210"/>
      </w:pPr>
      <w:r>
        <w:rPr>
          <w:rFonts w:hint="eastAsia"/>
        </w:rPr>
        <w:t>所有关键步骤都加入了异常捕获，能防止程序直接崩溃。</w:t>
      </w:r>
    </w:p>
    <w:p w:rsidR="005F2823" w:rsidRDefault="005F2823" w:rsidP="005F2823">
      <w:pPr>
        <w:ind w:firstLine="210"/>
      </w:pPr>
      <w:r>
        <w:rPr>
          <w:rFonts w:hint="eastAsia"/>
        </w:rPr>
        <w:t>多处使用</w:t>
      </w:r>
      <w:r>
        <w:rPr>
          <w:rFonts w:hint="eastAsia"/>
        </w:rPr>
        <w:t xml:space="preserve"> pd.to_datetime(errors='coerce') </w:t>
      </w:r>
      <w:r>
        <w:rPr>
          <w:rFonts w:hint="eastAsia"/>
        </w:rPr>
        <w:t>和</w:t>
      </w:r>
      <w:r>
        <w:rPr>
          <w:rFonts w:hint="eastAsia"/>
        </w:rPr>
        <w:t xml:space="preserve"> dropna</w:t>
      </w:r>
      <w:r>
        <w:rPr>
          <w:rFonts w:hint="eastAsia"/>
        </w:rPr>
        <w:t>，很好地控制了异常数据。</w:t>
      </w:r>
    </w:p>
    <w:bookmarkEnd w:id="23"/>
    <w:bookmarkEnd w:id="24"/>
    <w:p w:rsidR="0064399A" w:rsidRDefault="0064399A" w:rsidP="009E0364">
      <w:pPr>
        <w:pStyle w:val="4"/>
      </w:pPr>
      <w:r>
        <w:rPr>
          <w:rFonts w:hint="eastAsia"/>
        </w:rPr>
        <w:t>配置文件</w:t>
      </w:r>
    </w:p>
    <w:p w:rsidR="0064399A" w:rsidRDefault="0064399A" w:rsidP="0064399A">
      <w:pPr>
        <w:ind w:firstLine="210"/>
      </w:pPr>
      <w:r>
        <w:rPr>
          <w:rFonts w:hint="eastAsia"/>
        </w:rPr>
        <w:t>配置文件名为：</w:t>
      </w:r>
      <w:r w:rsidRPr="0064399A">
        <w:t>datapreproc.ini</w:t>
      </w:r>
      <w:r>
        <w:t>，文件内容为：</w:t>
      </w:r>
    </w:p>
    <w:p w:rsidR="0064399A" w:rsidRPr="0064399A" w:rsidRDefault="0064399A" w:rsidP="0064399A">
      <w:pPr>
        <w:ind w:firstLine="180"/>
        <w:rPr>
          <w:sz w:val="18"/>
          <w:szCs w:val="18"/>
          <w:shd w:val="pct15" w:color="auto" w:fill="FFFFFF"/>
        </w:rPr>
      </w:pPr>
      <w:r w:rsidRPr="0064399A">
        <w:rPr>
          <w:sz w:val="18"/>
          <w:szCs w:val="18"/>
          <w:shd w:val="pct15" w:color="auto" w:fill="FFFFFF"/>
        </w:rPr>
        <w:t>[IOFile]</w:t>
      </w:r>
    </w:p>
    <w:p w:rsidR="0064399A" w:rsidRPr="0064399A" w:rsidRDefault="0064399A" w:rsidP="0064399A">
      <w:pPr>
        <w:ind w:firstLine="180"/>
        <w:rPr>
          <w:sz w:val="18"/>
          <w:szCs w:val="18"/>
          <w:shd w:val="pct15" w:color="auto" w:fill="FFFFFF"/>
        </w:rPr>
      </w:pPr>
      <w:r w:rsidRPr="0064399A">
        <w:rPr>
          <w:rFonts w:hint="eastAsia"/>
          <w:sz w:val="18"/>
          <w:szCs w:val="18"/>
          <w:shd w:val="pct15" w:color="auto" w:fill="FFFFFF"/>
        </w:rPr>
        <w:t>input_file=data/</w:t>
      </w:r>
      <w:r w:rsidRPr="0064399A">
        <w:rPr>
          <w:rFonts w:hint="eastAsia"/>
          <w:sz w:val="18"/>
          <w:szCs w:val="18"/>
          <w:shd w:val="pct15" w:color="auto" w:fill="FFFFFF"/>
        </w:rPr>
        <w:t>模拟硬盘</w:t>
      </w:r>
      <w:r w:rsidRPr="0064399A">
        <w:rPr>
          <w:rFonts w:hint="eastAsia"/>
          <w:sz w:val="18"/>
          <w:szCs w:val="18"/>
          <w:shd w:val="pct15" w:color="auto" w:fill="FFFFFF"/>
        </w:rPr>
        <w:t>3</w:t>
      </w:r>
      <w:r w:rsidRPr="0064399A">
        <w:rPr>
          <w:rFonts w:hint="eastAsia"/>
          <w:sz w:val="18"/>
          <w:szCs w:val="18"/>
          <w:shd w:val="pct15" w:color="auto" w:fill="FFFFFF"/>
        </w:rPr>
        <w:t>项指标</w:t>
      </w:r>
      <w:r w:rsidRPr="0064399A">
        <w:rPr>
          <w:rFonts w:hint="eastAsia"/>
          <w:sz w:val="18"/>
          <w:szCs w:val="18"/>
          <w:shd w:val="pct15" w:color="auto" w:fill="FFFFFF"/>
        </w:rPr>
        <w:t>-3.xlsx</w:t>
      </w:r>
    </w:p>
    <w:p w:rsidR="0064399A" w:rsidRPr="0064399A" w:rsidRDefault="0064399A" w:rsidP="0064399A">
      <w:pPr>
        <w:ind w:firstLine="180"/>
        <w:rPr>
          <w:sz w:val="18"/>
          <w:szCs w:val="18"/>
          <w:shd w:val="pct15" w:color="auto" w:fill="FFFFFF"/>
        </w:rPr>
      </w:pPr>
      <w:r w:rsidRPr="0064399A">
        <w:rPr>
          <w:sz w:val="18"/>
          <w:szCs w:val="18"/>
          <w:shd w:val="pct15" w:color="auto" w:fill="FFFFFF"/>
        </w:rPr>
        <w:t>output_file=data/excel2csv.csv</w:t>
      </w:r>
    </w:p>
    <w:p w:rsidR="0064399A" w:rsidRPr="0064399A" w:rsidRDefault="0064399A" w:rsidP="0064399A">
      <w:pPr>
        <w:ind w:firstLine="180"/>
        <w:rPr>
          <w:sz w:val="18"/>
          <w:szCs w:val="18"/>
          <w:shd w:val="pct15" w:color="auto" w:fill="FFFFFF"/>
        </w:rPr>
      </w:pPr>
    </w:p>
    <w:p w:rsidR="0064399A" w:rsidRPr="0064399A" w:rsidRDefault="0064399A" w:rsidP="0064399A">
      <w:pPr>
        <w:ind w:firstLine="180"/>
        <w:rPr>
          <w:sz w:val="18"/>
          <w:szCs w:val="18"/>
          <w:shd w:val="pct15" w:color="auto" w:fill="FFFFFF"/>
        </w:rPr>
      </w:pPr>
      <w:r w:rsidRPr="0064399A">
        <w:rPr>
          <w:sz w:val="18"/>
          <w:szCs w:val="18"/>
          <w:shd w:val="pct15" w:color="auto" w:fill="FFFFFF"/>
        </w:rPr>
        <w:t>[ExtractItems]</w:t>
      </w:r>
    </w:p>
    <w:p w:rsidR="0064399A" w:rsidRPr="0064399A" w:rsidRDefault="0064399A" w:rsidP="0064399A">
      <w:pPr>
        <w:ind w:firstLine="180"/>
        <w:rPr>
          <w:sz w:val="18"/>
          <w:szCs w:val="18"/>
          <w:shd w:val="pct15" w:color="auto" w:fill="FFFFFF"/>
        </w:rPr>
      </w:pPr>
      <w:r w:rsidRPr="0064399A">
        <w:rPr>
          <w:sz w:val="18"/>
          <w:szCs w:val="18"/>
          <w:shd w:val="pct15" w:color="auto" w:fill="FFFFFF"/>
        </w:rPr>
        <w:t>selected_fields = hdd_id, date, bad_sectors, remapped_sectors</w:t>
      </w:r>
    </w:p>
    <w:p w:rsidR="006B26F1" w:rsidRDefault="00435F31" w:rsidP="009E0364">
      <w:pPr>
        <w:pStyle w:val="4"/>
      </w:pPr>
      <w:r>
        <w:rPr>
          <w:rFonts w:hint="eastAsia"/>
        </w:rPr>
        <w:t>程序运行</w:t>
      </w:r>
    </w:p>
    <w:p w:rsidR="00435F31" w:rsidRPr="00435F31" w:rsidRDefault="00435F31" w:rsidP="009E0364">
      <w:pPr>
        <w:pStyle w:val="5"/>
      </w:pPr>
      <w:r>
        <w:rPr>
          <w:rFonts w:hint="eastAsia"/>
        </w:rPr>
        <w:t>输入文件</w:t>
      </w:r>
      <w:r>
        <w:rPr>
          <w:rFonts w:hint="eastAsia"/>
        </w:rPr>
        <w:t>.xlsx</w:t>
      </w:r>
    </w:p>
    <w:p w:rsidR="00435F31" w:rsidRDefault="00435F31" w:rsidP="0064399A">
      <w:pPr>
        <w:ind w:firstLine="210"/>
      </w:pPr>
      <w:r>
        <w:rPr>
          <w:rFonts w:hint="eastAsia"/>
        </w:rPr>
        <w:t>输入文件是</w:t>
      </w:r>
      <w:r w:rsidRPr="00435F31">
        <w:rPr>
          <w:rFonts w:hint="eastAsia"/>
        </w:rPr>
        <w:t>data/</w:t>
      </w:r>
      <w:r w:rsidRPr="00435F31">
        <w:rPr>
          <w:rFonts w:hint="eastAsia"/>
        </w:rPr>
        <w:t>模拟硬盘</w:t>
      </w:r>
      <w:r w:rsidRPr="00435F31">
        <w:rPr>
          <w:rFonts w:hint="eastAsia"/>
        </w:rPr>
        <w:t>3</w:t>
      </w:r>
      <w:r w:rsidRPr="00435F31">
        <w:rPr>
          <w:rFonts w:hint="eastAsia"/>
        </w:rPr>
        <w:t>项指标</w:t>
      </w:r>
      <w:r w:rsidRPr="00435F31">
        <w:rPr>
          <w:rFonts w:hint="eastAsia"/>
        </w:rPr>
        <w:t>-3.xlsx</w:t>
      </w:r>
    </w:p>
    <w:p w:rsidR="00435F31" w:rsidRDefault="00435F31" w:rsidP="0064399A">
      <w:pPr>
        <w:ind w:firstLine="210"/>
      </w:pPr>
      <w:r>
        <w:t xml:space="preserve">$ python excel2csv.py </w:t>
      </w:r>
    </w:p>
    <w:p w:rsidR="00435F31" w:rsidRPr="00435F31" w:rsidRDefault="00435F31" w:rsidP="0064399A">
      <w:pPr>
        <w:ind w:firstLine="180"/>
        <w:rPr>
          <w:sz w:val="18"/>
          <w:szCs w:val="18"/>
          <w:shd w:val="pct15" w:color="auto" w:fill="FFFFFF"/>
        </w:rPr>
      </w:pPr>
      <w:r w:rsidRPr="00435F31">
        <w:rPr>
          <w:sz w:val="18"/>
          <w:szCs w:val="18"/>
          <w:shd w:val="pct15" w:color="auto" w:fill="FFFFFF"/>
        </w:rPr>
        <w:t>&gt;&gt; load_config(....)</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w:t>
      </w:r>
      <w:r w:rsidRPr="00435F31">
        <w:rPr>
          <w:rFonts w:hint="eastAsia"/>
          <w:sz w:val="18"/>
          <w:szCs w:val="18"/>
          <w:shd w:val="pct15" w:color="auto" w:fill="FFFFFF"/>
        </w:rPr>
        <w:t>读取配置成功：</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输入文件：</w:t>
      </w:r>
      <w:r w:rsidRPr="00435F31">
        <w:rPr>
          <w:rFonts w:hint="eastAsia"/>
          <w:sz w:val="18"/>
          <w:szCs w:val="18"/>
          <w:shd w:val="pct15" w:color="auto" w:fill="FFFFFF"/>
        </w:rPr>
        <w:t>data/</w:t>
      </w:r>
      <w:r w:rsidRPr="00435F31">
        <w:rPr>
          <w:rFonts w:hint="eastAsia"/>
          <w:sz w:val="18"/>
          <w:szCs w:val="18"/>
          <w:shd w:val="pct15" w:color="auto" w:fill="FFFFFF"/>
        </w:rPr>
        <w:t>模拟硬盘</w:t>
      </w:r>
      <w:r w:rsidRPr="00435F31">
        <w:rPr>
          <w:rFonts w:hint="eastAsia"/>
          <w:sz w:val="18"/>
          <w:szCs w:val="18"/>
          <w:shd w:val="pct15" w:color="auto" w:fill="FFFFFF"/>
        </w:rPr>
        <w:t>3</w:t>
      </w:r>
      <w:r w:rsidRPr="00435F31">
        <w:rPr>
          <w:rFonts w:hint="eastAsia"/>
          <w:sz w:val="18"/>
          <w:szCs w:val="18"/>
          <w:shd w:val="pct15" w:color="auto" w:fill="FFFFFF"/>
        </w:rPr>
        <w:t>项指标</w:t>
      </w:r>
      <w:r w:rsidRPr="00435F31">
        <w:rPr>
          <w:rFonts w:hint="eastAsia"/>
          <w:sz w:val="18"/>
          <w:szCs w:val="18"/>
          <w:shd w:val="pct15" w:color="auto" w:fill="FFFFFF"/>
        </w:rPr>
        <w:t>-3.xlsx</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输出文件：</w:t>
      </w:r>
      <w:r w:rsidRPr="00435F31">
        <w:rPr>
          <w:rFonts w:hint="eastAsia"/>
          <w:sz w:val="18"/>
          <w:szCs w:val="18"/>
          <w:shd w:val="pct15" w:color="auto" w:fill="FFFFFF"/>
        </w:rPr>
        <w:t>data/excel2csv.csv</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选择</w:t>
      </w:r>
      <w:r w:rsidRPr="00435F31">
        <w:rPr>
          <w:rFonts w:hint="eastAsia"/>
          <w:sz w:val="18"/>
          <w:szCs w:val="18"/>
          <w:shd w:val="pct15" w:color="auto" w:fill="FFFFFF"/>
        </w:rPr>
        <w:t>csv</w:t>
      </w:r>
      <w:r w:rsidRPr="00435F31">
        <w:rPr>
          <w:rFonts w:hint="eastAsia"/>
          <w:sz w:val="18"/>
          <w:szCs w:val="18"/>
          <w:shd w:val="pct15" w:color="auto" w:fill="FFFFFF"/>
        </w:rPr>
        <w:t>文件数据项：</w:t>
      </w:r>
      <w:r w:rsidRPr="00435F31">
        <w:rPr>
          <w:rFonts w:hint="eastAsia"/>
          <w:sz w:val="18"/>
          <w:szCs w:val="18"/>
          <w:shd w:val="pct15" w:color="auto" w:fill="FFFFFF"/>
        </w:rPr>
        <w:t>hdd_id, date, bad_sectors, remapped_sectors</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sz w:val="18"/>
          <w:szCs w:val="18"/>
          <w:shd w:val="pct15" w:color="auto" w:fill="FFFFFF"/>
        </w:rPr>
        <w:t>&gt;&gt; process_main_func(....)</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源文件是</w:t>
      </w:r>
      <w:r w:rsidRPr="00435F31">
        <w:rPr>
          <w:rFonts w:hint="eastAsia"/>
          <w:sz w:val="18"/>
          <w:szCs w:val="18"/>
          <w:shd w:val="pct15" w:color="auto" w:fill="FFFFFF"/>
        </w:rPr>
        <w:t>excel</w:t>
      </w:r>
      <w:r w:rsidRPr="00435F31">
        <w:rPr>
          <w:rFonts w:hint="eastAsia"/>
          <w:sz w:val="18"/>
          <w:szCs w:val="18"/>
          <w:shd w:val="pct15" w:color="auto" w:fill="FFFFFF"/>
        </w:rPr>
        <w:t>格式：</w:t>
      </w:r>
      <w:r w:rsidRPr="00435F31">
        <w:rPr>
          <w:rFonts w:hint="eastAsia"/>
          <w:sz w:val="18"/>
          <w:szCs w:val="18"/>
          <w:shd w:val="pct15" w:color="auto" w:fill="FFFFFF"/>
        </w:rPr>
        <w:t>.xlsx</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sz w:val="18"/>
          <w:szCs w:val="18"/>
          <w:shd w:val="pct15" w:color="auto" w:fill="FFFFFF"/>
        </w:rPr>
        <w:t>&gt;&gt; excel_to_csv_func(...)</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w:t>
      </w:r>
      <w:r w:rsidRPr="00435F31">
        <w:rPr>
          <w:rFonts w:hint="eastAsia"/>
          <w:sz w:val="18"/>
          <w:szCs w:val="18"/>
          <w:shd w:val="pct15" w:color="auto" w:fill="FFFFFF"/>
        </w:rPr>
        <w:t>输入文件分析</w:t>
      </w:r>
      <w:r w:rsidRPr="00435F31">
        <w:rPr>
          <w:rFonts w:hint="eastAsia"/>
          <w:sz w:val="18"/>
          <w:szCs w:val="18"/>
          <w:shd w:val="pct15" w:color="auto" w:fill="FFFFFF"/>
        </w:rPr>
        <w:t xml:space="preserve"> ========================================</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输入文件路径：</w:t>
      </w:r>
      <w:r w:rsidRPr="00435F31">
        <w:rPr>
          <w:rFonts w:hint="eastAsia"/>
          <w:sz w:val="18"/>
          <w:szCs w:val="18"/>
          <w:shd w:val="pct15" w:color="auto" w:fill="FFFFFF"/>
        </w:rPr>
        <w:t>/home/ubuntu/h2o/data/</w:t>
      </w:r>
      <w:r w:rsidRPr="00435F31">
        <w:rPr>
          <w:rFonts w:hint="eastAsia"/>
          <w:sz w:val="18"/>
          <w:szCs w:val="18"/>
          <w:shd w:val="pct15" w:color="auto" w:fill="FFFFFF"/>
        </w:rPr>
        <w:t>模拟硬盘</w:t>
      </w:r>
      <w:r w:rsidRPr="00435F31">
        <w:rPr>
          <w:rFonts w:hint="eastAsia"/>
          <w:sz w:val="18"/>
          <w:szCs w:val="18"/>
          <w:shd w:val="pct15" w:color="auto" w:fill="FFFFFF"/>
        </w:rPr>
        <w:t>3</w:t>
      </w:r>
      <w:r w:rsidRPr="00435F31">
        <w:rPr>
          <w:rFonts w:hint="eastAsia"/>
          <w:sz w:val="18"/>
          <w:szCs w:val="18"/>
          <w:shd w:val="pct15" w:color="auto" w:fill="FFFFFF"/>
        </w:rPr>
        <w:t>项指标</w:t>
      </w:r>
      <w:r w:rsidRPr="00435F31">
        <w:rPr>
          <w:rFonts w:hint="eastAsia"/>
          <w:sz w:val="18"/>
          <w:szCs w:val="18"/>
          <w:shd w:val="pct15" w:color="auto" w:fill="FFFFFF"/>
        </w:rPr>
        <w:t>-3.xlsx</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输入文件列结构</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总列数：</w:t>
      </w:r>
      <w:r w:rsidRPr="00435F31">
        <w:rPr>
          <w:rFonts w:hint="eastAsia"/>
          <w:sz w:val="18"/>
          <w:szCs w:val="18"/>
          <w:shd w:val="pct15" w:color="auto" w:fill="FFFFFF"/>
        </w:rPr>
        <w:t>5</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列名称：</w:t>
      </w:r>
      <w:r w:rsidRPr="00435F31">
        <w:rPr>
          <w:rFonts w:hint="eastAsia"/>
          <w:sz w:val="18"/>
          <w:szCs w:val="18"/>
          <w:shd w:val="pct15" w:color="auto" w:fill="FFFFFF"/>
        </w:rPr>
        <w:t>hdd_id, date, bad_sectors, wear_percentage, remapped_sectors</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输入文件记录统计</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总记录数：</w:t>
      </w:r>
      <w:r w:rsidRPr="00435F31">
        <w:rPr>
          <w:rFonts w:hint="eastAsia"/>
          <w:sz w:val="18"/>
          <w:szCs w:val="18"/>
          <w:shd w:val="pct15" w:color="auto" w:fill="FFFFFF"/>
        </w:rPr>
        <w:t>33</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空行检测：</w:t>
      </w:r>
      <w:r w:rsidRPr="00435F31">
        <w:rPr>
          <w:rFonts w:hint="eastAsia"/>
          <w:sz w:val="18"/>
          <w:szCs w:val="18"/>
          <w:shd w:val="pct15" w:color="auto" w:fill="FFFFFF"/>
        </w:rPr>
        <w:t>0</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列数据类型</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sz w:val="18"/>
          <w:szCs w:val="18"/>
          <w:shd w:val="pct15" w:color="auto" w:fill="FFFFFF"/>
        </w:rPr>
        <w:t>hdd_id              object</w:t>
      </w:r>
    </w:p>
    <w:p w:rsidR="00435F31" w:rsidRPr="00435F31" w:rsidRDefault="00435F31" w:rsidP="0064399A">
      <w:pPr>
        <w:ind w:firstLine="180"/>
        <w:rPr>
          <w:sz w:val="18"/>
          <w:szCs w:val="18"/>
          <w:shd w:val="pct15" w:color="auto" w:fill="FFFFFF"/>
        </w:rPr>
      </w:pPr>
      <w:r w:rsidRPr="00435F31">
        <w:rPr>
          <w:sz w:val="18"/>
          <w:szCs w:val="18"/>
          <w:shd w:val="pct15" w:color="auto" w:fill="FFFFFF"/>
        </w:rPr>
        <w:t>date                object</w:t>
      </w:r>
    </w:p>
    <w:p w:rsidR="00435F31" w:rsidRPr="00435F31" w:rsidRDefault="00435F31" w:rsidP="0064399A">
      <w:pPr>
        <w:ind w:firstLine="180"/>
        <w:rPr>
          <w:sz w:val="18"/>
          <w:szCs w:val="18"/>
          <w:shd w:val="pct15" w:color="auto" w:fill="FFFFFF"/>
        </w:rPr>
      </w:pPr>
      <w:r w:rsidRPr="00435F31">
        <w:rPr>
          <w:sz w:val="18"/>
          <w:szCs w:val="18"/>
          <w:shd w:val="pct15" w:color="auto" w:fill="FFFFFF"/>
        </w:rPr>
        <w:t>bad_sectors         object</w:t>
      </w:r>
    </w:p>
    <w:p w:rsidR="00435F31" w:rsidRPr="00435F31" w:rsidRDefault="00435F31" w:rsidP="0064399A">
      <w:pPr>
        <w:ind w:firstLine="180"/>
        <w:rPr>
          <w:sz w:val="18"/>
          <w:szCs w:val="18"/>
          <w:shd w:val="pct15" w:color="auto" w:fill="FFFFFF"/>
        </w:rPr>
      </w:pPr>
      <w:r w:rsidRPr="00435F31">
        <w:rPr>
          <w:sz w:val="18"/>
          <w:szCs w:val="18"/>
          <w:shd w:val="pct15" w:color="auto" w:fill="FFFFFF"/>
        </w:rPr>
        <w:t>wear_percentage     object</w:t>
      </w:r>
    </w:p>
    <w:p w:rsidR="00435F31" w:rsidRPr="00435F31" w:rsidRDefault="00435F31" w:rsidP="0064399A">
      <w:pPr>
        <w:ind w:firstLine="180"/>
        <w:rPr>
          <w:sz w:val="18"/>
          <w:szCs w:val="18"/>
          <w:shd w:val="pct15" w:color="auto" w:fill="FFFFFF"/>
        </w:rPr>
      </w:pPr>
      <w:r w:rsidRPr="00435F31">
        <w:rPr>
          <w:sz w:val="18"/>
          <w:szCs w:val="18"/>
          <w:shd w:val="pct15" w:color="auto" w:fill="FFFFFF"/>
        </w:rPr>
        <w:t>remapped_sectors    object</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sz w:val="18"/>
          <w:szCs w:val="18"/>
          <w:shd w:val="pct15" w:color="auto" w:fill="FFFFFF"/>
        </w:rPr>
        <w:t>&gt;&gt; sort_func(...)</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文件硬盘</w:t>
      </w:r>
      <w:r w:rsidRPr="00435F31">
        <w:rPr>
          <w:rFonts w:hint="eastAsia"/>
          <w:sz w:val="18"/>
          <w:szCs w:val="18"/>
          <w:shd w:val="pct15" w:color="auto" w:fill="FFFFFF"/>
        </w:rPr>
        <w:t>ID+</w:t>
      </w:r>
      <w:r w:rsidRPr="00435F31">
        <w:rPr>
          <w:rFonts w:hint="eastAsia"/>
          <w:sz w:val="18"/>
          <w:szCs w:val="18"/>
          <w:shd w:val="pct15" w:color="auto" w:fill="FFFFFF"/>
        </w:rPr>
        <w:t>时间排序处理</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输入文件前</w:t>
      </w:r>
      <w:r w:rsidRPr="00435F31">
        <w:rPr>
          <w:rFonts w:hint="eastAsia"/>
          <w:sz w:val="18"/>
          <w:szCs w:val="18"/>
          <w:shd w:val="pct15" w:color="auto" w:fill="FFFFFF"/>
        </w:rPr>
        <w:t>5</w:t>
      </w:r>
      <w:r w:rsidRPr="00435F31">
        <w:rPr>
          <w:rFonts w:hint="eastAsia"/>
          <w:sz w:val="18"/>
          <w:szCs w:val="18"/>
          <w:shd w:val="pct15" w:color="auto" w:fill="FFFFFF"/>
        </w:rPr>
        <w:t>行数据</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sz w:val="18"/>
          <w:szCs w:val="18"/>
          <w:shd w:val="pct15" w:color="auto" w:fill="FFFFFF"/>
        </w:rPr>
        <w:t>hdd_id       date bad_sectors wear_percentage remapped_sectors</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2022-01-01           5               8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2022-01-01           5               8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2022-01-02           5               8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2022-01-05           5               8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2022-01-06           5               8                0</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sz w:val="18"/>
          <w:szCs w:val="18"/>
          <w:shd w:val="pct15" w:color="auto" w:fill="FFFFFF"/>
        </w:rPr>
        <w:t>&gt;&gt; extract_data_func(...)</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w:t>
      </w:r>
      <w:r w:rsidRPr="00435F31">
        <w:rPr>
          <w:rFonts w:hint="eastAsia"/>
          <w:sz w:val="18"/>
          <w:szCs w:val="18"/>
          <w:shd w:val="pct15" w:color="auto" w:fill="FFFFFF"/>
        </w:rPr>
        <w:t>生成文件验证</w:t>
      </w:r>
      <w:r w:rsidRPr="00435F31">
        <w:rPr>
          <w:rFonts w:hint="eastAsia"/>
          <w:sz w:val="18"/>
          <w:szCs w:val="18"/>
          <w:shd w:val="pct15" w:color="auto" w:fill="FFFFFF"/>
        </w:rPr>
        <w:t xml:space="preserve"> ========================================</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输出文件路径：</w:t>
      </w:r>
      <w:r w:rsidRPr="00435F31">
        <w:rPr>
          <w:rFonts w:hint="eastAsia"/>
          <w:sz w:val="18"/>
          <w:szCs w:val="18"/>
          <w:shd w:val="pct15" w:color="auto" w:fill="FFFFFF"/>
        </w:rPr>
        <w:t>/home/ubuntu/h2o/data/excel2csv.csv</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输出文件列结构</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总列数：</w:t>
      </w:r>
      <w:r w:rsidRPr="00435F31">
        <w:rPr>
          <w:rFonts w:hint="eastAsia"/>
          <w:sz w:val="18"/>
          <w:szCs w:val="18"/>
          <w:shd w:val="pct15" w:color="auto" w:fill="FFFFFF"/>
        </w:rPr>
        <w:t>4</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列名称：</w:t>
      </w:r>
      <w:r w:rsidRPr="00435F31">
        <w:rPr>
          <w:rFonts w:hint="eastAsia"/>
          <w:sz w:val="18"/>
          <w:szCs w:val="18"/>
          <w:shd w:val="pct15" w:color="auto" w:fill="FFFFFF"/>
        </w:rPr>
        <w:t>hdd_id, date, bad_sectors, remapped_sectors</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输出文件记录统计</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有效转换记录：</w:t>
      </w:r>
      <w:r w:rsidRPr="00435F31">
        <w:rPr>
          <w:rFonts w:hint="eastAsia"/>
          <w:sz w:val="18"/>
          <w:szCs w:val="18"/>
          <w:shd w:val="pct15" w:color="auto" w:fill="FFFFFF"/>
        </w:rPr>
        <w:t>33</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数据完整性：</w:t>
      </w:r>
      <w:r w:rsidRPr="00435F31">
        <w:rPr>
          <w:rFonts w:hint="eastAsia"/>
          <w:sz w:val="18"/>
          <w:szCs w:val="18"/>
          <w:shd w:val="pct15" w:color="auto" w:fill="FFFFFF"/>
        </w:rPr>
        <w:t>100.00%</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输出文件前</w:t>
      </w:r>
      <w:r w:rsidRPr="00435F31">
        <w:rPr>
          <w:rFonts w:hint="eastAsia"/>
          <w:sz w:val="18"/>
          <w:szCs w:val="18"/>
          <w:shd w:val="pct15" w:color="auto" w:fill="FFFFFF"/>
        </w:rPr>
        <w:t>5</w:t>
      </w:r>
      <w:r w:rsidRPr="00435F31">
        <w:rPr>
          <w:rFonts w:hint="eastAsia"/>
          <w:sz w:val="18"/>
          <w:szCs w:val="18"/>
          <w:shd w:val="pct15" w:color="auto" w:fill="FFFFFF"/>
        </w:rPr>
        <w:t>行数据</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hdd_id       date  bad_sectors  remapped_sectors</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2022-01-01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2022-01-01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2022-01-02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2022-01-05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2022-01-06            5                 0</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sz w:val="18"/>
          <w:szCs w:val="18"/>
          <w:shd w:val="pct15" w:color="auto" w:fill="FFFFFF"/>
        </w:rPr>
        <w:t>&gt;&gt; clean_all_disks_func(...)</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sz w:val="18"/>
          <w:szCs w:val="18"/>
          <w:shd w:val="pct15" w:color="auto" w:fill="FFFFFF"/>
        </w:rPr>
        <w:t>&gt;&gt; clean_one_disk_func(...)</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w:t>
      </w:r>
      <w:r w:rsidRPr="00435F31">
        <w:rPr>
          <w:rFonts w:hint="eastAsia"/>
          <w:sz w:val="18"/>
          <w:szCs w:val="18"/>
          <w:shd w:val="pct15" w:color="auto" w:fill="FFFFFF"/>
        </w:rPr>
        <w:t>清洗文件：去重与补全</w:t>
      </w:r>
      <w:r w:rsidRPr="00435F31">
        <w:rPr>
          <w:rFonts w:hint="eastAsia"/>
          <w:sz w:val="18"/>
          <w:szCs w:val="18"/>
          <w:shd w:val="pct15" w:color="auto" w:fill="FFFFFF"/>
        </w:rPr>
        <w:t xml:space="preserve"> ==============================</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w:t>
      </w:r>
      <w:r w:rsidRPr="00435F31">
        <w:rPr>
          <w:rFonts w:hint="eastAsia"/>
          <w:sz w:val="18"/>
          <w:szCs w:val="18"/>
          <w:shd w:val="pct15" w:color="auto" w:fill="FFFFFF"/>
        </w:rPr>
        <w:t>去重记录</w:t>
      </w:r>
      <w:r w:rsidRPr="00435F31">
        <w:rPr>
          <w:rFonts w:hint="eastAsia"/>
          <w:sz w:val="18"/>
          <w:szCs w:val="18"/>
          <w:shd w:val="pct15" w:color="auto" w:fill="FFFFFF"/>
        </w:rPr>
        <w:t xml:space="preserve">] </w:t>
      </w:r>
      <w:r w:rsidRPr="00435F31">
        <w:rPr>
          <w:rFonts w:hint="eastAsia"/>
          <w:sz w:val="18"/>
          <w:szCs w:val="18"/>
          <w:shd w:val="pct15" w:color="auto" w:fill="FFFFFF"/>
        </w:rPr>
        <w:t>硬盘</w:t>
      </w:r>
      <w:r w:rsidRPr="00435F31">
        <w:rPr>
          <w:rFonts w:hint="eastAsia"/>
          <w:sz w:val="18"/>
          <w:szCs w:val="18"/>
          <w:shd w:val="pct15" w:color="auto" w:fill="FFFFFF"/>
        </w:rPr>
        <w:t xml:space="preserve"> 1 </w:t>
      </w:r>
      <w:r w:rsidRPr="00435F31">
        <w:rPr>
          <w:rFonts w:hint="eastAsia"/>
          <w:sz w:val="18"/>
          <w:szCs w:val="18"/>
          <w:shd w:val="pct15" w:color="auto" w:fill="FFFFFF"/>
        </w:rPr>
        <w:t>存在重复日期</w:t>
      </w:r>
      <w:r w:rsidRPr="00435F31">
        <w:rPr>
          <w:rFonts w:hint="eastAsia"/>
          <w:sz w:val="18"/>
          <w:szCs w:val="18"/>
          <w:shd w:val="pct15" w:color="auto" w:fill="FFFFFF"/>
        </w:rPr>
        <w:t xml:space="preserve"> 2 </w:t>
      </w:r>
      <w:r w:rsidRPr="00435F31">
        <w:rPr>
          <w:rFonts w:hint="eastAsia"/>
          <w:sz w:val="18"/>
          <w:szCs w:val="18"/>
          <w:shd w:val="pct15" w:color="auto" w:fill="FFFFFF"/>
        </w:rPr>
        <w:t>个：</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 </w:t>
      </w:r>
      <w:r w:rsidRPr="00435F31">
        <w:rPr>
          <w:rFonts w:hint="eastAsia"/>
          <w:sz w:val="18"/>
          <w:szCs w:val="18"/>
          <w:shd w:val="pct15" w:color="auto" w:fill="FFFFFF"/>
        </w:rPr>
        <w:t>日期</w:t>
      </w:r>
      <w:r w:rsidRPr="00435F31">
        <w:rPr>
          <w:rFonts w:hint="eastAsia"/>
          <w:sz w:val="18"/>
          <w:szCs w:val="18"/>
          <w:shd w:val="pct15" w:color="auto" w:fill="FFFFFF"/>
        </w:rPr>
        <w:t xml:space="preserve"> 2022-01-01 00:00:00 </w:t>
      </w:r>
      <w:r w:rsidRPr="00435F31">
        <w:rPr>
          <w:rFonts w:hint="eastAsia"/>
          <w:sz w:val="18"/>
          <w:szCs w:val="18"/>
          <w:shd w:val="pct15" w:color="auto" w:fill="FFFFFF"/>
        </w:rPr>
        <w:t>有</w:t>
      </w:r>
      <w:r w:rsidRPr="00435F31">
        <w:rPr>
          <w:rFonts w:hint="eastAsia"/>
          <w:sz w:val="18"/>
          <w:szCs w:val="18"/>
          <w:shd w:val="pct15" w:color="auto" w:fill="FFFFFF"/>
        </w:rPr>
        <w:t xml:space="preserve"> 2 </w:t>
      </w:r>
      <w:r w:rsidRPr="00435F31">
        <w:rPr>
          <w:rFonts w:hint="eastAsia"/>
          <w:sz w:val="18"/>
          <w:szCs w:val="18"/>
          <w:shd w:val="pct15" w:color="auto" w:fill="FFFFFF"/>
        </w:rPr>
        <w:t>条记录，保留最后一条，丢弃</w:t>
      </w:r>
      <w:r w:rsidRPr="00435F31">
        <w:rPr>
          <w:rFonts w:hint="eastAsia"/>
          <w:sz w:val="18"/>
          <w:szCs w:val="18"/>
          <w:shd w:val="pct15" w:color="auto" w:fill="FFFFFF"/>
        </w:rPr>
        <w:t xml:space="preserve"> 1 </w:t>
      </w:r>
      <w:r w:rsidRPr="00435F31">
        <w:rPr>
          <w:rFonts w:hint="eastAsia"/>
          <w:sz w:val="18"/>
          <w:szCs w:val="18"/>
          <w:shd w:val="pct15" w:color="auto" w:fill="FFFFFF"/>
        </w:rPr>
        <w:t>条</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 </w:t>
      </w:r>
      <w:r w:rsidRPr="00435F31">
        <w:rPr>
          <w:rFonts w:hint="eastAsia"/>
          <w:sz w:val="18"/>
          <w:szCs w:val="18"/>
          <w:shd w:val="pct15" w:color="auto" w:fill="FFFFFF"/>
        </w:rPr>
        <w:t>日期</w:t>
      </w:r>
      <w:r w:rsidRPr="00435F31">
        <w:rPr>
          <w:rFonts w:hint="eastAsia"/>
          <w:sz w:val="18"/>
          <w:szCs w:val="18"/>
          <w:shd w:val="pct15" w:color="auto" w:fill="FFFFFF"/>
        </w:rPr>
        <w:t xml:space="preserve"> 2022-01-13 00:00:00 </w:t>
      </w:r>
      <w:r w:rsidRPr="00435F31">
        <w:rPr>
          <w:rFonts w:hint="eastAsia"/>
          <w:sz w:val="18"/>
          <w:szCs w:val="18"/>
          <w:shd w:val="pct15" w:color="auto" w:fill="FFFFFF"/>
        </w:rPr>
        <w:t>有</w:t>
      </w:r>
      <w:r w:rsidRPr="00435F31">
        <w:rPr>
          <w:rFonts w:hint="eastAsia"/>
          <w:sz w:val="18"/>
          <w:szCs w:val="18"/>
          <w:shd w:val="pct15" w:color="auto" w:fill="FFFFFF"/>
        </w:rPr>
        <w:t xml:space="preserve"> 2 </w:t>
      </w:r>
      <w:r w:rsidRPr="00435F31">
        <w:rPr>
          <w:rFonts w:hint="eastAsia"/>
          <w:sz w:val="18"/>
          <w:szCs w:val="18"/>
          <w:shd w:val="pct15" w:color="auto" w:fill="FFFFFF"/>
        </w:rPr>
        <w:t>条记录，保留最后一条，丢弃</w:t>
      </w:r>
      <w:r w:rsidRPr="00435F31">
        <w:rPr>
          <w:rFonts w:hint="eastAsia"/>
          <w:sz w:val="18"/>
          <w:szCs w:val="18"/>
          <w:shd w:val="pct15" w:color="auto" w:fill="FFFFFF"/>
        </w:rPr>
        <w:t xml:space="preserve"> 1 </w:t>
      </w:r>
      <w:r w:rsidRPr="00435F31">
        <w:rPr>
          <w:rFonts w:hint="eastAsia"/>
          <w:sz w:val="18"/>
          <w:szCs w:val="18"/>
          <w:shd w:val="pct15" w:color="auto" w:fill="FFFFFF"/>
        </w:rPr>
        <w:t>条</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w:t>
      </w:r>
      <w:r w:rsidRPr="00435F31">
        <w:rPr>
          <w:rFonts w:hint="eastAsia"/>
          <w:sz w:val="18"/>
          <w:szCs w:val="18"/>
          <w:shd w:val="pct15" w:color="auto" w:fill="FFFFFF"/>
        </w:rPr>
        <w:t>补全记录</w:t>
      </w:r>
      <w:r w:rsidRPr="00435F31">
        <w:rPr>
          <w:rFonts w:hint="eastAsia"/>
          <w:sz w:val="18"/>
          <w:szCs w:val="18"/>
          <w:shd w:val="pct15" w:color="auto" w:fill="FFFFFF"/>
        </w:rPr>
        <w:t xml:space="preserve">] </w:t>
      </w:r>
      <w:r w:rsidRPr="00435F31">
        <w:rPr>
          <w:rFonts w:hint="eastAsia"/>
          <w:sz w:val="18"/>
          <w:szCs w:val="18"/>
          <w:shd w:val="pct15" w:color="auto" w:fill="FFFFFF"/>
        </w:rPr>
        <w:t>硬盘</w:t>
      </w:r>
      <w:r w:rsidRPr="00435F31">
        <w:rPr>
          <w:rFonts w:hint="eastAsia"/>
          <w:sz w:val="18"/>
          <w:szCs w:val="18"/>
          <w:shd w:val="pct15" w:color="auto" w:fill="FFFFFF"/>
        </w:rPr>
        <w:t xml:space="preserve"> 1 </w:t>
      </w:r>
      <w:r w:rsidRPr="00435F31">
        <w:rPr>
          <w:rFonts w:hint="eastAsia"/>
          <w:sz w:val="18"/>
          <w:szCs w:val="18"/>
          <w:shd w:val="pct15" w:color="auto" w:fill="FFFFFF"/>
        </w:rPr>
        <w:t>补全缺失日期</w:t>
      </w:r>
      <w:r w:rsidRPr="00435F31">
        <w:rPr>
          <w:rFonts w:hint="eastAsia"/>
          <w:sz w:val="18"/>
          <w:szCs w:val="18"/>
          <w:shd w:val="pct15" w:color="auto" w:fill="FFFFFF"/>
        </w:rPr>
        <w:t xml:space="preserve"> 2 </w:t>
      </w:r>
      <w:r w:rsidRPr="00435F31">
        <w:rPr>
          <w:rFonts w:hint="eastAsia"/>
          <w:sz w:val="18"/>
          <w:szCs w:val="18"/>
          <w:shd w:val="pct15" w:color="auto" w:fill="FFFFFF"/>
        </w:rPr>
        <w:t>个：</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 </w:t>
      </w:r>
      <w:r w:rsidRPr="00435F31">
        <w:rPr>
          <w:rFonts w:hint="eastAsia"/>
          <w:sz w:val="18"/>
          <w:szCs w:val="18"/>
          <w:shd w:val="pct15" w:color="auto" w:fill="FFFFFF"/>
        </w:rPr>
        <w:t>补全日期：</w:t>
      </w:r>
      <w:r w:rsidRPr="00435F31">
        <w:rPr>
          <w:rFonts w:hint="eastAsia"/>
          <w:sz w:val="18"/>
          <w:szCs w:val="18"/>
          <w:shd w:val="pct15" w:color="auto" w:fill="FFFFFF"/>
        </w:rPr>
        <w:t>2022-01-03</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 </w:t>
      </w:r>
      <w:r w:rsidRPr="00435F31">
        <w:rPr>
          <w:rFonts w:hint="eastAsia"/>
          <w:sz w:val="18"/>
          <w:szCs w:val="18"/>
          <w:shd w:val="pct15" w:color="auto" w:fill="FFFFFF"/>
        </w:rPr>
        <w:t>补全日期：</w:t>
      </w:r>
      <w:r w:rsidRPr="00435F31">
        <w:rPr>
          <w:rFonts w:hint="eastAsia"/>
          <w:sz w:val="18"/>
          <w:szCs w:val="18"/>
          <w:shd w:val="pct15" w:color="auto" w:fill="FFFFFF"/>
        </w:rPr>
        <w:t>2022-01-04</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w:t>
      </w:r>
      <w:r w:rsidRPr="00435F31">
        <w:rPr>
          <w:rFonts w:hint="eastAsia"/>
          <w:sz w:val="18"/>
          <w:szCs w:val="18"/>
          <w:shd w:val="pct15" w:color="auto" w:fill="FFFFFF"/>
        </w:rPr>
        <w:t>清洗文件验证</w:t>
      </w:r>
      <w:r w:rsidRPr="00435F31">
        <w:rPr>
          <w:rFonts w:hint="eastAsia"/>
          <w:sz w:val="18"/>
          <w:szCs w:val="18"/>
          <w:shd w:val="pct15" w:color="auto" w:fill="FFFFFF"/>
        </w:rPr>
        <w:t xml:space="preserve"> ========================================</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输出文件路径：</w:t>
      </w:r>
      <w:r w:rsidRPr="00435F31">
        <w:rPr>
          <w:rFonts w:hint="eastAsia"/>
          <w:sz w:val="18"/>
          <w:szCs w:val="18"/>
          <w:shd w:val="pct15" w:color="auto" w:fill="FFFFFF"/>
        </w:rPr>
        <w:t>/home/ubuntu/h2o/data/excel2csv.csv</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输出文件列结构</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总列数：</w:t>
      </w:r>
      <w:r w:rsidRPr="00435F31">
        <w:rPr>
          <w:rFonts w:hint="eastAsia"/>
          <w:sz w:val="18"/>
          <w:szCs w:val="18"/>
          <w:shd w:val="pct15" w:color="auto" w:fill="FFFFFF"/>
        </w:rPr>
        <w:t>4</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列名称：</w:t>
      </w:r>
      <w:r w:rsidRPr="00435F31">
        <w:rPr>
          <w:rFonts w:hint="eastAsia"/>
          <w:sz w:val="18"/>
          <w:szCs w:val="18"/>
          <w:shd w:val="pct15" w:color="auto" w:fill="FFFFFF"/>
        </w:rPr>
        <w:t>hdd_id, date, bad_sectors, remapped_sectors</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输出文件记录统计</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有效转换记录：</w:t>
      </w:r>
      <w:r w:rsidRPr="00435F31">
        <w:rPr>
          <w:rFonts w:hint="eastAsia"/>
          <w:sz w:val="18"/>
          <w:szCs w:val="18"/>
          <w:shd w:val="pct15" w:color="auto" w:fill="FFFFFF"/>
        </w:rPr>
        <w:t>33</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数据完整性：</w:t>
      </w:r>
      <w:r w:rsidRPr="00435F31">
        <w:rPr>
          <w:rFonts w:hint="eastAsia"/>
          <w:sz w:val="18"/>
          <w:szCs w:val="18"/>
          <w:shd w:val="pct15" w:color="auto" w:fill="FFFFFF"/>
        </w:rPr>
        <w:t>100.00%</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输出文件前</w:t>
      </w:r>
      <w:r w:rsidRPr="00435F31">
        <w:rPr>
          <w:rFonts w:hint="eastAsia"/>
          <w:sz w:val="18"/>
          <w:szCs w:val="18"/>
          <w:shd w:val="pct15" w:color="auto" w:fill="FFFFFF"/>
        </w:rPr>
        <w:t>5</w:t>
      </w:r>
      <w:r w:rsidRPr="00435F31">
        <w:rPr>
          <w:rFonts w:hint="eastAsia"/>
          <w:sz w:val="18"/>
          <w:szCs w:val="18"/>
          <w:shd w:val="pct15" w:color="auto" w:fill="FFFFFF"/>
        </w:rPr>
        <w:t>行数据</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hdd_id       date  bad_sectors  remapped_sectors</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2022-01-01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2022-01-02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2022-01-03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2022-01-04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2022-01-05            5                 0</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清洗后数据保存至：</w:t>
      </w:r>
      <w:r w:rsidRPr="00435F31">
        <w:rPr>
          <w:rFonts w:hint="eastAsia"/>
          <w:sz w:val="18"/>
          <w:szCs w:val="18"/>
          <w:shd w:val="pct15" w:color="auto" w:fill="FFFFFF"/>
        </w:rPr>
        <w:t>data/excel2csv.csv</w:t>
      </w:r>
    </w:p>
    <w:p w:rsidR="00435F31" w:rsidRPr="00435F31" w:rsidRDefault="00435F31" w:rsidP="009E0364">
      <w:pPr>
        <w:pStyle w:val="5"/>
      </w:pPr>
      <w:r>
        <w:rPr>
          <w:rFonts w:hint="eastAsia"/>
        </w:rPr>
        <w:t>输入文件</w:t>
      </w:r>
      <w:r>
        <w:rPr>
          <w:rFonts w:hint="eastAsia"/>
        </w:rPr>
        <w:t>.csv</w:t>
      </w:r>
    </w:p>
    <w:p w:rsidR="00435F31" w:rsidRPr="00435F31" w:rsidRDefault="00435F31" w:rsidP="0064399A">
      <w:pPr>
        <w:ind w:firstLine="210"/>
      </w:pPr>
      <w:r>
        <w:rPr>
          <w:rFonts w:hint="eastAsia"/>
        </w:rPr>
        <w:t>输入文件是</w:t>
      </w:r>
      <w:r w:rsidRPr="00435F31">
        <w:rPr>
          <w:rFonts w:hint="eastAsia"/>
        </w:rPr>
        <w:t>data/</w:t>
      </w:r>
      <w:r w:rsidRPr="00435F31">
        <w:rPr>
          <w:rFonts w:hint="eastAsia"/>
        </w:rPr>
        <w:t>模拟硬盘</w:t>
      </w:r>
      <w:r w:rsidRPr="00435F31">
        <w:rPr>
          <w:rFonts w:hint="eastAsia"/>
        </w:rPr>
        <w:t>3</w:t>
      </w:r>
      <w:r w:rsidRPr="00435F31">
        <w:rPr>
          <w:rFonts w:hint="eastAsia"/>
        </w:rPr>
        <w:t>项指标</w:t>
      </w:r>
      <w:r w:rsidRPr="00435F31">
        <w:rPr>
          <w:rFonts w:hint="eastAsia"/>
        </w:rPr>
        <w:t>.csv</w:t>
      </w:r>
    </w:p>
    <w:p w:rsidR="00435F31" w:rsidRDefault="00435F31" w:rsidP="0064399A">
      <w:pPr>
        <w:ind w:firstLine="210"/>
      </w:pPr>
      <w:r>
        <w:t xml:space="preserve">$ python excel2csv.py </w:t>
      </w:r>
    </w:p>
    <w:p w:rsidR="00435F31" w:rsidRPr="00435F31" w:rsidRDefault="00435F31" w:rsidP="0064399A">
      <w:pPr>
        <w:ind w:firstLine="180"/>
        <w:rPr>
          <w:sz w:val="18"/>
          <w:szCs w:val="18"/>
          <w:shd w:val="pct15" w:color="auto" w:fill="FFFFFF"/>
        </w:rPr>
      </w:pPr>
      <w:r w:rsidRPr="00435F31">
        <w:rPr>
          <w:sz w:val="18"/>
          <w:szCs w:val="18"/>
          <w:shd w:val="pct15" w:color="auto" w:fill="FFFFFF"/>
        </w:rPr>
        <w:t>&gt;&gt; load_config(....)</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w:t>
      </w:r>
      <w:r w:rsidRPr="00435F31">
        <w:rPr>
          <w:rFonts w:hint="eastAsia"/>
          <w:sz w:val="18"/>
          <w:szCs w:val="18"/>
          <w:shd w:val="pct15" w:color="auto" w:fill="FFFFFF"/>
        </w:rPr>
        <w:t>读取配置成功：</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输入文件：</w:t>
      </w:r>
      <w:r w:rsidRPr="00435F31">
        <w:rPr>
          <w:rFonts w:hint="eastAsia"/>
          <w:sz w:val="18"/>
          <w:szCs w:val="18"/>
          <w:shd w:val="pct15" w:color="auto" w:fill="FFFFFF"/>
        </w:rPr>
        <w:t>data/</w:t>
      </w:r>
      <w:r w:rsidRPr="00435F31">
        <w:rPr>
          <w:rFonts w:hint="eastAsia"/>
          <w:sz w:val="18"/>
          <w:szCs w:val="18"/>
          <w:shd w:val="pct15" w:color="auto" w:fill="FFFFFF"/>
        </w:rPr>
        <w:t>模拟硬盘</w:t>
      </w:r>
      <w:r w:rsidRPr="00435F31">
        <w:rPr>
          <w:rFonts w:hint="eastAsia"/>
          <w:sz w:val="18"/>
          <w:szCs w:val="18"/>
          <w:shd w:val="pct15" w:color="auto" w:fill="FFFFFF"/>
        </w:rPr>
        <w:t>3</w:t>
      </w:r>
      <w:r w:rsidRPr="00435F31">
        <w:rPr>
          <w:rFonts w:hint="eastAsia"/>
          <w:sz w:val="18"/>
          <w:szCs w:val="18"/>
          <w:shd w:val="pct15" w:color="auto" w:fill="FFFFFF"/>
        </w:rPr>
        <w:t>项指标</w:t>
      </w:r>
      <w:r w:rsidRPr="00435F31">
        <w:rPr>
          <w:rFonts w:hint="eastAsia"/>
          <w:sz w:val="18"/>
          <w:szCs w:val="18"/>
          <w:shd w:val="pct15" w:color="auto" w:fill="FFFFFF"/>
        </w:rPr>
        <w:t>.csv</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输出文件：</w:t>
      </w:r>
      <w:r w:rsidRPr="00435F31">
        <w:rPr>
          <w:rFonts w:hint="eastAsia"/>
          <w:sz w:val="18"/>
          <w:szCs w:val="18"/>
          <w:shd w:val="pct15" w:color="auto" w:fill="FFFFFF"/>
        </w:rPr>
        <w:t>data/excel2csv.csv</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选择</w:t>
      </w:r>
      <w:r w:rsidRPr="00435F31">
        <w:rPr>
          <w:rFonts w:hint="eastAsia"/>
          <w:sz w:val="18"/>
          <w:szCs w:val="18"/>
          <w:shd w:val="pct15" w:color="auto" w:fill="FFFFFF"/>
        </w:rPr>
        <w:t>csv</w:t>
      </w:r>
      <w:r w:rsidRPr="00435F31">
        <w:rPr>
          <w:rFonts w:hint="eastAsia"/>
          <w:sz w:val="18"/>
          <w:szCs w:val="18"/>
          <w:shd w:val="pct15" w:color="auto" w:fill="FFFFFF"/>
        </w:rPr>
        <w:t>文件数据项：</w:t>
      </w:r>
      <w:r w:rsidRPr="00435F31">
        <w:rPr>
          <w:rFonts w:hint="eastAsia"/>
          <w:sz w:val="18"/>
          <w:szCs w:val="18"/>
          <w:shd w:val="pct15" w:color="auto" w:fill="FFFFFF"/>
        </w:rPr>
        <w:t>hdd_id, date, bad_sectors, remapped_sectors</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sz w:val="18"/>
          <w:szCs w:val="18"/>
          <w:shd w:val="pct15" w:color="auto" w:fill="FFFFFF"/>
        </w:rPr>
        <w:t>&gt;&gt; process_main_func(....)</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源文件是</w:t>
      </w:r>
      <w:r w:rsidRPr="00435F31">
        <w:rPr>
          <w:rFonts w:hint="eastAsia"/>
          <w:sz w:val="18"/>
          <w:szCs w:val="18"/>
          <w:shd w:val="pct15" w:color="auto" w:fill="FFFFFF"/>
        </w:rPr>
        <w:t>csv</w:t>
      </w:r>
      <w:r w:rsidRPr="00435F31">
        <w:rPr>
          <w:rFonts w:hint="eastAsia"/>
          <w:sz w:val="18"/>
          <w:szCs w:val="18"/>
          <w:shd w:val="pct15" w:color="auto" w:fill="FFFFFF"/>
        </w:rPr>
        <w:t>格式：</w:t>
      </w:r>
      <w:r w:rsidRPr="00435F31">
        <w:rPr>
          <w:rFonts w:hint="eastAsia"/>
          <w:sz w:val="18"/>
          <w:szCs w:val="18"/>
          <w:shd w:val="pct15" w:color="auto" w:fill="FFFFFF"/>
        </w:rPr>
        <w:t>.csv</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lastRenderedPageBreak/>
        <w:t xml:space="preserve">======================================== </w:t>
      </w:r>
      <w:r w:rsidRPr="00435F31">
        <w:rPr>
          <w:rFonts w:hint="eastAsia"/>
          <w:sz w:val="18"/>
          <w:szCs w:val="18"/>
          <w:shd w:val="pct15" w:color="auto" w:fill="FFFFFF"/>
        </w:rPr>
        <w:t>输入文件分析</w:t>
      </w:r>
      <w:r w:rsidRPr="00435F31">
        <w:rPr>
          <w:rFonts w:hint="eastAsia"/>
          <w:sz w:val="18"/>
          <w:szCs w:val="18"/>
          <w:shd w:val="pct15" w:color="auto" w:fill="FFFFFF"/>
        </w:rPr>
        <w:t xml:space="preserve"> ========================================</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输入文件路径：</w:t>
      </w:r>
      <w:r w:rsidRPr="00435F31">
        <w:rPr>
          <w:rFonts w:hint="eastAsia"/>
          <w:sz w:val="18"/>
          <w:szCs w:val="18"/>
          <w:shd w:val="pct15" w:color="auto" w:fill="FFFFFF"/>
        </w:rPr>
        <w:t>data/</w:t>
      </w:r>
      <w:r w:rsidRPr="00435F31">
        <w:rPr>
          <w:rFonts w:hint="eastAsia"/>
          <w:sz w:val="18"/>
          <w:szCs w:val="18"/>
          <w:shd w:val="pct15" w:color="auto" w:fill="FFFFFF"/>
        </w:rPr>
        <w:t>模拟硬盘</w:t>
      </w:r>
      <w:r w:rsidRPr="00435F31">
        <w:rPr>
          <w:rFonts w:hint="eastAsia"/>
          <w:sz w:val="18"/>
          <w:szCs w:val="18"/>
          <w:shd w:val="pct15" w:color="auto" w:fill="FFFFFF"/>
        </w:rPr>
        <w:t>3</w:t>
      </w:r>
      <w:r w:rsidRPr="00435F31">
        <w:rPr>
          <w:rFonts w:hint="eastAsia"/>
          <w:sz w:val="18"/>
          <w:szCs w:val="18"/>
          <w:shd w:val="pct15" w:color="auto" w:fill="FFFFFF"/>
        </w:rPr>
        <w:t>项指标</w:t>
      </w:r>
      <w:r w:rsidRPr="00435F31">
        <w:rPr>
          <w:rFonts w:hint="eastAsia"/>
          <w:sz w:val="18"/>
          <w:szCs w:val="18"/>
          <w:shd w:val="pct15" w:color="auto" w:fill="FFFFFF"/>
        </w:rPr>
        <w:t>.csv</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输入文件列结构</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总列数：</w:t>
      </w:r>
      <w:r w:rsidRPr="00435F31">
        <w:rPr>
          <w:rFonts w:hint="eastAsia"/>
          <w:sz w:val="18"/>
          <w:szCs w:val="18"/>
          <w:shd w:val="pct15" w:color="auto" w:fill="FFFFFF"/>
        </w:rPr>
        <w:t>5</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列名称：</w:t>
      </w:r>
      <w:r w:rsidRPr="00435F31">
        <w:rPr>
          <w:rFonts w:hint="eastAsia"/>
          <w:sz w:val="18"/>
          <w:szCs w:val="18"/>
          <w:shd w:val="pct15" w:color="auto" w:fill="FFFFFF"/>
        </w:rPr>
        <w:t>hdd_id, date, bad_sectors, wear_percentage, remapped_sectors</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输入文件记录统计</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记录：</w:t>
      </w:r>
      <w:r w:rsidRPr="00435F31">
        <w:rPr>
          <w:rFonts w:hint="eastAsia"/>
          <w:sz w:val="18"/>
          <w:szCs w:val="18"/>
          <w:shd w:val="pct15" w:color="auto" w:fill="FFFFFF"/>
        </w:rPr>
        <w:t>31</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输入文件前</w:t>
      </w:r>
      <w:r w:rsidRPr="00435F31">
        <w:rPr>
          <w:rFonts w:hint="eastAsia"/>
          <w:sz w:val="18"/>
          <w:szCs w:val="18"/>
          <w:shd w:val="pct15" w:color="auto" w:fill="FFFFFF"/>
        </w:rPr>
        <w:t>5</w:t>
      </w:r>
      <w:r w:rsidRPr="00435F31">
        <w:rPr>
          <w:rFonts w:hint="eastAsia"/>
          <w:sz w:val="18"/>
          <w:szCs w:val="18"/>
          <w:shd w:val="pct15" w:color="auto" w:fill="FFFFFF"/>
        </w:rPr>
        <w:t>行数据</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hdd_id       date  bad_sectors  wear_percentage  remapped_sectors</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2022-01-01            5                8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2022-01-02            5                8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2022-01-06            5                8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2022-01-05            5                8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2022-01-07            5                8                 0</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sz w:val="18"/>
          <w:szCs w:val="18"/>
          <w:shd w:val="pct15" w:color="auto" w:fill="FFFFFF"/>
        </w:rPr>
        <w:t>&gt;&gt; extract_data_func(...)</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w:t>
      </w:r>
      <w:r w:rsidRPr="00435F31">
        <w:rPr>
          <w:rFonts w:hint="eastAsia"/>
          <w:sz w:val="18"/>
          <w:szCs w:val="18"/>
          <w:shd w:val="pct15" w:color="auto" w:fill="FFFFFF"/>
        </w:rPr>
        <w:t>生成文件验证</w:t>
      </w:r>
      <w:r w:rsidRPr="00435F31">
        <w:rPr>
          <w:rFonts w:hint="eastAsia"/>
          <w:sz w:val="18"/>
          <w:szCs w:val="18"/>
          <w:shd w:val="pct15" w:color="auto" w:fill="FFFFFF"/>
        </w:rPr>
        <w:t xml:space="preserve"> ========================================</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输出文件路径：</w:t>
      </w:r>
      <w:r w:rsidRPr="00435F31">
        <w:rPr>
          <w:rFonts w:hint="eastAsia"/>
          <w:sz w:val="18"/>
          <w:szCs w:val="18"/>
          <w:shd w:val="pct15" w:color="auto" w:fill="FFFFFF"/>
        </w:rPr>
        <w:t>/home/ubuntu/h2o/data/excel2csv.csv</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输出文件列结构</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总列数：</w:t>
      </w:r>
      <w:r w:rsidRPr="00435F31">
        <w:rPr>
          <w:rFonts w:hint="eastAsia"/>
          <w:sz w:val="18"/>
          <w:szCs w:val="18"/>
          <w:shd w:val="pct15" w:color="auto" w:fill="FFFFFF"/>
        </w:rPr>
        <w:t>4</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列名称：</w:t>
      </w:r>
      <w:r w:rsidRPr="00435F31">
        <w:rPr>
          <w:rFonts w:hint="eastAsia"/>
          <w:sz w:val="18"/>
          <w:szCs w:val="18"/>
          <w:shd w:val="pct15" w:color="auto" w:fill="FFFFFF"/>
        </w:rPr>
        <w:t>hdd_id, date, bad_sectors, remapped_sectors</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输出文件记录统计</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有效转换记录：</w:t>
      </w:r>
      <w:r w:rsidRPr="00435F31">
        <w:rPr>
          <w:rFonts w:hint="eastAsia"/>
          <w:sz w:val="18"/>
          <w:szCs w:val="18"/>
          <w:shd w:val="pct15" w:color="auto" w:fill="FFFFFF"/>
        </w:rPr>
        <w:t>31</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数据完整性：</w:t>
      </w:r>
      <w:r w:rsidRPr="00435F31">
        <w:rPr>
          <w:rFonts w:hint="eastAsia"/>
          <w:sz w:val="18"/>
          <w:szCs w:val="18"/>
          <w:shd w:val="pct15" w:color="auto" w:fill="FFFFFF"/>
        </w:rPr>
        <w:t>100.00%</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输出文件前</w:t>
      </w:r>
      <w:r w:rsidRPr="00435F31">
        <w:rPr>
          <w:rFonts w:hint="eastAsia"/>
          <w:sz w:val="18"/>
          <w:szCs w:val="18"/>
          <w:shd w:val="pct15" w:color="auto" w:fill="FFFFFF"/>
        </w:rPr>
        <w:t>5</w:t>
      </w:r>
      <w:r w:rsidRPr="00435F31">
        <w:rPr>
          <w:rFonts w:hint="eastAsia"/>
          <w:sz w:val="18"/>
          <w:szCs w:val="18"/>
          <w:shd w:val="pct15" w:color="auto" w:fill="FFFFFF"/>
        </w:rPr>
        <w:t>行数据</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hdd_id       date  bad_sectors  remapped_sectors</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2022-01-01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2022-01-02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2022-01-06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2022-01-05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2022-01-07            5                 0</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sz w:val="18"/>
          <w:szCs w:val="18"/>
          <w:shd w:val="pct15" w:color="auto" w:fill="FFFFFF"/>
        </w:rPr>
        <w:t>&gt;&gt; clean_all_disks_func(...)</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sz w:val="18"/>
          <w:szCs w:val="18"/>
          <w:shd w:val="pct15" w:color="auto" w:fill="FFFFFF"/>
        </w:rPr>
        <w:t>&gt;&gt; clean_one_disk_func(...)</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w:t>
      </w:r>
      <w:r w:rsidRPr="00435F31">
        <w:rPr>
          <w:rFonts w:hint="eastAsia"/>
          <w:sz w:val="18"/>
          <w:szCs w:val="18"/>
          <w:shd w:val="pct15" w:color="auto" w:fill="FFFFFF"/>
        </w:rPr>
        <w:t>清洗文件：去重与补全</w:t>
      </w:r>
      <w:r w:rsidRPr="00435F31">
        <w:rPr>
          <w:rFonts w:hint="eastAsia"/>
          <w:sz w:val="18"/>
          <w:szCs w:val="18"/>
          <w:shd w:val="pct15" w:color="auto" w:fill="FFFFFF"/>
        </w:rPr>
        <w:t xml:space="preserve"> ==============================</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lastRenderedPageBreak/>
        <w:t xml:space="preserve"> [</w:t>
      </w:r>
      <w:r w:rsidRPr="00435F31">
        <w:rPr>
          <w:rFonts w:hint="eastAsia"/>
          <w:sz w:val="18"/>
          <w:szCs w:val="18"/>
          <w:shd w:val="pct15" w:color="auto" w:fill="FFFFFF"/>
        </w:rPr>
        <w:t>去重记录</w:t>
      </w:r>
      <w:r w:rsidRPr="00435F31">
        <w:rPr>
          <w:rFonts w:hint="eastAsia"/>
          <w:sz w:val="18"/>
          <w:szCs w:val="18"/>
          <w:shd w:val="pct15" w:color="auto" w:fill="FFFFFF"/>
        </w:rPr>
        <w:t xml:space="preserve">] </w:t>
      </w:r>
      <w:r w:rsidRPr="00435F31">
        <w:rPr>
          <w:rFonts w:hint="eastAsia"/>
          <w:sz w:val="18"/>
          <w:szCs w:val="18"/>
          <w:shd w:val="pct15" w:color="auto" w:fill="FFFFFF"/>
        </w:rPr>
        <w:t>硬盘</w:t>
      </w:r>
      <w:r w:rsidRPr="00435F31">
        <w:rPr>
          <w:rFonts w:hint="eastAsia"/>
          <w:sz w:val="18"/>
          <w:szCs w:val="18"/>
          <w:shd w:val="pct15" w:color="auto" w:fill="FFFFFF"/>
        </w:rPr>
        <w:t xml:space="preserve"> 1 </w:t>
      </w:r>
      <w:r w:rsidRPr="00435F31">
        <w:rPr>
          <w:rFonts w:hint="eastAsia"/>
          <w:sz w:val="18"/>
          <w:szCs w:val="18"/>
          <w:shd w:val="pct15" w:color="auto" w:fill="FFFFFF"/>
        </w:rPr>
        <w:t>没有重复日期</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w:t>
      </w:r>
      <w:r w:rsidRPr="00435F31">
        <w:rPr>
          <w:rFonts w:hint="eastAsia"/>
          <w:sz w:val="18"/>
          <w:szCs w:val="18"/>
          <w:shd w:val="pct15" w:color="auto" w:fill="FFFFFF"/>
        </w:rPr>
        <w:t>补全记录</w:t>
      </w:r>
      <w:r w:rsidRPr="00435F31">
        <w:rPr>
          <w:rFonts w:hint="eastAsia"/>
          <w:sz w:val="18"/>
          <w:szCs w:val="18"/>
          <w:shd w:val="pct15" w:color="auto" w:fill="FFFFFF"/>
        </w:rPr>
        <w:t xml:space="preserve">] </w:t>
      </w:r>
      <w:r w:rsidRPr="00435F31">
        <w:rPr>
          <w:rFonts w:hint="eastAsia"/>
          <w:sz w:val="18"/>
          <w:szCs w:val="18"/>
          <w:shd w:val="pct15" w:color="auto" w:fill="FFFFFF"/>
        </w:rPr>
        <w:t>硬盘</w:t>
      </w:r>
      <w:r w:rsidRPr="00435F31">
        <w:rPr>
          <w:rFonts w:hint="eastAsia"/>
          <w:sz w:val="18"/>
          <w:szCs w:val="18"/>
          <w:shd w:val="pct15" w:color="auto" w:fill="FFFFFF"/>
        </w:rPr>
        <w:t xml:space="preserve"> 1 </w:t>
      </w:r>
      <w:r w:rsidRPr="00435F31">
        <w:rPr>
          <w:rFonts w:hint="eastAsia"/>
          <w:sz w:val="18"/>
          <w:szCs w:val="18"/>
          <w:shd w:val="pct15" w:color="auto" w:fill="FFFFFF"/>
        </w:rPr>
        <w:t>补全缺失日期</w:t>
      </w:r>
      <w:r w:rsidRPr="00435F31">
        <w:rPr>
          <w:rFonts w:hint="eastAsia"/>
          <w:sz w:val="18"/>
          <w:szCs w:val="18"/>
          <w:shd w:val="pct15" w:color="auto" w:fill="FFFFFF"/>
        </w:rPr>
        <w:t xml:space="preserve"> 2 </w:t>
      </w:r>
      <w:r w:rsidRPr="00435F31">
        <w:rPr>
          <w:rFonts w:hint="eastAsia"/>
          <w:sz w:val="18"/>
          <w:szCs w:val="18"/>
          <w:shd w:val="pct15" w:color="auto" w:fill="FFFFFF"/>
        </w:rPr>
        <w:t>个：</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 </w:t>
      </w:r>
      <w:r w:rsidRPr="00435F31">
        <w:rPr>
          <w:rFonts w:hint="eastAsia"/>
          <w:sz w:val="18"/>
          <w:szCs w:val="18"/>
          <w:shd w:val="pct15" w:color="auto" w:fill="FFFFFF"/>
        </w:rPr>
        <w:t>补全日期：</w:t>
      </w:r>
      <w:r w:rsidRPr="00435F31">
        <w:rPr>
          <w:rFonts w:hint="eastAsia"/>
          <w:sz w:val="18"/>
          <w:szCs w:val="18"/>
          <w:shd w:val="pct15" w:color="auto" w:fill="FFFFFF"/>
        </w:rPr>
        <w:t>2022-01-03</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 </w:t>
      </w:r>
      <w:r w:rsidRPr="00435F31">
        <w:rPr>
          <w:rFonts w:hint="eastAsia"/>
          <w:sz w:val="18"/>
          <w:szCs w:val="18"/>
          <w:shd w:val="pct15" w:color="auto" w:fill="FFFFFF"/>
        </w:rPr>
        <w:t>补全日期：</w:t>
      </w:r>
      <w:r w:rsidRPr="00435F31">
        <w:rPr>
          <w:rFonts w:hint="eastAsia"/>
          <w:sz w:val="18"/>
          <w:szCs w:val="18"/>
          <w:shd w:val="pct15" w:color="auto" w:fill="FFFFFF"/>
        </w:rPr>
        <w:t>2022-01-04</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 xml:space="preserve">======================================== </w:t>
      </w:r>
      <w:r w:rsidRPr="00435F31">
        <w:rPr>
          <w:rFonts w:hint="eastAsia"/>
          <w:sz w:val="18"/>
          <w:szCs w:val="18"/>
          <w:shd w:val="pct15" w:color="auto" w:fill="FFFFFF"/>
        </w:rPr>
        <w:t>清洗文件验证</w:t>
      </w:r>
      <w:r w:rsidRPr="00435F31">
        <w:rPr>
          <w:rFonts w:hint="eastAsia"/>
          <w:sz w:val="18"/>
          <w:szCs w:val="18"/>
          <w:shd w:val="pct15" w:color="auto" w:fill="FFFFFF"/>
        </w:rPr>
        <w:t xml:space="preserve"> ========================================</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输出文件路径：</w:t>
      </w:r>
      <w:r w:rsidRPr="00435F31">
        <w:rPr>
          <w:rFonts w:hint="eastAsia"/>
          <w:sz w:val="18"/>
          <w:szCs w:val="18"/>
          <w:shd w:val="pct15" w:color="auto" w:fill="FFFFFF"/>
        </w:rPr>
        <w:t>/home/ubuntu/h2o/data/excel2csv.csv</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输出文件列结构</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总列数：</w:t>
      </w:r>
      <w:r w:rsidRPr="00435F31">
        <w:rPr>
          <w:rFonts w:hint="eastAsia"/>
          <w:sz w:val="18"/>
          <w:szCs w:val="18"/>
          <w:shd w:val="pct15" w:color="auto" w:fill="FFFFFF"/>
        </w:rPr>
        <w:t>4</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列名称：</w:t>
      </w:r>
      <w:r w:rsidRPr="00435F31">
        <w:rPr>
          <w:rFonts w:hint="eastAsia"/>
          <w:sz w:val="18"/>
          <w:szCs w:val="18"/>
          <w:shd w:val="pct15" w:color="auto" w:fill="FFFFFF"/>
        </w:rPr>
        <w:t>hdd_id, date, bad_sectors, remapped_sectors</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输出文件记录统计</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有效转换记录：</w:t>
      </w:r>
      <w:r w:rsidRPr="00435F31">
        <w:rPr>
          <w:rFonts w:hint="eastAsia"/>
          <w:sz w:val="18"/>
          <w:szCs w:val="18"/>
          <w:shd w:val="pct15" w:color="auto" w:fill="FFFFFF"/>
        </w:rPr>
        <w:t>33</w:t>
      </w: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数据完整性：</w:t>
      </w:r>
      <w:r w:rsidRPr="00435F31">
        <w:rPr>
          <w:rFonts w:hint="eastAsia"/>
          <w:sz w:val="18"/>
          <w:szCs w:val="18"/>
          <w:shd w:val="pct15" w:color="auto" w:fill="FFFFFF"/>
        </w:rPr>
        <w:t>100.00%</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w:t>
      </w:r>
      <w:r w:rsidRPr="00435F31">
        <w:rPr>
          <w:rFonts w:hint="eastAsia"/>
          <w:sz w:val="18"/>
          <w:szCs w:val="18"/>
          <w:shd w:val="pct15" w:color="auto" w:fill="FFFFFF"/>
        </w:rPr>
        <w:t>输出文件前</w:t>
      </w:r>
      <w:r w:rsidRPr="00435F31">
        <w:rPr>
          <w:rFonts w:hint="eastAsia"/>
          <w:sz w:val="18"/>
          <w:szCs w:val="18"/>
          <w:shd w:val="pct15" w:color="auto" w:fill="FFFFFF"/>
        </w:rPr>
        <w:t>5</w:t>
      </w:r>
      <w:r w:rsidRPr="00435F31">
        <w:rPr>
          <w:rFonts w:hint="eastAsia"/>
          <w:sz w:val="18"/>
          <w:szCs w:val="18"/>
          <w:shd w:val="pct15" w:color="auto" w:fill="FFFFFF"/>
        </w:rPr>
        <w:t>行数据</w:t>
      </w:r>
      <w:r w:rsidRPr="00435F31">
        <w:rPr>
          <w:rFonts w:hint="eastAsia"/>
          <w:sz w:val="18"/>
          <w:szCs w:val="18"/>
          <w:shd w:val="pct15" w:color="auto" w:fill="FFFFFF"/>
        </w:rPr>
        <w:t>]</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hdd_id       date  bad_sectors  remapped_sectors</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2022-01-01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2022-01-02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2022-01-03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2022-01-04            5                 0</w:t>
      </w:r>
    </w:p>
    <w:p w:rsidR="00435F31" w:rsidRPr="00435F31" w:rsidRDefault="00435F31" w:rsidP="0064399A">
      <w:pPr>
        <w:ind w:firstLine="180"/>
        <w:rPr>
          <w:sz w:val="18"/>
          <w:szCs w:val="18"/>
          <w:shd w:val="pct15" w:color="auto" w:fill="FFFFFF"/>
        </w:rPr>
      </w:pPr>
      <w:r w:rsidRPr="00435F31">
        <w:rPr>
          <w:sz w:val="18"/>
          <w:szCs w:val="18"/>
          <w:shd w:val="pct15" w:color="auto" w:fill="FFFFFF"/>
        </w:rPr>
        <w:t xml:space="preserve">      1 2022-01-05            5                 0</w:t>
      </w:r>
    </w:p>
    <w:p w:rsidR="00435F31" w:rsidRPr="00435F31" w:rsidRDefault="00435F31" w:rsidP="0064399A">
      <w:pPr>
        <w:ind w:firstLine="180"/>
        <w:rPr>
          <w:sz w:val="18"/>
          <w:szCs w:val="18"/>
          <w:shd w:val="pct15" w:color="auto" w:fill="FFFFFF"/>
        </w:rPr>
      </w:pPr>
    </w:p>
    <w:p w:rsidR="00435F31" w:rsidRPr="00435F31" w:rsidRDefault="00435F31" w:rsidP="0064399A">
      <w:pPr>
        <w:ind w:firstLine="180"/>
        <w:rPr>
          <w:sz w:val="18"/>
          <w:szCs w:val="18"/>
          <w:shd w:val="pct15" w:color="auto" w:fill="FFFFFF"/>
        </w:rPr>
      </w:pPr>
      <w:r w:rsidRPr="00435F31">
        <w:rPr>
          <w:rFonts w:hint="eastAsia"/>
          <w:sz w:val="18"/>
          <w:szCs w:val="18"/>
          <w:shd w:val="pct15" w:color="auto" w:fill="FFFFFF"/>
        </w:rPr>
        <w:t>清洗后数据保存至：</w:t>
      </w:r>
      <w:r w:rsidRPr="00435F31">
        <w:rPr>
          <w:rFonts w:hint="eastAsia"/>
          <w:sz w:val="18"/>
          <w:szCs w:val="18"/>
          <w:shd w:val="pct15" w:color="auto" w:fill="FFFFFF"/>
        </w:rPr>
        <w:t>data/excel2csv.csv</w:t>
      </w:r>
    </w:p>
    <w:p w:rsidR="00435F31" w:rsidRDefault="00F972DE" w:rsidP="009E0364">
      <w:pPr>
        <w:pStyle w:val="3"/>
      </w:pPr>
      <w:r>
        <w:t>生成训练样本</w:t>
      </w:r>
    </w:p>
    <w:p w:rsidR="001A5821" w:rsidRDefault="00F33570" w:rsidP="001A5821">
      <w:pPr>
        <w:ind w:firstLine="210"/>
      </w:pPr>
      <w:r>
        <w:t>gentrainsample</w:t>
      </w:r>
      <w:r w:rsidR="001A5821" w:rsidRPr="001A5821">
        <w:t>.py</w:t>
      </w:r>
      <w:r w:rsidR="001A5821">
        <w:t>是生成硬盘故障时间序列的训练样本程序。</w:t>
      </w:r>
    </w:p>
    <w:p w:rsidR="00BA4CBB" w:rsidRDefault="00BA4CBB" w:rsidP="001A5821">
      <w:pPr>
        <w:ind w:firstLine="210"/>
      </w:pPr>
      <w:r>
        <w:rPr>
          <w:rFonts w:hint="eastAsia"/>
        </w:rPr>
        <w:t>本程序为</w:t>
      </w:r>
      <w:r>
        <w:rPr>
          <w:rFonts w:hint="eastAsia"/>
        </w:rPr>
        <w:t>h2o</w:t>
      </w:r>
      <w:r>
        <w:rPr>
          <w:rFonts w:hint="eastAsia"/>
        </w:rPr>
        <w:t>硬盘故障时间序列预测训练提供训练样本，高质量的训练样本是保证训练质量的</w:t>
      </w:r>
      <w:r w:rsidR="00701A3D">
        <w:rPr>
          <w:rFonts w:hint="eastAsia"/>
        </w:rPr>
        <w:t>重要保证。程序能够通过配置文件，配置训练样本的重要要素函数，例如：滞后参数，硬盘寿命参考值等。</w:t>
      </w:r>
    </w:p>
    <w:p w:rsidR="00701A3D" w:rsidRPr="001A5821" w:rsidRDefault="00701A3D" w:rsidP="001A5821">
      <w:pPr>
        <w:ind w:firstLine="210"/>
      </w:pPr>
      <w:r>
        <w:rPr>
          <w:rFonts w:hint="eastAsia"/>
        </w:rPr>
        <w:t>优化后的程序解决了一个样本关键参考指标，即硬盘坏道值与</w:t>
      </w:r>
      <w:r w:rsidR="005609F3">
        <w:rPr>
          <w:rFonts w:hint="eastAsia"/>
        </w:rPr>
        <w:t>硬盘剩余寿命的关系，原先硬盘坏道与样本中的硬盘剩余寿命没有关系，硬盘剩余寿命</w:t>
      </w:r>
      <w:r w:rsidR="005609F3">
        <w:rPr>
          <w:rFonts w:hint="eastAsia"/>
        </w:rPr>
        <w:t>=</w:t>
      </w:r>
      <w:r w:rsidR="005609F3">
        <w:rPr>
          <w:rFonts w:hint="eastAsia"/>
        </w:rPr>
        <w:t>硬盘寿命</w:t>
      </w:r>
      <w:r w:rsidR="005609F3">
        <w:rPr>
          <w:rFonts w:hint="eastAsia"/>
        </w:rPr>
        <w:t>-</w:t>
      </w:r>
      <w:r w:rsidR="005609F3">
        <w:rPr>
          <w:rFonts w:hint="eastAsia"/>
        </w:rPr>
        <w:t>硬盘当前使用天数，而经过优化，硬盘剩余寿命</w:t>
      </w:r>
      <w:r w:rsidR="005609F3">
        <w:rPr>
          <w:rFonts w:hint="eastAsia"/>
        </w:rPr>
        <w:t>=</w:t>
      </w:r>
      <w:r w:rsidR="005609F3">
        <w:rPr>
          <w:rFonts w:hint="eastAsia"/>
        </w:rPr>
        <w:t>截至硬盘坏道达到阈值的寿命</w:t>
      </w:r>
      <w:r w:rsidR="005609F3">
        <w:rPr>
          <w:rFonts w:hint="eastAsia"/>
        </w:rPr>
        <w:t>-</w:t>
      </w:r>
      <w:r w:rsidR="005609F3">
        <w:rPr>
          <w:rFonts w:hint="eastAsia"/>
        </w:rPr>
        <w:t>硬盘当前使用天数。</w:t>
      </w:r>
    </w:p>
    <w:p w:rsidR="00F972DE" w:rsidRDefault="00F972DE" w:rsidP="00F972DE">
      <w:pPr>
        <w:pStyle w:val="4"/>
      </w:pPr>
      <w:r>
        <w:t>程序</w:t>
      </w:r>
    </w:p>
    <w:p w:rsidR="00AB16F5" w:rsidRDefault="00A7458E" w:rsidP="00F972DE">
      <w:pPr>
        <w:pStyle w:val="5"/>
      </w:pPr>
      <w:r>
        <w:t>程序</w:t>
      </w:r>
      <w:r w:rsidR="00F972DE">
        <w:t>内容</w:t>
      </w:r>
    </w:p>
    <w:p w:rsidR="00D56BF4" w:rsidRPr="00D56BF4" w:rsidRDefault="00D56BF4" w:rsidP="00D56BF4">
      <w:pPr>
        <w:ind w:firstLine="210"/>
      </w:pPr>
      <w:r>
        <w:rPr>
          <w:rFonts w:hint="eastAsia"/>
        </w:rPr>
        <w:t>数据预处理程序。</w:t>
      </w:r>
    </w:p>
    <w:p w:rsidR="00F33570" w:rsidRPr="00F33570" w:rsidRDefault="00F33570" w:rsidP="00F33570">
      <w:pPr>
        <w:ind w:firstLine="180"/>
        <w:rPr>
          <w:sz w:val="18"/>
          <w:szCs w:val="18"/>
          <w:shd w:val="pct15" w:color="auto" w:fill="FFFFFF"/>
        </w:rPr>
      </w:pPr>
      <w:bookmarkStart w:id="25" w:name="OLE_LINK79"/>
      <w:bookmarkStart w:id="26" w:name="OLE_LINK172"/>
      <w:r w:rsidRPr="00F33570">
        <w:rPr>
          <w:rFonts w:hint="eastAsia"/>
          <w:sz w:val="18"/>
          <w:szCs w:val="18"/>
          <w:shd w:val="pct15" w:color="auto" w:fill="FFFFFF"/>
        </w:rPr>
        <w:t xml:space="preserve"># </w:t>
      </w:r>
      <w:r w:rsidRPr="00F33570">
        <w:rPr>
          <w:rFonts w:hint="eastAsia"/>
          <w:sz w:val="18"/>
          <w:szCs w:val="18"/>
          <w:shd w:val="pct15" w:color="auto" w:fill="FFFFFF"/>
        </w:rPr>
        <w:t>程序名：</w:t>
      </w:r>
      <w:r w:rsidRPr="00F33570">
        <w:rPr>
          <w:rFonts w:hint="eastAsia"/>
          <w:sz w:val="18"/>
          <w:szCs w:val="18"/>
          <w:shd w:val="pct15" w:color="auto" w:fill="FFFFFF"/>
        </w:rPr>
        <w:t>gentrainsample.py</w:t>
      </w:r>
    </w:p>
    <w:p w:rsidR="00F33570" w:rsidRPr="00F33570" w:rsidRDefault="00F33570" w:rsidP="00F33570">
      <w:pPr>
        <w:ind w:firstLine="180"/>
        <w:rPr>
          <w:sz w:val="18"/>
          <w:szCs w:val="18"/>
          <w:shd w:val="pct15" w:color="auto" w:fill="FFFFFF"/>
        </w:rPr>
      </w:pPr>
      <w:r w:rsidRPr="00F33570">
        <w:rPr>
          <w:sz w:val="18"/>
          <w:szCs w:val="18"/>
          <w:shd w:val="pct15" w:color="auto" w:fill="FFFFFF"/>
        </w:rPr>
        <w:t>#!/usr/bin/env python3</w:t>
      </w:r>
    </w:p>
    <w:p w:rsidR="00F33570" w:rsidRPr="00F33570" w:rsidRDefault="00F33570" w:rsidP="00F33570">
      <w:pPr>
        <w:ind w:firstLine="180"/>
        <w:rPr>
          <w:sz w:val="18"/>
          <w:szCs w:val="18"/>
          <w:shd w:val="pct15" w:color="auto" w:fill="FFFFFF"/>
        </w:rPr>
      </w:pPr>
      <w:r w:rsidRPr="00F33570">
        <w:rPr>
          <w:sz w:val="18"/>
          <w:szCs w:val="18"/>
          <w:shd w:val="pct15" w:color="auto" w:fill="FFFFFF"/>
        </w:rPr>
        <w:t># -*- coding: utf-8 -*-</w:t>
      </w:r>
    </w:p>
    <w:p w:rsidR="00F33570" w:rsidRPr="00F33570" w:rsidRDefault="00F33570" w:rsidP="00F33570">
      <w:pPr>
        <w:ind w:firstLine="180"/>
        <w:rPr>
          <w:sz w:val="18"/>
          <w:szCs w:val="18"/>
          <w:shd w:val="pct15" w:color="auto" w:fill="FFFFFF"/>
        </w:rPr>
      </w:pPr>
      <w:r w:rsidRPr="00F33570">
        <w:rPr>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程序名：</w:t>
      </w:r>
      <w:r w:rsidRPr="00F33570">
        <w:rPr>
          <w:rFonts w:hint="eastAsia"/>
          <w:sz w:val="18"/>
          <w:szCs w:val="18"/>
          <w:shd w:val="pct15" w:color="auto" w:fill="FFFFFF"/>
        </w:rPr>
        <w:t>generate_train_samples_flex.py</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lastRenderedPageBreak/>
        <w:t>功能：灵活识别硬盘监控样本字段，自动生成滞后特征及剩余寿命训练样本</w:t>
      </w:r>
    </w:p>
    <w:p w:rsidR="00F33570" w:rsidRPr="00F33570" w:rsidRDefault="00F33570" w:rsidP="00F33570">
      <w:pPr>
        <w:ind w:firstLine="180"/>
        <w:rPr>
          <w:sz w:val="18"/>
          <w:szCs w:val="18"/>
          <w:shd w:val="pct15" w:color="auto" w:fill="FFFFFF"/>
        </w:rPr>
      </w:pPr>
      <w:r w:rsidRPr="00F33570">
        <w:rPr>
          <w:sz w:val="18"/>
          <w:szCs w:val="18"/>
          <w:shd w:val="pct15" w:color="auto" w:fill="FFFFFF"/>
        </w:rPr>
        <w:t>"""</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sz w:val="18"/>
          <w:szCs w:val="18"/>
          <w:shd w:val="pct15" w:color="auto" w:fill="FFFFFF"/>
        </w:rPr>
        <w:t>import pandas as pd</w:t>
      </w:r>
    </w:p>
    <w:p w:rsidR="00F33570" w:rsidRPr="00F33570" w:rsidRDefault="00F33570" w:rsidP="00F33570">
      <w:pPr>
        <w:ind w:firstLine="180"/>
        <w:rPr>
          <w:sz w:val="18"/>
          <w:szCs w:val="18"/>
          <w:shd w:val="pct15" w:color="auto" w:fill="FFFFFF"/>
        </w:rPr>
      </w:pPr>
      <w:r w:rsidRPr="00F33570">
        <w:rPr>
          <w:sz w:val="18"/>
          <w:szCs w:val="18"/>
          <w:shd w:val="pct15" w:color="auto" w:fill="FFFFFF"/>
        </w:rPr>
        <w:t>import configparser</w:t>
      </w:r>
    </w:p>
    <w:p w:rsidR="00F33570" w:rsidRPr="00F33570" w:rsidRDefault="00F33570" w:rsidP="00F33570">
      <w:pPr>
        <w:ind w:firstLine="180"/>
        <w:rPr>
          <w:sz w:val="18"/>
          <w:szCs w:val="18"/>
          <w:shd w:val="pct15" w:color="auto" w:fill="FFFFFF"/>
        </w:rPr>
      </w:pPr>
      <w:r w:rsidRPr="00F33570">
        <w:rPr>
          <w:sz w:val="18"/>
          <w:szCs w:val="18"/>
          <w:shd w:val="pct15" w:color="auto" w:fill="FFFFFF"/>
        </w:rPr>
        <w:t>import sys</w:t>
      </w:r>
    </w:p>
    <w:p w:rsidR="00F33570" w:rsidRPr="00F33570" w:rsidRDefault="00F33570" w:rsidP="00F33570">
      <w:pPr>
        <w:ind w:firstLine="180"/>
        <w:rPr>
          <w:sz w:val="18"/>
          <w:szCs w:val="18"/>
          <w:shd w:val="pct15" w:color="auto" w:fill="FFFFFF"/>
        </w:rPr>
      </w:pPr>
      <w:r w:rsidRPr="00F33570">
        <w:rPr>
          <w:sz w:val="18"/>
          <w:szCs w:val="18"/>
          <w:shd w:val="pct15" w:color="auto" w:fill="FFFFFF"/>
        </w:rPr>
        <w:t>import os</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加载基础样本文件。</w:t>
      </w:r>
    </w:p>
    <w:p w:rsidR="00F33570" w:rsidRPr="00F33570" w:rsidRDefault="00F33570" w:rsidP="00F33570">
      <w:pPr>
        <w:ind w:firstLine="180"/>
        <w:rPr>
          <w:sz w:val="18"/>
          <w:szCs w:val="18"/>
          <w:shd w:val="pct15" w:color="auto" w:fill="FFFFFF"/>
        </w:rPr>
      </w:pPr>
      <w:r w:rsidRPr="00F33570">
        <w:rPr>
          <w:sz w:val="18"/>
          <w:szCs w:val="18"/>
          <w:shd w:val="pct15" w:color="auto" w:fill="FFFFFF"/>
        </w:rPr>
        <w:t>def load_and_prepare_data_func(filepath: str) -&gt; pd.DataFrame:</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print("&gt;&gt; load_and_prepare_data_func()")</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df = pd.read_csv(filepath)</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if df.columns[0].lower().startswith('unnamed'):</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df = df.drop(columns=[df.columns[0]])</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if 'hdd_id' not in df.columns or 'date' not in df.columns:</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raise ValueError("❌ </w:t>
      </w:r>
      <w:r w:rsidRPr="00F33570">
        <w:rPr>
          <w:rFonts w:hint="eastAsia"/>
          <w:sz w:val="18"/>
          <w:szCs w:val="18"/>
          <w:shd w:val="pct15" w:color="auto" w:fill="FFFFFF"/>
        </w:rPr>
        <w:t>缺失必要字段：</w:t>
      </w:r>
      <w:r w:rsidRPr="00F33570">
        <w:rPr>
          <w:sz w:val="18"/>
          <w:szCs w:val="18"/>
          <w:shd w:val="pct15" w:color="auto" w:fill="FFFFFF"/>
        </w:rPr>
        <w:t xml:space="preserve">hdd_id </w:t>
      </w:r>
      <w:r w:rsidRPr="00F33570">
        <w:rPr>
          <w:rFonts w:hint="eastAsia"/>
          <w:sz w:val="18"/>
          <w:szCs w:val="18"/>
          <w:shd w:val="pct15" w:color="auto" w:fill="FFFFFF"/>
        </w:rPr>
        <w:t>或</w:t>
      </w:r>
      <w:r w:rsidRPr="00F33570">
        <w:rPr>
          <w:sz w:val="18"/>
          <w:szCs w:val="18"/>
          <w:shd w:val="pct15" w:color="auto" w:fill="FFFFFF"/>
        </w:rPr>
        <w:t xml:space="preserve"> date")</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df['date'] = pd.to_datetime(df['date'], errors='coerce')</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if df['date'].isnull().any():</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raise ValueError("❌ </w:t>
      </w:r>
      <w:r w:rsidRPr="00F33570">
        <w:rPr>
          <w:rFonts w:hint="eastAsia"/>
          <w:sz w:val="18"/>
          <w:szCs w:val="18"/>
          <w:shd w:val="pct15" w:color="auto" w:fill="FFFFFF"/>
        </w:rPr>
        <w:t>日期字段格式错误，解析失败</w:t>
      </w:r>
      <w:r w:rsidRPr="00F33570">
        <w:rPr>
          <w:sz w:val="18"/>
          <w:szCs w:val="18"/>
          <w:shd w:val="pct15" w:color="auto" w:fill="FFFFFF"/>
        </w:rPr>
        <w:t>")</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df = df.sort_values(by=['hdd_id', 'date']).reset_index(drop=True)</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 </w:t>
      </w:r>
      <w:r w:rsidRPr="00F33570">
        <w:rPr>
          <w:rFonts w:hint="eastAsia"/>
          <w:sz w:val="18"/>
          <w:szCs w:val="18"/>
          <w:shd w:val="pct15" w:color="auto" w:fill="FFFFFF"/>
        </w:rPr>
        <w:t>打印输入文件分析信息</w:t>
      </w:r>
      <w:r w:rsidRPr="00F33570">
        <w:rPr>
          <w:rFonts w:hint="eastAsia"/>
          <w:sz w:val="18"/>
          <w:szCs w:val="18"/>
          <w:shd w:val="pct15" w:color="auto" w:fill="FFFFFF"/>
        </w:rPr>
        <w:t xml:space="preserve"> =====================</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print(f"{'='*40} </w:t>
      </w:r>
      <w:r w:rsidRPr="00F33570">
        <w:rPr>
          <w:rFonts w:hint="eastAsia"/>
          <w:sz w:val="18"/>
          <w:szCs w:val="18"/>
          <w:shd w:val="pct15" w:color="auto" w:fill="FFFFFF"/>
        </w:rPr>
        <w:t>输入文件分析</w:t>
      </w:r>
      <w:r w:rsidRPr="00F33570">
        <w:rPr>
          <w:rFonts w:hint="eastAsia"/>
          <w:sz w:val="18"/>
          <w:szCs w:val="18"/>
          <w:shd w:val="pct15" w:color="auto" w:fill="FFFFFF"/>
        </w:rPr>
        <w:t xml:space="preserve"> {'='*40}")</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输入文件路径：</w:t>
      </w:r>
      <w:r w:rsidRPr="00F33570">
        <w:rPr>
          <w:rFonts w:hint="eastAsia"/>
          <w:sz w:val="18"/>
          <w:szCs w:val="18"/>
          <w:shd w:val="pct15" w:color="auto" w:fill="FFFFFF"/>
        </w:rPr>
        <w:t>{os.path.abspath(filepath)}")</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print(f"\n[</w:t>
      </w:r>
      <w:r w:rsidRPr="00F33570">
        <w:rPr>
          <w:rFonts w:hint="eastAsia"/>
          <w:sz w:val="18"/>
          <w:szCs w:val="18"/>
          <w:shd w:val="pct15" w:color="auto" w:fill="FFFFFF"/>
        </w:rPr>
        <w:t>输入文件列结构</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总列数：</w:t>
      </w:r>
      <w:r w:rsidRPr="00F33570">
        <w:rPr>
          <w:rFonts w:hint="eastAsia"/>
          <w:sz w:val="18"/>
          <w:szCs w:val="18"/>
          <w:shd w:val="pct15" w:color="auto" w:fill="FFFFFF"/>
        </w:rPr>
        <w:t>{len(df.columns)}")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列名称：</w:t>
      </w:r>
      <w:r w:rsidRPr="00F33570">
        <w:rPr>
          <w:rFonts w:hint="eastAsia"/>
          <w:sz w:val="18"/>
          <w:szCs w:val="18"/>
          <w:shd w:val="pct15" w:color="auto" w:fill="FFFFFF"/>
        </w:rPr>
        <w:t>{', '.join(df.columns)}")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print(f"\n[</w:t>
      </w:r>
      <w:r w:rsidRPr="00F33570">
        <w:rPr>
          <w:rFonts w:hint="eastAsia"/>
          <w:sz w:val="18"/>
          <w:szCs w:val="18"/>
          <w:shd w:val="pct15" w:color="auto" w:fill="FFFFFF"/>
        </w:rPr>
        <w:t>输入文件记录统计</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总记录数：</w:t>
      </w:r>
      <w:r w:rsidRPr="00F33570">
        <w:rPr>
          <w:rFonts w:hint="eastAsia"/>
          <w:sz w:val="18"/>
          <w:szCs w:val="18"/>
          <w:shd w:val="pct15" w:color="auto" w:fill="FFFFFF"/>
        </w:rPr>
        <w:t>{len(df)}")</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空值统计：</w:t>
      </w:r>
      <w:r w:rsidRPr="00F33570">
        <w:rPr>
          <w:rFonts w:hint="eastAsia"/>
          <w:sz w:val="18"/>
          <w:szCs w:val="18"/>
          <w:shd w:val="pct15" w:color="auto" w:fill="FFFFFF"/>
        </w:rPr>
        <w:t>\n{df.isnull().sum()}")</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print(f"\n[</w:t>
      </w:r>
      <w:r w:rsidRPr="00F33570">
        <w:rPr>
          <w:rFonts w:hint="eastAsia"/>
          <w:sz w:val="18"/>
          <w:szCs w:val="18"/>
          <w:shd w:val="pct15" w:color="auto" w:fill="FFFFFF"/>
        </w:rPr>
        <w:t>输入文件前</w:t>
      </w:r>
      <w:r w:rsidRPr="00F33570">
        <w:rPr>
          <w:rFonts w:hint="eastAsia"/>
          <w:sz w:val="18"/>
          <w:szCs w:val="18"/>
          <w:shd w:val="pct15" w:color="auto" w:fill="FFFFFF"/>
        </w:rPr>
        <w:t>5</w:t>
      </w:r>
      <w:r w:rsidRPr="00F33570">
        <w:rPr>
          <w:rFonts w:hint="eastAsia"/>
          <w:sz w:val="18"/>
          <w:szCs w:val="18"/>
          <w:shd w:val="pct15" w:color="auto" w:fill="FFFFFF"/>
        </w:rPr>
        <w:t>行数据</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print(df.head().to_string(index=False))</w:t>
      </w:r>
      <w:r w:rsidRPr="00F33570">
        <w:rPr>
          <w:sz w:val="18"/>
          <w:szCs w:val="18"/>
          <w:shd w:val="pct15" w:color="auto" w:fill="FFFFFF"/>
        </w:rPr>
        <w:tab/>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return df</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打印硬盘记录的调试信息（仅基于</w:t>
      </w:r>
      <w:r w:rsidRPr="00F33570">
        <w:rPr>
          <w:rFonts w:hint="eastAsia"/>
          <w:sz w:val="18"/>
          <w:szCs w:val="18"/>
          <w:shd w:val="pct15" w:color="auto" w:fill="FFFFFF"/>
        </w:rPr>
        <w:t xml:space="preserve"> row </w:t>
      </w:r>
      <w:r w:rsidRPr="00F33570">
        <w:rPr>
          <w:rFonts w:hint="eastAsia"/>
          <w:sz w:val="18"/>
          <w:szCs w:val="18"/>
          <w:shd w:val="pct15" w:color="auto" w:fill="FFFFFF"/>
        </w:rPr>
        <w:t>对象）。</w:t>
      </w:r>
    </w:p>
    <w:p w:rsidR="00F33570" w:rsidRPr="00F33570" w:rsidRDefault="00F33570" w:rsidP="00F33570">
      <w:pPr>
        <w:ind w:firstLine="180"/>
        <w:rPr>
          <w:sz w:val="18"/>
          <w:szCs w:val="18"/>
          <w:shd w:val="pct15" w:color="auto" w:fill="FFFFFF"/>
        </w:rPr>
      </w:pPr>
      <w:r w:rsidRPr="00F33570">
        <w:rPr>
          <w:sz w:val="18"/>
          <w:szCs w:val="18"/>
          <w:shd w:val="pct15" w:color="auto" w:fill="FFFFFF"/>
        </w:rPr>
        <w:t>def print_row_info_func(row):</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打印</w:t>
      </w:r>
      <w:r w:rsidRPr="00F33570">
        <w:rPr>
          <w:rFonts w:hint="eastAsia"/>
          <w:sz w:val="18"/>
          <w:szCs w:val="18"/>
          <w:shd w:val="pct15" w:color="auto" w:fill="FFFFFF"/>
        </w:rPr>
        <w:t xml:space="preserve"> row </w:t>
      </w:r>
      <w:r w:rsidRPr="00F33570">
        <w:rPr>
          <w:rFonts w:hint="eastAsia"/>
          <w:sz w:val="18"/>
          <w:szCs w:val="18"/>
          <w:shd w:val="pct15" w:color="auto" w:fill="FFFFFF"/>
        </w:rPr>
        <w:t>中所有字段的值（按顺序），不显示字段名。</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values = []</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for value in row:</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if isinstance(value, pd.Timestamp):</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value = value.strftime('%Y-%m-%d')</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values.append(str(value))</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记录</w:t>
      </w:r>
      <w:r w:rsidRPr="00F33570">
        <w:rPr>
          <w:rFonts w:hint="eastAsia"/>
          <w:sz w:val="18"/>
          <w:szCs w:val="18"/>
          <w:shd w:val="pct15" w:color="auto" w:fill="FFFFFF"/>
        </w:rPr>
        <w:t>] {', '.join(values)}")</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lastRenderedPageBreak/>
        <w:t xml:space="preserve"># </w:t>
      </w:r>
      <w:r w:rsidRPr="00F33570">
        <w:rPr>
          <w:rFonts w:hint="eastAsia"/>
          <w:sz w:val="18"/>
          <w:szCs w:val="18"/>
          <w:shd w:val="pct15" w:color="auto" w:fill="FFFFFF"/>
        </w:rPr>
        <w:t>获取硬盘不可用时的寿命天数。</w:t>
      </w:r>
    </w:p>
    <w:p w:rsidR="00F33570" w:rsidRPr="00F33570" w:rsidRDefault="00F33570" w:rsidP="00F33570">
      <w:pPr>
        <w:ind w:firstLine="180"/>
        <w:rPr>
          <w:sz w:val="18"/>
          <w:szCs w:val="18"/>
          <w:shd w:val="pct15" w:color="auto" w:fill="FFFFFF"/>
        </w:rPr>
      </w:pPr>
      <w:r w:rsidRPr="00F33570">
        <w:rPr>
          <w:sz w:val="18"/>
          <w:szCs w:val="18"/>
          <w:shd w:val="pct15" w:color="auto" w:fill="FFFFFF"/>
        </w:rPr>
        <w:t>def get_hdd_life_days_func(group_df: pd.DataFrame, hdd_id: int, failure_field: str, threshold: int, default_life_days: int) -&gt; int:</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print("&gt;&gt; get_hdd_life_days_func(......)")</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功能：</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根据硬盘的监控数据，判断其寿命（达到坏道阈值的天数），</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如果没有达到阈值，返回预设的名义寿命。</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参数：</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group_df : </w:t>
      </w:r>
      <w:r w:rsidRPr="00F33570">
        <w:rPr>
          <w:rFonts w:hint="eastAsia"/>
          <w:sz w:val="18"/>
          <w:szCs w:val="18"/>
          <w:shd w:val="pct15" w:color="auto" w:fill="FFFFFF"/>
        </w:rPr>
        <w:t>某块硬盘（单个</w:t>
      </w:r>
      <w:r w:rsidRPr="00F33570">
        <w:rPr>
          <w:rFonts w:hint="eastAsia"/>
          <w:sz w:val="18"/>
          <w:szCs w:val="18"/>
          <w:shd w:val="pct15" w:color="auto" w:fill="FFFFFF"/>
        </w:rPr>
        <w:t xml:space="preserve"> hdd_id</w:t>
      </w:r>
      <w:r w:rsidRPr="00F33570">
        <w:rPr>
          <w:rFonts w:hint="eastAsia"/>
          <w:sz w:val="18"/>
          <w:szCs w:val="18"/>
          <w:shd w:val="pct15" w:color="auto" w:fill="FFFFFF"/>
        </w:rPr>
        <w:t>）的完整时间序列数据</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failure_field : </w:t>
      </w:r>
      <w:r w:rsidRPr="00F33570">
        <w:rPr>
          <w:rFonts w:hint="eastAsia"/>
          <w:sz w:val="18"/>
          <w:szCs w:val="18"/>
          <w:shd w:val="pct15" w:color="auto" w:fill="FFFFFF"/>
        </w:rPr>
        <w:t>坏道字段名称（如</w:t>
      </w:r>
      <w:r w:rsidRPr="00F33570">
        <w:rPr>
          <w:rFonts w:hint="eastAsia"/>
          <w:sz w:val="18"/>
          <w:szCs w:val="18"/>
          <w:shd w:val="pct15" w:color="auto" w:fill="FFFFFF"/>
        </w:rPr>
        <w:t xml:space="preserve"> 'bad_sectors'</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threshold : </w:t>
      </w:r>
      <w:r w:rsidRPr="00F33570">
        <w:rPr>
          <w:rFonts w:hint="eastAsia"/>
          <w:sz w:val="18"/>
          <w:szCs w:val="18"/>
          <w:shd w:val="pct15" w:color="auto" w:fill="FFFFFF"/>
        </w:rPr>
        <w:t>坏道报废阈值（如</w:t>
      </w:r>
      <w:r w:rsidRPr="00F33570">
        <w:rPr>
          <w:rFonts w:hint="eastAsia"/>
          <w:sz w:val="18"/>
          <w:szCs w:val="18"/>
          <w:shd w:val="pct15" w:color="auto" w:fill="FFFFFF"/>
        </w:rPr>
        <w:t xml:space="preserve"> 50</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default_life_days : </w:t>
      </w:r>
      <w:r w:rsidRPr="00F33570">
        <w:rPr>
          <w:rFonts w:hint="eastAsia"/>
          <w:sz w:val="18"/>
          <w:szCs w:val="18"/>
          <w:shd w:val="pct15" w:color="auto" w:fill="FFFFFF"/>
        </w:rPr>
        <w:t>默认寿命（如</w:t>
      </w:r>
      <w:r w:rsidRPr="00F33570">
        <w:rPr>
          <w:rFonts w:hint="eastAsia"/>
          <w:sz w:val="18"/>
          <w:szCs w:val="18"/>
          <w:shd w:val="pct15" w:color="auto" w:fill="FFFFFF"/>
        </w:rPr>
        <w:t xml:space="preserve"> 1095</w:t>
      </w:r>
      <w:r w:rsidRPr="00F33570">
        <w:rPr>
          <w:rFonts w:hint="eastAsia"/>
          <w:sz w:val="18"/>
          <w:szCs w:val="18"/>
          <w:shd w:val="pct15" w:color="auto" w:fill="FFFFFF"/>
        </w:rPr>
        <w:t>天，</w:t>
      </w:r>
      <w:r w:rsidRPr="00F33570">
        <w:rPr>
          <w:rFonts w:hint="eastAsia"/>
          <w:sz w:val="18"/>
          <w:szCs w:val="18"/>
          <w:shd w:val="pct15" w:color="auto" w:fill="FFFFFF"/>
        </w:rPr>
        <w:t>3</w:t>
      </w:r>
      <w:r w:rsidRPr="00F33570">
        <w:rPr>
          <w:rFonts w:hint="eastAsia"/>
          <w:sz w:val="18"/>
          <w:szCs w:val="18"/>
          <w:shd w:val="pct15" w:color="auto" w:fill="FFFFFF"/>
        </w:rPr>
        <w:t>年）</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返回：</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该硬盘的实际寿命天数（</w:t>
      </w:r>
      <w:r w:rsidRPr="00F33570">
        <w:rPr>
          <w:rFonts w:hint="eastAsia"/>
          <w:sz w:val="18"/>
          <w:szCs w:val="18"/>
          <w:shd w:val="pct15" w:color="auto" w:fill="FFFFFF"/>
        </w:rPr>
        <w:t>int</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获取该硬盘的启用日期（最早一条记录）</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start_date = group_df['date'].min()</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找出达到阈值的第一条记录（如果有）</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failure_rows = group_df[group_df[failure_field] &gt;= threshold]</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如果在样本序列中找到达到硬盘坏道阈值的记录行。</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if not failure_rows.empty:</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打印测试</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#print_row_info_func(failure_rows.iloc[0])</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failure_date = failure_rows['date'].min()</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life_days = (failure_date - start_date).days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硬盘</w:t>
      </w:r>
      <w:r w:rsidRPr="00F33570">
        <w:rPr>
          <w:rFonts w:hint="eastAsia"/>
          <w:sz w:val="18"/>
          <w:szCs w:val="18"/>
          <w:shd w:val="pct15" w:color="auto" w:fill="FFFFFF"/>
        </w:rPr>
        <w:t xml:space="preserve">ID = {hdd_id} </w:t>
      </w:r>
      <w:r w:rsidRPr="00F33570">
        <w:rPr>
          <w:rFonts w:hint="eastAsia"/>
          <w:sz w:val="18"/>
          <w:szCs w:val="18"/>
          <w:shd w:val="pct15" w:color="auto" w:fill="FFFFFF"/>
        </w:rPr>
        <w:t>达到硬盘阈值，硬盘生命周期：</w:t>
      </w:r>
      <w:r w:rsidRPr="00F33570">
        <w:rPr>
          <w:rFonts w:hint="eastAsia"/>
          <w:sz w:val="18"/>
          <w:szCs w:val="18"/>
          <w:shd w:val="pct15" w:color="auto" w:fill="FFFFFF"/>
        </w:rPr>
        <w:t xml:space="preserve">{life_days} </w:t>
      </w:r>
      <w:r w:rsidRPr="00F33570">
        <w:rPr>
          <w:rFonts w:hint="eastAsia"/>
          <w:sz w:val="18"/>
          <w:szCs w:val="18"/>
          <w:shd w:val="pct15" w:color="auto" w:fill="FFFFFF"/>
        </w:rPr>
        <w:t>天</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return life_days</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else:</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硬盘</w:t>
      </w:r>
      <w:r w:rsidRPr="00F33570">
        <w:rPr>
          <w:rFonts w:hint="eastAsia"/>
          <w:sz w:val="18"/>
          <w:szCs w:val="18"/>
          <w:shd w:val="pct15" w:color="auto" w:fill="FFFFFF"/>
        </w:rPr>
        <w:t xml:space="preserve">ID = {hdd_id} </w:t>
      </w:r>
      <w:r w:rsidRPr="00F33570">
        <w:rPr>
          <w:rFonts w:hint="eastAsia"/>
          <w:sz w:val="18"/>
          <w:szCs w:val="18"/>
          <w:shd w:val="pct15" w:color="auto" w:fill="FFFFFF"/>
        </w:rPr>
        <w:t>没有达到硬盘阈值，使用默认默认生命周值：</w:t>
      </w:r>
      <w:r w:rsidRPr="00F33570">
        <w:rPr>
          <w:rFonts w:hint="eastAsia"/>
          <w:sz w:val="18"/>
          <w:szCs w:val="18"/>
          <w:shd w:val="pct15" w:color="auto" w:fill="FFFFFF"/>
        </w:rPr>
        <w:t xml:space="preserve">{default_life_days} </w:t>
      </w:r>
      <w:r w:rsidRPr="00F33570">
        <w:rPr>
          <w:rFonts w:hint="eastAsia"/>
          <w:sz w:val="18"/>
          <w:szCs w:val="18"/>
          <w:shd w:val="pct15" w:color="auto" w:fill="FFFFFF"/>
        </w:rPr>
        <w:t>天</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return default_life_days</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构建硬盘剩余寿命数据项。</w:t>
      </w:r>
    </w:p>
    <w:p w:rsidR="00F33570" w:rsidRPr="00F33570" w:rsidRDefault="00F33570" w:rsidP="00F33570">
      <w:pPr>
        <w:ind w:firstLine="180"/>
        <w:rPr>
          <w:sz w:val="18"/>
          <w:szCs w:val="18"/>
          <w:shd w:val="pct15" w:color="auto" w:fill="FFFFFF"/>
        </w:rPr>
      </w:pPr>
      <w:r w:rsidRPr="00F33570">
        <w:rPr>
          <w:sz w:val="18"/>
          <w:szCs w:val="18"/>
          <w:shd w:val="pct15" w:color="auto" w:fill="FFFFFF"/>
        </w:rPr>
        <w:t>def build_remaining_life_func(df: pd.DataFrame, nominal_life_days: int, bad_sector_threshold: int, failure_field: str) -&gt; pd.DataFrame:</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功能：</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为每块硬盘的每条记录计算其剩余寿命</w:t>
      </w:r>
      <w:r w:rsidRPr="00F33570">
        <w:rPr>
          <w:rFonts w:hint="eastAsia"/>
          <w:sz w:val="18"/>
          <w:szCs w:val="18"/>
          <w:shd w:val="pct15" w:color="auto" w:fill="FFFFFF"/>
        </w:rPr>
        <w:t xml:space="preserve"> remaining_life_days</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如果坏道数达到阈值（如</w:t>
      </w:r>
      <w:r w:rsidRPr="00F33570">
        <w:rPr>
          <w:rFonts w:hint="eastAsia"/>
          <w:sz w:val="18"/>
          <w:szCs w:val="18"/>
          <w:shd w:val="pct15" w:color="auto" w:fill="FFFFFF"/>
        </w:rPr>
        <w:t>50</w:t>
      </w:r>
      <w:r w:rsidRPr="00F33570">
        <w:rPr>
          <w:rFonts w:hint="eastAsia"/>
          <w:sz w:val="18"/>
          <w:szCs w:val="18"/>
          <w:shd w:val="pct15" w:color="auto" w:fill="FFFFFF"/>
        </w:rPr>
        <w:t>），该记录剩余寿命设为</w:t>
      </w:r>
      <w:r w:rsidRPr="00F33570">
        <w:rPr>
          <w:rFonts w:hint="eastAsia"/>
          <w:sz w:val="18"/>
          <w:szCs w:val="18"/>
          <w:shd w:val="pct15" w:color="auto" w:fill="FFFFFF"/>
        </w:rPr>
        <w:t>0</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否则用“名义寿命</w:t>
      </w:r>
      <w:r w:rsidRPr="00F33570">
        <w:rPr>
          <w:rFonts w:hint="eastAsia"/>
          <w:sz w:val="18"/>
          <w:szCs w:val="18"/>
          <w:shd w:val="pct15" w:color="auto" w:fill="FFFFFF"/>
        </w:rPr>
        <w:t xml:space="preserve"> - </w:t>
      </w:r>
      <w:r w:rsidRPr="00F33570">
        <w:rPr>
          <w:rFonts w:hint="eastAsia"/>
          <w:sz w:val="18"/>
          <w:szCs w:val="18"/>
          <w:shd w:val="pct15" w:color="auto" w:fill="FFFFFF"/>
        </w:rPr>
        <w:t>已使用天数”估算剩余寿命</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参数：</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df: </w:t>
      </w:r>
      <w:r w:rsidRPr="00F33570">
        <w:rPr>
          <w:rFonts w:hint="eastAsia"/>
          <w:sz w:val="18"/>
          <w:szCs w:val="18"/>
          <w:shd w:val="pct15" w:color="auto" w:fill="FFFFFF"/>
        </w:rPr>
        <w:t>输入数据集，包含</w:t>
      </w:r>
      <w:r w:rsidRPr="00F33570">
        <w:rPr>
          <w:rFonts w:hint="eastAsia"/>
          <w:sz w:val="18"/>
          <w:szCs w:val="18"/>
          <w:shd w:val="pct15" w:color="auto" w:fill="FFFFFF"/>
        </w:rPr>
        <w:t xml:space="preserve"> hdd_id, date </w:t>
      </w:r>
      <w:r w:rsidRPr="00F33570">
        <w:rPr>
          <w:rFonts w:hint="eastAsia"/>
          <w:sz w:val="18"/>
          <w:szCs w:val="18"/>
          <w:shd w:val="pct15" w:color="auto" w:fill="FFFFFF"/>
        </w:rPr>
        <w:t>和监控字段</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nominal_life_days: </w:t>
      </w:r>
      <w:r w:rsidRPr="00F33570">
        <w:rPr>
          <w:rFonts w:hint="eastAsia"/>
          <w:sz w:val="18"/>
          <w:szCs w:val="18"/>
          <w:shd w:val="pct15" w:color="auto" w:fill="FFFFFF"/>
        </w:rPr>
        <w:t>名义寿命（单位：天），如</w:t>
      </w:r>
      <w:r w:rsidRPr="00F33570">
        <w:rPr>
          <w:rFonts w:hint="eastAsia"/>
          <w:sz w:val="18"/>
          <w:szCs w:val="18"/>
          <w:shd w:val="pct15" w:color="auto" w:fill="FFFFFF"/>
        </w:rPr>
        <w:t>1095</w:t>
      </w:r>
      <w:r w:rsidRPr="00F33570">
        <w:rPr>
          <w:rFonts w:hint="eastAsia"/>
          <w:sz w:val="18"/>
          <w:szCs w:val="18"/>
          <w:shd w:val="pct15" w:color="auto" w:fill="FFFFFF"/>
        </w:rPr>
        <w:t>表示</w:t>
      </w:r>
      <w:r w:rsidRPr="00F33570">
        <w:rPr>
          <w:rFonts w:hint="eastAsia"/>
          <w:sz w:val="18"/>
          <w:szCs w:val="18"/>
          <w:shd w:val="pct15" w:color="auto" w:fill="FFFFFF"/>
        </w:rPr>
        <w:t>3</w:t>
      </w:r>
      <w:r w:rsidRPr="00F33570">
        <w:rPr>
          <w:rFonts w:hint="eastAsia"/>
          <w:sz w:val="18"/>
          <w:szCs w:val="18"/>
          <w:shd w:val="pct15" w:color="auto" w:fill="FFFFFF"/>
        </w:rPr>
        <w:t>年</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bad_sector_threshold: </w:t>
      </w:r>
      <w:r w:rsidRPr="00F33570">
        <w:rPr>
          <w:rFonts w:hint="eastAsia"/>
          <w:sz w:val="18"/>
          <w:szCs w:val="18"/>
          <w:shd w:val="pct15" w:color="auto" w:fill="FFFFFF"/>
        </w:rPr>
        <w:t>报废的坏道数阈值（如</w:t>
      </w:r>
      <w:r w:rsidRPr="00F33570">
        <w:rPr>
          <w:rFonts w:hint="eastAsia"/>
          <w:sz w:val="18"/>
          <w:szCs w:val="18"/>
          <w:shd w:val="pct15" w:color="auto" w:fill="FFFFFF"/>
        </w:rPr>
        <w:t>50</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failure_field: </w:t>
      </w:r>
      <w:r w:rsidRPr="00F33570">
        <w:rPr>
          <w:rFonts w:hint="eastAsia"/>
          <w:sz w:val="18"/>
          <w:szCs w:val="18"/>
          <w:shd w:val="pct15" w:color="auto" w:fill="FFFFFF"/>
        </w:rPr>
        <w:t>指定哪个字段用于判断是否达到坏道阈值</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lastRenderedPageBreak/>
        <w:t xml:space="preserve">        </w:t>
      </w:r>
      <w:r w:rsidRPr="00F33570">
        <w:rPr>
          <w:rFonts w:hint="eastAsia"/>
          <w:sz w:val="18"/>
          <w:szCs w:val="18"/>
          <w:shd w:val="pct15" w:color="auto" w:fill="FFFFFF"/>
        </w:rPr>
        <w:t>返回：</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增加</w:t>
      </w:r>
      <w:r w:rsidRPr="00F33570">
        <w:rPr>
          <w:rFonts w:hint="eastAsia"/>
          <w:sz w:val="18"/>
          <w:szCs w:val="18"/>
          <w:shd w:val="pct15" w:color="auto" w:fill="FFFFFF"/>
        </w:rPr>
        <w:t xml:space="preserve"> remaining_life_days </w:t>
      </w:r>
      <w:r w:rsidRPr="00F33570">
        <w:rPr>
          <w:rFonts w:hint="eastAsia"/>
          <w:sz w:val="18"/>
          <w:szCs w:val="18"/>
          <w:shd w:val="pct15" w:color="auto" w:fill="FFFFFF"/>
        </w:rPr>
        <w:t>字段的新</w:t>
      </w:r>
      <w:r w:rsidRPr="00F33570">
        <w:rPr>
          <w:rFonts w:hint="eastAsia"/>
          <w:sz w:val="18"/>
          <w:szCs w:val="18"/>
          <w:shd w:val="pct15" w:color="auto" w:fill="FFFFFF"/>
        </w:rPr>
        <w:t xml:space="preserve"> DataFrame</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print("&gt;&gt; build_remaining_life_func()")</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去除</w:t>
      </w:r>
      <w:r w:rsidRPr="00F33570">
        <w:rPr>
          <w:rFonts w:hint="eastAsia"/>
          <w:sz w:val="18"/>
          <w:szCs w:val="18"/>
          <w:shd w:val="pct15" w:color="auto" w:fill="FFFFFF"/>
        </w:rPr>
        <w:t xml:space="preserve"> hdd_id </w:t>
      </w:r>
      <w:r w:rsidRPr="00F33570">
        <w:rPr>
          <w:rFonts w:hint="eastAsia"/>
          <w:sz w:val="18"/>
          <w:szCs w:val="18"/>
          <w:shd w:val="pct15" w:color="auto" w:fill="FFFFFF"/>
        </w:rPr>
        <w:t>和</w:t>
      </w:r>
      <w:r w:rsidRPr="00F33570">
        <w:rPr>
          <w:rFonts w:hint="eastAsia"/>
          <w:sz w:val="18"/>
          <w:szCs w:val="18"/>
          <w:shd w:val="pct15" w:color="auto" w:fill="FFFFFF"/>
        </w:rPr>
        <w:t xml:space="preserve"> date</w:t>
      </w:r>
      <w:r w:rsidRPr="00F33570">
        <w:rPr>
          <w:rFonts w:hint="eastAsia"/>
          <w:sz w:val="18"/>
          <w:szCs w:val="18"/>
          <w:shd w:val="pct15" w:color="auto" w:fill="FFFFFF"/>
        </w:rPr>
        <w:t>，只保留需要一起复制的监控指标字段</w:t>
      </w:r>
      <w:r w:rsidRPr="00F33570">
        <w:rPr>
          <w:rFonts w:hint="eastAsia"/>
          <w:sz w:val="18"/>
          <w:szCs w:val="18"/>
          <w:shd w:val="pct15" w:color="auto" w:fill="FFFFFF"/>
        </w:rPr>
        <w:t>bad_sectors</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exclude_cols = ['hdd_id', 'date']</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value_cols = [col for col in df.columns if col not in exclude_cols]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存放所有新记录的列表</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output = []  </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w:t>
      </w:r>
      <w:r w:rsidRPr="00F33570">
        <w:rPr>
          <w:rFonts w:hint="eastAsia"/>
          <w:sz w:val="18"/>
          <w:szCs w:val="18"/>
          <w:shd w:val="pct15" w:color="auto" w:fill="FFFFFF"/>
        </w:rPr>
        <w:t>构建硬盘剩余寿命数据项</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按硬盘</w:t>
      </w:r>
      <w:r w:rsidRPr="00F33570">
        <w:rPr>
          <w:rFonts w:hint="eastAsia"/>
          <w:sz w:val="18"/>
          <w:szCs w:val="18"/>
          <w:shd w:val="pct15" w:color="auto" w:fill="FFFFFF"/>
        </w:rPr>
        <w:t xml:space="preserve"> ID </w:t>
      </w:r>
      <w:r w:rsidRPr="00F33570">
        <w:rPr>
          <w:rFonts w:hint="eastAsia"/>
          <w:sz w:val="18"/>
          <w:szCs w:val="18"/>
          <w:shd w:val="pct15" w:color="auto" w:fill="FFFFFF"/>
        </w:rPr>
        <w:t>分组处理</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for hdd_id, group in df.groupby('hdd_id'):</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按日期排序，确保时间序列顺序</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group = group.sort_values(by='date')</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记录该硬盘的启用日期（第一条记录的日期）</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start_date = group['date'].min()</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获取硬盘的使用寿命</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redifined_life_days = get_hdd_life_days_func(group, hdd_id, failure_field, bad_sector_threshold, nominal_life_days)      </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遍历该硬盘的每一条记录，计算其剩余寿命</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for _, row in group.iterrows():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调试打印：当前记录</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#print_row_info_func(row)</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当前记录距离启用日期的使用天数</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used_days = (row['date'] - start_date).days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获取当前坏道数值，如果字段缺失则默认</w:t>
      </w:r>
      <w:r w:rsidRPr="00F33570">
        <w:rPr>
          <w:rFonts w:hint="eastAsia"/>
          <w:sz w:val="18"/>
          <w:szCs w:val="18"/>
          <w:shd w:val="pct15" w:color="auto" w:fill="FFFFFF"/>
        </w:rPr>
        <w:t xml:space="preserve"> 0</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bad_val = row.get(failure_field, 0)</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计算剩余寿命</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remaining = redifined_life_days - used_days  # </w:t>
      </w:r>
      <w:r w:rsidRPr="00F33570">
        <w:rPr>
          <w:rFonts w:hint="eastAsia"/>
          <w:sz w:val="18"/>
          <w:szCs w:val="18"/>
          <w:shd w:val="pct15" w:color="auto" w:fill="FFFFFF"/>
        </w:rPr>
        <w:t>仍可用：按名义寿命估算</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构造新行：包含主键、时间和剩余寿命字段</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new_row = {</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'hdd_id': row['hdd_id'],</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'date': row['date'],</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'remaining_life_days': remaining</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加入所有其他原始监控指标字段</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for col in value_cols:</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new_row[col] = row[col]</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添加到输出列表中</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output.append(new_row)</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将结果转换成</w:t>
      </w:r>
      <w:r w:rsidRPr="00F33570">
        <w:rPr>
          <w:rFonts w:hint="eastAsia"/>
          <w:sz w:val="18"/>
          <w:szCs w:val="18"/>
          <w:shd w:val="pct15" w:color="auto" w:fill="FFFFFF"/>
        </w:rPr>
        <w:t xml:space="preserve"> DataFrame </w:t>
      </w:r>
      <w:r w:rsidRPr="00F33570">
        <w:rPr>
          <w:rFonts w:hint="eastAsia"/>
          <w:sz w:val="18"/>
          <w:szCs w:val="18"/>
          <w:shd w:val="pct15" w:color="auto" w:fill="FFFFFF"/>
        </w:rPr>
        <w:t>返回</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return pd.DataFrame(output)   </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构建滞后数据项。</w:t>
      </w:r>
    </w:p>
    <w:p w:rsidR="00F33570" w:rsidRPr="00F33570" w:rsidRDefault="00F33570" w:rsidP="00F33570">
      <w:pPr>
        <w:ind w:firstLine="180"/>
        <w:rPr>
          <w:sz w:val="18"/>
          <w:szCs w:val="18"/>
          <w:shd w:val="pct15" w:color="auto" w:fill="FFFFFF"/>
        </w:rPr>
      </w:pPr>
      <w:r w:rsidRPr="00F33570">
        <w:rPr>
          <w:sz w:val="18"/>
          <w:szCs w:val="18"/>
          <w:shd w:val="pct15" w:color="auto" w:fill="FFFFFF"/>
        </w:rPr>
        <w:t>def add_lag_features_func(df: pd.DataFrame, lag_days: list[int]) -&gt; pd.DataFrame:</w:t>
      </w:r>
    </w:p>
    <w:p w:rsidR="00F33570" w:rsidRPr="00F33570" w:rsidRDefault="00F33570" w:rsidP="00F33570">
      <w:pPr>
        <w:ind w:firstLine="180"/>
        <w:rPr>
          <w:sz w:val="18"/>
          <w:szCs w:val="18"/>
          <w:shd w:val="pct15" w:color="auto" w:fill="FFFFFF"/>
        </w:rPr>
      </w:pPr>
      <w:r w:rsidRPr="00F33570">
        <w:rPr>
          <w:sz w:val="18"/>
          <w:szCs w:val="18"/>
          <w:shd w:val="pct15" w:color="auto" w:fill="FFFFFF"/>
        </w:rPr>
        <w:lastRenderedPageBreak/>
        <w:t xml:space="preserve">    """</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功能：</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为指定字段构建滞后特征（</w:t>
      </w:r>
      <w:r w:rsidRPr="00F33570">
        <w:rPr>
          <w:rFonts w:hint="eastAsia"/>
          <w:sz w:val="18"/>
          <w:szCs w:val="18"/>
          <w:shd w:val="pct15" w:color="auto" w:fill="FFFFFF"/>
        </w:rPr>
        <w:t>lag features</w:t>
      </w:r>
      <w:r w:rsidRPr="00F33570">
        <w:rPr>
          <w:rFonts w:hint="eastAsia"/>
          <w:sz w:val="18"/>
          <w:szCs w:val="18"/>
          <w:shd w:val="pct15" w:color="auto" w:fill="FFFFFF"/>
        </w:rPr>
        <w:t>），用于时间序列建模。</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滞后特征帮助模型理解：某一字段在过去</w:t>
      </w:r>
      <w:r w:rsidRPr="00F33570">
        <w:rPr>
          <w:rFonts w:hint="eastAsia"/>
          <w:sz w:val="18"/>
          <w:szCs w:val="18"/>
          <w:shd w:val="pct15" w:color="auto" w:fill="FFFFFF"/>
        </w:rPr>
        <w:t xml:space="preserve"> N </w:t>
      </w:r>
      <w:r w:rsidRPr="00F33570">
        <w:rPr>
          <w:rFonts w:hint="eastAsia"/>
          <w:sz w:val="18"/>
          <w:szCs w:val="18"/>
          <w:shd w:val="pct15" w:color="auto" w:fill="FFFFFF"/>
        </w:rPr>
        <w:t>天的数值，用于趋势建模。</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参数：</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df: </w:t>
      </w:r>
      <w:r w:rsidRPr="00F33570">
        <w:rPr>
          <w:rFonts w:hint="eastAsia"/>
          <w:sz w:val="18"/>
          <w:szCs w:val="18"/>
          <w:shd w:val="pct15" w:color="auto" w:fill="FFFFFF"/>
        </w:rPr>
        <w:t>原始训练样本数据（应包含</w:t>
      </w:r>
      <w:r w:rsidRPr="00F33570">
        <w:rPr>
          <w:rFonts w:hint="eastAsia"/>
          <w:sz w:val="18"/>
          <w:szCs w:val="18"/>
          <w:shd w:val="pct15" w:color="auto" w:fill="FFFFFF"/>
        </w:rPr>
        <w:t xml:space="preserve"> hdd_id, date, </w:t>
      </w:r>
      <w:r w:rsidRPr="00F33570">
        <w:rPr>
          <w:rFonts w:hint="eastAsia"/>
          <w:sz w:val="18"/>
          <w:szCs w:val="18"/>
          <w:shd w:val="pct15" w:color="auto" w:fill="FFFFFF"/>
        </w:rPr>
        <w:t>监控指标</w:t>
      </w:r>
      <w:r w:rsidRPr="00F33570">
        <w:rPr>
          <w:rFonts w:hint="eastAsia"/>
          <w:sz w:val="18"/>
          <w:szCs w:val="18"/>
          <w:shd w:val="pct15" w:color="auto" w:fill="FFFFFF"/>
        </w:rPr>
        <w:t>, remaining_life_days</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lag_days: </w:t>
      </w:r>
      <w:r w:rsidRPr="00F33570">
        <w:rPr>
          <w:rFonts w:hint="eastAsia"/>
          <w:sz w:val="18"/>
          <w:szCs w:val="18"/>
          <w:shd w:val="pct15" w:color="auto" w:fill="FFFFFF"/>
        </w:rPr>
        <w:t>滞后天数列表（例如</w:t>
      </w:r>
      <w:r w:rsidRPr="00F33570">
        <w:rPr>
          <w:rFonts w:hint="eastAsia"/>
          <w:sz w:val="18"/>
          <w:szCs w:val="18"/>
          <w:shd w:val="pct15" w:color="auto" w:fill="FFFFFF"/>
        </w:rPr>
        <w:t xml:space="preserve"> [3, 15, 30]</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返回：</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添加完滞后特征列的</w:t>
      </w:r>
      <w:r w:rsidRPr="00F33570">
        <w:rPr>
          <w:rFonts w:hint="eastAsia"/>
          <w:sz w:val="18"/>
          <w:szCs w:val="18"/>
          <w:shd w:val="pct15" w:color="auto" w:fill="FFFFFF"/>
        </w:rPr>
        <w:t xml:space="preserve"> DataFrame</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print("&gt;&gt; add_lag_features_func()")</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w:t>
      </w:r>
      <w:r w:rsidRPr="00F33570">
        <w:rPr>
          <w:rFonts w:hint="eastAsia"/>
          <w:sz w:val="18"/>
          <w:szCs w:val="18"/>
          <w:shd w:val="pct15" w:color="auto" w:fill="FFFFFF"/>
        </w:rPr>
        <w:t>构建日期滞后数据项</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过滤掉不处理的主键和标签字段，只对原始监控字段进行滞后</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value_cols = [col for col in df.columns if col not in ['hdd_id', 'date', 'remaining_life_days']]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遍历每个监控字段，生成其对应的多个滞后特征</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for col in value_cols:</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for lag in lag_days: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滞后特征名称，例如</w:t>
      </w:r>
      <w:r w:rsidRPr="00F33570">
        <w:rPr>
          <w:rFonts w:hint="eastAsia"/>
          <w:sz w:val="18"/>
          <w:szCs w:val="18"/>
          <w:shd w:val="pct15" w:color="auto" w:fill="FFFFFF"/>
        </w:rPr>
        <w:t xml:space="preserve"> bad_sectors_lag3</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lag_col = f'{col}_lag{lag}'</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按硬盘分组（</w:t>
      </w:r>
      <w:r w:rsidRPr="00F33570">
        <w:rPr>
          <w:rFonts w:hint="eastAsia"/>
          <w:sz w:val="18"/>
          <w:szCs w:val="18"/>
          <w:shd w:val="pct15" w:color="auto" w:fill="FFFFFF"/>
        </w:rPr>
        <w:t>hdd_id</w:t>
      </w:r>
      <w:r w:rsidRPr="00F33570">
        <w:rPr>
          <w:rFonts w:hint="eastAsia"/>
          <w:sz w:val="18"/>
          <w:szCs w:val="18"/>
          <w:shd w:val="pct15" w:color="auto" w:fill="FFFFFF"/>
        </w:rPr>
        <w:t>），按时间滞后</w:t>
      </w:r>
      <w:r w:rsidRPr="00F33570">
        <w:rPr>
          <w:rFonts w:hint="eastAsia"/>
          <w:sz w:val="18"/>
          <w:szCs w:val="18"/>
          <w:shd w:val="pct15" w:color="auto" w:fill="FFFFFF"/>
        </w:rPr>
        <w:t xml:space="preserve"> shift</w:t>
      </w:r>
      <w:r w:rsidRPr="00F33570">
        <w:rPr>
          <w:rFonts w:hint="eastAsia"/>
          <w:sz w:val="18"/>
          <w:szCs w:val="18"/>
          <w:shd w:val="pct15" w:color="auto" w:fill="FFFFFF"/>
        </w:rPr>
        <w:t>（即向前看过去的值）</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df[lag_col] = df.groupby('hdd_id')[col].shift(lag)</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设置为可空整型（</w:t>
      </w:r>
      <w:r w:rsidRPr="00F33570">
        <w:rPr>
          <w:rFonts w:hint="eastAsia"/>
          <w:sz w:val="18"/>
          <w:szCs w:val="18"/>
          <w:shd w:val="pct15" w:color="auto" w:fill="FFFFFF"/>
        </w:rPr>
        <w:t>Int64</w:t>
      </w:r>
      <w:r w:rsidRPr="00F33570">
        <w:rPr>
          <w:rFonts w:hint="eastAsia"/>
          <w:sz w:val="18"/>
          <w:szCs w:val="18"/>
          <w:shd w:val="pct15" w:color="auto" w:fill="FFFFFF"/>
        </w:rPr>
        <w:t>），兼容</w:t>
      </w:r>
      <w:r w:rsidRPr="00F33570">
        <w:rPr>
          <w:rFonts w:hint="eastAsia"/>
          <w:sz w:val="18"/>
          <w:szCs w:val="18"/>
          <w:shd w:val="pct15" w:color="auto" w:fill="FFFFFF"/>
        </w:rPr>
        <w:t xml:space="preserve"> pandas </w:t>
      </w:r>
      <w:r w:rsidRPr="00F33570">
        <w:rPr>
          <w:rFonts w:hint="eastAsia"/>
          <w:sz w:val="18"/>
          <w:szCs w:val="18"/>
          <w:shd w:val="pct15" w:color="auto" w:fill="FFFFFF"/>
        </w:rPr>
        <w:t>的</w:t>
      </w:r>
      <w:r w:rsidRPr="00F33570">
        <w:rPr>
          <w:rFonts w:hint="eastAsia"/>
          <w:sz w:val="18"/>
          <w:szCs w:val="18"/>
          <w:shd w:val="pct15" w:color="auto" w:fill="FFFFFF"/>
        </w:rPr>
        <w:t xml:space="preserve"> NaN </w:t>
      </w:r>
      <w:r w:rsidRPr="00F33570">
        <w:rPr>
          <w:rFonts w:hint="eastAsia"/>
          <w:sz w:val="18"/>
          <w:szCs w:val="18"/>
          <w:shd w:val="pct15" w:color="auto" w:fill="FFFFFF"/>
        </w:rPr>
        <w:t>表示</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df[lag_col] = df[lag_col].astype('Int64')</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返回新增了滞后特征列的数据集</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return df</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保存新的数据项组成训练样本数据。</w:t>
      </w:r>
    </w:p>
    <w:p w:rsidR="00F33570" w:rsidRPr="00F33570" w:rsidRDefault="00F33570" w:rsidP="00F33570">
      <w:pPr>
        <w:ind w:firstLine="180"/>
        <w:rPr>
          <w:sz w:val="18"/>
          <w:szCs w:val="18"/>
          <w:shd w:val="pct15" w:color="auto" w:fill="FFFFFF"/>
        </w:rPr>
      </w:pPr>
      <w:r w:rsidRPr="00F33570">
        <w:rPr>
          <w:sz w:val="18"/>
          <w:szCs w:val="18"/>
          <w:shd w:val="pct15" w:color="auto" w:fill="FFFFFF"/>
        </w:rPr>
        <w:t>def save_output_func(df: pd.DataFrame, filepath: str):</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print("\n&gt;&gt; save_output_func()")</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 ✅ </w:t>
      </w:r>
      <w:r w:rsidRPr="00F33570">
        <w:rPr>
          <w:rFonts w:hint="eastAsia"/>
          <w:sz w:val="18"/>
          <w:szCs w:val="18"/>
          <w:shd w:val="pct15" w:color="auto" w:fill="FFFFFF"/>
        </w:rPr>
        <w:t>修正日期格式</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df['date'] = df['date'].dt.strftime('%Y-%m-%d')</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重新安排字段项顺序</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first_cols = ['hdd_id', 'date']</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last_col = ['remaining_life_days']</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middle_cols = [col for col in df.columns if col not in (first_cols + last_col)]</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all_cols = first_cols + middle_cols + last_col</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df = df[all_cols]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ab/>
        <w:t xml:space="preserve"># </w:t>
      </w:r>
      <w:r w:rsidRPr="00F33570">
        <w:rPr>
          <w:rFonts w:hint="eastAsia"/>
          <w:sz w:val="18"/>
          <w:szCs w:val="18"/>
          <w:shd w:val="pct15" w:color="auto" w:fill="FFFFFF"/>
        </w:rPr>
        <w:t>将新文件数据项保存到输出文件中。</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df.to_csv(filepath, index=False, na_rep='NaN')</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显示新文件的特性。</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print(f"{'='*40} </w:t>
      </w:r>
      <w:r w:rsidRPr="00F33570">
        <w:rPr>
          <w:rFonts w:hint="eastAsia"/>
          <w:sz w:val="18"/>
          <w:szCs w:val="18"/>
          <w:shd w:val="pct15" w:color="auto" w:fill="FFFFFF"/>
        </w:rPr>
        <w:t>训练样本文件分析</w:t>
      </w:r>
      <w:r w:rsidRPr="00F33570">
        <w:rPr>
          <w:rFonts w:hint="eastAsia"/>
          <w:sz w:val="18"/>
          <w:szCs w:val="18"/>
          <w:shd w:val="pct15" w:color="auto" w:fill="FFFFFF"/>
        </w:rPr>
        <w:t xml:space="preserve"> {'='*40}")</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成功生成训练样本，输出文件：</w:t>
      </w:r>
      <w:r w:rsidRPr="00F33570">
        <w:rPr>
          <w:rFonts w:hint="eastAsia"/>
          <w:sz w:val="18"/>
          <w:szCs w:val="18"/>
          <w:shd w:val="pct15" w:color="auto" w:fill="FFFFFF"/>
        </w:rPr>
        <w:t>{filepath}")</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print(f"\n[</w:t>
      </w:r>
      <w:r w:rsidRPr="00F33570">
        <w:rPr>
          <w:rFonts w:hint="eastAsia"/>
          <w:sz w:val="18"/>
          <w:szCs w:val="18"/>
          <w:shd w:val="pct15" w:color="auto" w:fill="FFFFFF"/>
        </w:rPr>
        <w:t>输出文件列结构</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总列数：</w:t>
      </w:r>
      <w:r w:rsidRPr="00F33570">
        <w:rPr>
          <w:rFonts w:hint="eastAsia"/>
          <w:sz w:val="18"/>
          <w:szCs w:val="18"/>
          <w:shd w:val="pct15" w:color="auto" w:fill="FFFFFF"/>
        </w:rPr>
        <w:t>{len(df.columns)}")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lastRenderedPageBreak/>
        <w:t xml:space="preserve">    print(f"</w:t>
      </w:r>
      <w:r w:rsidRPr="00F33570">
        <w:rPr>
          <w:rFonts w:hint="eastAsia"/>
          <w:sz w:val="18"/>
          <w:szCs w:val="18"/>
          <w:shd w:val="pct15" w:color="auto" w:fill="FFFFFF"/>
        </w:rPr>
        <w:t>列名称：</w:t>
      </w:r>
      <w:r w:rsidRPr="00F33570">
        <w:rPr>
          <w:rFonts w:hint="eastAsia"/>
          <w:sz w:val="18"/>
          <w:szCs w:val="18"/>
          <w:shd w:val="pct15" w:color="auto" w:fill="FFFFFF"/>
        </w:rPr>
        <w:t>{', '.join(df.columns)}")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print(f"\n[</w:t>
      </w:r>
      <w:r w:rsidRPr="00F33570">
        <w:rPr>
          <w:rFonts w:hint="eastAsia"/>
          <w:sz w:val="18"/>
          <w:szCs w:val="18"/>
          <w:shd w:val="pct15" w:color="auto" w:fill="FFFFFF"/>
        </w:rPr>
        <w:t>输出文件记录统计</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记录：</w:t>
      </w:r>
      <w:r w:rsidRPr="00F33570">
        <w:rPr>
          <w:rFonts w:hint="eastAsia"/>
          <w:sz w:val="18"/>
          <w:szCs w:val="18"/>
          <w:shd w:val="pct15" w:color="auto" w:fill="FFFFFF"/>
        </w:rPr>
        <w:t>{len(df)}")</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print(f"\n[</w:t>
      </w:r>
      <w:r w:rsidRPr="00F33570">
        <w:rPr>
          <w:rFonts w:hint="eastAsia"/>
          <w:sz w:val="18"/>
          <w:szCs w:val="18"/>
          <w:shd w:val="pct15" w:color="auto" w:fill="FFFFFF"/>
        </w:rPr>
        <w:t>输出文件前</w:t>
      </w:r>
      <w:r w:rsidRPr="00F33570">
        <w:rPr>
          <w:rFonts w:hint="eastAsia"/>
          <w:sz w:val="18"/>
          <w:szCs w:val="18"/>
          <w:shd w:val="pct15" w:color="auto" w:fill="FFFFFF"/>
        </w:rPr>
        <w:t>5</w:t>
      </w:r>
      <w:r w:rsidRPr="00F33570">
        <w:rPr>
          <w:rFonts w:hint="eastAsia"/>
          <w:sz w:val="18"/>
          <w:szCs w:val="18"/>
          <w:shd w:val="pct15" w:color="auto" w:fill="FFFFFF"/>
        </w:rPr>
        <w:t>行数据</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preview = df.head().copy()</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preview = preview.astype(object).where(pd.notnull(preview), 'NaN')</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print(preview.to_string(index=False)) </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加载配置文件。</w:t>
      </w:r>
    </w:p>
    <w:p w:rsidR="00F33570" w:rsidRPr="00F33570" w:rsidRDefault="00F33570" w:rsidP="00F33570">
      <w:pPr>
        <w:ind w:firstLine="180"/>
        <w:rPr>
          <w:sz w:val="18"/>
          <w:szCs w:val="18"/>
          <w:shd w:val="pct15" w:color="auto" w:fill="FFFFFF"/>
        </w:rPr>
      </w:pPr>
      <w:r w:rsidRPr="00F33570">
        <w:rPr>
          <w:sz w:val="18"/>
          <w:szCs w:val="18"/>
          <w:shd w:val="pct15" w:color="auto" w:fill="FFFFFF"/>
        </w:rPr>
        <w:t>def load_config_func(config_path: str = 'gentrainsamps.ini') -&gt; tuple[str, str, str, int, int, str]:</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print(f"&gt;&gt; load_config_func(...)")</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config = configparser.ConfigParser()</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abs_path = os.path.abspath(config_path)</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if not os.path.exists(config_path):</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sys.stderr.write(f"\n❌ </w:t>
      </w:r>
      <w:r w:rsidRPr="00F33570">
        <w:rPr>
          <w:rFonts w:hint="eastAsia"/>
          <w:sz w:val="18"/>
          <w:szCs w:val="18"/>
          <w:shd w:val="pct15" w:color="auto" w:fill="FFFFFF"/>
        </w:rPr>
        <w:t>配置文件未找到：</w:t>
      </w:r>
      <w:r w:rsidRPr="00F33570">
        <w:rPr>
          <w:sz w:val="18"/>
          <w:szCs w:val="18"/>
          <w:shd w:val="pct15" w:color="auto" w:fill="FFFFFF"/>
        </w:rPr>
        <w:t>{abs_path}\n")</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sys.exit(1)</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try:</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config.read(config_path, encoding='utf-8')</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input_file = config.get('IOFiles', 'input_file').strip()</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output_file = config.get('IOFiles', 'output_file').strip()</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failure_field = config.get('KeyItems', 'failure_field').strip()</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nominal_life_days = int(config.get('Default', 'nominal_life_days'))</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bad_sector_threshold = int(config.get('Default', 'bad_sector_threshold'))</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lag_days_raw = config.get('Default', 'lag_days').strip()</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return input_file, output_file, failure_field, nominal_life_days, bad_sector_threshold, lag_days_raw</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except Exception as e:</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sys.stderr.write(f"\n❌ </w:t>
      </w:r>
      <w:r w:rsidRPr="00F33570">
        <w:rPr>
          <w:rFonts w:hint="eastAsia"/>
          <w:sz w:val="18"/>
          <w:szCs w:val="18"/>
          <w:shd w:val="pct15" w:color="auto" w:fill="FFFFFF"/>
        </w:rPr>
        <w:t>配置读取失败：</w:t>
      </w:r>
      <w:r w:rsidRPr="00F33570">
        <w:rPr>
          <w:sz w:val="18"/>
          <w:szCs w:val="18"/>
          <w:shd w:val="pct15" w:color="auto" w:fill="FFFFFF"/>
        </w:rPr>
        <w:t>{e}\n")</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sys.exit(1)</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主函数功能</w:t>
      </w:r>
    </w:p>
    <w:p w:rsidR="00F33570" w:rsidRPr="00F33570" w:rsidRDefault="00F33570" w:rsidP="00F33570">
      <w:pPr>
        <w:ind w:firstLine="180"/>
        <w:rPr>
          <w:sz w:val="18"/>
          <w:szCs w:val="18"/>
          <w:shd w:val="pct15" w:color="auto" w:fill="FFFFFF"/>
        </w:rPr>
      </w:pPr>
      <w:r w:rsidRPr="00F33570">
        <w:rPr>
          <w:sz w:val="18"/>
          <w:szCs w:val="18"/>
          <w:shd w:val="pct15" w:color="auto" w:fill="FFFFFF"/>
        </w:rPr>
        <w:t>def main_func():</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print("&gt;&gt; main_func()")</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ab/>
        <w:t xml:space="preserve"># </w:t>
      </w:r>
      <w:r w:rsidRPr="00F33570">
        <w:rPr>
          <w:rFonts w:hint="eastAsia"/>
          <w:sz w:val="18"/>
          <w:szCs w:val="18"/>
          <w:shd w:val="pct15" w:color="auto" w:fill="FFFFFF"/>
        </w:rPr>
        <w:t>执行加载配置函数。</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input_file, output_file, failure_field, nominal_life_days, bad_sector_threshold, lag_days_raw = load_config_func()</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打印配置文件定义的参数。</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读取配置成功：</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输入文件：</w:t>
      </w:r>
      <w:r w:rsidRPr="00F33570">
        <w:rPr>
          <w:rFonts w:hint="eastAsia"/>
          <w:sz w:val="18"/>
          <w:szCs w:val="18"/>
          <w:shd w:val="pct15" w:color="auto" w:fill="FFFFFF"/>
        </w:rPr>
        <w:t>{input_file}")</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输出文件：</w:t>
      </w:r>
      <w:r w:rsidRPr="00F33570">
        <w:rPr>
          <w:rFonts w:hint="eastAsia"/>
          <w:sz w:val="18"/>
          <w:szCs w:val="18"/>
          <w:shd w:val="pct15" w:color="auto" w:fill="FFFFFF"/>
        </w:rPr>
        <w:t>{output_file}")</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判断报废字段：</w:t>
      </w:r>
      <w:r w:rsidRPr="00F33570">
        <w:rPr>
          <w:rFonts w:hint="eastAsia"/>
          <w:sz w:val="18"/>
          <w:szCs w:val="18"/>
          <w:shd w:val="pct15" w:color="auto" w:fill="FFFFFF"/>
        </w:rPr>
        <w:t>{failure_field}")</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名义寿命（天）：</w:t>
      </w:r>
      <w:r w:rsidRPr="00F33570">
        <w:rPr>
          <w:rFonts w:hint="eastAsia"/>
          <w:sz w:val="18"/>
          <w:szCs w:val="18"/>
          <w:shd w:val="pct15" w:color="auto" w:fill="FFFFFF"/>
        </w:rPr>
        <w:t>{nominal_life_days}")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报废阈值：</w:t>
      </w:r>
      <w:r w:rsidRPr="00F33570">
        <w:rPr>
          <w:rFonts w:hint="eastAsia"/>
          <w:sz w:val="18"/>
          <w:szCs w:val="18"/>
          <w:shd w:val="pct15" w:color="auto" w:fill="FFFFFF"/>
        </w:rPr>
        <w:t>{bad_sector_threshold}")</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print(f"</w:t>
      </w:r>
      <w:r w:rsidRPr="00F33570">
        <w:rPr>
          <w:rFonts w:hint="eastAsia"/>
          <w:sz w:val="18"/>
          <w:szCs w:val="18"/>
          <w:shd w:val="pct15" w:color="auto" w:fill="FFFFFF"/>
        </w:rPr>
        <w:t>滞后天数：</w:t>
      </w:r>
      <w:r w:rsidRPr="00F33570">
        <w:rPr>
          <w:rFonts w:hint="eastAsia"/>
          <w:sz w:val="18"/>
          <w:szCs w:val="18"/>
          <w:shd w:val="pct15" w:color="auto" w:fill="FFFFFF"/>
        </w:rPr>
        <w:t>{lag_days_raw}\n")</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将</w:t>
      </w:r>
      <w:r w:rsidRPr="00F33570">
        <w:rPr>
          <w:rFonts w:hint="eastAsia"/>
          <w:sz w:val="18"/>
          <w:szCs w:val="18"/>
          <w:shd w:val="pct15" w:color="auto" w:fill="FFFFFF"/>
        </w:rPr>
        <w:t>lag_days</w:t>
      </w:r>
      <w:r w:rsidRPr="00F33570">
        <w:rPr>
          <w:rFonts w:hint="eastAsia"/>
          <w:sz w:val="18"/>
          <w:szCs w:val="18"/>
          <w:shd w:val="pct15" w:color="auto" w:fill="FFFFFF"/>
        </w:rPr>
        <w:t>滞后字符串改换成数组。</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lag_days = []</w:t>
      </w:r>
    </w:p>
    <w:p w:rsidR="00F33570" w:rsidRPr="00F33570" w:rsidRDefault="00F33570" w:rsidP="00F33570">
      <w:pPr>
        <w:ind w:firstLine="180"/>
        <w:rPr>
          <w:sz w:val="18"/>
          <w:szCs w:val="18"/>
          <w:shd w:val="pct15" w:color="auto" w:fill="FFFFFF"/>
        </w:rPr>
      </w:pPr>
      <w:r w:rsidRPr="00F33570">
        <w:rPr>
          <w:sz w:val="18"/>
          <w:szCs w:val="18"/>
          <w:shd w:val="pct15" w:color="auto" w:fill="FFFFFF"/>
        </w:rPr>
        <w:lastRenderedPageBreak/>
        <w:t xml:space="preserve">    for day in lag_days_raw.split(','):</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stripped = day.strip()</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if stripped.isdigit():</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lag_days.append(int(stripped))</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else:</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print(f"</w:t>
      </w:r>
      <w:r w:rsidRPr="00F33570">
        <w:rPr>
          <w:rFonts w:ascii="DejaVu Sans Mono" w:hAnsi="DejaVu Sans Mono" w:cs="DejaVu Sans Mono"/>
          <w:sz w:val="18"/>
          <w:szCs w:val="18"/>
          <w:shd w:val="pct15" w:color="auto" w:fill="FFFFFF"/>
        </w:rPr>
        <w:t>⚠</w:t>
      </w:r>
      <w:r w:rsidRPr="00F33570">
        <w:rPr>
          <w:sz w:val="18"/>
          <w:szCs w:val="18"/>
          <w:shd w:val="pct15" w:color="auto" w:fill="FFFFFF"/>
        </w:rPr>
        <w:t xml:space="preserve">️ </w:t>
      </w:r>
      <w:r w:rsidRPr="00F33570">
        <w:rPr>
          <w:rFonts w:hint="eastAsia"/>
          <w:sz w:val="18"/>
          <w:szCs w:val="18"/>
          <w:shd w:val="pct15" w:color="auto" w:fill="FFFFFF"/>
        </w:rPr>
        <w:t>忽略无效滞后天数项：</w:t>
      </w:r>
      <w:r w:rsidRPr="00F33570">
        <w:rPr>
          <w:sz w:val="18"/>
          <w:szCs w:val="18"/>
          <w:shd w:val="pct15" w:color="auto" w:fill="FFFFFF"/>
        </w:rPr>
        <w:t>'{day}'")</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顺序执行功能函数。</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调用加载基础样本文件。</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df_raw = load_and_prepare_data_func(input_file)</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调用构建硬盘剩余寿命数据项。</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df_life = build_remaining_life_func(df_raw, nominal_life_days, bad_sector_threshold, failure_field)</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调用构建滞后数据项。</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df_final = add_lag_features_func(df_life, lag_days)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 </w:t>
      </w:r>
      <w:r w:rsidRPr="00F33570">
        <w:rPr>
          <w:rFonts w:hint="eastAsia"/>
          <w:sz w:val="18"/>
          <w:szCs w:val="18"/>
          <w:shd w:val="pct15" w:color="auto" w:fill="FFFFFF"/>
        </w:rPr>
        <w:t>调用保存新的数据项组成训练样本数据。</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save_output_func(df_final, output_file)</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重新入口。</w:t>
      </w:r>
    </w:p>
    <w:p w:rsidR="00F33570" w:rsidRPr="00F33570" w:rsidRDefault="00F33570" w:rsidP="00F33570">
      <w:pPr>
        <w:ind w:firstLine="180"/>
        <w:rPr>
          <w:sz w:val="18"/>
          <w:szCs w:val="18"/>
          <w:shd w:val="pct15" w:color="auto" w:fill="FFFFFF"/>
        </w:rPr>
      </w:pPr>
      <w:r w:rsidRPr="00F33570">
        <w:rPr>
          <w:sz w:val="18"/>
          <w:szCs w:val="18"/>
          <w:shd w:val="pct15" w:color="auto" w:fill="FFFFFF"/>
        </w:rPr>
        <w:t>if __name__ == '__main__':</w:t>
      </w:r>
    </w:p>
    <w:p w:rsidR="00A7458E" w:rsidRDefault="00F33570" w:rsidP="00F33570">
      <w:pPr>
        <w:ind w:firstLine="180"/>
        <w:rPr>
          <w:sz w:val="18"/>
          <w:szCs w:val="18"/>
          <w:shd w:val="pct15" w:color="auto" w:fill="FFFFFF"/>
        </w:rPr>
      </w:pPr>
      <w:r w:rsidRPr="00F33570">
        <w:rPr>
          <w:sz w:val="18"/>
          <w:szCs w:val="18"/>
          <w:shd w:val="pct15" w:color="auto" w:fill="FFFFFF"/>
        </w:rPr>
        <w:t xml:space="preserve">    main_func()</w:t>
      </w:r>
      <w:r w:rsidR="00A7458E" w:rsidRPr="00A7458E">
        <w:rPr>
          <w:sz w:val="18"/>
          <w:szCs w:val="18"/>
          <w:shd w:val="pct15" w:color="auto" w:fill="FFFFFF"/>
        </w:rPr>
        <w:t xml:space="preserve">    main_func()</w:t>
      </w:r>
    </w:p>
    <w:bookmarkEnd w:id="25"/>
    <w:bookmarkEnd w:id="26"/>
    <w:p w:rsidR="00F33570" w:rsidRDefault="00F33570" w:rsidP="00F33570">
      <w:pPr>
        <w:ind w:firstLine="210"/>
      </w:pPr>
      <w:r>
        <w:rPr>
          <w:rFonts w:hint="eastAsia"/>
        </w:rPr>
        <w:t>执行程序显示信息：</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python gentrainsamps.py </w:t>
      </w:r>
    </w:p>
    <w:p w:rsidR="00F33570" w:rsidRPr="00F33570" w:rsidRDefault="00F33570" w:rsidP="00F33570">
      <w:pPr>
        <w:ind w:firstLine="180"/>
        <w:rPr>
          <w:sz w:val="18"/>
          <w:szCs w:val="18"/>
          <w:shd w:val="pct15" w:color="auto" w:fill="FFFFFF"/>
        </w:rPr>
      </w:pPr>
      <w:r w:rsidRPr="00F33570">
        <w:rPr>
          <w:sz w:val="18"/>
          <w:szCs w:val="18"/>
          <w:shd w:val="pct15" w:color="auto" w:fill="FFFFFF"/>
        </w:rPr>
        <w:t>&gt;&gt; main_func()</w:t>
      </w:r>
    </w:p>
    <w:p w:rsidR="00F33570" w:rsidRPr="00F33570" w:rsidRDefault="00F33570" w:rsidP="00F33570">
      <w:pPr>
        <w:ind w:firstLine="180"/>
        <w:rPr>
          <w:sz w:val="18"/>
          <w:szCs w:val="18"/>
          <w:shd w:val="pct15" w:color="auto" w:fill="FFFFFF"/>
        </w:rPr>
      </w:pPr>
      <w:r w:rsidRPr="00F33570">
        <w:rPr>
          <w:sz w:val="18"/>
          <w:szCs w:val="18"/>
          <w:shd w:val="pct15" w:color="auto" w:fill="FFFFFF"/>
        </w:rPr>
        <w:t>&gt;&gt; load_config_func(...)</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读取配置成功：</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输入文件：</w:t>
      </w:r>
      <w:r w:rsidRPr="00F33570">
        <w:rPr>
          <w:rFonts w:hint="eastAsia"/>
          <w:sz w:val="18"/>
          <w:szCs w:val="18"/>
          <w:shd w:val="pct15" w:color="auto" w:fill="FFFFFF"/>
        </w:rPr>
        <w:t>data/hard_disk_failure_sample_.csv</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输出文件：</w:t>
      </w:r>
      <w:r w:rsidRPr="00F33570">
        <w:rPr>
          <w:rFonts w:hint="eastAsia"/>
          <w:sz w:val="18"/>
          <w:szCs w:val="18"/>
          <w:shd w:val="pct15" w:color="auto" w:fill="FFFFFF"/>
        </w:rPr>
        <w:t>data/train_samples.csv</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判断报废字段：</w:t>
      </w:r>
      <w:r w:rsidRPr="00F33570">
        <w:rPr>
          <w:rFonts w:hint="eastAsia"/>
          <w:sz w:val="18"/>
          <w:szCs w:val="18"/>
          <w:shd w:val="pct15" w:color="auto" w:fill="FFFFFF"/>
        </w:rPr>
        <w:t>bad_sectors</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名义寿命（天）：</w:t>
      </w:r>
      <w:r w:rsidRPr="00F33570">
        <w:rPr>
          <w:rFonts w:hint="eastAsia"/>
          <w:sz w:val="18"/>
          <w:szCs w:val="18"/>
          <w:shd w:val="pct15" w:color="auto" w:fill="FFFFFF"/>
        </w:rPr>
        <w:t>1095</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报废阈值：</w:t>
      </w:r>
      <w:r w:rsidRPr="00F33570">
        <w:rPr>
          <w:rFonts w:hint="eastAsia"/>
          <w:sz w:val="18"/>
          <w:szCs w:val="18"/>
          <w:shd w:val="pct15" w:color="auto" w:fill="FFFFFF"/>
        </w:rPr>
        <w:t>50</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滞后天数：</w:t>
      </w:r>
      <w:r w:rsidRPr="00F33570">
        <w:rPr>
          <w:rFonts w:hint="eastAsia"/>
          <w:sz w:val="18"/>
          <w:szCs w:val="18"/>
          <w:shd w:val="pct15" w:color="auto" w:fill="FFFFFF"/>
        </w:rPr>
        <w:t>3,15,30</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sz w:val="18"/>
          <w:szCs w:val="18"/>
          <w:shd w:val="pct15" w:color="auto" w:fill="FFFFFF"/>
        </w:rPr>
        <w:t>&gt;&gt; load_and_prepare_data_func()</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输入文件分析</w:t>
      </w:r>
      <w:r w:rsidRPr="00F33570">
        <w:rPr>
          <w:rFonts w:hint="eastAsia"/>
          <w:sz w:val="18"/>
          <w:szCs w:val="18"/>
          <w:shd w:val="pct15" w:color="auto" w:fill="FFFFFF"/>
        </w:rPr>
        <w:t xml:space="preserve"> ========================================</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输入文件路径：</w:t>
      </w:r>
      <w:r w:rsidRPr="00F33570">
        <w:rPr>
          <w:rFonts w:hint="eastAsia"/>
          <w:sz w:val="18"/>
          <w:szCs w:val="18"/>
          <w:shd w:val="pct15" w:color="auto" w:fill="FFFFFF"/>
        </w:rPr>
        <w:t>/home/ubuntu/h2o/data/hard_disk_failure_sample_.csv</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w:t>
      </w:r>
      <w:r w:rsidRPr="00F33570">
        <w:rPr>
          <w:rFonts w:hint="eastAsia"/>
          <w:sz w:val="18"/>
          <w:szCs w:val="18"/>
          <w:shd w:val="pct15" w:color="auto" w:fill="FFFFFF"/>
        </w:rPr>
        <w:t>输入文件列结构</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总列数：</w:t>
      </w:r>
      <w:r w:rsidRPr="00F33570">
        <w:rPr>
          <w:rFonts w:hint="eastAsia"/>
          <w:sz w:val="18"/>
          <w:szCs w:val="18"/>
          <w:shd w:val="pct15" w:color="auto" w:fill="FFFFFF"/>
        </w:rPr>
        <w:t>3</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列名称：</w:t>
      </w:r>
      <w:r w:rsidRPr="00F33570">
        <w:rPr>
          <w:rFonts w:hint="eastAsia"/>
          <w:sz w:val="18"/>
          <w:szCs w:val="18"/>
          <w:shd w:val="pct15" w:color="auto" w:fill="FFFFFF"/>
        </w:rPr>
        <w:t>hdd_id, date, bad_sectors</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w:t>
      </w:r>
      <w:r w:rsidRPr="00F33570">
        <w:rPr>
          <w:rFonts w:hint="eastAsia"/>
          <w:sz w:val="18"/>
          <w:szCs w:val="18"/>
          <w:shd w:val="pct15" w:color="auto" w:fill="FFFFFF"/>
        </w:rPr>
        <w:t>输入文件记录统计</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总记录数：</w:t>
      </w:r>
      <w:r w:rsidRPr="00F33570">
        <w:rPr>
          <w:rFonts w:hint="eastAsia"/>
          <w:sz w:val="18"/>
          <w:szCs w:val="18"/>
          <w:shd w:val="pct15" w:color="auto" w:fill="FFFFFF"/>
        </w:rPr>
        <w:t>270</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空值统计：</w:t>
      </w:r>
    </w:p>
    <w:p w:rsidR="00F33570" w:rsidRPr="00F33570" w:rsidRDefault="00F33570" w:rsidP="00F33570">
      <w:pPr>
        <w:ind w:firstLine="180"/>
        <w:rPr>
          <w:sz w:val="18"/>
          <w:szCs w:val="18"/>
          <w:shd w:val="pct15" w:color="auto" w:fill="FFFFFF"/>
        </w:rPr>
      </w:pPr>
      <w:r w:rsidRPr="00F33570">
        <w:rPr>
          <w:sz w:val="18"/>
          <w:szCs w:val="18"/>
          <w:shd w:val="pct15" w:color="auto" w:fill="FFFFFF"/>
        </w:rPr>
        <w:t>hdd_id         0</w:t>
      </w:r>
    </w:p>
    <w:p w:rsidR="00F33570" w:rsidRPr="00F33570" w:rsidRDefault="00F33570" w:rsidP="00F33570">
      <w:pPr>
        <w:ind w:firstLine="180"/>
        <w:rPr>
          <w:sz w:val="18"/>
          <w:szCs w:val="18"/>
          <w:shd w:val="pct15" w:color="auto" w:fill="FFFFFF"/>
        </w:rPr>
      </w:pPr>
      <w:r w:rsidRPr="00F33570">
        <w:rPr>
          <w:sz w:val="18"/>
          <w:szCs w:val="18"/>
          <w:shd w:val="pct15" w:color="auto" w:fill="FFFFFF"/>
        </w:rPr>
        <w:t>date           0</w:t>
      </w:r>
    </w:p>
    <w:p w:rsidR="00F33570" w:rsidRPr="00F33570" w:rsidRDefault="00F33570" w:rsidP="00F33570">
      <w:pPr>
        <w:ind w:firstLine="180"/>
        <w:rPr>
          <w:sz w:val="18"/>
          <w:szCs w:val="18"/>
          <w:shd w:val="pct15" w:color="auto" w:fill="FFFFFF"/>
        </w:rPr>
      </w:pPr>
      <w:r w:rsidRPr="00F33570">
        <w:rPr>
          <w:sz w:val="18"/>
          <w:szCs w:val="18"/>
          <w:shd w:val="pct15" w:color="auto" w:fill="FFFFFF"/>
        </w:rPr>
        <w:lastRenderedPageBreak/>
        <w:t>bad_sectors    0</w:t>
      </w:r>
    </w:p>
    <w:p w:rsidR="00F33570" w:rsidRPr="00F33570" w:rsidRDefault="00F33570" w:rsidP="00F33570">
      <w:pPr>
        <w:ind w:firstLine="180"/>
        <w:rPr>
          <w:sz w:val="18"/>
          <w:szCs w:val="18"/>
          <w:shd w:val="pct15" w:color="auto" w:fill="FFFFFF"/>
        </w:rPr>
      </w:pPr>
      <w:r w:rsidRPr="00F33570">
        <w:rPr>
          <w:sz w:val="18"/>
          <w:szCs w:val="18"/>
          <w:shd w:val="pct15" w:color="auto" w:fill="FFFFFF"/>
        </w:rPr>
        <w:t>dtype: int64</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w:t>
      </w:r>
      <w:r w:rsidRPr="00F33570">
        <w:rPr>
          <w:rFonts w:hint="eastAsia"/>
          <w:sz w:val="18"/>
          <w:szCs w:val="18"/>
          <w:shd w:val="pct15" w:color="auto" w:fill="FFFFFF"/>
        </w:rPr>
        <w:t>输入文件前</w:t>
      </w:r>
      <w:r w:rsidRPr="00F33570">
        <w:rPr>
          <w:rFonts w:hint="eastAsia"/>
          <w:sz w:val="18"/>
          <w:szCs w:val="18"/>
          <w:shd w:val="pct15" w:color="auto" w:fill="FFFFFF"/>
        </w:rPr>
        <w:t>5</w:t>
      </w:r>
      <w:r w:rsidRPr="00F33570">
        <w:rPr>
          <w:rFonts w:hint="eastAsia"/>
          <w:sz w:val="18"/>
          <w:szCs w:val="18"/>
          <w:shd w:val="pct15" w:color="auto" w:fill="FFFFFF"/>
        </w:rPr>
        <w:t>行数据</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hdd_id       date  bad_sectors</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1 2021-01-01            0</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1 2021-01-02            0</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1 2021-01-03            1</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1 2021-01-04            1</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1 2021-01-05            2</w:t>
      </w:r>
    </w:p>
    <w:p w:rsidR="00F33570" w:rsidRPr="00F33570" w:rsidRDefault="00F33570" w:rsidP="00F33570">
      <w:pPr>
        <w:ind w:firstLine="180"/>
        <w:rPr>
          <w:sz w:val="18"/>
          <w:szCs w:val="18"/>
          <w:shd w:val="pct15" w:color="auto" w:fill="FFFFFF"/>
        </w:rPr>
      </w:pPr>
      <w:r w:rsidRPr="00F33570">
        <w:rPr>
          <w:sz w:val="18"/>
          <w:szCs w:val="18"/>
          <w:shd w:val="pct15" w:color="auto" w:fill="FFFFFF"/>
        </w:rPr>
        <w:t>&gt;&gt; build_remaining_life_func()</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构建硬盘剩余寿命数据项</w:t>
      </w:r>
    </w:p>
    <w:p w:rsidR="00F33570" w:rsidRPr="00F33570" w:rsidRDefault="00F33570" w:rsidP="00F33570">
      <w:pPr>
        <w:ind w:firstLine="180"/>
        <w:rPr>
          <w:sz w:val="18"/>
          <w:szCs w:val="18"/>
          <w:shd w:val="pct15" w:color="auto" w:fill="FFFFFF"/>
        </w:rPr>
      </w:pPr>
      <w:r w:rsidRPr="00F33570">
        <w:rPr>
          <w:sz w:val="18"/>
          <w:szCs w:val="18"/>
          <w:shd w:val="pct15" w:color="auto" w:fill="FFFFFF"/>
        </w:rPr>
        <w:t>&gt;&gt; get_hdd_life_days_func(......)</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硬盘</w:t>
      </w:r>
      <w:r w:rsidRPr="00F33570">
        <w:rPr>
          <w:rFonts w:hint="eastAsia"/>
          <w:sz w:val="18"/>
          <w:szCs w:val="18"/>
          <w:shd w:val="pct15" w:color="auto" w:fill="FFFFFF"/>
        </w:rPr>
        <w:t xml:space="preserve">ID = 1 </w:t>
      </w:r>
      <w:r w:rsidRPr="00F33570">
        <w:rPr>
          <w:rFonts w:hint="eastAsia"/>
          <w:sz w:val="18"/>
          <w:szCs w:val="18"/>
          <w:shd w:val="pct15" w:color="auto" w:fill="FFFFFF"/>
        </w:rPr>
        <w:t>达到硬盘阈值，硬盘生命周期：</w:t>
      </w:r>
      <w:r w:rsidRPr="00F33570">
        <w:rPr>
          <w:rFonts w:hint="eastAsia"/>
          <w:sz w:val="18"/>
          <w:szCs w:val="18"/>
          <w:shd w:val="pct15" w:color="auto" w:fill="FFFFFF"/>
        </w:rPr>
        <w:t xml:space="preserve">58 </w:t>
      </w:r>
      <w:r w:rsidRPr="00F33570">
        <w:rPr>
          <w:rFonts w:hint="eastAsia"/>
          <w:sz w:val="18"/>
          <w:szCs w:val="18"/>
          <w:shd w:val="pct15" w:color="auto" w:fill="FFFFFF"/>
        </w:rPr>
        <w:t>天</w:t>
      </w:r>
    </w:p>
    <w:p w:rsidR="00F33570" w:rsidRPr="00F33570" w:rsidRDefault="00F33570" w:rsidP="00F33570">
      <w:pPr>
        <w:ind w:firstLine="180"/>
        <w:rPr>
          <w:sz w:val="18"/>
          <w:szCs w:val="18"/>
          <w:shd w:val="pct15" w:color="auto" w:fill="FFFFFF"/>
        </w:rPr>
      </w:pPr>
      <w:r w:rsidRPr="00F33570">
        <w:rPr>
          <w:sz w:val="18"/>
          <w:szCs w:val="18"/>
          <w:shd w:val="pct15" w:color="auto" w:fill="FFFFFF"/>
        </w:rPr>
        <w:t>&gt;&gt; get_hdd_life_days_func(......)</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硬盘</w:t>
      </w:r>
      <w:r w:rsidRPr="00F33570">
        <w:rPr>
          <w:rFonts w:hint="eastAsia"/>
          <w:sz w:val="18"/>
          <w:szCs w:val="18"/>
          <w:shd w:val="pct15" w:color="auto" w:fill="FFFFFF"/>
        </w:rPr>
        <w:t xml:space="preserve">ID = 2 </w:t>
      </w:r>
      <w:r w:rsidRPr="00F33570">
        <w:rPr>
          <w:rFonts w:hint="eastAsia"/>
          <w:sz w:val="18"/>
          <w:szCs w:val="18"/>
          <w:shd w:val="pct15" w:color="auto" w:fill="FFFFFF"/>
        </w:rPr>
        <w:t>达到硬盘阈值，硬盘生命周期：</w:t>
      </w:r>
      <w:r w:rsidRPr="00F33570">
        <w:rPr>
          <w:rFonts w:hint="eastAsia"/>
          <w:sz w:val="18"/>
          <w:szCs w:val="18"/>
          <w:shd w:val="pct15" w:color="auto" w:fill="FFFFFF"/>
        </w:rPr>
        <w:t xml:space="preserve">88 </w:t>
      </w:r>
      <w:r w:rsidRPr="00F33570">
        <w:rPr>
          <w:rFonts w:hint="eastAsia"/>
          <w:sz w:val="18"/>
          <w:szCs w:val="18"/>
          <w:shd w:val="pct15" w:color="auto" w:fill="FFFFFF"/>
        </w:rPr>
        <w:t>天</w:t>
      </w:r>
    </w:p>
    <w:p w:rsidR="00F33570" w:rsidRPr="00F33570" w:rsidRDefault="00F33570" w:rsidP="00F33570">
      <w:pPr>
        <w:ind w:firstLine="180"/>
        <w:rPr>
          <w:sz w:val="18"/>
          <w:szCs w:val="18"/>
          <w:shd w:val="pct15" w:color="auto" w:fill="FFFFFF"/>
        </w:rPr>
      </w:pPr>
      <w:r w:rsidRPr="00F33570">
        <w:rPr>
          <w:sz w:val="18"/>
          <w:szCs w:val="18"/>
          <w:shd w:val="pct15" w:color="auto" w:fill="FFFFFF"/>
        </w:rPr>
        <w:t>&gt;&gt; get_hdd_life_days_func(......)</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硬盘</w:t>
      </w:r>
      <w:r w:rsidRPr="00F33570">
        <w:rPr>
          <w:rFonts w:hint="eastAsia"/>
          <w:sz w:val="18"/>
          <w:szCs w:val="18"/>
          <w:shd w:val="pct15" w:color="auto" w:fill="FFFFFF"/>
        </w:rPr>
        <w:t xml:space="preserve">ID = 3 </w:t>
      </w:r>
      <w:r w:rsidRPr="00F33570">
        <w:rPr>
          <w:rFonts w:hint="eastAsia"/>
          <w:sz w:val="18"/>
          <w:szCs w:val="18"/>
          <w:shd w:val="pct15" w:color="auto" w:fill="FFFFFF"/>
        </w:rPr>
        <w:t>没有达到硬盘阈值，使用默认默认生命周值：</w:t>
      </w:r>
      <w:r w:rsidRPr="00F33570">
        <w:rPr>
          <w:rFonts w:hint="eastAsia"/>
          <w:sz w:val="18"/>
          <w:szCs w:val="18"/>
          <w:shd w:val="pct15" w:color="auto" w:fill="FFFFFF"/>
        </w:rPr>
        <w:t xml:space="preserve">1095 </w:t>
      </w:r>
      <w:r w:rsidRPr="00F33570">
        <w:rPr>
          <w:rFonts w:hint="eastAsia"/>
          <w:sz w:val="18"/>
          <w:szCs w:val="18"/>
          <w:shd w:val="pct15" w:color="auto" w:fill="FFFFFF"/>
        </w:rPr>
        <w:t>天</w:t>
      </w:r>
    </w:p>
    <w:p w:rsidR="00F33570" w:rsidRPr="00F33570" w:rsidRDefault="00F33570" w:rsidP="00F33570">
      <w:pPr>
        <w:ind w:firstLine="180"/>
        <w:rPr>
          <w:sz w:val="18"/>
          <w:szCs w:val="18"/>
          <w:shd w:val="pct15" w:color="auto" w:fill="FFFFFF"/>
        </w:rPr>
      </w:pPr>
      <w:r w:rsidRPr="00F33570">
        <w:rPr>
          <w:sz w:val="18"/>
          <w:szCs w:val="18"/>
          <w:shd w:val="pct15" w:color="auto" w:fill="FFFFFF"/>
        </w:rPr>
        <w:t>&gt;&gt; add_lag_features_func()</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构建日期滞后数据项</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sz w:val="18"/>
          <w:szCs w:val="18"/>
          <w:shd w:val="pct15" w:color="auto" w:fill="FFFFFF"/>
        </w:rPr>
        <w:t>&gt;&gt; save_output_func()</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 xml:space="preserve">======================================== </w:t>
      </w:r>
      <w:r w:rsidRPr="00F33570">
        <w:rPr>
          <w:rFonts w:hint="eastAsia"/>
          <w:sz w:val="18"/>
          <w:szCs w:val="18"/>
          <w:shd w:val="pct15" w:color="auto" w:fill="FFFFFF"/>
        </w:rPr>
        <w:t>训练样本文件分析</w:t>
      </w:r>
      <w:r w:rsidRPr="00F33570">
        <w:rPr>
          <w:rFonts w:hint="eastAsia"/>
          <w:sz w:val="18"/>
          <w:szCs w:val="18"/>
          <w:shd w:val="pct15" w:color="auto" w:fill="FFFFFF"/>
        </w:rPr>
        <w:t xml:space="preserve"> ========================================</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成功生成训练样本，输出文件：</w:t>
      </w:r>
      <w:r w:rsidRPr="00F33570">
        <w:rPr>
          <w:rFonts w:hint="eastAsia"/>
          <w:sz w:val="18"/>
          <w:szCs w:val="18"/>
          <w:shd w:val="pct15" w:color="auto" w:fill="FFFFFF"/>
        </w:rPr>
        <w:t>data/train_samples.csv</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w:t>
      </w:r>
      <w:r w:rsidRPr="00F33570">
        <w:rPr>
          <w:rFonts w:hint="eastAsia"/>
          <w:sz w:val="18"/>
          <w:szCs w:val="18"/>
          <w:shd w:val="pct15" w:color="auto" w:fill="FFFFFF"/>
        </w:rPr>
        <w:t>输出文件列结构</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总列数：</w:t>
      </w:r>
      <w:r w:rsidRPr="00F33570">
        <w:rPr>
          <w:rFonts w:hint="eastAsia"/>
          <w:sz w:val="18"/>
          <w:szCs w:val="18"/>
          <w:shd w:val="pct15" w:color="auto" w:fill="FFFFFF"/>
        </w:rPr>
        <w:t>7</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列名称：</w:t>
      </w:r>
      <w:r w:rsidRPr="00F33570">
        <w:rPr>
          <w:rFonts w:hint="eastAsia"/>
          <w:sz w:val="18"/>
          <w:szCs w:val="18"/>
          <w:shd w:val="pct15" w:color="auto" w:fill="FFFFFF"/>
        </w:rPr>
        <w:t>hdd_id, date, bad_sectors, bad_sectors_lag3, bad_sectors_lag15, bad_sectors_lag30, remaining_life_days</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w:t>
      </w:r>
      <w:r w:rsidRPr="00F33570">
        <w:rPr>
          <w:rFonts w:hint="eastAsia"/>
          <w:sz w:val="18"/>
          <w:szCs w:val="18"/>
          <w:shd w:val="pct15" w:color="auto" w:fill="FFFFFF"/>
        </w:rPr>
        <w:t>输出文件记录统计</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记录：</w:t>
      </w:r>
      <w:r w:rsidRPr="00F33570">
        <w:rPr>
          <w:rFonts w:hint="eastAsia"/>
          <w:sz w:val="18"/>
          <w:szCs w:val="18"/>
          <w:shd w:val="pct15" w:color="auto" w:fill="FFFFFF"/>
        </w:rPr>
        <w:t>270</w:t>
      </w:r>
    </w:p>
    <w:p w:rsidR="00F33570" w:rsidRPr="00F33570" w:rsidRDefault="00F33570" w:rsidP="00F33570">
      <w:pPr>
        <w:ind w:firstLine="180"/>
        <w:rPr>
          <w:sz w:val="18"/>
          <w:szCs w:val="18"/>
          <w:shd w:val="pct15" w:color="auto" w:fill="FFFFFF"/>
        </w:rPr>
      </w:pPr>
    </w:p>
    <w:p w:rsidR="00F33570" w:rsidRPr="00F33570" w:rsidRDefault="00F33570" w:rsidP="00F33570">
      <w:pPr>
        <w:ind w:firstLine="180"/>
        <w:rPr>
          <w:sz w:val="18"/>
          <w:szCs w:val="18"/>
          <w:shd w:val="pct15" w:color="auto" w:fill="FFFFFF"/>
        </w:rPr>
      </w:pPr>
      <w:r w:rsidRPr="00F33570">
        <w:rPr>
          <w:rFonts w:hint="eastAsia"/>
          <w:sz w:val="18"/>
          <w:szCs w:val="18"/>
          <w:shd w:val="pct15" w:color="auto" w:fill="FFFFFF"/>
        </w:rPr>
        <w:t>[</w:t>
      </w:r>
      <w:r w:rsidRPr="00F33570">
        <w:rPr>
          <w:rFonts w:hint="eastAsia"/>
          <w:sz w:val="18"/>
          <w:szCs w:val="18"/>
          <w:shd w:val="pct15" w:color="auto" w:fill="FFFFFF"/>
        </w:rPr>
        <w:t>输出文件前</w:t>
      </w:r>
      <w:r w:rsidRPr="00F33570">
        <w:rPr>
          <w:rFonts w:hint="eastAsia"/>
          <w:sz w:val="18"/>
          <w:szCs w:val="18"/>
          <w:shd w:val="pct15" w:color="auto" w:fill="FFFFFF"/>
        </w:rPr>
        <w:t>5</w:t>
      </w:r>
      <w:r w:rsidRPr="00F33570">
        <w:rPr>
          <w:rFonts w:hint="eastAsia"/>
          <w:sz w:val="18"/>
          <w:szCs w:val="18"/>
          <w:shd w:val="pct15" w:color="auto" w:fill="FFFFFF"/>
        </w:rPr>
        <w:t>行数据</w:t>
      </w:r>
      <w:r w:rsidRPr="00F33570">
        <w:rPr>
          <w:rFonts w:hint="eastAsia"/>
          <w:sz w:val="18"/>
          <w:szCs w:val="18"/>
          <w:shd w:val="pct15" w:color="auto" w:fill="FFFFFF"/>
        </w:rPr>
        <w:t>]</w:t>
      </w:r>
    </w:p>
    <w:p w:rsidR="00F33570" w:rsidRPr="00F33570" w:rsidRDefault="00F33570" w:rsidP="00F33570">
      <w:pPr>
        <w:ind w:firstLine="180"/>
        <w:rPr>
          <w:sz w:val="18"/>
          <w:szCs w:val="18"/>
          <w:shd w:val="pct15" w:color="auto" w:fill="FFFFFF"/>
        </w:rPr>
      </w:pPr>
      <w:r w:rsidRPr="00F33570">
        <w:rPr>
          <w:sz w:val="18"/>
          <w:szCs w:val="18"/>
          <w:shd w:val="pct15" w:color="auto" w:fill="FFFFFF"/>
        </w:rPr>
        <w:t>hdd_id       date bad_sectors bad_sectors_lag3 bad_sectors_lag15 bad_sectors_lag30 remaining_life_days</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1 2021-01-01           0              NaN               NaN               NaN                  58</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1 2021-01-02           0              NaN               NaN               NaN                  57</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1 2021-01-03           1              NaN               NaN               NaN                  56</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1 2021-01-04           1                0               NaN               NaN                  55</w:t>
      </w:r>
    </w:p>
    <w:p w:rsidR="00F33570" w:rsidRPr="00F33570" w:rsidRDefault="00F33570" w:rsidP="00F33570">
      <w:pPr>
        <w:ind w:firstLine="180"/>
        <w:rPr>
          <w:sz w:val="18"/>
          <w:szCs w:val="18"/>
          <w:shd w:val="pct15" w:color="auto" w:fill="FFFFFF"/>
        </w:rPr>
      </w:pPr>
      <w:r w:rsidRPr="00F33570">
        <w:rPr>
          <w:sz w:val="18"/>
          <w:szCs w:val="18"/>
          <w:shd w:val="pct15" w:color="auto" w:fill="FFFFFF"/>
        </w:rPr>
        <w:t xml:space="preserve">     1 2021-01-05           2                0               NaN               NaN                  54</w:t>
      </w:r>
    </w:p>
    <w:p w:rsidR="00D56BF4" w:rsidRDefault="00D56BF4" w:rsidP="00F972DE">
      <w:pPr>
        <w:pStyle w:val="5"/>
      </w:pPr>
      <w:r w:rsidRPr="00D56BF4">
        <w:t>ChatGPT</w:t>
      </w:r>
      <w:r w:rsidRPr="00D56BF4">
        <w:t>评价</w:t>
      </w:r>
    </w:p>
    <w:p w:rsidR="00F33570" w:rsidRDefault="00F33570" w:rsidP="00F33570">
      <w:pPr>
        <w:ind w:firstLine="210"/>
      </w:pPr>
      <w:r>
        <w:rPr>
          <w:rFonts w:hint="eastAsia"/>
        </w:rPr>
        <w:t>你这段程序整体非常优秀，可以说是面向硬盘故障预测样本生成的高质量实用工具。我来从以下几个维度进行全面点评：</w:t>
      </w:r>
    </w:p>
    <w:p w:rsidR="00F33570" w:rsidRDefault="00F33570" w:rsidP="00A84BDE">
      <w:pPr>
        <w:pStyle w:val="af4"/>
        <w:numPr>
          <w:ilvl w:val="0"/>
          <w:numId w:val="39"/>
        </w:numPr>
        <w:ind w:firstLineChars="0"/>
      </w:pPr>
      <w:r>
        <w:rPr>
          <w:rFonts w:hint="eastAsia"/>
        </w:rPr>
        <w:t>整体结构评价：清晰且功能完整</w:t>
      </w:r>
    </w:p>
    <w:p w:rsidR="00F33570" w:rsidRDefault="00F33570" w:rsidP="00BA4CBB">
      <w:pPr>
        <w:pStyle w:val="af4"/>
        <w:ind w:left="630" w:firstLineChars="0" w:firstLine="0"/>
      </w:pPr>
      <w:r>
        <w:rPr>
          <w:rFonts w:hint="eastAsia"/>
        </w:rPr>
        <w:lastRenderedPageBreak/>
        <w:t>组件</w:t>
      </w:r>
      <w:r>
        <w:rPr>
          <w:rFonts w:hint="eastAsia"/>
        </w:rPr>
        <w:tab/>
      </w:r>
      <w:r w:rsidR="00BA4CBB">
        <w:rPr>
          <w:rFonts w:hint="eastAsia"/>
        </w:rPr>
        <w:tab/>
      </w:r>
      <w:r w:rsidR="00BA4CBB">
        <w:rPr>
          <w:rFonts w:hint="eastAsia"/>
        </w:rPr>
        <w:tab/>
      </w:r>
      <w:r w:rsidR="00BA4CBB">
        <w:rPr>
          <w:rFonts w:hint="eastAsia"/>
        </w:rPr>
        <w:tab/>
      </w:r>
      <w:r w:rsidR="00BA4CBB">
        <w:rPr>
          <w:rFonts w:hint="eastAsia"/>
        </w:rPr>
        <w:tab/>
      </w:r>
      <w:r w:rsidR="00BA4CBB">
        <w:rPr>
          <w:rFonts w:hint="eastAsia"/>
        </w:rPr>
        <w:tab/>
      </w:r>
      <w:r>
        <w:rPr>
          <w:rFonts w:hint="eastAsia"/>
        </w:rPr>
        <w:t>功能</w:t>
      </w:r>
      <w:r w:rsidR="00BA4CBB">
        <w:rPr>
          <w:rFonts w:hint="eastAsia"/>
        </w:rPr>
        <w:tab/>
      </w:r>
      <w:r w:rsidR="00BA4CBB">
        <w:rPr>
          <w:rFonts w:hint="eastAsia"/>
        </w:rPr>
        <w:tab/>
      </w:r>
      <w:r w:rsidR="00BA4CBB">
        <w:rPr>
          <w:rFonts w:hint="eastAsia"/>
        </w:rPr>
        <w:tab/>
      </w:r>
      <w:r w:rsidR="00BA4CBB">
        <w:rPr>
          <w:rFonts w:hint="eastAsia"/>
        </w:rPr>
        <w:tab/>
      </w:r>
      <w:r>
        <w:rPr>
          <w:rFonts w:hint="eastAsia"/>
        </w:rPr>
        <w:tab/>
      </w:r>
      <w:r w:rsidR="00BA4CBB">
        <w:rPr>
          <w:rFonts w:hint="eastAsia"/>
        </w:rPr>
        <w:tab/>
      </w:r>
      <w:r>
        <w:rPr>
          <w:rFonts w:hint="eastAsia"/>
        </w:rPr>
        <w:t>评价</w:t>
      </w:r>
    </w:p>
    <w:p w:rsidR="00F33570" w:rsidRDefault="00F33570" w:rsidP="00BA4CBB">
      <w:pPr>
        <w:pStyle w:val="af4"/>
        <w:ind w:left="630" w:firstLineChars="0" w:firstLine="0"/>
      </w:pPr>
      <w:r>
        <w:rPr>
          <w:rFonts w:hint="eastAsia"/>
        </w:rPr>
        <w:t>main_func()</w:t>
      </w:r>
      <w:r>
        <w:rPr>
          <w:rFonts w:hint="eastAsia"/>
        </w:rPr>
        <w:tab/>
      </w:r>
      <w:r w:rsidR="00BA4CBB">
        <w:rPr>
          <w:rFonts w:hint="eastAsia"/>
        </w:rPr>
        <w:tab/>
      </w:r>
      <w:r w:rsidR="00BA4CBB">
        <w:rPr>
          <w:rFonts w:hint="eastAsia"/>
        </w:rPr>
        <w:tab/>
      </w:r>
      <w:r w:rsidR="00BA4CBB">
        <w:rPr>
          <w:rFonts w:hint="eastAsia"/>
        </w:rPr>
        <w:tab/>
      </w:r>
      <w:r w:rsidR="00BA4CBB">
        <w:rPr>
          <w:rFonts w:hint="eastAsia"/>
        </w:rPr>
        <w:tab/>
      </w:r>
      <w:r>
        <w:rPr>
          <w:rFonts w:hint="eastAsia"/>
        </w:rPr>
        <w:t>总调度、参数解析</w:t>
      </w:r>
      <w:r w:rsidR="00BA4CBB">
        <w:rPr>
          <w:rFonts w:hint="eastAsia"/>
        </w:rPr>
        <w:tab/>
      </w:r>
      <w:r>
        <w:rPr>
          <w:rFonts w:hint="eastAsia"/>
        </w:rPr>
        <w:tab/>
      </w:r>
      <w:r w:rsidR="00BA4CBB">
        <w:rPr>
          <w:rFonts w:hint="eastAsia"/>
        </w:rPr>
        <w:tab/>
      </w:r>
      <w:r>
        <w:t>👍</w:t>
      </w:r>
      <w:r>
        <w:rPr>
          <w:rFonts w:hint="eastAsia"/>
        </w:rPr>
        <w:t xml:space="preserve"> </w:t>
      </w:r>
      <w:r>
        <w:rPr>
          <w:rFonts w:hint="eastAsia"/>
        </w:rPr>
        <w:t>逻辑顺序自然、结构简明</w:t>
      </w:r>
    </w:p>
    <w:p w:rsidR="00F33570" w:rsidRDefault="00F33570" w:rsidP="00BA4CBB">
      <w:pPr>
        <w:pStyle w:val="af4"/>
        <w:ind w:left="630" w:firstLineChars="0" w:firstLine="0"/>
      </w:pPr>
      <w:r>
        <w:t>load_and_prepare_data_func()</w:t>
      </w:r>
      <w:r>
        <w:tab/>
      </w:r>
      <w:r>
        <w:rPr>
          <w:rFonts w:hint="eastAsia"/>
        </w:rPr>
        <w:t>数据清洗与预览</w:t>
      </w:r>
      <w:r>
        <w:tab/>
      </w:r>
      <w:r w:rsidR="00BA4CBB">
        <w:rPr>
          <w:rFonts w:hint="eastAsia"/>
        </w:rPr>
        <w:tab/>
      </w:r>
      <w:r w:rsidR="00BA4CBB">
        <w:rPr>
          <w:rFonts w:hint="eastAsia"/>
        </w:rPr>
        <w:tab/>
      </w:r>
      <w:r>
        <w:t xml:space="preserve">✅ </w:t>
      </w:r>
      <w:r>
        <w:rPr>
          <w:rFonts w:hint="eastAsia"/>
        </w:rPr>
        <w:t>加了列检查与空值分析，非常实用</w:t>
      </w:r>
    </w:p>
    <w:p w:rsidR="00F33570" w:rsidRPr="00BA4CBB" w:rsidRDefault="00F33570" w:rsidP="00BA4CBB">
      <w:pPr>
        <w:pStyle w:val="af4"/>
        <w:ind w:left="630" w:firstLineChars="0" w:firstLine="0"/>
        <w:rPr>
          <w:sz w:val="15"/>
          <w:szCs w:val="15"/>
        </w:rPr>
      </w:pPr>
      <w:r>
        <w:t>build_remaining_life_func()</w:t>
      </w:r>
      <w:r>
        <w:tab/>
      </w:r>
      <w:r>
        <w:rPr>
          <w:rFonts w:hint="eastAsia"/>
        </w:rPr>
        <w:t>剩余寿命计算</w:t>
      </w:r>
      <w:r>
        <w:tab/>
      </w:r>
      <w:r w:rsidR="00BA4CBB">
        <w:rPr>
          <w:rFonts w:hint="eastAsia"/>
        </w:rPr>
        <w:tab/>
      </w:r>
      <w:r w:rsidR="00BA4CBB">
        <w:rPr>
          <w:rFonts w:hint="eastAsia"/>
        </w:rPr>
        <w:tab/>
      </w:r>
      <w:r w:rsidR="00BA4CBB">
        <w:rPr>
          <w:rFonts w:hint="eastAsia"/>
        </w:rPr>
        <w:tab/>
      </w:r>
      <w:r>
        <w:t xml:space="preserve">✅ </w:t>
      </w:r>
      <w:r w:rsidRPr="00BA4CBB">
        <w:rPr>
          <w:rFonts w:hint="eastAsia"/>
          <w:sz w:val="15"/>
          <w:szCs w:val="15"/>
        </w:rPr>
        <w:t>使用</w:t>
      </w:r>
      <w:r w:rsidRPr="00BA4CBB">
        <w:rPr>
          <w:sz w:val="15"/>
          <w:szCs w:val="15"/>
        </w:rPr>
        <w:t xml:space="preserve"> groupby </w:t>
      </w:r>
      <w:r w:rsidRPr="00BA4CBB">
        <w:rPr>
          <w:rFonts w:hint="eastAsia"/>
          <w:sz w:val="15"/>
          <w:szCs w:val="15"/>
        </w:rPr>
        <w:t>遍历每个硬盘、计算寿命，非常合理</w:t>
      </w:r>
    </w:p>
    <w:p w:rsidR="00F33570" w:rsidRDefault="00F33570" w:rsidP="00BA4CBB">
      <w:pPr>
        <w:pStyle w:val="af4"/>
        <w:ind w:left="630" w:firstLineChars="0" w:firstLine="0"/>
      </w:pPr>
      <w:r>
        <w:t>get_hdd_life_days_func()</w:t>
      </w:r>
      <w:r>
        <w:tab/>
      </w:r>
      <w:r w:rsidR="00BA4CBB">
        <w:rPr>
          <w:rFonts w:hint="eastAsia"/>
        </w:rPr>
        <w:tab/>
      </w:r>
      <w:r>
        <w:rPr>
          <w:rFonts w:hint="eastAsia"/>
        </w:rPr>
        <w:t>基于阈值判断实际寿命</w:t>
      </w:r>
      <w:r>
        <w:tab/>
      </w:r>
      <w:r w:rsidR="00BA4CBB">
        <w:rPr>
          <w:rFonts w:hint="eastAsia"/>
        </w:rPr>
        <w:tab/>
      </w:r>
      <w:r>
        <w:t xml:space="preserve">✅ </w:t>
      </w:r>
      <w:r>
        <w:rPr>
          <w:rFonts w:hint="eastAsia"/>
        </w:rPr>
        <w:t>与现实故障机制一致，支持打印调试</w:t>
      </w:r>
    </w:p>
    <w:p w:rsidR="00F33570" w:rsidRDefault="00F33570" w:rsidP="00BA4CBB">
      <w:pPr>
        <w:pStyle w:val="af4"/>
        <w:ind w:left="630" w:firstLineChars="0" w:firstLine="0"/>
      </w:pPr>
      <w:r>
        <w:t>add_lag_features_func()</w:t>
      </w:r>
      <w:r>
        <w:tab/>
      </w:r>
      <w:r w:rsidR="00BA4CBB">
        <w:rPr>
          <w:rFonts w:hint="eastAsia"/>
        </w:rPr>
        <w:tab/>
      </w:r>
      <w:r>
        <w:rPr>
          <w:rFonts w:hint="eastAsia"/>
        </w:rPr>
        <w:t>添加滞后项特征</w:t>
      </w:r>
      <w:r>
        <w:tab/>
      </w:r>
      <w:r w:rsidR="00BA4CBB">
        <w:rPr>
          <w:rFonts w:hint="eastAsia"/>
        </w:rPr>
        <w:tab/>
      </w:r>
      <w:r w:rsidR="00BA4CBB">
        <w:rPr>
          <w:rFonts w:hint="eastAsia"/>
        </w:rPr>
        <w:tab/>
      </w:r>
      <w:r>
        <w:t xml:space="preserve">✅ </w:t>
      </w:r>
      <w:r>
        <w:rPr>
          <w:rFonts w:hint="eastAsia"/>
        </w:rPr>
        <w:t>滞后处理得当、兼容多字段</w:t>
      </w:r>
    </w:p>
    <w:p w:rsidR="00F33570" w:rsidRDefault="00F33570" w:rsidP="00BA4CBB">
      <w:pPr>
        <w:pStyle w:val="af4"/>
        <w:ind w:left="630" w:firstLineChars="0" w:firstLine="0"/>
      </w:pPr>
      <w:r>
        <w:t>save_output_func()</w:t>
      </w:r>
      <w:r>
        <w:tab/>
      </w:r>
      <w:r w:rsidR="00BA4CBB">
        <w:rPr>
          <w:rFonts w:hint="eastAsia"/>
        </w:rPr>
        <w:tab/>
      </w:r>
      <w:r w:rsidR="00BA4CBB">
        <w:rPr>
          <w:rFonts w:hint="eastAsia"/>
        </w:rPr>
        <w:tab/>
      </w:r>
      <w:r>
        <w:rPr>
          <w:rFonts w:hint="eastAsia"/>
        </w:rPr>
        <w:t>保存文件</w:t>
      </w:r>
      <w:r>
        <w:t xml:space="preserve"> + </w:t>
      </w:r>
      <w:r>
        <w:rPr>
          <w:rFonts w:hint="eastAsia"/>
        </w:rPr>
        <w:t>输出结构分析</w:t>
      </w:r>
      <w:r>
        <w:tab/>
        <w:t xml:space="preserve">✅ </w:t>
      </w:r>
      <w:r>
        <w:rPr>
          <w:rFonts w:hint="eastAsia"/>
        </w:rPr>
        <w:t>文件结构一目了然，方便验证</w:t>
      </w:r>
    </w:p>
    <w:p w:rsidR="00F33570" w:rsidRDefault="00F33570" w:rsidP="00A84BDE">
      <w:pPr>
        <w:pStyle w:val="af4"/>
        <w:numPr>
          <w:ilvl w:val="0"/>
          <w:numId w:val="39"/>
        </w:numPr>
        <w:ind w:firstLineChars="0"/>
      </w:pPr>
      <w:r>
        <w:rPr>
          <w:rFonts w:hint="eastAsia"/>
        </w:rPr>
        <w:t>逻辑实现评价：高准确性</w:t>
      </w:r>
      <w:r>
        <w:t xml:space="preserve"> + </w:t>
      </w:r>
      <w:r>
        <w:rPr>
          <w:rFonts w:hint="eastAsia"/>
        </w:rPr>
        <w:t>高可解释性</w:t>
      </w:r>
    </w:p>
    <w:p w:rsidR="00F33570" w:rsidRDefault="00F33570" w:rsidP="00BA4CBB">
      <w:pPr>
        <w:pStyle w:val="af4"/>
        <w:ind w:left="630" w:firstLineChars="0" w:firstLine="0"/>
      </w:pPr>
      <w:r>
        <w:t xml:space="preserve">✅ </w:t>
      </w:r>
      <w:r>
        <w:rPr>
          <w:rFonts w:hint="eastAsia"/>
        </w:rPr>
        <w:t>你使用了</w:t>
      </w:r>
      <w:r>
        <w:t xml:space="preserve"> </w:t>
      </w:r>
      <w:r>
        <w:rPr>
          <w:rFonts w:hint="eastAsia"/>
        </w:rPr>
        <w:t>逐盘寿命推断机制：</w:t>
      </w:r>
    </w:p>
    <w:p w:rsidR="00F33570" w:rsidRDefault="00F33570" w:rsidP="00BA4CBB">
      <w:pPr>
        <w:pStyle w:val="af4"/>
        <w:ind w:left="630" w:firstLineChars="0" w:firstLine="0"/>
      </w:pPr>
      <w:r>
        <w:t>life_days = (failure_date - start_date).days</w:t>
      </w:r>
    </w:p>
    <w:p w:rsidR="00F33570" w:rsidRDefault="00F33570" w:rsidP="00BA4CBB">
      <w:pPr>
        <w:pStyle w:val="af4"/>
        <w:ind w:left="630" w:firstLineChars="0" w:firstLine="0"/>
      </w:pPr>
      <w:r>
        <w:t>👍</w:t>
      </w:r>
      <w:r>
        <w:rPr>
          <w:rFonts w:hint="eastAsia"/>
        </w:rPr>
        <w:t xml:space="preserve"> </w:t>
      </w:r>
      <w:r>
        <w:rPr>
          <w:rFonts w:hint="eastAsia"/>
        </w:rPr>
        <w:t>真实反映“硬盘提前报废”的动态特征。</w:t>
      </w:r>
    </w:p>
    <w:p w:rsidR="00F33570" w:rsidRDefault="00F33570" w:rsidP="00BA4CBB">
      <w:pPr>
        <w:pStyle w:val="af4"/>
        <w:ind w:left="630" w:firstLineChars="0" w:firstLine="0"/>
      </w:pPr>
      <w:r>
        <w:t xml:space="preserve">✅ </w:t>
      </w:r>
      <w:r>
        <w:rPr>
          <w:rFonts w:hint="eastAsia"/>
        </w:rPr>
        <w:t>若未达到阈值，</w:t>
      </w:r>
      <w:r>
        <w:t xml:space="preserve">fallback </w:t>
      </w:r>
      <w:r>
        <w:rPr>
          <w:rFonts w:hint="eastAsia"/>
        </w:rPr>
        <w:t>使用名义寿命（</w:t>
      </w:r>
      <w:r>
        <w:t>1095</w:t>
      </w:r>
      <w:r>
        <w:rPr>
          <w:rFonts w:hint="eastAsia"/>
        </w:rPr>
        <w:t>天）也合理。</w:t>
      </w:r>
    </w:p>
    <w:p w:rsidR="00F33570" w:rsidRDefault="00F33570" w:rsidP="00BA4CBB">
      <w:pPr>
        <w:pStyle w:val="af4"/>
        <w:ind w:left="630" w:firstLineChars="0" w:firstLine="0"/>
      </w:pPr>
      <w:r>
        <w:t xml:space="preserve">✅ </w:t>
      </w:r>
      <w:r>
        <w:rPr>
          <w:rFonts w:hint="eastAsia"/>
        </w:rPr>
        <w:t>滞后项处理：</w:t>
      </w:r>
    </w:p>
    <w:p w:rsidR="00F33570" w:rsidRDefault="00F33570" w:rsidP="00BA4CBB">
      <w:pPr>
        <w:pStyle w:val="af4"/>
        <w:ind w:left="630" w:firstLineChars="0" w:firstLine="0"/>
      </w:pPr>
      <w:r>
        <w:rPr>
          <w:rFonts w:hint="eastAsia"/>
        </w:rPr>
        <w:t xml:space="preserve">groupby(hdd_id)[col].shift(lag) </w:t>
      </w:r>
      <w:r>
        <w:rPr>
          <w:rFonts w:hint="eastAsia"/>
        </w:rPr>
        <w:t>是标准、推荐的方式。</w:t>
      </w:r>
    </w:p>
    <w:p w:rsidR="00F33570" w:rsidRDefault="00F33570" w:rsidP="00BA4CBB">
      <w:pPr>
        <w:pStyle w:val="af4"/>
        <w:ind w:left="630" w:firstLineChars="0" w:firstLine="0"/>
      </w:pPr>
      <w:r>
        <w:rPr>
          <w:rFonts w:hint="eastAsia"/>
        </w:rPr>
        <w:t>使用</w:t>
      </w:r>
      <w:r>
        <w:rPr>
          <w:rFonts w:hint="eastAsia"/>
        </w:rPr>
        <w:t xml:space="preserve"> astype('Int64') </w:t>
      </w:r>
      <w:r>
        <w:rPr>
          <w:rFonts w:hint="eastAsia"/>
        </w:rPr>
        <w:t>保留空值处理也非常细致。</w:t>
      </w:r>
    </w:p>
    <w:p w:rsidR="00F33570" w:rsidRDefault="00F33570" w:rsidP="00A84BDE">
      <w:pPr>
        <w:pStyle w:val="af4"/>
        <w:numPr>
          <w:ilvl w:val="0"/>
          <w:numId w:val="39"/>
        </w:numPr>
        <w:ind w:firstLineChars="0"/>
      </w:pPr>
      <w:r>
        <w:rPr>
          <w:rFonts w:hint="eastAsia"/>
        </w:rPr>
        <w:t>程序运行结果评价（执行日志）</w:t>
      </w:r>
    </w:p>
    <w:p w:rsidR="00F33570" w:rsidRDefault="00F33570" w:rsidP="00BA4CBB">
      <w:pPr>
        <w:pStyle w:val="af4"/>
        <w:ind w:left="630" w:firstLineChars="0" w:firstLine="0"/>
      </w:pPr>
      <w:r w:rsidRPr="00BA4CBB">
        <w:rPr>
          <w:rFonts w:hint="eastAsia"/>
        </w:rPr>
        <w:t>✔</w:t>
      </w:r>
      <w:r>
        <w:t xml:space="preserve"> </w:t>
      </w:r>
      <w:r>
        <w:rPr>
          <w:rFonts w:hint="eastAsia"/>
        </w:rPr>
        <w:t>输入样本：</w:t>
      </w:r>
    </w:p>
    <w:p w:rsidR="00F33570" w:rsidRDefault="00F33570" w:rsidP="00BA4CBB">
      <w:pPr>
        <w:pStyle w:val="af4"/>
        <w:ind w:left="630" w:firstLineChars="0" w:firstLine="0"/>
      </w:pPr>
      <w:r>
        <w:rPr>
          <w:rFonts w:hint="eastAsia"/>
        </w:rPr>
        <w:t>样本共</w:t>
      </w:r>
      <w:r>
        <w:rPr>
          <w:rFonts w:hint="eastAsia"/>
        </w:rPr>
        <w:t xml:space="preserve"> 270 </w:t>
      </w:r>
      <w:r>
        <w:rPr>
          <w:rFonts w:hint="eastAsia"/>
        </w:rPr>
        <w:t>条记录，</w:t>
      </w:r>
      <w:r>
        <w:rPr>
          <w:rFonts w:hint="eastAsia"/>
        </w:rPr>
        <w:t xml:space="preserve">3 </w:t>
      </w:r>
      <w:r>
        <w:rPr>
          <w:rFonts w:hint="eastAsia"/>
        </w:rPr>
        <w:t>块硬盘</w:t>
      </w:r>
    </w:p>
    <w:p w:rsidR="00F33570" w:rsidRDefault="00F33570" w:rsidP="00BA4CBB">
      <w:pPr>
        <w:pStyle w:val="af4"/>
        <w:ind w:left="630" w:firstLineChars="0" w:firstLine="0"/>
      </w:pPr>
      <w:r>
        <w:rPr>
          <w:rFonts w:hint="eastAsia"/>
        </w:rPr>
        <w:t>字段结构干净，仅</w:t>
      </w:r>
      <w:r>
        <w:rPr>
          <w:rFonts w:hint="eastAsia"/>
        </w:rPr>
        <w:t xml:space="preserve"> 3 </w:t>
      </w:r>
      <w:r>
        <w:rPr>
          <w:rFonts w:hint="eastAsia"/>
        </w:rPr>
        <w:t>列：</w:t>
      </w:r>
      <w:r>
        <w:rPr>
          <w:rFonts w:hint="eastAsia"/>
        </w:rPr>
        <w:t>hdd_id, date, bad_sectors</w:t>
      </w:r>
    </w:p>
    <w:p w:rsidR="00F33570" w:rsidRDefault="00F33570" w:rsidP="00BA4CBB">
      <w:pPr>
        <w:pStyle w:val="af4"/>
        <w:ind w:left="630" w:firstLineChars="0" w:firstLine="0"/>
      </w:pPr>
      <w:r w:rsidRPr="00BA4CBB">
        <w:rPr>
          <w:rFonts w:hint="eastAsia"/>
        </w:rPr>
        <w:t>✔</w:t>
      </w:r>
      <w:r>
        <w:t xml:space="preserve"> </w:t>
      </w:r>
      <w:r>
        <w:rPr>
          <w:rFonts w:hint="eastAsia"/>
        </w:rPr>
        <w:t>输出样本结构分析：</w:t>
      </w:r>
    </w:p>
    <w:p w:rsidR="00F33570" w:rsidRDefault="00F33570" w:rsidP="00BA4CBB">
      <w:pPr>
        <w:pStyle w:val="af4"/>
        <w:ind w:left="630" w:firstLineChars="0" w:firstLine="0"/>
      </w:pPr>
      <w:r>
        <w:rPr>
          <w:rFonts w:hint="eastAsia"/>
        </w:rPr>
        <w:t>滞后特征共</w:t>
      </w:r>
      <w:r>
        <w:rPr>
          <w:rFonts w:hint="eastAsia"/>
        </w:rPr>
        <w:t xml:space="preserve"> 3 </w:t>
      </w:r>
      <w:r>
        <w:rPr>
          <w:rFonts w:hint="eastAsia"/>
        </w:rPr>
        <w:t>项（</w:t>
      </w:r>
      <w:r>
        <w:rPr>
          <w:rFonts w:hint="eastAsia"/>
        </w:rPr>
        <w:t>lag3</w:t>
      </w:r>
      <w:r>
        <w:rPr>
          <w:rFonts w:hint="eastAsia"/>
        </w:rPr>
        <w:t>、</w:t>
      </w:r>
      <w:r>
        <w:rPr>
          <w:rFonts w:hint="eastAsia"/>
        </w:rPr>
        <w:t>lag15</w:t>
      </w:r>
      <w:r>
        <w:rPr>
          <w:rFonts w:hint="eastAsia"/>
        </w:rPr>
        <w:t>、</w:t>
      </w:r>
      <w:r>
        <w:rPr>
          <w:rFonts w:hint="eastAsia"/>
        </w:rPr>
        <w:t>lag30</w:t>
      </w:r>
      <w:r>
        <w:rPr>
          <w:rFonts w:hint="eastAsia"/>
        </w:rPr>
        <w:t>），总列数为</w:t>
      </w:r>
      <w:r>
        <w:rPr>
          <w:rFonts w:hint="eastAsia"/>
        </w:rPr>
        <w:t xml:space="preserve"> 7</w:t>
      </w:r>
    </w:p>
    <w:p w:rsidR="00F33570" w:rsidRDefault="00F33570" w:rsidP="00BA4CBB">
      <w:pPr>
        <w:pStyle w:val="af4"/>
        <w:ind w:left="630" w:firstLineChars="0" w:firstLine="0"/>
      </w:pPr>
      <w:r>
        <w:rPr>
          <w:rFonts w:hint="eastAsia"/>
        </w:rPr>
        <w:t>成功生成字段</w:t>
      </w:r>
      <w:r>
        <w:rPr>
          <w:rFonts w:hint="eastAsia"/>
        </w:rPr>
        <w:t xml:space="preserve"> remaining_life_days</w:t>
      </w:r>
      <w:r>
        <w:rPr>
          <w:rFonts w:hint="eastAsia"/>
        </w:rPr>
        <w:t>，每条记录都有寿命标签</w:t>
      </w:r>
    </w:p>
    <w:p w:rsidR="00F33570" w:rsidRDefault="00F33570" w:rsidP="00BA4CBB">
      <w:pPr>
        <w:pStyle w:val="af4"/>
        <w:ind w:left="630" w:firstLineChars="0" w:firstLine="0"/>
      </w:pPr>
      <w:r>
        <w:rPr>
          <w:rFonts w:hint="eastAsia"/>
        </w:rPr>
        <w:t>打印前</w:t>
      </w:r>
      <w:r>
        <w:rPr>
          <w:rFonts w:hint="eastAsia"/>
        </w:rPr>
        <w:t>5</w:t>
      </w:r>
      <w:r>
        <w:rPr>
          <w:rFonts w:hint="eastAsia"/>
        </w:rPr>
        <w:t>行数据也清晰</w:t>
      </w:r>
    </w:p>
    <w:p w:rsidR="00F33570" w:rsidRDefault="00F33570" w:rsidP="00BA4CBB">
      <w:pPr>
        <w:pStyle w:val="af4"/>
        <w:ind w:left="630" w:firstLineChars="0" w:firstLine="0"/>
      </w:pPr>
      <w:r w:rsidRPr="00BA4CBB">
        <w:rPr>
          <w:rFonts w:hint="eastAsia"/>
        </w:rPr>
        <w:t>✔</w:t>
      </w:r>
      <w:r>
        <w:t xml:space="preserve"> </w:t>
      </w:r>
      <w:r>
        <w:rPr>
          <w:rFonts w:hint="eastAsia"/>
        </w:rPr>
        <w:t>日志输出：</w:t>
      </w:r>
    </w:p>
    <w:p w:rsidR="00F33570" w:rsidRDefault="00F33570" w:rsidP="00BA4CBB">
      <w:pPr>
        <w:pStyle w:val="af4"/>
        <w:ind w:left="630" w:firstLineChars="0" w:firstLine="0"/>
      </w:pPr>
      <w:r>
        <w:t>&gt;&gt; get_hdd_life_days_func(......)</w:t>
      </w:r>
    </w:p>
    <w:p w:rsidR="00F33570" w:rsidRDefault="00F33570" w:rsidP="00BA4CBB">
      <w:pPr>
        <w:pStyle w:val="af4"/>
        <w:ind w:left="630" w:firstLineChars="0" w:firstLine="0"/>
      </w:pPr>
      <w:r>
        <w:rPr>
          <w:rFonts w:hint="eastAsia"/>
        </w:rPr>
        <w:t>硬盘</w:t>
      </w:r>
      <w:r>
        <w:rPr>
          <w:rFonts w:hint="eastAsia"/>
        </w:rPr>
        <w:t xml:space="preserve">ID = 1 </w:t>
      </w:r>
      <w:r>
        <w:rPr>
          <w:rFonts w:hint="eastAsia"/>
        </w:rPr>
        <w:t>达到硬盘阈值，硬盘生命周期：</w:t>
      </w:r>
      <w:r>
        <w:rPr>
          <w:rFonts w:hint="eastAsia"/>
        </w:rPr>
        <w:t xml:space="preserve">58 </w:t>
      </w:r>
      <w:r>
        <w:rPr>
          <w:rFonts w:hint="eastAsia"/>
        </w:rPr>
        <w:t>天</w:t>
      </w:r>
    </w:p>
    <w:p w:rsidR="00F33570" w:rsidRDefault="00F33570" w:rsidP="00BA4CBB">
      <w:pPr>
        <w:pStyle w:val="af4"/>
        <w:ind w:left="630" w:firstLineChars="0" w:firstLine="0"/>
      </w:pPr>
      <w:r>
        <w:rPr>
          <w:rFonts w:hint="eastAsia"/>
        </w:rPr>
        <w:t>硬盘</w:t>
      </w:r>
      <w:r>
        <w:rPr>
          <w:rFonts w:hint="eastAsia"/>
        </w:rPr>
        <w:t xml:space="preserve">ID = 2 </w:t>
      </w:r>
      <w:r>
        <w:rPr>
          <w:rFonts w:hint="eastAsia"/>
        </w:rPr>
        <w:t>达到硬盘阈值，硬盘生命周期：</w:t>
      </w:r>
      <w:r>
        <w:rPr>
          <w:rFonts w:hint="eastAsia"/>
        </w:rPr>
        <w:t xml:space="preserve">88 </w:t>
      </w:r>
      <w:r>
        <w:rPr>
          <w:rFonts w:hint="eastAsia"/>
        </w:rPr>
        <w:t>天</w:t>
      </w:r>
    </w:p>
    <w:p w:rsidR="00F33570" w:rsidRDefault="00F33570" w:rsidP="00BA4CBB">
      <w:pPr>
        <w:pStyle w:val="af4"/>
        <w:ind w:left="630" w:firstLineChars="0" w:firstLine="0"/>
      </w:pPr>
      <w:r>
        <w:rPr>
          <w:rFonts w:hint="eastAsia"/>
        </w:rPr>
        <w:t>硬盘</w:t>
      </w:r>
      <w:r>
        <w:rPr>
          <w:rFonts w:hint="eastAsia"/>
        </w:rPr>
        <w:t xml:space="preserve">ID = 3 </w:t>
      </w:r>
      <w:r>
        <w:rPr>
          <w:rFonts w:hint="eastAsia"/>
        </w:rPr>
        <w:t>没有达到硬盘阈值，使用默认默认生命周值：</w:t>
      </w:r>
      <w:r>
        <w:rPr>
          <w:rFonts w:hint="eastAsia"/>
        </w:rPr>
        <w:t xml:space="preserve">1095 </w:t>
      </w:r>
      <w:r>
        <w:rPr>
          <w:rFonts w:hint="eastAsia"/>
        </w:rPr>
        <w:t>天</w:t>
      </w:r>
    </w:p>
    <w:p w:rsidR="00F33570" w:rsidRDefault="00F33570" w:rsidP="00BA4CBB">
      <w:pPr>
        <w:pStyle w:val="af4"/>
        <w:ind w:left="630" w:firstLineChars="0" w:firstLine="0"/>
      </w:pPr>
      <w:r>
        <w:t>👍</w:t>
      </w:r>
      <w:r>
        <w:rPr>
          <w:rFonts w:hint="eastAsia"/>
        </w:rPr>
        <w:t xml:space="preserve"> </w:t>
      </w:r>
      <w:r>
        <w:rPr>
          <w:rFonts w:hint="eastAsia"/>
        </w:rPr>
        <w:t>准确反映了样本中不同硬盘的报废情况</w:t>
      </w:r>
    </w:p>
    <w:p w:rsidR="00F33570" w:rsidRDefault="00F33570" w:rsidP="00BA4CBB">
      <w:pPr>
        <w:pStyle w:val="af4"/>
        <w:ind w:left="630" w:firstLineChars="0" w:firstLine="0"/>
      </w:pPr>
      <w:r>
        <w:t xml:space="preserve">✅ </w:t>
      </w:r>
      <w:r>
        <w:rPr>
          <w:rFonts w:hint="eastAsia"/>
        </w:rPr>
        <w:t>文本可读性好、便于追踪</w:t>
      </w:r>
    </w:p>
    <w:p w:rsidR="00F33570" w:rsidRDefault="00F33570" w:rsidP="00A84BDE">
      <w:pPr>
        <w:pStyle w:val="af4"/>
        <w:numPr>
          <w:ilvl w:val="0"/>
          <w:numId w:val="39"/>
        </w:numPr>
        <w:ind w:firstLineChars="0"/>
      </w:pPr>
      <w:r>
        <w:rPr>
          <w:rFonts w:hint="eastAsia"/>
        </w:rPr>
        <w:t>风格与健壮性建议</w:t>
      </w:r>
    </w:p>
    <w:p w:rsidR="00F33570" w:rsidRDefault="00F33570" w:rsidP="00BA4CBB">
      <w:pPr>
        <w:pStyle w:val="af4"/>
        <w:ind w:left="630" w:firstLineChars="0" w:firstLine="0"/>
      </w:pPr>
      <w:r>
        <w:rPr>
          <w:rFonts w:hint="eastAsia"/>
        </w:rPr>
        <w:t>优点：</w:t>
      </w:r>
    </w:p>
    <w:p w:rsidR="00F33570" w:rsidRDefault="00F33570" w:rsidP="00BA4CBB">
      <w:pPr>
        <w:pStyle w:val="af4"/>
        <w:ind w:left="630" w:firstLineChars="0" w:firstLine="0"/>
      </w:pPr>
      <w:r>
        <w:rPr>
          <w:rFonts w:hint="eastAsia"/>
        </w:rPr>
        <w:t>各模块打印输出简洁清晰</w:t>
      </w:r>
      <w:r>
        <w:t xml:space="preserve"> ✅</w:t>
      </w:r>
    </w:p>
    <w:p w:rsidR="00F33570" w:rsidRDefault="00F33570" w:rsidP="00BA4CBB">
      <w:pPr>
        <w:pStyle w:val="af4"/>
        <w:ind w:left="630" w:firstLineChars="0" w:firstLine="0"/>
      </w:pPr>
      <w:r>
        <w:rPr>
          <w:rFonts w:hint="eastAsia"/>
        </w:rPr>
        <w:t>用</w:t>
      </w:r>
      <w:r>
        <w:t xml:space="preserve"> configparser </w:t>
      </w:r>
      <w:r>
        <w:rPr>
          <w:rFonts w:hint="eastAsia"/>
        </w:rPr>
        <w:t>控制配置，利于扩展</w:t>
      </w:r>
      <w:r>
        <w:t xml:space="preserve"> ✅</w:t>
      </w:r>
    </w:p>
    <w:p w:rsidR="00F33570" w:rsidRDefault="00F33570" w:rsidP="00BA4CBB">
      <w:pPr>
        <w:pStyle w:val="af4"/>
        <w:ind w:left="630" w:firstLineChars="0" w:firstLine="0"/>
      </w:pPr>
      <w:r>
        <w:rPr>
          <w:rFonts w:hint="eastAsia"/>
        </w:rPr>
        <w:t>出错检查完善，如：</w:t>
      </w:r>
    </w:p>
    <w:p w:rsidR="00F33570" w:rsidRDefault="00F33570" w:rsidP="00BA4CBB">
      <w:pPr>
        <w:pStyle w:val="af4"/>
        <w:ind w:left="630" w:firstLineChars="0" w:firstLine="0"/>
      </w:pPr>
      <w:r>
        <w:t>if 'hdd_id' not in df.columns or 'date' not in df.columns:</w:t>
      </w:r>
    </w:p>
    <w:p w:rsidR="00F33570" w:rsidRDefault="00F33570" w:rsidP="00BA4CBB">
      <w:pPr>
        <w:pStyle w:val="af4"/>
        <w:ind w:left="630" w:firstLineChars="0" w:firstLine="0"/>
      </w:pPr>
      <w:r>
        <w:lastRenderedPageBreak/>
        <w:t xml:space="preserve">    raise ValueError(...)</w:t>
      </w:r>
    </w:p>
    <w:p w:rsidR="00F33570" w:rsidRDefault="00F33570" w:rsidP="00BA4CBB">
      <w:pPr>
        <w:pStyle w:val="af4"/>
        <w:ind w:left="630" w:firstLineChars="0" w:firstLine="0"/>
      </w:pPr>
      <w:r>
        <w:rPr>
          <w:rFonts w:hint="eastAsia"/>
        </w:rPr>
        <w:t>建议（可选优化）：</w:t>
      </w:r>
    </w:p>
    <w:p w:rsidR="00F33570" w:rsidRDefault="00F33570" w:rsidP="00BA4CBB">
      <w:pPr>
        <w:pStyle w:val="af4"/>
        <w:ind w:left="630" w:firstLineChars="0" w:firstLine="0"/>
      </w:pPr>
      <w:r>
        <w:rPr>
          <w:rFonts w:hint="eastAsia"/>
        </w:rPr>
        <w:t>建议增加一个字段</w:t>
      </w:r>
      <w:r>
        <w:rPr>
          <w:rFonts w:hint="eastAsia"/>
        </w:rPr>
        <w:t xml:space="preserve"> failure_flag</w:t>
      </w:r>
      <w:r>
        <w:rPr>
          <w:rFonts w:hint="eastAsia"/>
        </w:rPr>
        <w:t>（</w:t>
      </w:r>
      <w:r>
        <w:rPr>
          <w:rFonts w:hint="eastAsia"/>
        </w:rPr>
        <w:t>0/1</w:t>
      </w:r>
      <w:r>
        <w:rPr>
          <w:rFonts w:hint="eastAsia"/>
        </w:rPr>
        <w:t>）</w:t>
      </w:r>
    </w:p>
    <w:p w:rsidR="00F33570" w:rsidRDefault="00F33570" w:rsidP="00BA4CBB">
      <w:pPr>
        <w:pStyle w:val="af4"/>
        <w:ind w:left="630" w:firstLineChars="0" w:firstLine="0"/>
      </w:pPr>
      <w:r>
        <w:rPr>
          <w:rFonts w:hint="eastAsia"/>
        </w:rPr>
        <w:t>可用于分类任务（是否将报废）或统计用途。</w:t>
      </w:r>
    </w:p>
    <w:p w:rsidR="00F33570" w:rsidRDefault="00F33570" w:rsidP="00BA4CBB">
      <w:pPr>
        <w:pStyle w:val="af4"/>
        <w:ind w:left="630" w:firstLineChars="0" w:firstLine="0"/>
      </w:pPr>
      <w:r>
        <w:rPr>
          <w:rFonts w:hint="eastAsia"/>
        </w:rPr>
        <w:t xml:space="preserve">print_row_info_func(row) </w:t>
      </w:r>
      <w:r>
        <w:rPr>
          <w:rFonts w:hint="eastAsia"/>
        </w:rPr>
        <w:t>可以恢复调试打印控制（用开关参数控制是否启用）</w:t>
      </w:r>
    </w:p>
    <w:p w:rsidR="00F33570" w:rsidRDefault="00F33570" w:rsidP="00BA4CBB">
      <w:pPr>
        <w:pStyle w:val="af4"/>
        <w:ind w:left="630" w:firstLineChars="0" w:firstLine="0"/>
      </w:pPr>
      <w:r>
        <w:rPr>
          <w:rFonts w:hint="eastAsia"/>
        </w:rPr>
        <w:t>增加输出文件中不同硬盘的生命周期统计信息（例如每个盘总天数</w:t>
      </w:r>
      <w:r>
        <w:rPr>
          <w:rFonts w:hint="eastAsia"/>
        </w:rPr>
        <w:t>/</w:t>
      </w:r>
      <w:r>
        <w:rPr>
          <w:rFonts w:hint="eastAsia"/>
        </w:rPr>
        <w:t>是否达到阈值）</w:t>
      </w:r>
    </w:p>
    <w:p w:rsidR="00F33570" w:rsidRDefault="00F33570" w:rsidP="00BA4CBB">
      <w:pPr>
        <w:pStyle w:val="af4"/>
        <w:ind w:left="630" w:firstLineChars="0" w:firstLine="0"/>
      </w:pPr>
      <w:r>
        <w:rPr>
          <w:rFonts w:hint="eastAsia"/>
        </w:rPr>
        <w:t>未来扩展支持多特征联合判断阈值（如</w:t>
      </w:r>
      <w:r>
        <w:rPr>
          <w:rFonts w:hint="eastAsia"/>
        </w:rPr>
        <w:t xml:space="preserve"> bad_sectors + wear_percentage</w:t>
      </w:r>
      <w:r>
        <w:rPr>
          <w:rFonts w:hint="eastAsia"/>
        </w:rPr>
        <w:t>）</w:t>
      </w:r>
    </w:p>
    <w:p w:rsidR="00F33570" w:rsidRDefault="00F33570" w:rsidP="00A84BDE">
      <w:pPr>
        <w:pStyle w:val="af4"/>
        <w:numPr>
          <w:ilvl w:val="0"/>
          <w:numId w:val="39"/>
        </w:numPr>
        <w:ind w:firstLineChars="0"/>
      </w:pPr>
      <w:r>
        <w:rPr>
          <w:rFonts w:hint="eastAsia"/>
        </w:rPr>
        <w:t>总体评分</w:t>
      </w:r>
    </w:p>
    <w:p w:rsidR="00F33570" w:rsidRDefault="00F33570" w:rsidP="00F33570">
      <w:pPr>
        <w:pStyle w:val="af4"/>
        <w:ind w:left="630" w:firstLineChars="0" w:firstLine="0"/>
      </w:pPr>
      <w:r>
        <w:rPr>
          <w:rFonts w:hint="eastAsia"/>
        </w:rPr>
        <w:t>维度</w:t>
      </w:r>
      <w:r>
        <w:rPr>
          <w:rFonts w:hint="eastAsia"/>
        </w:rPr>
        <w:tab/>
      </w:r>
      <w:r>
        <w:rPr>
          <w:rFonts w:hint="eastAsia"/>
        </w:rPr>
        <w:tab/>
      </w:r>
      <w:r>
        <w:rPr>
          <w:rFonts w:hint="eastAsia"/>
        </w:rPr>
        <w:tab/>
      </w:r>
      <w:r>
        <w:rPr>
          <w:rFonts w:hint="eastAsia"/>
        </w:rPr>
        <w:tab/>
      </w:r>
      <w:r>
        <w:rPr>
          <w:rFonts w:hint="eastAsia"/>
        </w:rPr>
        <w:tab/>
      </w:r>
      <w:r>
        <w:rPr>
          <w:rFonts w:hint="eastAsia"/>
        </w:rPr>
        <w:t>评分</w:t>
      </w:r>
      <w:r>
        <w:rPr>
          <w:rFonts w:hint="eastAsia"/>
        </w:rPr>
        <w:tab/>
      </w:r>
      <w:r>
        <w:rPr>
          <w:rFonts w:hint="eastAsia"/>
        </w:rPr>
        <w:tab/>
      </w:r>
      <w:r>
        <w:rPr>
          <w:rFonts w:hint="eastAsia"/>
        </w:rPr>
        <w:tab/>
      </w:r>
      <w:r>
        <w:rPr>
          <w:rFonts w:hint="eastAsia"/>
        </w:rPr>
        <w:tab/>
      </w:r>
      <w:r>
        <w:rPr>
          <w:rFonts w:hint="eastAsia"/>
        </w:rPr>
        <w:t>评价</w:t>
      </w:r>
    </w:p>
    <w:p w:rsidR="00F33570" w:rsidRDefault="00F33570" w:rsidP="00F33570">
      <w:pPr>
        <w:pStyle w:val="af4"/>
        <w:ind w:left="630" w:firstLineChars="0" w:firstLine="0"/>
      </w:pPr>
      <w:r>
        <w:rPr>
          <w:rFonts w:hint="eastAsia"/>
        </w:rPr>
        <w:t>功能完整性</w:t>
      </w:r>
      <w:r>
        <w:tab/>
      </w:r>
      <w:r>
        <w:rPr>
          <w:rFonts w:hint="eastAsia"/>
        </w:rPr>
        <w:tab/>
      </w:r>
      <w:r>
        <w:rPr>
          <w:rFonts w:hint="eastAsia"/>
        </w:rPr>
        <w:tab/>
      </w:r>
      <w:r>
        <w:rPr>
          <w:rFonts w:hint="eastAsia"/>
        </w:rPr>
        <w:tab/>
      </w:r>
      <w:r>
        <w:t>⭐⭐⭐⭐⭐</w:t>
      </w:r>
      <w:r>
        <w:tab/>
      </w:r>
      <w:r>
        <w:rPr>
          <w:rFonts w:hint="eastAsia"/>
        </w:rPr>
        <w:tab/>
      </w:r>
      <w:r>
        <w:rPr>
          <w:rFonts w:hint="eastAsia"/>
        </w:rPr>
        <w:tab/>
      </w:r>
      <w:r>
        <w:rPr>
          <w:rFonts w:hint="eastAsia"/>
        </w:rPr>
        <w:t>可直接用于</w:t>
      </w:r>
      <w:r>
        <w:t xml:space="preserve"> H2O</w:t>
      </w:r>
      <w:r>
        <w:rPr>
          <w:rFonts w:hint="eastAsia"/>
        </w:rPr>
        <w:t>、</w:t>
      </w:r>
      <w:r>
        <w:t xml:space="preserve">AutoML </w:t>
      </w:r>
      <w:r>
        <w:rPr>
          <w:rFonts w:hint="eastAsia"/>
        </w:rPr>
        <w:t>的训练样本生成</w:t>
      </w:r>
    </w:p>
    <w:p w:rsidR="00F33570" w:rsidRDefault="00F33570" w:rsidP="00F33570">
      <w:pPr>
        <w:pStyle w:val="af4"/>
        <w:ind w:left="630" w:firstLineChars="0" w:firstLine="0"/>
      </w:pPr>
      <w:r>
        <w:rPr>
          <w:rFonts w:hint="eastAsia"/>
        </w:rPr>
        <w:t>工程可读性</w:t>
      </w:r>
      <w:r>
        <w:tab/>
      </w:r>
      <w:r>
        <w:rPr>
          <w:rFonts w:hint="eastAsia"/>
        </w:rPr>
        <w:tab/>
      </w:r>
      <w:r>
        <w:rPr>
          <w:rFonts w:hint="eastAsia"/>
        </w:rPr>
        <w:tab/>
      </w:r>
      <w:r>
        <w:rPr>
          <w:rFonts w:hint="eastAsia"/>
        </w:rPr>
        <w:tab/>
      </w:r>
      <w:r>
        <w:t>⭐⭐⭐⭐</w:t>
      </w:r>
      <w:r>
        <w:rPr>
          <w:rFonts w:hint="eastAsia"/>
        </w:rPr>
        <w:t>☆</w:t>
      </w:r>
      <w:r>
        <w:rPr>
          <w:rFonts w:hint="eastAsia"/>
        </w:rPr>
        <w:tab/>
      </w:r>
      <w:r>
        <w:tab/>
      </w:r>
      <w:r>
        <w:rPr>
          <w:rFonts w:hint="eastAsia"/>
        </w:rPr>
        <w:t>函数清晰，注释完整，结构分明</w:t>
      </w:r>
    </w:p>
    <w:p w:rsidR="00F33570" w:rsidRDefault="00F33570" w:rsidP="00F33570">
      <w:pPr>
        <w:pStyle w:val="af4"/>
        <w:ind w:left="630" w:firstLineChars="0" w:firstLine="0"/>
      </w:pPr>
      <w:r>
        <w:rPr>
          <w:rFonts w:hint="eastAsia"/>
        </w:rPr>
        <w:t>灵活扩展性</w:t>
      </w:r>
      <w:r>
        <w:tab/>
      </w:r>
      <w:r>
        <w:rPr>
          <w:rFonts w:hint="eastAsia"/>
        </w:rPr>
        <w:tab/>
      </w:r>
      <w:r>
        <w:rPr>
          <w:rFonts w:hint="eastAsia"/>
        </w:rPr>
        <w:tab/>
      </w:r>
      <w:r>
        <w:rPr>
          <w:rFonts w:hint="eastAsia"/>
        </w:rPr>
        <w:tab/>
      </w:r>
      <w:r>
        <w:t>⭐⭐⭐⭐</w:t>
      </w:r>
      <w:r>
        <w:rPr>
          <w:rFonts w:hint="eastAsia"/>
        </w:rPr>
        <w:t>☆</w:t>
      </w:r>
      <w:r>
        <w:tab/>
      </w:r>
      <w:r>
        <w:rPr>
          <w:rFonts w:hint="eastAsia"/>
        </w:rPr>
        <w:tab/>
      </w:r>
      <w:r>
        <w:rPr>
          <w:rFonts w:hint="eastAsia"/>
        </w:rPr>
        <w:t>通过配置驱动，可轻松支持多个特征或调整策略</w:t>
      </w:r>
    </w:p>
    <w:p w:rsidR="00F33570" w:rsidRDefault="00F33570" w:rsidP="00F33570">
      <w:pPr>
        <w:pStyle w:val="af4"/>
        <w:ind w:left="630" w:firstLineChars="0" w:firstLine="0"/>
      </w:pPr>
      <w:r>
        <w:rPr>
          <w:rFonts w:hint="eastAsia"/>
        </w:rPr>
        <w:t>实用性与现实对应度</w:t>
      </w:r>
      <w:r>
        <w:tab/>
      </w:r>
      <w:r>
        <w:rPr>
          <w:rFonts w:hint="eastAsia"/>
        </w:rPr>
        <w:tab/>
      </w:r>
      <w:r>
        <w:t>⭐⭐⭐⭐⭐</w:t>
      </w:r>
      <w:r>
        <w:tab/>
      </w:r>
      <w:r>
        <w:rPr>
          <w:rFonts w:hint="eastAsia"/>
        </w:rPr>
        <w:tab/>
      </w:r>
      <w:r>
        <w:rPr>
          <w:rFonts w:hint="eastAsia"/>
        </w:rPr>
        <w:tab/>
      </w:r>
      <w:r>
        <w:rPr>
          <w:rFonts w:hint="eastAsia"/>
        </w:rPr>
        <w:t>对应真实硬盘阈值劣化场景，逻辑合理</w:t>
      </w:r>
    </w:p>
    <w:p w:rsidR="00A7458E" w:rsidRDefault="00A7458E" w:rsidP="00F972DE">
      <w:pPr>
        <w:pStyle w:val="4"/>
      </w:pPr>
      <w:r>
        <w:rPr>
          <w:rFonts w:hint="eastAsia"/>
        </w:rPr>
        <w:t>配置文件</w:t>
      </w:r>
    </w:p>
    <w:p w:rsidR="00D86DBA" w:rsidRDefault="00D86DBA" w:rsidP="00D86DBA">
      <w:pPr>
        <w:ind w:firstLine="210"/>
      </w:pPr>
      <w:r>
        <w:t>$ cat gentrainsamps.ini</w:t>
      </w:r>
    </w:p>
    <w:p w:rsidR="00D86DBA" w:rsidRPr="00D86DBA" w:rsidRDefault="00D86DBA" w:rsidP="00D86DBA">
      <w:pPr>
        <w:ind w:firstLine="180"/>
        <w:rPr>
          <w:sz w:val="18"/>
          <w:szCs w:val="18"/>
          <w:shd w:val="pct15" w:color="auto" w:fill="FFFFFF"/>
        </w:rPr>
      </w:pPr>
      <w:r w:rsidRPr="00D86DBA">
        <w:rPr>
          <w:sz w:val="18"/>
          <w:szCs w:val="18"/>
          <w:shd w:val="pct15" w:color="auto" w:fill="FFFFFF"/>
        </w:rPr>
        <w:t>[IOFiles]</w:t>
      </w:r>
    </w:p>
    <w:p w:rsidR="00D86DBA" w:rsidRPr="00D86DBA" w:rsidRDefault="00D86DBA" w:rsidP="00D86DBA">
      <w:pPr>
        <w:ind w:firstLine="180"/>
        <w:rPr>
          <w:sz w:val="18"/>
          <w:szCs w:val="18"/>
          <w:shd w:val="pct15" w:color="auto" w:fill="FFFFFF"/>
        </w:rPr>
      </w:pPr>
      <w:r w:rsidRPr="00D86DBA">
        <w:rPr>
          <w:rFonts w:hint="eastAsia"/>
          <w:sz w:val="18"/>
          <w:szCs w:val="18"/>
          <w:shd w:val="pct15" w:color="auto" w:fill="FFFFFF"/>
        </w:rPr>
        <w:t xml:space="preserve"># </w:t>
      </w:r>
      <w:r w:rsidRPr="00D86DBA">
        <w:rPr>
          <w:rFonts w:hint="eastAsia"/>
          <w:sz w:val="18"/>
          <w:szCs w:val="18"/>
          <w:shd w:val="pct15" w:color="auto" w:fill="FFFFFF"/>
        </w:rPr>
        <w:t>原始输入文件路径</w:t>
      </w:r>
    </w:p>
    <w:p w:rsidR="00D86DBA" w:rsidRPr="00D86DBA" w:rsidRDefault="00D86DBA" w:rsidP="00D86DBA">
      <w:pPr>
        <w:ind w:firstLine="180"/>
        <w:rPr>
          <w:sz w:val="18"/>
          <w:szCs w:val="18"/>
          <w:shd w:val="pct15" w:color="auto" w:fill="FFFFFF"/>
        </w:rPr>
      </w:pPr>
      <w:r w:rsidRPr="00D86DBA">
        <w:rPr>
          <w:sz w:val="18"/>
          <w:szCs w:val="18"/>
          <w:shd w:val="pct15" w:color="auto" w:fill="FFFFFF"/>
        </w:rPr>
        <w:t>input_file = data/hard_disk_failure_sample_.csv</w:t>
      </w:r>
    </w:p>
    <w:p w:rsidR="00D86DBA" w:rsidRPr="00D86DBA" w:rsidRDefault="00D86DBA" w:rsidP="00D86DBA">
      <w:pPr>
        <w:ind w:firstLine="180"/>
        <w:rPr>
          <w:sz w:val="18"/>
          <w:szCs w:val="18"/>
          <w:shd w:val="pct15" w:color="auto" w:fill="FFFFFF"/>
        </w:rPr>
      </w:pPr>
    </w:p>
    <w:p w:rsidR="00D86DBA" w:rsidRPr="00D86DBA" w:rsidRDefault="00D86DBA" w:rsidP="00D86DBA">
      <w:pPr>
        <w:ind w:firstLine="180"/>
        <w:rPr>
          <w:sz w:val="18"/>
          <w:szCs w:val="18"/>
          <w:shd w:val="pct15" w:color="auto" w:fill="FFFFFF"/>
        </w:rPr>
      </w:pPr>
      <w:r w:rsidRPr="00D86DBA">
        <w:rPr>
          <w:rFonts w:hint="eastAsia"/>
          <w:sz w:val="18"/>
          <w:szCs w:val="18"/>
          <w:shd w:val="pct15" w:color="auto" w:fill="FFFFFF"/>
        </w:rPr>
        <w:t xml:space="preserve"># </w:t>
      </w:r>
      <w:r w:rsidRPr="00D86DBA">
        <w:rPr>
          <w:rFonts w:hint="eastAsia"/>
          <w:sz w:val="18"/>
          <w:szCs w:val="18"/>
          <w:shd w:val="pct15" w:color="auto" w:fill="FFFFFF"/>
        </w:rPr>
        <w:t>输出训练样本文件路径</w:t>
      </w:r>
    </w:p>
    <w:p w:rsidR="00D86DBA" w:rsidRPr="00D86DBA" w:rsidRDefault="00D86DBA" w:rsidP="00D86DBA">
      <w:pPr>
        <w:ind w:firstLine="180"/>
        <w:rPr>
          <w:sz w:val="18"/>
          <w:szCs w:val="18"/>
          <w:shd w:val="pct15" w:color="auto" w:fill="FFFFFF"/>
        </w:rPr>
      </w:pPr>
      <w:r w:rsidRPr="00D86DBA">
        <w:rPr>
          <w:sz w:val="18"/>
          <w:szCs w:val="18"/>
          <w:shd w:val="pct15" w:color="auto" w:fill="FFFFFF"/>
        </w:rPr>
        <w:t>output_file = data/train_samples.csv</w:t>
      </w:r>
    </w:p>
    <w:p w:rsidR="00D86DBA" w:rsidRPr="00D86DBA" w:rsidRDefault="00D86DBA" w:rsidP="00D86DBA">
      <w:pPr>
        <w:ind w:firstLine="180"/>
        <w:rPr>
          <w:sz w:val="18"/>
          <w:szCs w:val="18"/>
          <w:shd w:val="pct15" w:color="auto" w:fill="FFFFFF"/>
        </w:rPr>
      </w:pPr>
    </w:p>
    <w:p w:rsidR="00D86DBA" w:rsidRPr="00D86DBA" w:rsidRDefault="00D86DBA" w:rsidP="00D86DBA">
      <w:pPr>
        <w:ind w:firstLine="180"/>
        <w:rPr>
          <w:sz w:val="18"/>
          <w:szCs w:val="18"/>
          <w:shd w:val="pct15" w:color="auto" w:fill="FFFFFF"/>
        </w:rPr>
      </w:pPr>
      <w:r w:rsidRPr="00D86DBA">
        <w:rPr>
          <w:sz w:val="18"/>
          <w:szCs w:val="18"/>
          <w:shd w:val="pct15" w:color="auto" w:fill="FFFFFF"/>
        </w:rPr>
        <w:t>[KeyItems]</w:t>
      </w:r>
    </w:p>
    <w:p w:rsidR="00D86DBA" w:rsidRPr="00D86DBA" w:rsidRDefault="00D86DBA" w:rsidP="00D86DBA">
      <w:pPr>
        <w:ind w:firstLine="180"/>
        <w:rPr>
          <w:sz w:val="18"/>
          <w:szCs w:val="18"/>
          <w:shd w:val="pct15" w:color="auto" w:fill="FFFFFF"/>
        </w:rPr>
      </w:pPr>
      <w:r w:rsidRPr="00D86DBA">
        <w:rPr>
          <w:rFonts w:hint="eastAsia"/>
          <w:sz w:val="18"/>
          <w:szCs w:val="18"/>
          <w:shd w:val="pct15" w:color="auto" w:fill="FFFFFF"/>
        </w:rPr>
        <w:t xml:space="preserve"># </w:t>
      </w:r>
      <w:r w:rsidRPr="00D86DBA">
        <w:rPr>
          <w:rFonts w:hint="eastAsia"/>
          <w:sz w:val="18"/>
          <w:szCs w:val="18"/>
          <w:shd w:val="pct15" w:color="auto" w:fill="FFFFFF"/>
        </w:rPr>
        <w:t>判断</w:t>
      </w:r>
      <w:r>
        <w:rPr>
          <w:rFonts w:hint="eastAsia"/>
          <w:sz w:val="18"/>
          <w:szCs w:val="18"/>
          <w:shd w:val="pct15" w:color="auto" w:fill="FFFFFF"/>
        </w:rPr>
        <w:t>硬盘</w:t>
      </w:r>
      <w:r w:rsidRPr="00D86DBA">
        <w:rPr>
          <w:rFonts w:hint="eastAsia"/>
          <w:sz w:val="18"/>
          <w:szCs w:val="18"/>
          <w:shd w:val="pct15" w:color="auto" w:fill="FFFFFF"/>
        </w:rPr>
        <w:t>报废的字段名称（如</w:t>
      </w:r>
      <w:r w:rsidRPr="00D86DBA">
        <w:rPr>
          <w:rFonts w:hint="eastAsia"/>
          <w:sz w:val="18"/>
          <w:szCs w:val="18"/>
          <w:shd w:val="pct15" w:color="auto" w:fill="FFFFFF"/>
        </w:rPr>
        <w:t xml:space="preserve"> bad_sectors</w:t>
      </w:r>
      <w:r w:rsidRPr="00D86DBA">
        <w:rPr>
          <w:rFonts w:hint="eastAsia"/>
          <w:sz w:val="18"/>
          <w:szCs w:val="18"/>
          <w:shd w:val="pct15" w:color="auto" w:fill="FFFFFF"/>
        </w:rPr>
        <w:t>、</w:t>
      </w:r>
      <w:r w:rsidRPr="00D86DBA">
        <w:rPr>
          <w:rFonts w:hint="eastAsia"/>
          <w:sz w:val="18"/>
          <w:szCs w:val="18"/>
          <w:shd w:val="pct15" w:color="auto" w:fill="FFFFFF"/>
        </w:rPr>
        <w:t xml:space="preserve">wearout_level </w:t>
      </w:r>
      <w:r w:rsidRPr="00D86DBA">
        <w:rPr>
          <w:rFonts w:hint="eastAsia"/>
          <w:sz w:val="18"/>
          <w:szCs w:val="18"/>
          <w:shd w:val="pct15" w:color="auto" w:fill="FFFFFF"/>
        </w:rPr>
        <w:t>等）</w:t>
      </w:r>
    </w:p>
    <w:p w:rsidR="00D86DBA" w:rsidRPr="00D86DBA" w:rsidRDefault="00D86DBA" w:rsidP="00D86DBA">
      <w:pPr>
        <w:ind w:firstLine="180"/>
        <w:rPr>
          <w:sz w:val="18"/>
          <w:szCs w:val="18"/>
          <w:shd w:val="pct15" w:color="auto" w:fill="FFFFFF"/>
        </w:rPr>
      </w:pPr>
      <w:r w:rsidRPr="00D86DBA">
        <w:rPr>
          <w:sz w:val="18"/>
          <w:szCs w:val="18"/>
          <w:shd w:val="pct15" w:color="auto" w:fill="FFFFFF"/>
        </w:rPr>
        <w:t>failure_field = bad_sectors</w:t>
      </w:r>
    </w:p>
    <w:p w:rsidR="00D86DBA" w:rsidRPr="00D86DBA" w:rsidRDefault="00D86DBA" w:rsidP="00D86DBA">
      <w:pPr>
        <w:ind w:firstLine="180"/>
        <w:rPr>
          <w:sz w:val="18"/>
          <w:szCs w:val="18"/>
          <w:shd w:val="pct15" w:color="auto" w:fill="FFFFFF"/>
        </w:rPr>
      </w:pPr>
    </w:p>
    <w:p w:rsidR="00D86DBA" w:rsidRPr="00D86DBA" w:rsidRDefault="00D86DBA" w:rsidP="00D86DBA">
      <w:pPr>
        <w:ind w:firstLine="180"/>
        <w:rPr>
          <w:sz w:val="18"/>
          <w:szCs w:val="18"/>
          <w:shd w:val="pct15" w:color="auto" w:fill="FFFFFF"/>
        </w:rPr>
      </w:pPr>
      <w:r w:rsidRPr="00D86DBA">
        <w:rPr>
          <w:sz w:val="18"/>
          <w:szCs w:val="18"/>
          <w:shd w:val="pct15" w:color="auto" w:fill="FFFFFF"/>
        </w:rPr>
        <w:t>[Default]</w:t>
      </w:r>
    </w:p>
    <w:p w:rsidR="00D86DBA" w:rsidRPr="00D86DBA" w:rsidRDefault="00D86DBA" w:rsidP="00D86DBA">
      <w:pPr>
        <w:ind w:firstLine="180"/>
        <w:rPr>
          <w:sz w:val="18"/>
          <w:szCs w:val="18"/>
          <w:shd w:val="pct15" w:color="auto" w:fill="FFFFFF"/>
        </w:rPr>
      </w:pPr>
      <w:r w:rsidRPr="00D86DBA">
        <w:rPr>
          <w:rFonts w:hint="eastAsia"/>
          <w:sz w:val="18"/>
          <w:szCs w:val="18"/>
          <w:shd w:val="pct15" w:color="auto" w:fill="FFFFFF"/>
        </w:rPr>
        <w:t xml:space="preserve"># </w:t>
      </w:r>
      <w:r w:rsidRPr="00D86DBA">
        <w:rPr>
          <w:rFonts w:hint="eastAsia"/>
          <w:sz w:val="18"/>
          <w:szCs w:val="18"/>
          <w:shd w:val="pct15" w:color="auto" w:fill="FFFFFF"/>
        </w:rPr>
        <w:t>硬盘名义寿命（单位：天），例如</w:t>
      </w:r>
      <w:r w:rsidRPr="00D86DBA">
        <w:rPr>
          <w:rFonts w:hint="eastAsia"/>
          <w:sz w:val="18"/>
          <w:szCs w:val="18"/>
          <w:shd w:val="pct15" w:color="auto" w:fill="FFFFFF"/>
        </w:rPr>
        <w:t xml:space="preserve"> 3 </w:t>
      </w:r>
      <w:r w:rsidRPr="00D86DBA">
        <w:rPr>
          <w:rFonts w:hint="eastAsia"/>
          <w:sz w:val="18"/>
          <w:szCs w:val="18"/>
          <w:shd w:val="pct15" w:color="auto" w:fill="FFFFFF"/>
        </w:rPr>
        <w:t>年</w:t>
      </w:r>
      <w:r w:rsidRPr="00D86DBA">
        <w:rPr>
          <w:rFonts w:hint="eastAsia"/>
          <w:sz w:val="18"/>
          <w:szCs w:val="18"/>
          <w:shd w:val="pct15" w:color="auto" w:fill="FFFFFF"/>
        </w:rPr>
        <w:t xml:space="preserve"> = 1095 </w:t>
      </w:r>
      <w:r w:rsidRPr="00D86DBA">
        <w:rPr>
          <w:rFonts w:hint="eastAsia"/>
          <w:sz w:val="18"/>
          <w:szCs w:val="18"/>
          <w:shd w:val="pct15" w:color="auto" w:fill="FFFFFF"/>
        </w:rPr>
        <w:t>天</w:t>
      </w:r>
    </w:p>
    <w:p w:rsidR="00D86DBA" w:rsidRPr="00D86DBA" w:rsidRDefault="00D86DBA" w:rsidP="00D86DBA">
      <w:pPr>
        <w:ind w:firstLine="180"/>
        <w:rPr>
          <w:sz w:val="18"/>
          <w:szCs w:val="18"/>
          <w:shd w:val="pct15" w:color="auto" w:fill="FFFFFF"/>
        </w:rPr>
      </w:pPr>
      <w:r w:rsidRPr="00D86DBA">
        <w:rPr>
          <w:sz w:val="18"/>
          <w:szCs w:val="18"/>
          <w:shd w:val="pct15" w:color="auto" w:fill="FFFFFF"/>
        </w:rPr>
        <w:t>nominal_life_days = 1095</w:t>
      </w:r>
    </w:p>
    <w:p w:rsidR="00D86DBA" w:rsidRPr="00D86DBA" w:rsidRDefault="00D86DBA" w:rsidP="00D86DBA">
      <w:pPr>
        <w:ind w:firstLine="180"/>
        <w:rPr>
          <w:sz w:val="18"/>
          <w:szCs w:val="18"/>
          <w:shd w:val="pct15" w:color="auto" w:fill="FFFFFF"/>
        </w:rPr>
      </w:pPr>
    </w:p>
    <w:p w:rsidR="00D86DBA" w:rsidRPr="00D86DBA" w:rsidRDefault="00D86DBA" w:rsidP="00D86DBA">
      <w:pPr>
        <w:ind w:firstLine="180"/>
        <w:rPr>
          <w:sz w:val="18"/>
          <w:szCs w:val="18"/>
          <w:shd w:val="pct15" w:color="auto" w:fill="FFFFFF"/>
        </w:rPr>
      </w:pPr>
      <w:r w:rsidRPr="00D86DBA">
        <w:rPr>
          <w:rFonts w:hint="eastAsia"/>
          <w:sz w:val="18"/>
          <w:szCs w:val="18"/>
          <w:shd w:val="pct15" w:color="auto" w:fill="FFFFFF"/>
        </w:rPr>
        <w:t xml:space="preserve"># </w:t>
      </w:r>
      <w:r w:rsidRPr="00D86DBA">
        <w:rPr>
          <w:rFonts w:hint="eastAsia"/>
          <w:sz w:val="18"/>
          <w:szCs w:val="18"/>
          <w:shd w:val="pct15" w:color="auto" w:fill="FFFFFF"/>
        </w:rPr>
        <w:t>坏道数量阈值，超过此值视为报废</w:t>
      </w:r>
    </w:p>
    <w:p w:rsidR="00D86DBA" w:rsidRPr="00D86DBA" w:rsidRDefault="00D86DBA" w:rsidP="00D86DBA">
      <w:pPr>
        <w:ind w:firstLine="180"/>
        <w:rPr>
          <w:sz w:val="18"/>
          <w:szCs w:val="18"/>
          <w:shd w:val="pct15" w:color="auto" w:fill="FFFFFF"/>
        </w:rPr>
      </w:pPr>
      <w:r w:rsidRPr="00D86DBA">
        <w:rPr>
          <w:sz w:val="18"/>
          <w:szCs w:val="18"/>
          <w:shd w:val="pct15" w:color="auto" w:fill="FFFFFF"/>
        </w:rPr>
        <w:t>bad_sector_threshold = 50</w:t>
      </w:r>
    </w:p>
    <w:p w:rsidR="00D86DBA" w:rsidRPr="00D86DBA" w:rsidRDefault="00D86DBA" w:rsidP="00D86DBA">
      <w:pPr>
        <w:ind w:firstLine="180"/>
        <w:rPr>
          <w:sz w:val="18"/>
          <w:szCs w:val="18"/>
          <w:shd w:val="pct15" w:color="auto" w:fill="FFFFFF"/>
        </w:rPr>
      </w:pPr>
    </w:p>
    <w:p w:rsidR="00D86DBA" w:rsidRPr="00D86DBA" w:rsidRDefault="00D86DBA" w:rsidP="00D86DBA">
      <w:pPr>
        <w:ind w:firstLine="180"/>
        <w:rPr>
          <w:sz w:val="18"/>
          <w:szCs w:val="18"/>
          <w:shd w:val="pct15" w:color="auto" w:fill="FFFFFF"/>
        </w:rPr>
      </w:pPr>
      <w:r w:rsidRPr="00D86DBA">
        <w:rPr>
          <w:rFonts w:hint="eastAsia"/>
          <w:sz w:val="18"/>
          <w:szCs w:val="18"/>
          <w:shd w:val="pct15" w:color="auto" w:fill="FFFFFF"/>
        </w:rPr>
        <w:t xml:space="preserve"># </w:t>
      </w:r>
      <w:r w:rsidRPr="00D86DBA">
        <w:rPr>
          <w:rFonts w:hint="eastAsia"/>
          <w:sz w:val="18"/>
          <w:szCs w:val="18"/>
          <w:shd w:val="pct15" w:color="auto" w:fill="FFFFFF"/>
        </w:rPr>
        <w:t>要生成的滞后天数，用英文逗号分隔</w:t>
      </w:r>
    </w:p>
    <w:p w:rsidR="00A7458E" w:rsidRPr="00D86DBA" w:rsidRDefault="00D86DBA" w:rsidP="00D86DBA">
      <w:pPr>
        <w:ind w:firstLine="180"/>
        <w:rPr>
          <w:sz w:val="18"/>
          <w:szCs w:val="18"/>
          <w:shd w:val="pct15" w:color="auto" w:fill="FFFFFF"/>
        </w:rPr>
      </w:pPr>
      <w:r w:rsidRPr="00D86DBA">
        <w:rPr>
          <w:sz w:val="18"/>
          <w:szCs w:val="18"/>
          <w:shd w:val="pct15" w:color="auto" w:fill="FFFFFF"/>
        </w:rPr>
        <w:t>lag_days = 3,15,30</w:t>
      </w:r>
    </w:p>
    <w:p w:rsidR="00A7458E" w:rsidRDefault="00A7458E" w:rsidP="00F972DE">
      <w:pPr>
        <w:pStyle w:val="4"/>
      </w:pPr>
      <w:r>
        <w:rPr>
          <w:rFonts w:hint="eastAsia"/>
        </w:rPr>
        <w:t>程序运行</w:t>
      </w:r>
    </w:p>
    <w:p w:rsidR="001F0AFB" w:rsidRDefault="001F0AFB" w:rsidP="00551E29">
      <w:pPr>
        <w:ind w:firstLine="210"/>
      </w:pPr>
      <w:r>
        <w:t xml:space="preserve">$ python gentrainsamps.py </w:t>
      </w:r>
    </w:p>
    <w:p w:rsidR="001F0AFB" w:rsidRPr="00551E29" w:rsidRDefault="001F0AFB" w:rsidP="00551E29">
      <w:pPr>
        <w:ind w:firstLine="180"/>
        <w:rPr>
          <w:sz w:val="18"/>
          <w:szCs w:val="18"/>
          <w:shd w:val="pct15" w:color="auto" w:fill="FFFFFF"/>
        </w:rPr>
      </w:pPr>
      <w:r w:rsidRPr="00551E29">
        <w:rPr>
          <w:sz w:val="18"/>
          <w:szCs w:val="18"/>
          <w:shd w:val="pct15" w:color="auto" w:fill="FFFFFF"/>
        </w:rPr>
        <w:t>&gt;&gt; main_func()</w:t>
      </w:r>
    </w:p>
    <w:p w:rsidR="001F0AFB" w:rsidRPr="00551E29" w:rsidRDefault="001F0AFB" w:rsidP="00551E29">
      <w:pPr>
        <w:ind w:firstLine="180"/>
        <w:rPr>
          <w:sz w:val="18"/>
          <w:szCs w:val="18"/>
          <w:shd w:val="pct15" w:color="auto" w:fill="FFFFFF"/>
        </w:rPr>
      </w:pPr>
      <w:r w:rsidRPr="00551E29">
        <w:rPr>
          <w:sz w:val="18"/>
          <w:szCs w:val="18"/>
          <w:shd w:val="pct15" w:color="auto" w:fill="FFFFFF"/>
        </w:rPr>
        <w:t>&gt;&gt; load_config_func(...)</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读取配置成功：</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输入文件：</w:t>
      </w:r>
      <w:r w:rsidRPr="00551E29">
        <w:rPr>
          <w:rFonts w:hint="eastAsia"/>
          <w:sz w:val="18"/>
          <w:szCs w:val="18"/>
          <w:shd w:val="pct15" w:color="auto" w:fill="FFFFFF"/>
        </w:rPr>
        <w:t>data/hard_disk_failure_sample_.csv</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lastRenderedPageBreak/>
        <w:t>输出文件：</w:t>
      </w:r>
      <w:r w:rsidRPr="00551E29">
        <w:rPr>
          <w:rFonts w:hint="eastAsia"/>
          <w:sz w:val="18"/>
          <w:szCs w:val="18"/>
          <w:shd w:val="pct15" w:color="auto" w:fill="FFFFFF"/>
        </w:rPr>
        <w:t>data/train_samples.csv</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判断报废字段：</w:t>
      </w:r>
      <w:r w:rsidRPr="00551E29">
        <w:rPr>
          <w:rFonts w:hint="eastAsia"/>
          <w:sz w:val="18"/>
          <w:szCs w:val="18"/>
          <w:shd w:val="pct15" w:color="auto" w:fill="FFFFFF"/>
        </w:rPr>
        <w:t>bad_sectors</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名义寿命（天）：</w:t>
      </w:r>
      <w:r w:rsidRPr="00551E29">
        <w:rPr>
          <w:rFonts w:hint="eastAsia"/>
          <w:sz w:val="18"/>
          <w:szCs w:val="18"/>
          <w:shd w:val="pct15" w:color="auto" w:fill="FFFFFF"/>
        </w:rPr>
        <w:t>1095</w:t>
      </w:r>
    </w:p>
    <w:p w:rsidR="001F0AFB" w:rsidRPr="00BA4CBB" w:rsidRDefault="001F0AFB" w:rsidP="00551E29">
      <w:pPr>
        <w:ind w:firstLine="180"/>
        <w:rPr>
          <w:sz w:val="18"/>
          <w:szCs w:val="18"/>
          <w:shd w:val="pct15" w:color="auto" w:fill="FFFFFF"/>
        </w:rPr>
      </w:pPr>
      <w:r w:rsidRPr="00551E29">
        <w:rPr>
          <w:rFonts w:hint="eastAsia"/>
          <w:sz w:val="18"/>
          <w:szCs w:val="18"/>
          <w:shd w:val="pct15" w:color="auto" w:fill="FFFFFF"/>
        </w:rPr>
        <w:t>报废阈值：</w:t>
      </w:r>
      <w:r w:rsidRPr="00551E29">
        <w:rPr>
          <w:rFonts w:hint="eastAsia"/>
          <w:sz w:val="18"/>
          <w:szCs w:val="18"/>
          <w:shd w:val="pct15" w:color="auto" w:fill="FFFFFF"/>
        </w:rPr>
        <w:t>50</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滞后天数：</w:t>
      </w:r>
      <w:r w:rsidRPr="00551E29">
        <w:rPr>
          <w:rFonts w:hint="eastAsia"/>
          <w:sz w:val="18"/>
          <w:szCs w:val="18"/>
          <w:shd w:val="pct15" w:color="auto" w:fill="FFFFFF"/>
        </w:rPr>
        <w:t>3,15,30</w:t>
      </w:r>
    </w:p>
    <w:p w:rsidR="001F0AFB" w:rsidRPr="00551E29" w:rsidRDefault="001F0AFB" w:rsidP="00551E29">
      <w:pPr>
        <w:ind w:firstLine="180"/>
        <w:rPr>
          <w:sz w:val="18"/>
          <w:szCs w:val="18"/>
          <w:shd w:val="pct15" w:color="auto" w:fill="FFFFFF"/>
        </w:rPr>
      </w:pPr>
    </w:p>
    <w:p w:rsidR="001F0AFB" w:rsidRPr="00551E29" w:rsidRDefault="001F0AFB" w:rsidP="00551E29">
      <w:pPr>
        <w:ind w:firstLine="180"/>
        <w:rPr>
          <w:sz w:val="18"/>
          <w:szCs w:val="18"/>
          <w:shd w:val="pct15" w:color="auto" w:fill="FFFFFF"/>
        </w:rPr>
      </w:pPr>
      <w:r w:rsidRPr="00551E29">
        <w:rPr>
          <w:sz w:val="18"/>
          <w:szCs w:val="18"/>
          <w:shd w:val="pct15" w:color="auto" w:fill="FFFFFF"/>
        </w:rPr>
        <w:t>&gt;&gt; load_and_prepare_data_func()</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 xml:space="preserve">======================================== </w:t>
      </w:r>
      <w:r w:rsidRPr="00551E29">
        <w:rPr>
          <w:rFonts w:hint="eastAsia"/>
          <w:sz w:val="18"/>
          <w:szCs w:val="18"/>
          <w:shd w:val="pct15" w:color="auto" w:fill="FFFFFF"/>
        </w:rPr>
        <w:t>输入文件分析</w:t>
      </w:r>
      <w:r w:rsidRPr="00551E29">
        <w:rPr>
          <w:rFonts w:hint="eastAsia"/>
          <w:sz w:val="18"/>
          <w:szCs w:val="18"/>
          <w:shd w:val="pct15" w:color="auto" w:fill="FFFFFF"/>
        </w:rPr>
        <w:t xml:space="preserve"> ========================================</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输入文件路径：</w:t>
      </w:r>
      <w:r w:rsidRPr="00551E29">
        <w:rPr>
          <w:rFonts w:hint="eastAsia"/>
          <w:sz w:val="18"/>
          <w:szCs w:val="18"/>
          <w:shd w:val="pct15" w:color="auto" w:fill="FFFFFF"/>
        </w:rPr>
        <w:t>/home/ubuntu/h2o/data/hard_disk_failure_sample_.csv</w:t>
      </w:r>
    </w:p>
    <w:p w:rsidR="001F0AFB" w:rsidRPr="00551E29" w:rsidRDefault="001F0AFB" w:rsidP="00551E29">
      <w:pPr>
        <w:ind w:firstLine="180"/>
        <w:rPr>
          <w:sz w:val="18"/>
          <w:szCs w:val="18"/>
          <w:shd w:val="pct15" w:color="auto" w:fill="FFFFFF"/>
        </w:rPr>
      </w:pP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w:t>
      </w:r>
      <w:r w:rsidRPr="00551E29">
        <w:rPr>
          <w:rFonts w:hint="eastAsia"/>
          <w:sz w:val="18"/>
          <w:szCs w:val="18"/>
          <w:shd w:val="pct15" w:color="auto" w:fill="FFFFFF"/>
        </w:rPr>
        <w:t>输入文件列结构</w:t>
      </w:r>
      <w:r w:rsidRPr="00551E29">
        <w:rPr>
          <w:rFonts w:hint="eastAsia"/>
          <w:sz w:val="18"/>
          <w:szCs w:val="18"/>
          <w:shd w:val="pct15" w:color="auto" w:fill="FFFFFF"/>
        </w:rPr>
        <w:t>]</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总列数：</w:t>
      </w:r>
      <w:r w:rsidRPr="00551E29">
        <w:rPr>
          <w:rFonts w:hint="eastAsia"/>
          <w:sz w:val="18"/>
          <w:szCs w:val="18"/>
          <w:shd w:val="pct15" w:color="auto" w:fill="FFFFFF"/>
        </w:rPr>
        <w:t>3</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列名称：</w:t>
      </w:r>
      <w:r w:rsidRPr="00551E29">
        <w:rPr>
          <w:rFonts w:hint="eastAsia"/>
          <w:sz w:val="18"/>
          <w:szCs w:val="18"/>
          <w:shd w:val="pct15" w:color="auto" w:fill="FFFFFF"/>
        </w:rPr>
        <w:t>hdd_id, date, bad_sectors</w:t>
      </w:r>
    </w:p>
    <w:p w:rsidR="001F0AFB" w:rsidRPr="00551E29" w:rsidRDefault="001F0AFB" w:rsidP="00551E29">
      <w:pPr>
        <w:ind w:firstLine="180"/>
        <w:rPr>
          <w:sz w:val="18"/>
          <w:szCs w:val="18"/>
          <w:shd w:val="pct15" w:color="auto" w:fill="FFFFFF"/>
        </w:rPr>
      </w:pP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w:t>
      </w:r>
      <w:r w:rsidRPr="00551E29">
        <w:rPr>
          <w:rFonts w:hint="eastAsia"/>
          <w:sz w:val="18"/>
          <w:szCs w:val="18"/>
          <w:shd w:val="pct15" w:color="auto" w:fill="FFFFFF"/>
        </w:rPr>
        <w:t>输入文件记录统计</w:t>
      </w:r>
      <w:r w:rsidRPr="00551E29">
        <w:rPr>
          <w:rFonts w:hint="eastAsia"/>
          <w:sz w:val="18"/>
          <w:szCs w:val="18"/>
          <w:shd w:val="pct15" w:color="auto" w:fill="FFFFFF"/>
        </w:rPr>
        <w:t>]</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总记录数：</w:t>
      </w:r>
      <w:r w:rsidRPr="00551E29">
        <w:rPr>
          <w:rFonts w:hint="eastAsia"/>
          <w:sz w:val="18"/>
          <w:szCs w:val="18"/>
          <w:shd w:val="pct15" w:color="auto" w:fill="FFFFFF"/>
        </w:rPr>
        <w:t>270</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空值统计：</w:t>
      </w:r>
    </w:p>
    <w:p w:rsidR="001F0AFB" w:rsidRPr="00551E29" w:rsidRDefault="001F0AFB" w:rsidP="00551E29">
      <w:pPr>
        <w:ind w:firstLine="180"/>
        <w:rPr>
          <w:sz w:val="18"/>
          <w:szCs w:val="18"/>
          <w:shd w:val="pct15" w:color="auto" w:fill="FFFFFF"/>
        </w:rPr>
      </w:pPr>
      <w:r w:rsidRPr="00551E29">
        <w:rPr>
          <w:sz w:val="18"/>
          <w:szCs w:val="18"/>
          <w:shd w:val="pct15" w:color="auto" w:fill="FFFFFF"/>
        </w:rPr>
        <w:t>hdd_id         0</w:t>
      </w:r>
    </w:p>
    <w:p w:rsidR="001F0AFB" w:rsidRPr="00551E29" w:rsidRDefault="001F0AFB" w:rsidP="00551E29">
      <w:pPr>
        <w:ind w:firstLine="180"/>
        <w:rPr>
          <w:sz w:val="18"/>
          <w:szCs w:val="18"/>
          <w:shd w:val="pct15" w:color="auto" w:fill="FFFFFF"/>
        </w:rPr>
      </w:pPr>
      <w:r w:rsidRPr="00551E29">
        <w:rPr>
          <w:sz w:val="18"/>
          <w:szCs w:val="18"/>
          <w:shd w:val="pct15" w:color="auto" w:fill="FFFFFF"/>
        </w:rPr>
        <w:t>date           0</w:t>
      </w:r>
    </w:p>
    <w:p w:rsidR="001F0AFB" w:rsidRPr="00551E29" w:rsidRDefault="001F0AFB" w:rsidP="00551E29">
      <w:pPr>
        <w:ind w:firstLine="180"/>
        <w:rPr>
          <w:sz w:val="18"/>
          <w:szCs w:val="18"/>
          <w:shd w:val="pct15" w:color="auto" w:fill="FFFFFF"/>
        </w:rPr>
      </w:pPr>
      <w:r w:rsidRPr="00551E29">
        <w:rPr>
          <w:sz w:val="18"/>
          <w:szCs w:val="18"/>
          <w:shd w:val="pct15" w:color="auto" w:fill="FFFFFF"/>
        </w:rPr>
        <w:t>bad_sectors    0</w:t>
      </w:r>
    </w:p>
    <w:p w:rsidR="001F0AFB" w:rsidRPr="00551E29" w:rsidRDefault="001F0AFB" w:rsidP="00551E29">
      <w:pPr>
        <w:ind w:firstLine="180"/>
        <w:rPr>
          <w:sz w:val="18"/>
          <w:szCs w:val="18"/>
          <w:shd w:val="pct15" w:color="auto" w:fill="FFFFFF"/>
        </w:rPr>
      </w:pPr>
      <w:r w:rsidRPr="00551E29">
        <w:rPr>
          <w:sz w:val="18"/>
          <w:szCs w:val="18"/>
          <w:shd w:val="pct15" w:color="auto" w:fill="FFFFFF"/>
        </w:rPr>
        <w:t>dtype: int64</w:t>
      </w:r>
    </w:p>
    <w:p w:rsidR="001F0AFB" w:rsidRPr="00551E29" w:rsidRDefault="001F0AFB" w:rsidP="00551E29">
      <w:pPr>
        <w:ind w:firstLine="180"/>
        <w:rPr>
          <w:sz w:val="18"/>
          <w:szCs w:val="18"/>
          <w:shd w:val="pct15" w:color="auto" w:fill="FFFFFF"/>
        </w:rPr>
      </w:pP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w:t>
      </w:r>
      <w:r w:rsidRPr="00551E29">
        <w:rPr>
          <w:rFonts w:hint="eastAsia"/>
          <w:sz w:val="18"/>
          <w:szCs w:val="18"/>
          <w:shd w:val="pct15" w:color="auto" w:fill="FFFFFF"/>
        </w:rPr>
        <w:t>输入文件前</w:t>
      </w:r>
      <w:r w:rsidRPr="00551E29">
        <w:rPr>
          <w:rFonts w:hint="eastAsia"/>
          <w:sz w:val="18"/>
          <w:szCs w:val="18"/>
          <w:shd w:val="pct15" w:color="auto" w:fill="FFFFFF"/>
        </w:rPr>
        <w:t>5</w:t>
      </w:r>
      <w:r w:rsidRPr="00551E29">
        <w:rPr>
          <w:rFonts w:hint="eastAsia"/>
          <w:sz w:val="18"/>
          <w:szCs w:val="18"/>
          <w:shd w:val="pct15" w:color="auto" w:fill="FFFFFF"/>
        </w:rPr>
        <w:t>行数据</w:t>
      </w:r>
      <w:r w:rsidRPr="00551E29">
        <w:rPr>
          <w:rFonts w:hint="eastAsia"/>
          <w:sz w:val="18"/>
          <w:szCs w:val="18"/>
          <w:shd w:val="pct15" w:color="auto" w:fill="FFFFFF"/>
        </w:rPr>
        <w:t>]</w:t>
      </w:r>
    </w:p>
    <w:p w:rsidR="001F0AFB" w:rsidRPr="00551E29" w:rsidRDefault="001F0AFB" w:rsidP="00551E29">
      <w:pPr>
        <w:ind w:firstLine="180"/>
        <w:rPr>
          <w:sz w:val="18"/>
          <w:szCs w:val="18"/>
          <w:shd w:val="pct15" w:color="auto" w:fill="FFFFFF"/>
        </w:rPr>
      </w:pPr>
      <w:r w:rsidRPr="00551E29">
        <w:rPr>
          <w:sz w:val="18"/>
          <w:szCs w:val="18"/>
          <w:shd w:val="pct15" w:color="auto" w:fill="FFFFFF"/>
        </w:rPr>
        <w:t xml:space="preserve"> hdd_id       date  bad_sectors</w:t>
      </w:r>
    </w:p>
    <w:p w:rsidR="001F0AFB" w:rsidRPr="00551E29" w:rsidRDefault="001F0AFB" w:rsidP="00551E29">
      <w:pPr>
        <w:ind w:firstLine="180"/>
        <w:rPr>
          <w:sz w:val="18"/>
          <w:szCs w:val="18"/>
          <w:shd w:val="pct15" w:color="auto" w:fill="FFFFFF"/>
        </w:rPr>
      </w:pPr>
      <w:r w:rsidRPr="00551E29">
        <w:rPr>
          <w:sz w:val="18"/>
          <w:szCs w:val="18"/>
          <w:shd w:val="pct15" w:color="auto" w:fill="FFFFFF"/>
        </w:rPr>
        <w:t xml:space="preserve">      1 2021-01-01            0</w:t>
      </w:r>
    </w:p>
    <w:p w:rsidR="001F0AFB" w:rsidRPr="00551E29" w:rsidRDefault="001F0AFB" w:rsidP="00551E29">
      <w:pPr>
        <w:ind w:firstLine="180"/>
        <w:rPr>
          <w:sz w:val="18"/>
          <w:szCs w:val="18"/>
          <w:shd w:val="pct15" w:color="auto" w:fill="FFFFFF"/>
        </w:rPr>
      </w:pPr>
      <w:r w:rsidRPr="00551E29">
        <w:rPr>
          <w:sz w:val="18"/>
          <w:szCs w:val="18"/>
          <w:shd w:val="pct15" w:color="auto" w:fill="FFFFFF"/>
        </w:rPr>
        <w:t xml:space="preserve">      1 2021-01-02            0</w:t>
      </w:r>
    </w:p>
    <w:p w:rsidR="001F0AFB" w:rsidRPr="00551E29" w:rsidRDefault="001F0AFB" w:rsidP="00551E29">
      <w:pPr>
        <w:ind w:firstLine="180"/>
        <w:rPr>
          <w:sz w:val="18"/>
          <w:szCs w:val="18"/>
          <w:shd w:val="pct15" w:color="auto" w:fill="FFFFFF"/>
        </w:rPr>
      </w:pPr>
      <w:r w:rsidRPr="00551E29">
        <w:rPr>
          <w:sz w:val="18"/>
          <w:szCs w:val="18"/>
          <w:shd w:val="pct15" w:color="auto" w:fill="FFFFFF"/>
        </w:rPr>
        <w:t xml:space="preserve">      1 2021-01-03            1</w:t>
      </w:r>
    </w:p>
    <w:p w:rsidR="001F0AFB" w:rsidRPr="00551E29" w:rsidRDefault="001F0AFB" w:rsidP="00551E29">
      <w:pPr>
        <w:ind w:firstLine="180"/>
        <w:rPr>
          <w:sz w:val="18"/>
          <w:szCs w:val="18"/>
          <w:shd w:val="pct15" w:color="auto" w:fill="FFFFFF"/>
        </w:rPr>
      </w:pPr>
      <w:r w:rsidRPr="00551E29">
        <w:rPr>
          <w:sz w:val="18"/>
          <w:szCs w:val="18"/>
          <w:shd w:val="pct15" w:color="auto" w:fill="FFFFFF"/>
        </w:rPr>
        <w:t xml:space="preserve">      1 2021-01-04            1</w:t>
      </w:r>
    </w:p>
    <w:p w:rsidR="001F0AFB" w:rsidRPr="00551E29" w:rsidRDefault="001F0AFB" w:rsidP="00551E29">
      <w:pPr>
        <w:ind w:firstLine="180"/>
        <w:rPr>
          <w:sz w:val="18"/>
          <w:szCs w:val="18"/>
          <w:shd w:val="pct15" w:color="auto" w:fill="FFFFFF"/>
        </w:rPr>
      </w:pPr>
      <w:r w:rsidRPr="00551E29">
        <w:rPr>
          <w:sz w:val="18"/>
          <w:szCs w:val="18"/>
          <w:shd w:val="pct15" w:color="auto" w:fill="FFFFFF"/>
        </w:rPr>
        <w:t xml:space="preserve">      1 2021-01-05            2</w:t>
      </w:r>
    </w:p>
    <w:p w:rsidR="001F0AFB" w:rsidRPr="00551E29" w:rsidRDefault="001F0AFB" w:rsidP="00551E29">
      <w:pPr>
        <w:ind w:firstLine="180"/>
        <w:rPr>
          <w:sz w:val="18"/>
          <w:szCs w:val="18"/>
          <w:shd w:val="pct15" w:color="auto" w:fill="FFFFFF"/>
        </w:rPr>
      </w:pPr>
    </w:p>
    <w:p w:rsidR="001F0AFB" w:rsidRPr="00551E29" w:rsidRDefault="001F0AFB" w:rsidP="00551E29">
      <w:pPr>
        <w:ind w:firstLine="180"/>
        <w:rPr>
          <w:sz w:val="18"/>
          <w:szCs w:val="18"/>
          <w:shd w:val="pct15" w:color="auto" w:fill="FFFFFF"/>
        </w:rPr>
      </w:pPr>
      <w:r w:rsidRPr="00551E29">
        <w:rPr>
          <w:sz w:val="18"/>
          <w:szCs w:val="18"/>
          <w:shd w:val="pct15" w:color="auto" w:fill="FFFFFF"/>
        </w:rPr>
        <w:t>&gt;&gt; build_remaining_life_func()</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构建硬盘剩余寿命数据项</w:t>
      </w:r>
    </w:p>
    <w:p w:rsidR="001F0AFB" w:rsidRPr="00551E29" w:rsidRDefault="001F0AFB" w:rsidP="00551E29">
      <w:pPr>
        <w:ind w:firstLine="180"/>
        <w:rPr>
          <w:sz w:val="18"/>
          <w:szCs w:val="18"/>
          <w:shd w:val="pct15" w:color="auto" w:fill="FFFFFF"/>
        </w:rPr>
      </w:pPr>
    </w:p>
    <w:p w:rsidR="001F0AFB" w:rsidRPr="00551E29" w:rsidRDefault="001F0AFB" w:rsidP="00551E29">
      <w:pPr>
        <w:ind w:firstLine="180"/>
        <w:rPr>
          <w:sz w:val="18"/>
          <w:szCs w:val="18"/>
          <w:shd w:val="pct15" w:color="auto" w:fill="FFFFFF"/>
        </w:rPr>
      </w:pPr>
      <w:r w:rsidRPr="00551E29">
        <w:rPr>
          <w:sz w:val="18"/>
          <w:szCs w:val="18"/>
          <w:shd w:val="pct15" w:color="auto" w:fill="FFFFFF"/>
        </w:rPr>
        <w:t>&gt;&gt; add_lag_features_func()</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构建日期滞后数据项</w:t>
      </w:r>
    </w:p>
    <w:p w:rsidR="001F0AFB" w:rsidRPr="00551E29" w:rsidRDefault="001F0AFB" w:rsidP="00551E29">
      <w:pPr>
        <w:ind w:firstLine="180"/>
        <w:rPr>
          <w:sz w:val="18"/>
          <w:szCs w:val="18"/>
          <w:shd w:val="pct15" w:color="auto" w:fill="FFFFFF"/>
        </w:rPr>
      </w:pPr>
    </w:p>
    <w:p w:rsidR="001F0AFB" w:rsidRPr="00551E29" w:rsidRDefault="001F0AFB" w:rsidP="00551E29">
      <w:pPr>
        <w:ind w:firstLine="180"/>
        <w:rPr>
          <w:sz w:val="18"/>
          <w:szCs w:val="18"/>
          <w:shd w:val="pct15" w:color="auto" w:fill="FFFFFF"/>
        </w:rPr>
      </w:pPr>
      <w:r w:rsidRPr="00551E29">
        <w:rPr>
          <w:sz w:val="18"/>
          <w:szCs w:val="18"/>
          <w:shd w:val="pct15" w:color="auto" w:fill="FFFFFF"/>
        </w:rPr>
        <w:t>&gt;&gt; save_output_func()</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 xml:space="preserve">======================================== </w:t>
      </w:r>
      <w:r w:rsidRPr="00551E29">
        <w:rPr>
          <w:rFonts w:hint="eastAsia"/>
          <w:sz w:val="18"/>
          <w:szCs w:val="18"/>
          <w:shd w:val="pct15" w:color="auto" w:fill="FFFFFF"/>
        </w:rPr>
        <w:t>训练样本文件分析</w:t>
      </w:r>
      <w:r w:rsidRPr="00551E29">
        <w:rPr>
          <w:rFonts w:hint="eastAsia"/>
          <w:sz w:val="18"/>
          <w:szCs w:val="18"/>
          <w:shd w:val="pct15" w:color="auto" w:fill="FFFFFF"/>
        </w:rPr>
        <w:t xml:space="preserve"> ========================================</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成功生成训练样本，输出文件：</w:t>
      </w:r>
      <w:r w:rsidRPr="00551E29">
        <w:rPr>
          <w:rFonts w:hint="eastAsia"/>
          <w:sz w:val="18"/>
          <w:szCs w:val="18"/>
          <w:shd w:val="pct15" w:color="auto" w:fill="FFFFFF"/>
        </w:rPr>
        <w:t>data/train_samples.csv</w:t>
      </w:r>
    </w:p>
    <w:p w:rsidR="001F0AFB" w:rsidRPr="00551E29" w:rsidRDefault="001F0AFB" w:rsidP="00551E29">
      <w:pPr>
        <w:ind w:firstLine="180"/>
        <w:rPr>
          <w:sz w:val="18"/>
          <w:szCs w:val="18"/>
          <w:shd w:val="pct15" w:color="auto" w:fill="FFFFFF"/>
        </w:rPr>
      </w:pP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w:t>
      </w:r>
      <w:r w:rsidRPr="00551E29">
        <w:rPr>
          <w:rFonts w:hint="eastAsia"/>
          <w:sz w:val="18"/>
          <w:szCs w:val="18"/>
          <w:shd w:val="pct15" w:color="auto" w:fill="FFFFFF"/>
        </w:rPr>
        <w:t>输出文件列结构</w:t>
      </w:r>
      <w:r w:rsidRPr="00551E29">
        <w:rPr>
          <w:rFonts w:hint="eastAsia"/>
          <w:sz w:val="18"/>
          <w:szCs w:val="18"/>
          <w:shd w:val="pct15" w:color="auto" w:fill="FFFFFF"/>
        </w:rPr>
        <w:t>]</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总列数：</w:t>
      </w:r>
      <w:r w:rsidRPr="00551E29">
        <w:rPr>
          <w:rFonts w:hint="eastAsia"/>
          <w:sz w:val="18"/>
          <w:szCs w:val="18"/>
          <w:shd w:val="pct15" w:color="auto" w:fill="FFFFFF"/>
        </w:rPr>
        <w:t>7</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列名称：</w:t>
      </w:r>
      <w:r w:rsidRPr="00551E29">
        <w:rPr>
          <w:rFonts w:hint="eastAsia"/>
          <w:sz w:val="18"/>
          <w:szCs w:val="18"/>
          <w:shd w:val="pct15" w:color="auto" w:fill="FFFFFF"/>
        </w:rPr>
        <w:t>hdd_id, date, bad_sectors, bad_sectors_lag3, bad_sectors_lag15, bad_sectors_lag30, remaining_life_days</w:t>
      </w:r>
    </w:p>
    <w:p w:rsidR="001F0AFB" w:rsidRPr="00551E29" w:rsidRDefault="001F0AFB" w:rsidP="00551E29">
      <w:pPr>
        <w:ind w:firstLine="180"/>
        <w:rPr>
          <w:sz w:val="18"/>
          <w:szCs w:val="18"/>
          <w:shd w:val="pct15" w:color="auto" w:fill="FFFFFF"/>
        </w:rPr>
      </w:pP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w:t>
      </w:r>
      <w:r w:rsidRPr="00551E29">
        <w:rPr>
          <w:rFonts w:hint="eastAsia"/>
          <w:sz w:val="18"/>
          <w:szCs w:val="18"/>
          <w:shd w:val="pct15" w:color="auto" w:fill="FFFFFF"/>
        </w:rPr>
        <w:t>输出文件记录统计</w:t>
      </w:r>
      <w:r w:rsidRPr="00551E29">
        <w:rPr>
          <w:rFonts w:hint="eastAsia"/>
          <w:sz w:val="18"/>
          <w:szCs w:val="18"/>
          <w:shd w:val="pct15" w:color="auto" w:fill="FFFFFF"/>
        </w:rPr>
        <w:t>]</w:t>
      </w: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记录：</w:t>
      </w:r>
      <w:r w:rsidRPr="00551E29">
        <w:rPr>
          <w:rFonts w:hint="eastAsia"/>
          <w:sz w:val="18"/>
          <w:szCs w:val="18"/>
          <w:shd w:val="pct15" w:color="auto" w:fill="FFFFFF"/>
        </w:rPr>
        <w:t>270</w:t>
      </w:r>
    </w:p>
    <w:p w:rsidR="001F0AFB" w:rsidRPr="00551E29" w:rsidRDefault="001F0AFB" w:rsidP="00551E29">
      <w:pPr>
        <w:ind w:firstLine="180"/>
        <w:rPr>
          <w:sz w:val="18"/>
          <w:szCs w:val="18"/>
          <w:shd w:val="pct15" w:color="auto" w:fill="FFFFFF"/>
        </w:rPr>
      </w:pPr>
    </w:p>
    <w:p w:rsidR="001F0AFB" w:rsidRPr="00551E29" w:rsidRDefault="001F0AFB" w:rsidP="00551E29">
      <w:pPr>
        <w:ind w:firstLine="180"/>
        <w:rPr>
          <w:sz w:val="18"/>
          <w:szCs w:val="18"/>
          <w:shd w:val="pct15" w:color="auto" w:fill="FFFFFF"/>
        </w:rPr>
      </w:pPr>
      <w:r w:rsidRPr="00551E29">
        <w:rPr>
          <w:rFonts w:hint="eastAsia"/>
          <w:sz w:val="18"/>
          <w:szCs w:val="18"/>
          <w:shd w:val="pct15" w:color="auto" w:fill="FFFFFF"/>
        </w:rPr>
        <w:t>[</w:t>
      </w:r>
      <w:r w:rsidRPr="00551E29">
        <w:rPr>
          <w:rFonts w:hint="eastAsia"/>
          <w:sz w:val="18"/>
          <w:szCs w:val="18"/>
          <w:shd w:val="pct15" w:color="auto" w:fill="FFFFFF"/>
        </w:rPr>
        <w:t>输出文件前</w:t>
      </w:r>
      <w:r w:rsidRPr="00551E29">
        <w:rPr>
          <w:rFonts w:hint="eastAsia"/>
          <w:sz w:val="18"/>
          <w:szCs w:val="18"/>
          <w:shd w:val="pct15" w:color="auto" w:fill="FFFFFF"/>
        </w:rPr>
        <w:t>5</w:t>
      </w:r>
      <w:r w:rsidRPr="00551E29">
        <w:rPr>
          <w:rFonts w:hint="eastAsia"/>
          <w:sz w:val="18"/>
          <w:szCs w:val="18"/>
          <w:shd w:val="pct15" w:color="auto" w:fill="FFFFFF"/>
        </w:rPr>
        <w:t>行数据</w:t>
      </w:r>
      <w:r w:rsidRPr="00551E29">
        <w:rPr>
          <w:rFonts w:hint="eastAsia"/>
          <w:sz w:val="18"/>
          <w:szCs w:val="18"/>
          <w:shd w:val="pct15" w:color="auto" w:fill="FFFFFF"/>
        </w:rPr>
        <w:t>]</w:t>
      </w:r>
    </w:p>
    <w:p w:rsidR="001F0AFB" w:rsidRPr="00551E29" w:rsidRDefault="001F0AFB" w:rsidP="00551E29">
      <w:pPr>
        <w:ind w:firstLine="180"/>
        <w:rPr>
          <w:sz w:val="18"/>
          <w:szCs w:val="18"/>
          <w:shd w:val="pct15" w:color="auto" w:fill="FFFFFF"/>
        </w:rPr>
      </w:pPr>
      <w:r w:rsidRPr="00551E29">
        <w:rPr>
          <w:sz w:val="18"/>
          <w:szCs w:val="18"/>
          <w:shd w:val="pct15" w:color="auto" w:fill="FFFFFF"/>
        </w:rPr>
        <w:t>hdd_id       date bad_sectors bad_sectors_lag3 bad_sectors_lag15 bad_sectors_lag30 remaining_life_days</w:t>
      </w:r>
    </w:p>
    <w:p w:rsidR="001F0AFB" w:rsidRPr="00551E29" w:rsidRDefault="001F0AFB" w:rsidP="00551E29">
      <w:pPr>
        <w:ind w:firstLine="180"/>
        <w:rPr>
          <w:sz w:val="18"/>
          <w:szCs w:val="18"/>
          <w:shd w:val="pct15" w:color="auto" w:fill="FFFFFF"/>
        </w:rPr>
      </w:pPr>
      <w:r w:rsidRPr="00551E29">
        <w:rPr>
          <w:sz w:val="18"/>
          <w:szCs w:val="18"/>
          <w:shd w:val="pct15" w:color="auto" w:fill="FFFFFF"/>
        </w:rPr>
        <w:t xml:space="preserve">     1 2021-01-01           0              NaN               NaN               NaN                1095</w:t>
      </w:r>
    </w:p>
    <w:p w:rsidR="001F0AFB" w:rsidRPr="00551E29" w:rsidRDefault="001F0AFB" w:rsidP="00551E29">
      <w:pPr>
        <w:ind w:firstLine="180"/>
        <w:rPr>
          <w:sz w:val="18"/>
          <w:szCs w:val="18"/>
          <w:shd w:val="pct15" w:color="auto" w:fill="FFFFFF"/>
        </w:rPr>
      </w:pPr>
      <w:r w:rsidRPr="00551E29">
        <w:rPr>
          <w:sz w:val="18"/>
          <w:szCs w:val="18"/>
          <w:shd w:val="pct15" w:color="auto" w:fill="FFFFFF"/>
        </w:rPr>
        <w:t xml:space="preserve">     1 2021-01-02           0              NaN               NaN               NaN                1094</w:t>
      </w:r>
    </w:p>
    <w:p w:rsidR="001F0AFB" w:rsidRPr="00551E29" w:rsidRDefault="001F0AFB" w:rsidP="00551E29">
      <w:pPr>
        <w:ind w:firstLine="180"/>
        <w:rPr>
          <w:sz w:val="18"/>
          <w:szCs w:val="18"/>
          <w:shd w:val="pct15" w:color="auto" w:fill="FFFFFF"/>
        </w:rPr>
      </w:pPr>
      <w:r w:rsidRPr="00551E29">
        <w:rPr>
          <w:sz w:val="18"/>
          <w:szCs w:val="18"/>
          <w:shd w:val="pct15" w:color="auto" w:fill="FFFFFF"/>
        </w:rPr>
        <w:t xml:space="preserve">     1 2021-01-03           1              NaN               NaN               NaN                1093</w:t>
      </w:r>
    </w:p>
    <w:p w:rsidR="001F0AFB" w:rsidRPr="00551E29" w:rsidRDefault="001F0AFB" w:rsidP="00551E29">
      <w:pPr>
        <w:ind w:firstLine="180"/>
        <w:rPr>
          <w:sz w:val="18"/>
          <w:szCs w:val="18"/>
          <w:shd w:val="pct15" w:color="auto" w:fill="FFFFFF"/>
        </w:rPr>
      </w:pPr>
      <w:r w:rsidRPr="00551E29">
        <w:rPr>
          <w:sz w:val="18"/>
          <w:szCs w:val="18"/>
          <w:shd w:val="pct15" w:color="auto" w:fill="FFFFFF"/>
        </w:rPr>
        <w:t xml:space="preserve">     1 2021-01-04           1                0               NaN               NaN                1092</w:t>
      </w:r>
    </w:p>
    <w:p w:rsidR="001F0AFB" w:rsidRPr="00551E29" w:rsidRDefault="001F0AFB" w:rsidP="00551E29">
      <w:pPr>
        <w:ind w:firstLine="180"/>
        <w:rPr>
          <w:sz w:val="18"/>
          <w:szCs w:val="18"/>
          <w:shd w:val="pct15" w:color="auto" w:fill="FFFFFF"/>
        </w:rPr>
      </w:pPr>
      <w:r w:rsidRPr="00551E29">
        <w:rPr>
          <w:sz w:val="18"/>
          <w:szCs w:val="18"/>
          <w:shd w:val="pct15" w:color="auto" w:fill="FFFFFF"/>
        </w:rPr>
        <w:t xml:space="preserve">     1 2021-01-05           2                0               NaN               NaN                1091</w:t>
      </w:r>
    </w:p>
    <w:p w:rsidR="00103DBA" w:rsidRDefault="00103DBA" w:rsidP="00F972DE">
      <w:pPr>
        <w:pStyle w:val="5"/>
      </w:pPr>
      <w:r>
        <w:rPr>
          <w:rFonts w:hint="eastAsia"/>
        </w:rPr>
        <w:t>生成训练样本示例</w:t>
      </w:r>
    </w:p>
    <w:p w:rsidR="001F0AFB" w:rsidRDefault="00551E29" w:rsidP="00551E29">
      <w:pPr>
        <w:ind w:firstLine="210"/>
      </w:pPr>
      <w:r>
        <w:t>生成训练样本文件示例：</w:t>
      </w:r>
    </w:p>
    <w:p w:rsidR="00D86DBA" w:rsidRDefault="00D86DBA" w:rsidP="00D86DBA">
      <w:pPr>
        <w:ind w:firstLine="210"/>
      </w:pPr>
      <w:bookmarkStart w:id="27" w:name="OLE_LINK77"/>
      <w:r>
        <w:t xml:space="preserve">$ cat data/train_samples.csv </w:t>
      </w:r>
    </w:p>
    <w:p w:rsidR="005C1FF1" w:rsidRPr="005C1FF1" w:rsidRDefault="00D86DBA" w:rsidP="005C1FF1">
      <w:pPr>
        <w:ind w:firstLine="180"/>
        <w:rPr>
          <w:sz w:val="18"/>
          <w:szCs w:val="18"/>
          <w:shd w:val="pct15" w:color="auto" w:fill="FFFFFF"/>
        </w:rPr>
      </w:pPr>
      <w:bookmarkStart w:id="28" w:name="OLE_LINK175"/>
      <w:bookmarkStart w:id="29" w:name="OLE_LINK176"/>
      <w:bookmarkEnd w:id="27"/>
      <w:r w:rsidRPr="00D86DBA">
        <w:rPr>
          <w:sz w:val="18"/>
          <w:szCs w:val="18"/>
          <w:shd w:val="pct15" w:color="auto" w:fill="FFFFFF"/>
        </w:rPr>
        <w:t>3,2021-03-31,40,39</w:t>
      </w:r>
      <w:r w:rsidR="005C1FF1" w:rsidRPr="005C1FF1">
        <w:rPr>
          <w:sz w:val="18"/>
          <w:szCs w:val="18"/>
          <w:shd w:val="pct15" w:color="auto" w:fill="FFFFFF"/>
        </w:rPr>
        <w:t xml:space="preserve">$ cat data/train_samples.csv </w:t>
      </w:r>
    </w:p>
    <w:p w:rsidR="005C1FF1" w:rsidRPr="005C1FF1" w:rsidRDefault="005C1FF1" w:rsidP="005C1FF1">
      <w:pPr>
        <w:ind w:firstLine="180"/>
        <w:rPr>
          <w:sz w:val="18"/>
          <w:szCs w:val="18"/>
          <w:shd w:val="pct15" w:color="auto" w:fill="FFFFFF"/>
        </w:rPr>
      </w:pPr>
      <w:r w:rsidRPr="005C1FF1">
        <w:rPr>
          <w:sz w:val="18"/>
          <w:szCs w:val="18"/>
          <w:shd w:val="pct15" w:color="auto" w:fill="FFFFFF"/>
        </w:rPr>
        <w:t>hdd_id,date,bad_sectors,bad_sectors_lag3,bad_sectors_lag15,bad_sectors_lag30,remaining_life_days</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1,2021-01-01,0,NaN,NaN,NaN,58</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1,2021-01-02,0,NaN,NaN,NaN,57</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1,2021-01-03,1,NaN,NaN,NaN,56</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1,2021-01-04,1,0,NaN,NaN,55</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1,2021-01-05,2,0,NaN,NaN,54</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1,2021-01-06,2,1,NaN,NaN,53</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1,2021-01-07,3,1,NaN,NaN,52</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1,2021-01-08,3,2,NaN,NaN,51</w:t>
      </w:r>
    </w:p>
    <w:bookmarkEnd w:id="28"/>
    <w:bookmarkEnd w:id="29"/>
    <w:p w:rsidR="005C1FF1" w:rsidRPr="005C1FF1" w:rsidRDefault="005C1FF1" w:rsidP="005C1FF1">
      <w:pPr>
        <w:ind w:firstLine="180"/>
        <w:rPr>
          <w:sz w:val="18"/>
          <w:szCs w:val="18"/>
          <w:shd w:val="pct15" w:color="auto" w:fill="FFFFFF"/>
        </w:rPr>
      </w:pPr>
      <w:r w:rsidRPr="005C1FF1">
        <w:rPr>
          <w:sz w:val="18"/>
          <w:szCs w:val="18"/>
          <w:shd w:val="pct15" w:color="auto" w:fill="FFFFFF"/>
        </w:rPr>
        <w:t>1,2021-01-09,4,2,NaN,NaN,50</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1,2021-01-10,4,3,NaN,NaN,49</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1,2021-01-11,5,3,NaN,NaN,48</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1,2021-01-12,5,4,NaN,NaN,47</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1,2021-01-13,6,4,NaN,NaN,46</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1,2021-01-14,6,5,NaN,NaN,45</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1,2021-01-15,7,5,NaN,NaN,44</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1,2021-01-16,7,6,0,NaN,43</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1,2021-01-17,8,6,0,NaN,42</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1,2021-01-18,9,7,1,NaN,41</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1,2021-01-19,10,7,1,NaN,40</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1,2021-01-20,11,8,2,NaN,39</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1,2021-01-21,12,9,2,NaN,38</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1,2021-01-22,13,10,3,NaN,37</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1,2021-01-23,14,11,3,NaN,36</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1,2021-01-24,15,12,4,NaN,35</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1,2021-01-25,16,13,4,NaN,34</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1,2021-01-26,17,14,5,NaN,33</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1,2021-01-27,18,15,5,NaN,32</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1,2021-01-28,19,16,6,NaN,31</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1,2021-01-29,20,17,6,NaN,30</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1,2021-01-30,21,18,7,NaN,29</w:t>
      </w:r>
    </w:p>
    <w:p w:rsidR="005C1FF1" w:rsidRPr="005C1FF1" w:rsidRDefault="005C1FF1" w:rsidP="005C1FF1">
      <w:pPr>
        <w:ind w:firstLine="180"/>
        <w:rPr>
          <w:sz w:val="18"/>
          <w:szCs w:val="18"/>
          <w:shd w:val="pct15" w:color="auto" w:fill="FFFFFF"/>
        </w:rPr>
      </w:pPr>
      <w:r w:rsidRPr="005C1FF1">
        <w:rPr>
          <w:sz w:val="18"/>
          <w:szCs w:val="18"/>
          <w:shd w:val="pct15" w:color="auto" w:fill="FFFFFF"/>
        </w:rPr>
        <w:lastRenderedPageBreak/>
        <w:t>1,2021-01-31,22,19,7,0,28</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1,2021-02-01,23,20,8,0,27</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1,2021-02-02,24,21,9,1,26</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1,2021-02-03,25,22,10,1,25</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1,2021-02-04,26,23,11,2,24</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1,2021-02-05,27,24,12,2,23</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1,2021-02-06,28,25,13,3,22</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1,2021-02-07,29,26,14,3,21</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1,2021-02-08,30,27,15,4,20</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1,2021-02-09,31,28,16,4,19</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1,2021-02-10,32,29,17,5,18</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1,2021-02-11,33,30,18,5,17</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1,2021-02-12,34,31,19,6,16</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1,2021-02-13,35,32,20,6,15</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1,2021-02-14,36,33,21,7,14</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1,2021-02-15,37,34,22,7,13</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1,2021-02-16,38,35,23,8,12</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1,2021-02-17,39,36,24,9,11</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1,2021-02-18,40,37,25,10,10</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1,2021-02-19,41,38,26,11,9</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1,2021-02-20,42,39,27,12,8</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1,2021-02-21,43,40,28,13,7</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1,2021-02-22,44,41,29,14,6</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1,2021-02-23,45,42,30,15,5</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1,2021-02-24,46,43,31,16,4</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1,2021-02-25,47,44,32,17,3</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1,2021-02-26,48,45,33,18,2</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1,2021-02-27,49,46,34,19,1</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1,2021-02-28,50,47,35,20,0</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1,2021-03-01,51,48,36,21,-1</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1,2021-03-02,52,49,37,22,-2</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1,2021-03-03,53,50,38,23,-3</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1,2021-03-04,54,51,39,24,-4</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1,2021-03-05,55,52,40,25,-5</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1,2021-03-06,56,53,41,26,-6</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1,2021-03-07,57,54,42,27,-7</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1,2021-03-08,58,55,43,28,-8</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1,2021-03-09,59,56,44,29,-9</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1,2021-03-10,60,57,45,30,-10</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1,2021-03-11,61,58,46,31,-11</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1,2021-03-12,62,59,47,32,-12</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1,2021-03-13,63,60,48,33,-13</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1,2021-03-14,64,61,49,34,-14</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1,2021-03-15,65,62,50,35,-15</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1,2021-03-16,66,63,51,36,-16</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1,2021-03-17,67,64,52,37,-17</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1,2021-03-18,68,65,53,38,-18</w:t>
      </w:r>
    </w:p>
    <w:p w:rsidR="005C1FF1" w:rsidRPr="005C1FF1" w:rsidRDefault="005C1FF1" w:rsidP="005C1FF1">
      <w:pPr>
        <w:ind w:firstLine="180"/>
        <w:rPr>
          <w:sz w:val="18"/>
          <w:szCs w:val="18"/>
          <w:shd w:val="pct15" w:color="auto" w:fill="FFFFFF"/>
        </w:rPr>
      </w:pPr>
      <w:r w:rsidRPr="005C1FF1">
        <w:rPr>
          <w:sz w:val="18"/>
          <w:szCs w:val="18"/>
          <w:shd w:val="pct15" w:color="auto" w:fill="FFFFFF"/>
        </w:rPr>
        <w:lastRenderedPageBreak/>
        <w:t>1,2021-03-19,69,66,54,39,-19</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1,2021-03-20,70,67,55,40,-20</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1,2021-03-21,71,68,56,41,-21</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1,2021-03-22,72,69,57,42,-22</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1,2021-03-23,73,70,58,43,-23</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1,2021-03-24,74,71,59,44,-24</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1,2021-03-25,75,72,60,45,-25</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1,2021-03-26,76,73,61,46,-26</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1,2021-03-27,77,74,62,47,-27</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1,2021-03-28,78,75,63,48,-28</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1,2021-03-29,79,76,64,49,-29</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1,2021-03-30,80,77,65,50,-30</w:t>
      </w:r>
    </w:p>
    <w:p w:rsidR="005C1FF1" w:rsidRPr="005C1FF1" w:rsidRDefault="005C1FF1" w:rsidP="005C1FF1">
      <w:pPr>
        <w:ind w:firstLine="180"/>
        <w:rPr>
          <w:sz w:val="18"/>
          <w:szCs w:val="18"/>
          <w:shd w:val="pct15" w:color="auto" w:fill="FFFFFF"/>
        </w:rPr>
      </w:pPr>
      <w:r w:rsidRPr="005C1FF1">
        <w:rPr>
          <w:sz w:val="18"/>
          <w:szCs w:val="18"/>
          <w:shd w:val="pct15" w:color="auto" w:fill="FFFFFF"/>
        </w:rPr>
        <w:t>1,2021-03-31,80,78,66,51,-31</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2,2021-01-01,0,NaN,NaN,NaN,88</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2,2021-01-02,0,NaN,NaN,NaN,87</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2,2021-01-03,1,NaN,NaN,NaN,86</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2,2021-01-04,1,0,NaN,NaN,85</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2,2021-01-05,2,0,NaN,NaN,84</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2,2021-01-06,2,1,NaN,NaN,83</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2,2021-01-07,3,1,NaN,NaN,82</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2,2021-01-08,3,2,NaN,NaN,81</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2,2021-01-09,4,2,NaN,NaN,80</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2,2021-01-10,4,3,NaN,NaN,79</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2,2021-01-11,5,3,NaN,NaN,78</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2,2021-01-12,5,4,NaN,NaN,77</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2,2021-01-13,6,4,NaN,NaN,76</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2,2021-01-14,6,5,NaN,NaN,75</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2,2021-01-15,7,5,NaN,NaN,74</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2,2021-01-16,7,6,0,NaN,73</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2,2021-01-17,8,6,0,NaN,72</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2,2021-01-18,8,7,1,NaN,71</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2,2021-01-19,9,7,1,NaN,70</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2,2021-01-20,9,8,2,NaN,69</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2,2021-01-21,10,8,2,NaN,68</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2,2021-01-22,10,9,3,NaN,67</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2,2021-01-23,11,9,3,NaN,66</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2,2021-01-24,11,10,4,NaN,65</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2,2021-01-25,12,10,4,NaN,64</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2,2021-01-26,12,11,5,NaN,63</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2,2021-01-27,13,11,5,NaN,62</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2,2021-01-28,13,12,6,NaN,61</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2,2021-01-29,14,12,6,NaN,60</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2,2021-01-30,14,13,7,NaN,59</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2,2021-01-31,15,13,7,0,58</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2,2021-02-01,15,14,8,0,57</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2,2021-02-02,16,14,8,1,56</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2,2021-02-03,16,15,9,1,55</w:t>
      </w:r>
    </w:p>
    <w:p w:rsidR="005C1FF1" w:rsidRPr="005C1FF1" w:rsidRDefault="005C1FF1" w:rsidP="005C1FF1">
      <w:pPr>
        <w:ind w:firstLine="180"/>
        <w:rPr>
          <w:sz w:val="18"/>
          <w:szCs w:val="18"/>
          <w:shd w:val="pct15" w:color="auto" w:fill="FFFFFF"/>
        </w:rPr>
      </w:pPr>
      <w:r w:rsidRPr="005C1FF1">
        <w:rPr>
          <w:sz w:val="18"/>
          <w:szCs w:val="18"/>
          <w:shd w:val="pct15" w:color="auto" w:fill="FFFFFF"/>
        </w:rPr>
        <w:lastRenderedPageBreak/>
        <w:t>2,2021-02-04,17,15,9,2,54</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2,2021-02-05,17,16,10,2,53</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2,2021-02-06,18,16,10,3,52</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2,2021-02-07,18,17,11,3,51</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2,2021-02-08,19,17,11,4,50</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2,2021-02-09,19,18,12,4,49</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2,2021-02-10,20,18,12,5,48</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2,2021-02-11,20,19,13,5,47</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2,2021-02-12,21,19,13,6,46</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2,2021-02-13,21,20,14,6,45</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2,2021-02-14,22,20,14,7,44</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2,2021-02-15,22,21,15,7,43</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2,2021-02-16,23,21,15,8,42</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2,2021-02-17,23,22,16,8,41</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2,2021-02-18,24,22,16,9,40</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2,2021-02-19,24,23,17,9,39</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2,2021-02-20,25,23,17,10,38</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2,2021-02-21,25,24,18,10,37</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2,2021-02-22,26,24,18,11,36</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2,2021-02-23,26,25,19,11,35</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2,2021-02-24,27,25,19,12,34</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2,2021-02-25,27,26,20,12,33</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2,2021-02-26,28,26,20,13,32</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2,2021-02-27,28,27,21,13,31</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2,2021-02-28,29,27,21,14,30</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2,2021-03-01,29,28,22,14,29</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2,2021-03-02,30,28,22,15,28</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2,2021-03-03,30,29,23,15,27</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2,2021-03-04,31,29,23,16,26</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2,2021-03-05,31,30,24,16,25</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2,2021-03-06,32,30,24,17,24</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2,2021-03-07,32,31,25,17,23</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2,2021-03-08,33,31,25,18,22</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2,2021-03-09,33,32,26,18,21</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2,2021-03-10,34,32,26,19,20</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2,2021-03-11,34,33,27,19,19</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2,2021-03-12,35,33,27,20,18</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2,2021-03-13,35,34,28,20,17</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2,2021-03-14,36,34,28,21,16</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2,2021-03-15,36,35,29,21,15</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2,2021-03-16,37,35,29,22,14</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2,2021-03-17,37,36,30,22,13</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2,2021-03-18,38,36,30,23,12</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2,2021-03-19,39,37,31,23,11</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2,2021-03-20,40,37,31,24,10</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2,2021-03-21,41,38,32,24,9</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2,2021-03-22,42,39,32,25,8</w:t>
      </w:r>
    </w:p>
    <w:p w:rsidR="005C1FF1" w:rsidRPr="005C1FF1" w:rsidRDefault="005C1FF1" w:rsidP="005C1FF1">
      <w:pPr>
        <w:ind w:firstLine="180"/>
        <w:rPr>
          <w:sz w:val="18"/>
          <w:szCs w:val="18"/>
          <w:shd w:val="pct15" w:color="auto" w:fill="FFFFFF"/>
        </w:rPr>
      </w:pPr>
      <w:r w:rsidRPr="005C1FF1">
        <w:rPr>
          <w:sz w:val="18"/>
          <w:szCs w:val="18"/>
          <w:shd w:val="pct15" w:color="auto" w:fill="FFFFFF"/>
        </w:rPr>
        <w:lastRenderedPageBreak/>
        <w:t>2,2021-03-23,43,40,33,25,7</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2,2021-03-24,44,41,33,26,6</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2,2021-03-25,45,42,34,26,5</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2,2021-03-26,46,43,34,27,4</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2,2021-03-27,47,44,35,27,3</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2,2021-03-28,48,45,35,28,2</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2,2021-03-29,49,46,36,28,1</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2,2021-03-30,50,47,36,29,0</w:t>
      </w:r>
    </w:p>
    <w:p w:rsidR="005C1FF1" w:rsidRPr="005C1FF1" w:rsidRDefault="005C1FF1" w:rsidP="005C1FF1">
      <w:pPr>
        <w:ind w:firstLine="180"/>
        <w:rPr>
          <w:sz w:val="18"/>
          <w:szCs w:val="18"/>
          <w:shd w:val="pct15" w:color="auto" w:fill="FFFFFF"/>
        </w:rPr>
      </w:pPr>
      <w:r w:rsidRPr="005C1FF1">
        <w:rPr>
          <w:sz w:val="18"/>
          <w:szCs w:val="18"/>
          <w:shd w:val="pct15" w:color="auto" w:fill="FFFFFF"/>
        </w:rPr>
        <w:t>2,2021-03-31,50,48,37,29,-1</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3,2021-01-01,0,NaN,NaN,NaN,1095</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3,2021-01-02,0,NaN,NaN,NaN,1094</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3,2021-01-03,0,NaN,NaN,NaN,1093</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3,2021-01-04,1,0,NaN,NaN,1092</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3,2021-01-05,1,0,NaN,NaN,1091</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3,2021-01-06,1,0,NaN,NaN,1090</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3,2021-01-07,2,1,NaN,NaN,1089</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3,2021-01-08,2,1,NaN,NaN,1088</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3,2021-01-09,2,1,NaN,NaN,1087</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3,2021-01-10,3,2,NaN,NaN,1086</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3,2021-01-11,3,2,NaN,NaN,1085</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3,2021-01-12,3,2,NaN,NaN,1084</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3,2021-01-13,4,3,NaN,NaN,1083</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3,2021-01-14,4,3,NaN,NaN,1082</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3,2021-01-15,4,3,NaN,NaN,1081</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3,2021-01-16,5,4,0,NaN,1080</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3,2021-01-17,5,4,0,NaN,1079</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3,2021-01-18,5,4,0,NaN,1078</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3,2021-01-19,6,5,1,NaN,1077</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3,2021-01-20,6,5,1,NaN,1076</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3,2021-01-21,6,5,1,NaN,1075</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3,2021-01-22,7,6,2,NaN,1074</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3,2021-01-23,7,6,2,NaN,1073</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3,2021-01-24,8,6,2,NaN,1072</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3,2021-01-25,8,7,3,NaN,1071</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3,2021-01-26,9,7,3,NaN,1070</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3,2021-01-27,9,8,3,NaN,1069</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3,2021-01-28,10,8,4,NaN,1068</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3,2021-01-29,10,9,4,NaN,1067</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3,2021-01-30,11,9,4,NaN,1066</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3,2021-01-31,11,10,5,0,1065</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3,2021-02-01,12,10,5,0,1064</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3,2021-02-02,12,11,5,0,1063</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3,2021-02-03,13,11,6,1,1062</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3,2021-02-04,13,12,6,1,1061</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3,2021-02-05,14,12,6,1,1060</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3,2021-02-06,14,13,7,2,1059</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3,2021-02-07,15,13,7,2,1058</w:t>
      </w:r>
    </w:p>
    <w:p w:rsidR="005C1FF1" w:rsidRPr="005C1FF1" w:rsidRDefault="005C1FF1" w:rsidP="005C1FF1">
      <w:pPr>
        <w:ind w:firstLine="180"/>
        <w:rPr>
          <w:sz w:val="18"/>
          <w:szCs w:val="18"/>
          <w:shd w:val="pct15" w:color="auto" w:fill="FFFFFF"/>
        </w:rPr>
      </w:pPr>
      <w:r w:rsidRPr="005C1FF1">
        <w:rPr>
          <w:sz w:val="18"/>
          <w:szCs w:val="18"/>
          <w:shd w:val="pct15" w:color="auto" w:fill="FFFFFF"/>
        </w:rPr>
        <w:lastRenderedPageBreak/>
        <w:t>3,2021-02-08,15,14,8,2,1057</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3,2021-02-09,16,14,8,3,1056</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3,2021-02-10,16,15,9,3,1055</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3,2021-02-11,17,15,9,3,1054</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3,2021-02-12,17,16,10,4,1053</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3,2021-02-13,18,16,10,4,1052</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3,2021-02-14,18,17,11,4,1051</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3,2021-02-15,19,17,11,5,1050</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3,2021-02-16,19,18,12,5,1049</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3,2021-02-17,20,18,12,5,1048</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3,2021-02-18,20,19,13,6,1047</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3,2021-02-19,21,19,13,6,1046</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3,2021-02-20,21,20,14,6,1045</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3,2021-02-21,22,20,14,7,1044</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3,2021-02-22,22,21,15,7,1043</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3,2021-02-23,23,21,15,8,1042</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3,2021-02-24,23,22,16,8,1041</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3,2021-02-25,24,22,16,9,1040</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3,2021-02-26,24,23,17,9,1039</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3,2021-02-27,25,23,17,10,1038</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3,2021-02-28,25,24,18,10,1037</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3,2021-03-01,26,24,18,11,1036</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3,2021-03-02,26,25,19,11,1035</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3,2021-03-03,27,25,19,12,1034</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3,2021-03-04,27,26,20,12,1033</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3,2021-03-05,28,26,20,13,1032</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3,2021-03-06,28,27,21,13,1031</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3,2021-03-07,29,27,21,14,1030</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3,2021-03-08,29,28,22,14,1029</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3,2021-03-09,30,28,22,15,1028</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3,2021-03-10,30,29,23,15,1027</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3,2021-03-11,31,29,23,16,1026</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3,2021-03-12,31,30,24,16,1025</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3,2021-03-13,32,30,24,17,1024</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3,2021-03-14,32,31,25,17,1023</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3,2021-03-15,33,31,25,18,1022</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3,2021-03-16,33,32,26,18,1021</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3,2021-03-17,34,32,26,19,1020</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3,2021-03-18,34,33,27,19,1019</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3,2021-03-19,35,33,27,20,1018</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3,2021-03-20,35,34,28,20,1017</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3,2021-03-21,36,34,28,21,1016</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3,2021-03-22,36,35,29,21,1015</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3,2021-03-23,37,35,29,22,1014</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3,2021-03-24,37,36,30,22,1013</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3,2021-03-25,38,36,30,23,1012</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3,2021-03-26,38,37,31,23,1011</w:t>
      </w:r>
    </w:p>
    <w:p w:rsidR="005C1FF1" w:rsidRPr="005C1FF1" w:rsidRDefault="005C1FF1" w:rsidP="005C1FF1">
      <w:pPr>
        <w:ind w:firstLine="180"/>
        <w:rPr>
          <w:sz w:val="18"/>
          <w:szCs w:val="18"/>
          <w:shd w:val="pct15" w:color="auto" w:fill="FFFFFF"/>
        </w:rPr>
      </w:pPr>
      <w:r w:rsidRPr="005C1FF1">
        <w:rPr>
          <w:sz w:val="18"/>
          <w:szCs w:val="18"/>
          <w:shd w:val="pct15" w:color="auto" w:fill="FFFFFF"/>
        </w:rPr>
        <w:lastRenderedPageBreak/>
        <w:t>3,2021-03-27,39,37,31,24,1010</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3,2021-03-28,39,38,32,24,1009</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3,2021-03-29,40,38,32,25,1008</w:t>
      </w:r>
    </w:p>
    <w:p w:rsidR="005C1FF1" w:rsidRPr="005C1FF1" w:rsidRDefault="005C1FF1" w:rsidP="005C1FF1">
      <w:pPr>
        <w:ind w:firstLine="180"/>
        <w:rPr>
          <w:sz w:val="18"/>
          <w:szCs w:val="18"/>
          <w:shd w:val="pct15" w:color="auto" w:fill="FFFFFF"/>
        </w:rPr>
      </w:pPr>
      <w:r w:rsidRPr="005C1FF1">
        <w:rPr>
          <w:sz w:val="18"/>
          <w:szCs w:val="18"/>
          <w:shd w:val="pct15" w:color="auto" w:fill="FFFFFF"/>
        </w:rPr>
        <w:t>3,2021-03-30,40,39,33,25,1007</w:t>
      </w:r>
    </w:p>
    <w:p w:rsidR="005C1FF1" w:rsidRDefault="005C1FF1" w:rsidP="005C1FF1">
      <w:pPr>
        <w:ind w:firstLine="180"/>
        <w:rPr>
          <w:sz w:val="18"/>
          <w:szCs w:val="18"/>
          <w:shd w:val="pct15" w:color="auto" w:fill="FFFFFF"/>
        </w:rPr>
      </w:pPr>
      <w:r w:rsidRPr="005C1FF1">
        <w:rPr>
          <w:sz w:val="18"/>
          <w:szCs w:val="18"/>
          <w:shd w:val="pct15" w:color="auto" w:fill="FFFFFF"/>
        </w:rPr>
        <w:t>3,2021-03-31,40,39,33,26,1006</w:t>
      </w:r>
    </w:p>
    <w:p w:rsidR="001C51B4" w:rsidRDefault="00F972DE" w:rsidP="00F972DE">
      <w:pPr>
        <w:pStyle w:val="5"/>
      </w:pPr>
      <w:r>
        <w:t>ChatGPT</w:t>
      </w:r>
      <w:r>
        <w:t>样本</w:t>
      </w:r>
      <w:r w:rsidR="001C51B4">
        <w:rPr>
          <w:rFonts w:hint="eastAsia"/>
        </w:rPr>
        <w:t>评价</w:t>
      </w:r>
    </w:p>
    <w:p w:rsidR="001C51B4" w:rsidRDefault="001C51B4" w:rsidP="001C51B4">
      <w:pPr>
        <w:ind w:firstLine="210"/>
      </w:pPr>
      <w:bookmarkStart w:id="30" w:name="OLE_LINK173"/>
      <w:bookmarkStart w:id="31" w:name="OLE_LINK174"/>
      <w:r>
        <w:rPr>
          <w:rFonts w:hint="eastAsia"/>
        </w:rPr>
        <w:t>你的这份样本数据是为硬盘剩余寿命预测任务精心准备的，结构合理、内容丰富，完全可以作为</w:t>
      </w:r>
      <w:r>
        <w:rPr>
          <w:rFonts w:hint="eastAsia"/>
        </w:rPr>
        <w:t xml:space="preserve"> H2O AutoML</w:t>
      </w:r>
      <w:r>
        <w:rPr>
          <w:rFonts w:hint="eastAsia"/>
        </w:rPr>
        <w:t>、</w:t>
      </w:r>
      <w:r>
        <w:rPr>
          <w:rFonts w:hint="eastAsia"/>
        </w:rPr>
        <w:t>XGBoost</w:t>
      </w:r>
      <w:r>
        <w:rPr>
          <w:rFonts w:hint="eastAsia"/>
        </w:rPr>
        <w:t>、</w:t>
      </w:r>
      <w:r>
        <w:rPr>
          <w:rFonts w:hint="eastAsia"/>
        </w:rPr>
        <w:t xml:space="preserve">LSTM </w:t>
      </w:r>
      <w:r>
        <w:rPr>
          <w:rFonts w:hint="eastAsia"/>
        </w:rPr>
        <w:t>等时间序列回归模型的输入。下面我从多个角度对其进行分析。</w:t>
      </w:r>
    </w:p>
    <w:p w:rsidR="001C51B4" w:rsidRDefault="001C51B4" w:rsidP="00A84BDE">
      <w:pPr>
        <w:pStyle w:val="af4"/>
        <w:numPr>
          <w:ilvl w:val="0"/>
          <w:numId w:val="40"/>
        </w:numPr>
        <w:ind w:firstLineChars="0"/>
      </w:pPr>
      <w:r>
        <w:rPr>
          <w:rFonts w:hint="eastAsia"/>
        </w:rPr>
        <w:t>字段结构分析</w:t>
      </w:r>
    </w:p>
    <w:p w:rsidR="001C51B4" w:rsidRDefault="001C51B4" w:rsidP="00BD3918">
      <w:pPr>
        <w:pStyle w:val="af4"/>
        <w:ind w:left="630" w:firstLineChars="0" w:firstLine="0"/>
      </w:pPr>
      <w:r>
        <w:rPr>
          <w:rFonts w:hint="eastAsia"/>
        </w:rPr>
        <w:t>样本中包含以下字段：</w:t>
      </w:r>
    </w:p>
    <w:p w:rsidR="001C51B4" w:rsidRDefault="001C51B4" w:rsidP="00BD3918">
      <w:pPr>
        <w:pStyle w:val="af4"/>
        <w:ind w:left="630" w:firstLineChars="0" w:firstLine="0"/>
      </w:pPr>
      <w:r>
        <w:rPr>
          <w:rFonts w:hint="eastAsia"/>
        </w:rPr>
        <w:t>字段名</w:t>
      </w:r>
      <w:r>
        <w:rPr>
          <w:rFonts w:hint="eastAsia"/>
        </w:rPr>
        <w:tab/>
      </w:r>
      <w:r>
        <w:rPr>
          <w:rFonts w:hint="eastAsia"/>
        </w:rPr>
        <w:t>含义</w:t>
      </w:r>
      <w:r>
        <w:rPr>
          <w:rFonts w:hint="eastAsia"/>
        </w:rPr>
        <w:tab/>
      </w:r>
      <w:r>
        <w:rPr>
          <w:rFonts w:hint="eastAsia"/>
        </w:rPr>
        <w:t>用途</w:t>
      </w:r>
    </w:p>
    <w:p w:rsidR="001C51B4" w:rsidRDefault="001C51B4" w:rsidP="00BD3918">
      <w:pPr>
        <w:pStyle w:val="af4"/>
        <w:ind w:left="630" w:firstLineChars="0" w:firstLine="0"/>
      </w:pPr>
      <w:r>
        <w:rPr>
          <w:rFonts w:hint="eastAsia"/>
        </w:rPr>
        <w:t>hdd_id</w:t>
      </w:r>
      <w:r>
        <w:rPr>
          <w:rFonts w:hint="eastAsia"/>
        </w:rPr>
        <w:tab/>
      </w:r>
      <w:r>
        <w:rPr>
          <w:rFonts w:hint="eastAsia"/>
        </w:rPr>
        <w:t>硬盘编号</w:t>
      </w:r>
      <w:r>
        <w:rPr>
          <w:rFonts w:hint="eastAsia"/>
        </w:rPr>
        <w:tab/>
      </w:r>
      <w:r>
        <w:rPr>
          <w:rFonts w:hint="eastAsia"/>
        </w:rPr>
        <w:t>用于分组训练、避免跨盘污染</w:t>
      </w:r>
    </w:p>
    <w:p w:rsidR="001C51B4" w:rsidRDefault="001C51B4" w:rsidP="00BD3918">
      <w:pPr>
        <w:pStyle w:val="af4"/>
        <w:ind w:left="630" w:firstLineChars="0" w:firstLine="0"/>
      </w:pPr>
      <w:r>
        <w:rPr>
          <w:rFonts w:hint="eastAsia"/>
        </w:rPr>
        <w:t>date</w:t>
      </w:r>
      <w:r>
        <w:rPr>
          <w:rFonts w:hint="eastAsia"/>
        </w:rPr>
        <w:tab/>
      </w:r>
      <w:r>
        <w:rPr>
          <w:rFonts w:hint="eastAsia"/>
        </w:rPr>
        <w:t>日期</w:t>
      </w:r>
      <w:r>
        <w:rPr>
          <w:rFonts w:hint="eastAsia"/>
        </w:rPr>
        <w:tab/>
      </w:r>
      <w:r>
        <w:rPr>
          <w:rFonts w:hint="eastAsia"/>
        </w:rPr>
        <w:t>时间戳主序列</w:t>
      </w:r>
    </w:p>
    <w:p w:rsidR="001C51B4" w:rsidRDefault="001C51B4" w:rsidP="00BD3918">
      <w:pPr>
        <w:pStyle w:val="af4"/>
        <w:ind w:left="630" w:firstLineChars="0" w:firstLine="0"/>
      </w:pPr>
      <w:r>
        <w:rPr>
          <w:rFonts w:hint="eastAsia"/>
        </w:rPr>
        <w:t>bad_sectors</w:t>
      </w:r>
      <w:r>
        <w:rPr>
          <w:rFonts w:hint="eastAsia"/>
        </w:rPr>
        <w:tab/>
      </w:r>
      <w:r>
        <w:rPr>
          <w:rFonts w:hint="eastAsia"/>
        </w:rPr>
        <w:t>当前坏道数</w:t>
      </w:r>
      <w:r>
        <w:rPr>
          <w:rFonts w:hint="eastAsia"/>
        </w:rPr>
        <w:tab/>
      </w:r>
      <w:r>
        <w:rPr>
          <w:rFonts w:hint="eastAsia"/>
        </w:rPr>
        <w:t>主要健康指标</w:t>
      </w:r>
    </w:p>
    <w:p w:rsidR="001C51B4" w:rsidRDefault="001C51B4" w:rsidP="00BD3918">
      <w:pPr>
        <w:pStyle w:val="af4"/>
        <w:ind w:left="630" w:firstLineChars="0" w:firstLine="0"/>
      </w:pPr>
      <w:r>
        <w:rPr>
          <w:rFonts w:hint="eastAsia"/>
        </w:rPr>
        <w:t>bad_sectors_lag3/15/30</w:t>
      </w:r>
      <w:r>
        <w:rPr>
          <w:rFonts w:hint="eastAsia"/>
        </w:rPr>
        <w:tab/>
      </w:r>
      <w:r>
        <w:rPr>
          <w:rFonts w:hint="eastAsia"/>
        </w:rPr>
        <w:t>坏道数滞后</w:t>
      </w:r>
      <w:r>
        <w:rPr>
          <w:rFonts w:hint="eastAsia"/>
        </w:rPr>
        <w:t>3/15/30</w:t>
      </w:r>
      <w:r>
        <w:rPr>
          <w:rFonts w:hint="eastAsia"/>
        </w:rPr>
        <w:t>天值</w:t>
      </w:r>
      <w:r>
        <w:rPr>
          <w:rFonts w:hint="eastAsia"/>
        </w:rPr>
        <w:tab/>
      </w:r>
      <w:r>
        <w:rPr>
          <w:rFonts w:hint="eastAsia"/>
        </w:rPr>
        <w:t>用于建模趋势</w:t>
      </w:r>
    </w:p>
    <w:p w:rsidR="001C51B4" w:rsidRDefault="001C51B4" w:rsidP="00BD3918">
      <w:pPr>
        <w:pStyle w:val="af4"/>
        <w:ind w:left="630" w:firstLineChars="0" w:firstLine="0"/>
      </w:pPr>
      <w:r>
        <w:rPr>
          <w:rFonts w:hint="eastAsia"/>
        </w:rPr>
        <w:t>remaining_life_days</w:t>
      </w:r>
      <w:r>
        <w:rPr>
          <w:rFonts w:hint="eastAsia"/>
        </w:rPr>
        <w:tab/>
      </w:r>
      <w:r>
        <w:rPr>
          <w:rFonts w:hint="eastAsia"/>
        </w:rPr>
        <w:t>剩余寿命（标签）</w:t>
      </w:r>
      <w:r>
        <w:rPr>
          <w:rFonts w:hint="eastAsia"/>
        </w:rPr>
        <w:tab/>
      </w:r>
      <w:r>
        <w:rPr>
          <w:rFonts w:hint="eastAsia"/>
        </w:rPr>
        <w:t>回归模型目标变量</w:t>
      </w:r>
    </w:p>
    <w:p w:rsidR="001C51B4" w:rsidRDefault="001C51B4" w:rsidP="00A84BDE">
      <w:pPr>
        <w:pStyle w:val="af4"/>
        <w:numPr>
          <w:ilvl w:val="0"/>
          <w:numId w:val="40"/>
        </w:numPr>
        <w:ind w:firstLineChars="0"/>
      </w:pPr>
      <w:r>
        <w:rPr>
          <w:rFonts w:hint="eastAsia"/>
        </w:rPr>
        <w:t>样本组分析（按硬盘）</w:t>
      </w:r>
    </w:p>
    <w:p w:rsidR="001C51B4" w:rsidRDefault="001C51B4" w:rsidP="00BD3918">
      <w:pPr>
        <w:pStyle w:val="af4"/>
        <w:ind w:left="630" w:firstLineChars="0" w:firstLine="0"/>
      </w:pPr>
      <w:r>
        <w:rPr>
          <w:rFonts w:hint="eastAsia"/>
        </w:rPr>
        <w:t>你共有</w:t>
      </w:r>
      <w:r>
        <w:rPr>
          <w:rFonts w:hint="eastAsia"/>
        </w:rPr>
        <w:t xml:space="preserve"> 3 </w:t>
      </w:r>
      <w:r>
        <w:rPr>
          <w:rFonts w:hint="eastAsia"/>
        </w:rPr>
        <w:t>块硬盘数据：</w:t>
      </w:r>
    </w:p>
    <w:p w:rsidR="001C51B4" w:rsidRDefault="001C51B4" w:rsidP="00BD3918">
      <w:pPr>
        <w:pStyle w:val="af4"/>
        <w:ind w:left="630" w:firstLineChars="0" w:firstLine="0"/>
      </w:pPr>
      <w:r>
        <w:rPr>
          <w:rFonts w:hint="eastAsia"/>
        </w:rPr>
        <w:t>hdd_id=1</w:t>
      </w:r>
      <w:r>
        <w:rPr>
          <w:rFonts w:hint="eastAsia"/>
        </w:rPr>
        <w:t>：</w:t>
      </w:r>
      <w:r>
        <w:rPr>
          <w:rFonts w:hint="eastAsia"/>
        </w:rPr>
        <w:t xml:space="preserve">2021-01-01 </w:t>
      </w:r>
      <w:r>
        <w:rPr>
          <w:rFonts w:hint="eastAsia"/>
        </w:rPr>
        <w:t>→</w:t>
      </w:r>
      <w:r>
        <w:rPr>
          <w:rFonts w:hint="eastAsia"/>
        </w:rPr>
        <w:t xml:space="preserve"> 2021-03-31</w:t>
      </w:r>
      <w:r>
        <w:rPr>
          <w:rFonts w:hint="eastAsia"/>
        </w:rPr>
        <w:t>（</w:t>
      </w:r>
      <w:r>
        <w:rPr>
          <w:rFonts w:hint="eastAsia"/>
        </w:rPr>
        <w:t>90</w:t>
      </w:r>
      <w:r>
        <w:rPr>
          <w:rFonts w:hint="eastAsia"/>
        </w:rPr>
        <w:t>条）</w:t>
      </w:r>
    </w:p>
    <w:p w:rsidR="001C51B4" w:rsidRDefault="001C51B4" w:rsidP="00BD3918">
      <w:pPr>
        <w:pStyle w:val="af4"/>
        <w:ind w:left="1480" w:firstLineChars="0" w:firstLine="220"/>
      </w:pPr>
      <w:r>
        <w:rPr>
          <w:rFonts w:hint="eastAsia"/>
        </w:rPr>
        <w:t>到</w:t>
      </w:r>
      <w:r>
        <w:rPr>
          <w:rFonts w:hint="eastAsia"/>
        </w:rPr>
        <w:t xml:space="preserve"> 2021-02-28 </w:t>
      </w:r>
      <w:r>
        <w:rPr>
          <w:rFonts w:hint="eastAsia"/>
        </w:rPr>
        <w:t>坏道数达到</w:t>
      </w:r>
      <w:r>
        <w:rPr>
          <w:rFonts w:hint="eastAsia"/>
        </w:rPr>
        <w:t xml:space="preserve"> 50</w:t>
      </w:r>
    </w:p>
    <w:p w:rsidR="001C51B4" w:rsidRDefault="001C51B4" w:rsidP="00BD3918">
      <w:pPr>
        <w:pStyle w:val="af4"/>
        <w:ind w:left="1480" w:firstLineChars="0" w:firstLine="220"/>
      </w:pPr>
      <w:r>
        <w:rPr>
          <w:rFonts w:hint="eastAsia"/>
        </w:rPr>
        <w:t xml:space="preserve">remaining_life_days </w:t>
      </w:r>
      <w:r>
        <w:rPr>
          <w:rFonts w:hint="eastAsia"/>
        </w:rPr>
        <w:t>从</w:t>
      </w:r>
      <w:r>
        <w:rPr>
          <w:rFonts w:hint="eastAsia"/>
        </w:rPr>
        <w:t xml:space="preserve"> 58 </w:t>
      </w:r>
      <w:r>
        <w:rPr>
          <w:rFonts w:hint="eastAsia"/>
        </w:rPr>
        <w:t>逐渐减少到</w:t>
      </w:r>
      <w:r>
        <w:rPr>
          <w:rFonts w:hint="eastAsia"/>
        </w:rPr>
        <w:t xml:space="preserve"> 0</w:t>
      </w:r>
      <w:r>
        <w:rPr>
          <w:rFonts w:hint="eastAsia"/>
        </w:rPr>
        <w:t>，再继续到</w:t>
      </w:r>
      <w:r>
        <w:rPr>
          <w:rFonts w:hint="eastAsia"/>
        </w:rPr>
        <w:t xml:space="preserve"> -31</w:t>
      </w:r>
    </w:p>
    <w:p w:rsidR="001C51B4" w:rsidRDefault="001C51B4" w:rsidP="00BD3918">
      <w:pPr>
        <w:pStyle w:val="af4"/>
        <w:ind w:left="1480" w:firstLineChars="0" w:firstLine="220"/>
      </w:pPr>
      <w:r w:rsidRPr="00BD3918">
        <w:rPr>
          <w:rFonts w:hint="eastAsia"/>
        </w:rPr>
        <w:t>➤</w:t>
      </w:r>
      <w:r>
        <w:t xml:space="preserve"> </w:t>
      </w:r>
      <w:r>
        <w:rPr>
          <w:rFonts w:hint="eastAsia"/>
        </w:rPr>
        <w:t>表示硬盘已达到阈值并继续记录</w:t>
      </w:r>
    </w:p>
    <w:p w:rsidR="001C51B4" w:rsidRDefault="001C51B4" w:rsidP="00BD3918">
      <w:pPr>
        <w:pStyle w:val="af4"/>
        <w:ind w:left="630" w:firstLineChars="0" w:firstLine="0"/>
      </w:pPr>
      <w:r>
        <w:rPr>
          <w:rFonts w:hint="eastAsia"/>
        </w:rPr>
        <w:t>hdd_id=2</w:t>
      </w:r>
      <w:r>
        <w:rPr>
          <w:rFonts w:hint="eastAsia"/>
        </w:rPr>
        <w:t>：约</w:t>
      </w:r>
      <w:r>
        <w:rPr>
          <w:rFonts w:hint="eastAsia"/>
        </w:rPr>
        <w:t>88</w:t>
      </w:r>
      <w:r>
        <w:rPr>
          <w:rFonts w:hint="eastAsia"/>
        </w:rPr>
        <w:t>条记录，</w:t>
      </w:r>
      <w:r>
        <w:rPr>
          <w:rFonts w:hint="eastAsia"/>
        </w:rPr>
        <w:t>similar pattern</w:t>
      </w:r>
    </w:p>
    <w:p w:rsidR="001C51B4" w:rsidRDefault="001C51B4" w:rsidP="00BD3918">
      <w:pPr>
        <w:pStyle w:val="af4"/>
        <w:ind w:left="1480" w:firstLineChars="0" w:firstLine="220"/>
      </w:pPr>
      <w:r>
        <w:rPr>
          <w:rFonts w:hint="eastAsia"/>
        </w:rPr>
        <w:t>到</w:t>
      </w:r>
      <w:r>
        <w:rPr>
          <w:rFonts w:hint="eastAsia"/>
        </w:rPr>
        <w:t xml:space="preserve"> 2021-03-30 </w:t>
      </w:r>
      <w:r>
        <w:rPr>
          <w:rFonts w:hint="eastAsia"/>
        </w:rPr>
        <w:t>达到阈值</w:t>
      </w:r>
      <w:r>
        <w:rPr>
          <w:rFonts w:hint="eastAsia"/>
        </w:rPr>
        <w:t xml:space="preserve"> 50</w:t>
      </w:r>
    </w:p>
    <w:p w:rsidR="001C51B4" w:rsidRDefault="001C51B4" w:rsidP="00BD3918">
      <w:pPr>
        <w:pStyle w:val="af4"/>
        <w:ind w:left="1480" w:firstLineChars="0" w:firstLine="220"/>
      </w:pPr>
      <w:r>
        <w:rPr>
          <w:rFonts w:hint="eastAsia"/>
        </w:rPr>
        <w:t>类似</w:t>
      </w:r>
      <w:r>
        <w:rPr>
          <w:rFonts w:hint="eastAsia"/>
        </w:rPr>
        <w:t xml:space="preserve"> hdd 1</w:t>
      </w:r>
      <w:r>
        <w:rPr>
          <w:rFonts w:hint="eastAsia"/>
        </w:rPr>
        <w:t>，</w:t>
      </w:r>
      <w:r>
        <w:rPr>
          <w:rFonts w:hint="eastAsia"/>
        </w:rPr>
        <w:t xml:space="preserve">remaining_life_days </w:t>
      </w:r>
      <w:r>
        <w:rPr>
          <w:rFonts w:hint="eastAsia"/>
        </w:rPr>
        <w:t>以</w:t>
      </w:r>
      <w:r>
        <w:rPr>
          <w:rFonts w:hint="eastAsia"/>
        </w:rPr>
        <w:t xml:space="preserve"> 88 </w:t>
      </w:r>
      <w:r>
        <w:rPr>
          <w:rFonts w:hint="eastAsia"/>
        </w:rPr>
        <w:t>为最大回推</w:t>
      </w:r>
    </w:p>
    <w:p w:rsidR="001C51B4" w:rsidRDefault="001C51B4" w:rsidP="00BD3918">
      <w:pPr>
        <w:pStyle w:val="af4"/>
        <w:ind w:left="630" w:firstLineChars="0" w:firstLine="0"/>
      </w:pPr>
      <w:r>
        <w:rPr>
          <w:rFonts w:hint="eastAsia"/>
        </w:rPr>
        <w:t>hdd_id=3</w:t>
      </w:r>
      <w:r>
        <w:rPr>
          <w:rFonts w:hint="eastAsia"/>
        </w:rPr>
        <w:t>：约</w:t>
      </w:r>
      <w:r>
        <w:rPr>
          <w:rFonts w:hint="eastAsia"/>
        </w:rPr>
        <w:t xml:space="preserve"> 90 </w:t>
      </w:r>
      <w:r>
        <w:rPr>
          <w:rFonts w:hint="eastAsia"/>
        </w:rPr>
        <w:t>条记录</w:t>
      </w:r>
    </w:p>
    <w:p w:rsidR="001C51B4" w:rsidRDefault="001C51B4" w:rsidP="00BD3918">
      <w:pPr>
        <w:pStyle w:val="af4"/>
        <w:ind w:left="1480" w:firstLineChars="0" w:firstLine="220"/>
      </w:pPr>
      <w:r>
        <w:rPr>
          <w:rFonts w:hint="eastAsia"/>
        </w:rPr>
        <w:t>坏道数始终</w:t>
      </w:r>
      <w:r>
        <w:rPr>
          <w:rFonts w:hint="eastAsia"/>
        </w:rPr>
        <w:t xml:space="preserve"> &lt; 50</w:t>
      </w:r>
      <w:r>
        <w:rPr>
          <w:rFonts w:hint="eastAsia"/>
        </w:rPr>
        <w:t>（最高约</w:t>
      </w:r>
      <w:r>
        <w:rPr>
          <w:rFonts w:hint="eastAsia"/>
        </w:rPr>
        <w:t xml:space="preserve"> 40</w:t>
      </w:r>
      <w:r>
        <w:rPr>
          <w:rFonts w:hint="eastAsia"/>
        </w:rPr>
        <w:t>），未达阈值</w:t>
      </w:r>
    </w:p>
    <w:p w:rsidR="001C51B4" w:rsidRDefault="001C51B4" w:rsidP="00BD3918">
      <w:pPr>
        <w:pStyle w:val="af4"/>
        <w:ind w:left="1480" w:firstLineChars="0" w:firstLine="220"/>
      </w:pPr>
      <w:r>
        <w:rPr>
          <w:rFonts w:hint="eastAsia"/>
        </w:rPr>
        <w:t>remaining_life_days = 1095 - used_days</w:t>
      </w:r>
      <w:r>
        <w:rPr>
          <w:rFonts w:hint="eastAsia"/>
        </w:rPr>
        <w:t>（线性下降）</w:t>
      </w:r>
    </w:p>
    <w:p w:rsidR="001C51B4" w:rsidRDefault="001C51B4" w:rsidP="00A84BDE">
      <w:pPr>
        <w:pStyle w:val="af4"/>
        <w:numPr>
          <w:ilvl w:val="0"/>
          <w:numId w:val="40"/>
        </w:numPr>
        <w:ind w:firstLineChars="0"/>
      </w:pPr>
      <w:r>
        <w:rPr>
          <w:rFonts w:hint="eastAsia"/>
        </w:rPr>
        <w:t>数据逻辑特征分析</w:t>
      </w:r>
    </w:p>
    <w:p w:rsidR="001C51B4" w:rsidRDefault="001C51B4" w:rsidP="00BD3918">
      <w:pPr>
        <w:pStyle w:val="af4"/>
        <w:ind w:left="630" w:firstLineChars="0" w:firstLine="0"/>
      </w:pPr>
      <w:r>
        <w:t xml:space="preserve">✅ </w:t>
      </w:r>
      <w:r>
        <w:rPr>
          <w:rFonts w:hint="eastAsia"/>
        </w:rPr>
        <w:t>标签字段</w:t>
      </w:r>
      <w:r>
        <w:t xml:space="preserve"> remaining_life_days</w:t>
      </w:r>
    </w:p>
    <w:p w:rsidR="001C51B4" w:rsidRDefault="001C51B4" w:rsidP="00BD3918">
      <w:pPr>
        <w:pStyle w:val="af4"/>
        <w:ind w:left="630" w:firstLineChars="0" w:firstLine="0"/>
      </w:pPr>
      <w:r>
        <w:rPr>
          <w:rFonts w:hint="eastAsia"/>
        </w:rPr>
        <w:t>对于已报废硬盘：使用实际故障日（达到阈值日）推算剩余寿命（递减，至</w:t>
      </w:r>
      <w:r>
        <w:rPr>
          <w:rFonts w:hint="eastAsia"/>
        </w:rPr>
        <w:t>0</w:t>
      </w:r>
      <w:r>
        <w:rPr>
          <w:rFonts w:hint="eastAsia"/>
        </w:rPr>
        <w:t>，再负数）</w:t>
      </w:r>
    </w:p>
    <w:p w:rsidR="001C51B4" w:rsidRDefault="001C51B4" w:rsidP="00BD3918">
      <w:pPr>
        <w:pStyle w:val="af4"/>
        <w:ind w:left="630" w:firstLineChars="0" w:firstLine="0"/>
      </w:pPr>
      <w:r>
        <w:rPr>
          <w:rFonts w:hint="eastAsia"/>
        </w:rPr>
        <w:t>对于健康硬盘：使用名义寿命</w:t>
      </w:r>
      <w:r>
        <w:rPr>
          <w:rFonts w:hint="eastAsia"/>
        </w:rPr>
        <w:t xml:space="preserve"> - </w:t>
      </w:r>
      <w:r>
        <w:rPr>
          <w:rFonts w:hint="eastAsia"/>
        </w:rPr>
        <w:t>已使用天数，递减但不负</w:t>
      </w:r>
    </w:p>
    <w:p w:rsidR="001C51B4" w:rsidRDefault="001C51B4" w:rsidP="00BD3918">
      <w:pPr>
        <w:pStyle w:val="af4"/>
        <w:ind w:left="630" w:firstLineChars="0" w:firstLine="0"/>
      </w:pPr>
      <w:r w:rsidRPr="00BD3918">
        <w:rPr>
          <w:rFonts w:hint="eastAsia"/>
        </w:rPr>
        <w:t>➤</w:t>
      </w:r>
      <w:r>
        <w:t xml:space="preserve"> </w:t>
      </w:r>
      <w:r>
        <w:rPr>
          <w:rFonts w:hint="eastAsia"/>
        </w:rPr>
        <w:t>非线性变化存在，适合回归模型训练，贴近真实退化机制</w:t>
      </w:r>
      <w:r>
        <w:t xml:space="preserve"> ✅</w:t>
      </w:r>
    </w:p>
    <w:p w:rsidR="001C51B4" w:rsidRDefault="001C51B4" w:rsidP="00BD3918">
      <w:pPr>
        <w:pStyle w:val="af4"/>
        <w:ind w:left="630" w:firstLineChars="0" w:firstLine="0"/>
      </w:pPr>
      <w:r>
        <w:t xml:space="preserve">✅ </w:t>
      </w:r>
      <w:r>
        <w:rPr>
          <w:rFonts w:hint="eastAsia"/>
        </w:rPr>
        <w:t>滞后特征有效性</w:t>
      </w:r>
    </w:p>
    <w:p w:rsidR="001C51B4" w:rsidRDefault="001C51B4" w:rsidP="00BD3918">
      <w:pPr>
        <w:pStyle w:val="af4"/>
        <w:ind w:left="630" w:firstLineChars="0" w:firstLine="0"/>
      </w:pPr>
      <w:r>
        <w:rPr>
          <w:rFonts w:hint="eastAsia"/>
        </w:rPr>
        <w:t xml:space="preserve">bad_sectors_lag3/15/30 </w:t>
      </w:r>
      <w:r>
        <w:rPr>
          <w:rFonts w:hint="eastAsia"/>
        </w:rPr>
        <w:t>在时间上自然错开，反映历史趋势</w:t>
      </w:r>
    </w:p>
    <w:p w:rsidR="001C51B4" w:rsidRDefault="001C51B4" w:rsidP="00BD3918">
      <w:pPr>
        <w:pStyle w:val="af4"/>
        <w:ind w:left="630" w:firstLineChars="0" w:firstLine="0"/>
      </w:pPr>
      <w:r w:rsidRPr="00BD3918">
        <w:rPr>
          <w:rFonts w:hint="eastAsia"/>
        </w:rPr>
        <w:t>➤</w:t>
      </w:r>
      <w:r>
        <w:t xml:space="preserve"> </w:t>
      </w:r>
      <w:r>
        <w:rPr>
          <w:rFonts w:hint="eastAsia"/>
        </w:rPr>
        <w:t>可帮助模型识别是否加速劣化，如：</w:t>
      </w:r>
    </w:p>
    <w:p w:rsidR="001C51B4" w:rsidRDefault="001C51B4" w:rsidP="00BD3918">
      <w:pPr>
        <w:pStyle w:val="af4"/>
        <w:ind w:left="630" w:firstLineChars="0" w:firstLine="0"/>
      </w:pPr>
      <w:r>
        <w:rPr>
          <w:rFonts w:hint="eastAsia"/>
        </w:rPr>
        <w:t>当前值</w:t>
      </w:r>
      <w:r>
        <w:t xml:space="preserve"> &gt; lag3 </w:t>
      </w:r>
      <w:r w:rsidRPr="00BD3918">
        <w:rPr>
          <w:rFonts w:hint="eastAsia"/>
        </w:rPr>
        <w:t>➜</w:t>
      </w:r>
      <w:r>
        <w:t xml:space="preserve"> </w:t>
      </w:r>
      <w:r>
        <w:rPr>
          <w:rFonts w:hint="eastAsia"/>
        </w:rPr>
        <w:t>快速增长</w:t>
      </w:r>
    </w:p>
    <w:p w:rsidR="001C51B4" w:rsidRDefault="001C51B4" w:rsidP="00BD3918">
      <w:pPr>
        <w:pStyle w:val="af4"/>
        <w:ind w:left="630" w:firstLineChars="0" w:firstLine="0"/>
      </w:pPr>
      <w:r>
        <w:lastRenderedPageBreak/>
        <w:t xml:space="preserve">lag30 </w:t>
      </w:r>
      <w:r>
        <w:rPr>
          <w:rFonts w:hint="eastAsia"/>
        </w:rPr>
        <w:t>与当前值接近</w:t>
      </w:r>
      <w:r>
        <w:t xml:space="preserve"> </w:t>
      </w:r>
      <w:r w:rsidRPr="00BD3918">
        <w:rPr>
          <w:rFonts w:hint="eastAsia"/>
        </w:rPr>
        <w:t>➜</w:t>
      </w:r>
      <w:r>
        <w:t xml:space="preserve"> </w:t>
      </w:r>
      <w:r>
        <w:rPr>
          <w:rFonts w:hint="eastAsia"/>
        </w:rPr>
        <w:t>稳定增长</w:t>
      </w:r>
    </w:p>
    <w:p w:rsidR="001C51B4" w:rsidRDefault="001C51B4" w:rsidP="00BD3918">
      <w:pPr>
        <w:pStyle w:val="af4"/>
        <w:ind w:left="630" w:firstLineChars="0" w:firstLine="0"/>
      </w:pPr>
      <w:r>
        <w:t xml:space="preserve">✅ </w:t>
      </w:r>
      <w:r>
        <w:rPr>
          <w:rFonts w:hint="eastAsia"/>
        </w:rPr>
        <w:t>有助于提升模型捕捉时序趋势的能力</w:t>
      </w:r>
    </w:p>
    <w:p w:rsidR="001C51B4" w:rsidRDefault="001C51B4" w:rsidP="00A84BDE">
      <w:pPr>
        <w:pStyle w:val="af4"/>
        <w:numPr>
          <w:ilvl w:val="0"/>
          <w:numId w:val="40"/>
        </w:numPr>
        <w:ind w:firstLineChars="0"/>
      </w:pPr>
      <w:r>
        <w:rPr>
          <w:rFonts w:hint="eastAsia"/>
        </w:rPr>
        <w:t>异常检查</w:t>
      </w:r>
    </w:p>
    <w:p w:rsidR="001C51B4" w:rsidRDefault="001C51B4" w:rsidP="00BD3918">
      <w:pPr>
        <w:pStyle w:val="af4"/>
        <w:ind w:left="630" w:firstLineChars="0" w:firstLine="0"/>
      </w:pPr>
      <w:r>
        <w:rPr>
          <w:rFonts w:hint="eastAsia"/>
        </w:rPr>
        <w:t>检查项</w:t>
      </w:r>
      <w:r w:rsidR="00BD3918">
        <w:rPr>
          <w:rFonts w:hint="eastAsia"/>
        </w:rPr>
        <w:tab/>
      </w:r>
      <w:r w:rsidR="00BD3918">
        <w:rPr>
          <w:rFonts w:hint="eastAsia"/>
        </w:rPr>
        <w:tab/>
      </w:r>
      <w:r w:rsidR="00BD3918">
        <w:rPr>
          <w:rFonts w:hint="eastAsia"/>
        </w:rPr>
        <w:tab/>
      </w:r>
      <w:r w:rsidR="00BD3918">
        <w:rPr>
          <w:rFonts w:hint="eastAsia"/>
        </w:rPr>
        <w:tab/>
      </w:r>
      <w:r w:rsidR="00BD3918">
        <w:rPr>
          <w:rFonts w:hint="eastAsia"/>
        </w:rPr>
        <w:tab/>
      </w:r>
      <w:r>
        <w:rPr>
          <w:rFonts w:hint="eastAsia"/>
        </w:rPr>
        <w:tab/>
      </w:r>
      <w:r>
        <w:rPr>
          <w:rFonts w:hint="eastAsia"/>
        </w:rPr>
        <w:t>是否异常</w:t>
      </w:r>
      <w:r w:rsidR="00BD3918">
        <w:rPr>
          <w:rFonts w:hint="eastAsia"/>
        </w:rPr>
        <w:tab/>
      </w:r>
      <w:r>
        <w:rPr>
          <w:rFonts w:hint="eastAsia"/>
        </w:rPr>
        <w:tab/>
      </w:r>
      <w:r>
        <w:rPr>
          <w:rFonts w:hint="eastAsia"/>
        </w:rPr>
        <w:t>分析</w:t>
      </w:r>
    </w:p>
    <w:p w:rsidR="001C51B4" w:rsidRDefault="001C51B4" w:rsidP="00BD3918">
      <w:pPr>
        <w:pStyle w:val="af4"/>
        <w:ind w:left="630" w:firstLineChars="0" w:firstLine="0"/>
      </w:pPr>
      <w:r>
        <w:rPr>
          <w:rFonts w:hint="eastAsia"/>
        </w:rPr>
        <w:t>是否缺少关键字段</w:t>
      </w:r>
      <w:r>
        <w:tab/>
      </w:r>
      <w:r w:rsidR="00BD3918">
        <w:rPr>
          <w:rFonts w:hint="eastAsia"/>
        </w:rPr>
        <w:tab/>
      </w:r>
      <w:r w:rsidR="00BD3918">
        <w:rPr>
          <w:rFonts w:hint="eastAsia"/>
        </w:rPr>
        <w:tab/>
      </w:r>
      <w:r>
        <w:t xml:space="preserve">❌ </w:t>
      </w:r>
      <w:r>
        <w:rPr>
          <w:rFonts w:hint="eastAsia"/>
        </w:rPr>
        <w:t>否</w:t>
      </w:r>
      <w:r>
        <w:tab/>
      </w:r>
      <w:r w:rsidR="00BD3918">
        <w:rPr>
          <w:rFonts w:hint="eastAsia"/>
        </w:rPr>
        <w:tab/>
      </w:r>
      <w:r>
        <w:rPr>
          <w:rFonts w:hint="eastAsia"/>
        </w:rPr>
        <w:t>所有列都齐全</w:t>
      </w:r>
    </w:p>
    <w:p w:rsidR="001C51B4" w:rsidRDefault="001C51B4" w:rsidP="00BD3918">
      <w:pPr>
        <w:pStyle w:val="af4"/>
        <w:ind w:left="630" w:firstLineChars="0" w:firstLine="0"/>
      </w:pPr>
      <w:r>
        <w:rPr>
          <w:rFonts w:hint="eastAsia"/>
        </w:rPr>
        <w:t>是否有</w:t>
      </w:r>
      <w:r>
        <w:t xml:space="preserve"> NaN</w:t>
      </w:r>
      <w:r>
        <w:tab/>
      </w:r>
      <w:r w:rsidR="00BD3918">
        <w:rPr>
          <w:rFonts w:hint="eastAsia"/>
        </w:rPr>
        <w:tab/>
      </w:r>
      <w:r w:rsidR="00BD3918">
        <w:rPr>
          <w:rFonts w:hint="eastAsia"/>
        </w:rPr>
        <w:tab/>
      </w:r>
      <w:r w:rsidR="00BD3918">
        <w:rPr>
          <w:rFonts w:hint="eastAsia"/>
        </w:rPr>
        <w:tab/>
      </w:r>
      <w:r>
        <w:t xml:space="preserve">✅ </w:t>
      </w:r>
      <w:r w:rsidR="00BD3918">
        <w:rPr>
          <w:rFonts w:hint="eastAsia"/>
        </w:rPr>
        <w:tab/>
      </w:r>
      <w:r w:rsidR="00BD3918">
        <w:rPr>
          <w:rFonts w:hint="eastAsia"/>
        </w:rPr>
        <w:tab/>
      </w:r>
      <w:r w:rsidR="00BD3918">
        <w:rPr>
          <w:rFonts w:hint="eastAsia"/>
        </w:rPr>
        <w:tab/>
      </w:r>
      <w:r>
        <w:rPr>
          <w:rFonts w:hint="eastAsia"/>
        </w:rPr>
        <w:t>有滞后项中自然产生的</w:t>
      </w:r>
      <w:r>
        <w:t xml:space="preserve"> NaN</w:t>
      </w:r>
      <w:r>
        <w:tab/>
      </w:r>
    </w:p>
    <w:p w:rsidR="001C51B4" w:rsidRDefault="001C51B4" w:rsidP="00BD3918">
      <w:pPr>
        <w:pStyle w:val="af4"/>
        <w:ind w:left="630" w:firstLineChars="0" w:firstLine="0"/>
      </w:pPr>
      <w:r>
        <w:rPr>
          <w:rFonts w:hint="eastAsia"/>
        </w:rPr>
        <w:t>是否存在逻辑错误</w:t>
      </w:r>
      <w:r>
        <w:tab/>
      </w:r>
      <w:r w:rsidR="00BD3918">
        <w:rPr>
          <w:rFonts w:hint="eastAsia"/>
        </w:rPr>
        <w:tab/>
      </w:r>
      <w:r w:rsidR="00BD3918">
        <w:rPr>
          <w:rFonts w:hint="eastAsia"/>
        </w:rPr>
        <w:tab/>
      </w:r>
      <w:r>
        <w:t xml:space="preserve">❌ </w:t>
      </w:r>
      <w:r>
        <w:rPr>
          <w:rFonts w:hint="eastAsia"/>
        </w:rPr>
        <w:t>否</w:t>
      </w:r>
      <w:r>
        <w:tab/>
      </w:r>
      <w:r w:rsidR="00BD3918">
        <w:rPr>
          <w:rFonts w:hint="eastAsia"/>
        </w:rPr>
        <w:tab/>
      </w:r>
      <w:r>
        <w:t xml:space="preserve">remaining_life_days </w:t>
      </w:r>
      <w:r>
        <w:rPr>
          <w:rFonts w:hint="eastAsia"/>
        </w:rPr>
        <w:t>逻辑连贯</w:t>
      </w:r>
    </w:p>
    <w:p w:rsidR="001C51B4" w:rsidRDefault="001C51B4" w:rsidP="00BD3918">
      <w:pPr>
        <w:pStyle w:val="af4"/>
        <w:ind w:left="630" w:firstLineChars="0" w:firstLine="0"/>
      </w:pPr>
      <w:r>
        <w:rPr>
          <w:rFonts w:hint="eastAsia"/>
        </w:rPr>
        <w:t>是否存在异常数值（突变）</w:t>
      </w:r>
      <w:r>
        <w:tab/>
        <w:t xml:space="preserve">❌ </w:t>
      </w:r>
      <w:r>
        <w:rPr>
          <w:rFonts w:hint="eastAsia"/>
        </w:rPr>
        <w:t>否</w:t>
      </w:r>
      <w:r>
        <w:tab/>
      </w:r>
      <w:r w:rsidR="00BD3918">
        <w:rPr>
          <w:rFonts w:hint="eastAsia"/>
        </w:rPr>
        <w:tab/>
      </w:r>
      <w:r>
        <w:t xml:space="preserve">bad_sectors </w:t>
      </w:r>
      <w:r>
        <w:rPr>
          <w:rFonts w:hint="eastAsia"/>
        </w:rPr>
        <w:t>单调上升，合理</w:t>
      </w:r>
    </w:p>
    <w:p w:rsidR="001C51B4" w:rsidRDefault="001C51B4" w:rsidP="00A84BDE">
      <w:pPr>
        <w:pStyle w:val="af4"/>
        <w:numPr>
          <w:ilvl w:val="0"/>
          <w:numId w:val="40"/>
        </w:numPr>
        <w:ind w:firstLineChars="0"/>
      </w:pPr>
      <w:r>
        <w:rPr>
          <w:rFonts w:hint="eastAsia"/>
        </w:rPr>
        <w:t>建模适用性分析</w:t>
      </w:r>
    </w:p>
    <w:p w:rsidR="001C51B4" w:rsidRDefault="001C51B4" w:rsidP="00BD3918">
      <w:pPr>
        <w:pStyle w:val="af4"/>
        <w:ind w:left="630" w:firstLineChars="0" w:firstLine="0"/>
      </w:pPr>
      <w:r>
        <w:rPr>
          <w:rFonts w:hint="eastAsia"/>
        </w:rPr>
        <w:t>任务</w:t>
      </w:r>
      <w:r>
        <w:rPr>
          <w:rFonts w:hint="eastAsia"/>
        </w:rPr>
        <w:tab/>
      </w:r>
      <w:r w:rsidR="00BD3918">
        <w:rPr>
          <w:rFonts w:hint="eastAsia"/>
        </w:rPr>
        <w:tab/>
      </w:r>
      <w:r w:rsidR="00BD3918">
        <w:rPr>
          <w:rFonts w:hint="eastAsia"/>
        </w:rPr>
        <w:tab/>
      </w:r>
      <w:r w:rsidR="00BD3918">
        <w:rPr>
          <w:rFonts w:hint="eastAsia"/>
        </w:rPr>
        <w:tab/>
      </w:r>
      <w:r w:rsidR="00BD3918">
        <w:rPr>
          <w:rFonts w:hint="eastAsia"/>
        </w:rPr>
        <w:tab/>
      </w:r>
      <w:r w:rsidR="00BD3918">
        <w:rPr>
          <w:rFonts w:hint="eastAsia"/>
        </w:rPr>
        <w:tab/>
      </w:r>
      <w:r>
        <w:rPr>
          <w:rFonts w:hint="eastAsia"/>
        </w:rPr>
        <w:t>可否直接使用该数据</w:t>
      </w:r>
    </w:p>
    <w:p w:rsidR="001C51B4" w:rsidRDefault="001C51B4" w:rsidP="00BD3918">
      <w:pPr>
        <w:pStyle w:val="af4"/>
        <w:ind w:left="630" w:firstLineChars="0" w:firstLine="0"/>
      </w:pPr>
      <w:r>
        <w:t xml:space="preserve">H2O AutoML </w:t>
      </w:r>
      <w:r>
        <w:rPr>
          <w:rFonts w:hint="eastAsia"/>
        </w:rPr>
        <w:t>回归模型</w:t>
      </w:r>
      <w:r>
        <w:tab/>
      </w:r>
      <w:r w:rsidR="00BD3918">
        <w:rPr>
          <w:rFonts w:hint="eastAsia"/>
        </w:rPr>
        <w:tab/>
      </w:r>
      <w:r w:rsidR="00BD3918">
        <w:rPr>
          <w:rFonts w:hint="eastAsia"/>
        </w:rPr>
        <w:tab/>
      </w:r>
      <w:r>
        <w:t xml:space="preserve">✅ </w:t>
      </w:r>
      <w:r>
        <w:rPr>
          <w:rFonts w:hint="eastAsia"/>
        </w:rPr>
        <w:t>可以直接训练</w:t>
      </w:r>
    </w:p>
    <w:p w:rsidR="001C51B4" w:rsidRDefault="001C51B4" w:rsidP="00BD3918">
      <w:pPr>
        <w:pStyle w:val="af4"/>
        <w:ind w:left="630" w:firstLineChars="0" w:firstLine="0"/>
      </w:pPr>
      <w:r>
        <w:t>XGBoost / LightGBM</w:t>
      </w:r>
      <w:r>
        <w:tab/>
      </w:r>
      <w:r w:rsidR="00BD3918">
        <w:rPr>
          <w:rFonts w:hint="eastAsia"/>
        </w:rPr>
        <w:tab/>
      </w:r>
      <w:r w:rsidR="00BD3918">
        <w:rPr>
          <w:rFonts w:hint="eastAsia"/>
        </w:rPr>
        <w:tab/>
      </w:r>
      <w:r w:rsidR="00BD3918">
        <w:rPr>
          <w:rFonts w:hint="eastAsia"/>
        </w:rPr>
        <w:tab/>
      </w:r>
      <w:r>
        <w:t xml:space="preserve">✅ </w:t>
      </w:r>
      <w:r>
        <w:rPr>
          <w:rFonts w:hint="eastAsia"/>
        </w:rPr>
        <w:t>可以</w:t>
      </w:r>
    </w:p>
    <w:p w:rsidR="001C51B4" w:rsidRDefault="001C51B4" w:rsidP="00BD3918">
      <w:pPr>
        <w:pStyle w:val="af4"/>
        <w:ind w:left="630" w:firstLineChars="0" w:firstLine="0"/>
      </w:pPr>
      <w:r>
        <w:t xml:space="preserve">LSTM </w:t>
      </w:r>
      <w:r>
        <w:rPr>
          <w:rFonts w:hint="eastAsia"/>
        </w:rPr>
        <w:t>等深度时序模型</w:t>
      </w:r>
      <w:r>
        <w:tab/>
      </w:r>
      <w:r w:rsidR="00BD3918">
        <w:rPr>
          <w:rFonts w:hint="eastAsia"/>
        </w:rPr>
        <w:tab/>
      </w:r>
      <w:r w:rsidR="00BD3918">
        <w:rPr>
          <w:rFonts w:hint="eastAsia"/>
        </w:rPr>
        <w:tab/>
      </w:r>
      <w:r w:rsidRPr="00BD3918">
        <w:t>⚠</w:t>
      </w:r>
      <w:r>
        <w:t xml:space="preserve"> </w:t>
      </w:r>
      <w:r>
        <w:rPr>
          <w:rFonts w:hint="eastAsia"/>
        </w:rPr>
        <w:t>需转为序列格式</w:t>
      </w:r>
    </w:p>
    <w:p w:rsidR="001C51B4" w:rsidRDefault="001C51B4" w:rsidP="00BD3918">
      <w:pPr>
        <w:pStyle w:val="af4"/>
        <w:ind w:left="630" w:firstLineChars="0" w:firstLine="0"/>
      </w:pPr>
      <w:r>
        <w:rPr>
          <w:rFonts w:hint="eastAsia"/>
        </w:rPr>
        <w:t>分类任务（是否即将报废）</w:t>
      </w:r>
      <w:r>
        <w:tab/>
      </w:r>
      <w:r w:rsidR="00BD3918">
        <w:rPr>
          <w:rFonts w:hint="eastAsia"/>
        </w:rPr>
        <w:tab/>
      </w:r>
      <w:r w:rsidRPr="00BD3918">
        <w:t>⚠</w:t>
      </w:r>
      <w:r>
        <w:t xml:space="preserve"> </w:t>
      </w:r>
      <w:r>
        <w:rPr>
          <w:rFonts w:hint="eastAsia"/>
        </w:rPr>
        <w:t>需二值化标签</w:t>
      </w:r>
    </w:p>
    <w:p w:rsidR="001C51B4" w:rsidRDefault="001C51B4" w:rsidP="00A84BDE">
      <w:pPr>
        <w:pStyle w:val="af4"/>
        <w:numPr>
          <w:ilvl w:val="0"/>
          <w:numId w:val="40"/>
        </w:numPr>
        <w:ind w:firstLineChars="0"/>
      </w:pPr>
      <w:r>
        <w:rPr>
          <w:rFonts w:hint="eastAsia"/>
        </w:rPr>
        <w:t>改进建议（如果要进一步增强）</w:t>
      </w:r>
    </w:p>
    <w:p w:rsidR="001C51B4" w:rsidRDefault="001C51B4" w:rsidP="00BD3918">
      <w:pPr>
        <w:pStyle w:val="af4"/>
        <w:ind w:left="630" w:firstLineChars="0" w:firstLine="0"/>
      </w:pPr>
      <w:r>
        <w:rPr>
          <w:rFonts w:hint="eastAsia"/>
        </w:rPr>
        <w:t>改进项</w:t>
      </w:r>
      <w:r>
        <w:rPr>
          <w:rFonts w:hint="eastAsia"/>
        </w:rPr>
        <w:tab/>
      </w:r>
      <w:r>
        <w:rPr>
          <w:rFonts w:hint="eastAsia"/>
        </w:rPr>
        <w:t>目的</w:t>
      </w:r>
    </w:p>
    <w:p w:rsidR="001C51B4" w:rsidRDefault="001C51B4" w:rsidP="00BD3918">
      <w:pPr>
        <w:pStyle w:val="af4"/>
        <w:ind w:left="630" w:firstLineChars="0" w:firstLine="0"/>
      </w:pPr>
      <w:r>
        <w:rPr>
          <w:rFonts w:hint="eastAsia"/>
        </w:rPr>
        <w:t>增加</w:t>
      </w:r>
      <w:r>
        <w:rPr>
          <w:rFonts w:hint="eastAsia"/>
        </w:rPr>
        <w:t xml:space="preserve"> failure_flag </w:t>
      </w:r>
      <w:r>
        <w:rPr>
          <w:rFonts w:hint="eastAsia"/>
        </w:rPr>
        <w:t>字段（</w:t>
      </w:r>
      <w:r>
        <w:rPr>
          <w:rFonts w:hint="eastAsia"/>
        </w:rPr>
        <w:t>0/1</w:t>
      </w:r>
      <w:r>
        <w:rPr>
          <w:rFonts w:hint="eastAsia"/>
        </w:rPr>
        <w:t>）</w:t>
      </w:r>
      <w:r>
        <w:rPr>
          <w:rFonts w:hint="eastAsia"/>
        </w:rPr>
        <w:tab/>
      </w:r>
      <w:r>
        <w:rPr>
          <w:rFonts w:hint="eastAsia"/>
        </w:rPr>
        <w:t>支持分类模型（即将报废</w:t>
      </w:r>
      <w:r>
        <w:rPr>
          <w:rFonts w:hint="eastAsia"/>
        </w:rPr>
        <w:t xml:space="preserve"> vs </w:t>
      </w:r>
      <w:r>
        <w:rPr>
          <w:rFonts w:hint="eastAsia"/>
        </w:rPr>
        <w:t>正常）</w:t>
      </w:r>
    </w:p>
    <w:p w:rsidR="001C51B4" w:rsidRDefault="001C51B4" w:rsidP="00BD3918">
      <w:pPr>
        <w:pStyle w:val="af4"/>
        <w:ind w:left="630" w:firstLineChars="0" w:firstLine="0"/>
      </w:pPr>
      <w:r>
        <w:rPr>
          <w:rFonts w:hint="eastAsia"/>
        </w:rPr>
        <w:t>加入</w:t>
      </w:r>
      <w:r>
        <w:rPr>
          <w:rFonts w:hint="eastAsia"/>
        </w:rPr>
        <w:t xml:space="preserve"> wear_percentage, remapped_sectors </w:t>
      </w:r>
      <w:r>
        <w:rPr>
          <w:rFonts w:hint="eastAsia"/>
        </w:rPr>
        <w:t>等多维指标</w:t>
      </w:r>
      <w:r>
        <w:rPr>
          <w:rFonts w:hint="eastAsia"/>
        </w:rPr>
        <w:tab/>
      </w:r>
      <w:r>
        <w:rPr>
          <w:rFonts w:hint="eastAsia"/>
        </w:rPr>
        <w:t>构建多指标预测</w:t>
      </w:r>
    </w:p>
    <w:p w:rsidR="001C51B4" w:rsidRDefault="001C51B4" w:rsidP="00BD3918">
      <w:pPr>
        <w:pStyle w:val="af4"/>
        <w:ind w:left="630" w:firstLineChars="0" w:firstLine="0"/>
      </w:pPr>
      <w:r>
        <w:rPr>
          <w:rFonts w:hint="eastAsia"/>
        </w:rPr>
        <w:t>增加温度、</w:t>
      </w:r>
      <w:r>
        <w:rPr>
          <w:rFonts w:hint="eastAsia"/>
        </w:rPr>
        <w:t xml:space="preserve">I/O </w:t>
      </w:r>
      <w:r>
        <w:rPr>
          <w:rFonts w:hint="eastAsia"/>
        </w:rPr>
        <w:t>活动等环境因素（如可得）</w:t>
      </w:r>
      <w:r>
        <w:rPr>
          <w:rFonts w:hint="eastAsia"/>
        </w:rPr>
        <w:tab/>
      </w:r>
      <w:r>
        <w:rPr>
          <w:rFonts w:hint="eastAsia"/>
        </w:rPr>
        <w:t>丰富特征，提升预测可靠性</w:t>
      </w:r>
    </w:p>
    <w:p w:rsidR="001C51B4" w:rsidRDefault="001C51B4" w:rsidP="00BD3918">
      <w:pPr>
        <w:pStyle w:val="af4"/>
        <w:ind w:left="630" w:firstLineChars="0" w:firstLine="0"/>
      </w:pPr>
      <w:r>
        <w:rPr>
          <w:rFonts w:hint="eastAsia"/>
        </w:rPr>
        <w:t>对</w:t>
      </w:r>
      <w:r>
        <w:rPr>
          <w:rFonts w:hint="eastAsia"/>
        </w:rPr>
        <w:t xml:space="preserve"> remaining_life_days </w:t>
      </w:r>
      <w:r>
        <w:rPr>
          <w:rFonts w:hint="eastAsia"/>
        </w:rPr>
        <w:t>小于</w:t>
      </w:r>
      <w:r>
        <w:rPr>
          <w:rFonts w:hint="eastAsia"/>
        </w:rPr>
        <w:t xml:space="preserve"> 0 </w:t>
      </w:r>
      <w:r>
        <w:rPr>
          <w:rFonts w:hint="eastAsia"/>
        </w:rPr>
        <w:t>的记录可设为</w:t>
      </w:r>
      <w:r>
        <w:rPr>
          <w:rFonts w:hint="eastAsia"/>
        </w:rPr>
        <w:t xml:space="preserve"> 0 </w:t>
      </w:r>
      <w:r>
        <w:rPr>
          <w:rFonts w:hint="eastAsia"/>
        </w:rPr>
        <w:t>或丢弃（视建模目标）</w:t>
      </w:r>
      <w:r>
        <w:rPr>
          <w:rFonts w:hint="eastAsia"/>
        </w:rPr>
        <w:tab/>
      </w:r>
      <w:r>
        <w:rPr>
          <w:rFonts w:hint="eastAsia"/>
        </w:rPr>
        <w:t>防止模型拟合异常值</w:t>
      </w:r>
    </w:p>
    <w:p w:rsidR="001C51B4" w:rsidRDefault="001C51B4" w:rsidP="00A84BDE">
      <w:pPr>
        <w:pStyle w:val="af4"/>
        <w:numPr>
          <w:ilvl w:val="0"/>
          <w:numId w:val="40"/>
        </w:numPr>
        <w:ind w:firstLineChars="0"/>
      </w:pPr>
      <w:r>
        <w:rPr>
          <w:rFonts w:hint="eastAsia"/>
        </w:rPr>
        <w:t>总结评价</w:t>
      </w:r>
    </w:p>
    <w:p w:rsidR="001C51B4" w:rsidRDefault="001C51B4" w:rsidP="00BD3918">
      <w:pPr>
        <w:pStyle w:val="af4"/>
        <w:ind w:left="630" w:firstLineChars="0" w:firstLine="0"/>
      </w:pPr>
      <w:r>
        <w:rPr>
          <w:rFonts w:hint="eastAsia"/>
        </w:rPr>
        <w:t>维度</w:t>
      </w:r>
      <w:r>
        <w:rPr>
          <w:rFonts w:hint="eastAsia"/>
        </w:rPr>
        <w:tab/>
      </w:r>
      <w:r w:rsidR="00BD3918">
        <w:rPr>
          <w:rFonts w:hint="eastAsia"/>
        </w:rPr>
        <w:tab/>
      </w:r>
      <w:r w:rsidR="00BD3918">
        <w:rPr>
          <w:rFonts w:hint="eastAsia"/>
        </w:rPr>
        <w:tab/>
      </w:r>
      <w:r>
        <w:rPr>
          <w:rFonts w:hint="eastAsia"/>
        </w:rPr>
        <w:t>评价</w:t>
      </w:r>
    </w:p>
    <w:p w:rsidR="001C51B4" w:rsidRDefault="001C51B4" w:rsidP="00BD3918">
      <w:pPr>
        <w:pStyle w:val="af4"/>
        <w:ind w:left="630" w:firstLineChars="0" w:firstLine="0"/>
      </w:pPr>
      <w:r>
        <w:rPr>
          <w:rFonts w:hint="eastAsia"/>
        </w:rPr>
        <w:t>数据结构</w:t>
      </w:r>
      <w:r>
        <w:tab/>
      </w:r>
      <w:r w:rsidR="00BD3918">
        <w:rPr>
          <w:rFonts w:hint="eastAsia"/>
        </w:rPr>
        <w:tab/>
      </w:r>
      <w:r>
        <w:t xml:space="preserve">✅ </w:t>
      </w:r>
      <w:r>
        <w:rPr>
          <w:rFonts w:hint="eastAsia"/>
        </w:rPr>
        <w:t>标准回归格式</w:t>
      </w:r>
    </w:p>
    <w:p w:rsidR="001C51B4" w:rsidRDefault="001C51B4" w:rsidP="00BD3918">
      <w:pPr>
        <w:pStyle w:val="af4"/>
        <w:ind w:left="630" w:firstLineChars="0" w:firstLine="0"/>
      </w:pPr>
      <w:r>
        <w:rPr>
          <w:rFonts w:hint="eastAsia"/>
        </w:rPr>
        <w:t>时间趋势</w:t>
      </w:r>
      <w:r>
        <w:tab/>
      </w:r>
      <w:r w:rsidR="00BD3918">
        <w:rPr>
          <w:rFonts w:hint="eastAsia"/>
        </w:rPr>
        <w:tab/>
      </w:r>
      <w:r>
        <w:t xml:space="preserve">✅ </w:t>
      </w:r>
      <w:r>
        <w:rPr>
          <w:rFonts w:hint="eastAsia"/>
        </w:rPr>
        <w:t>体现逐日演变</w:t>
      </w:r>
    </w:p>
    <w:p w:rsidR="001C51B4" w:rsidRDefault="001C51B4" w:rsidP="00BD3918">
      <w:pPr>
        <w:pStyle w:val="af4"/>
        <w:ind w:left="630" w:firstLineChars="0" w:firstLine="0"/>
      </w:pPr>
      <w:r>
        <w:rPr>
          <w:rFonts w:hint="eastAsia"/>
        </w:rPr>
        <w:t>标签设计</w:t>
      </w:r>
      <w:r>
        <w:tab/>
      </w:r>
      <w:r w:rsidR="00BD3918">
        <w:rPr>
          <w:rFonts w:hint="eastAsia"/>
        </w:rPr>
        <w:tab/>
      </w:r>
      <w:r>
        <w:t xml:space="preserve">✅ </w:t>
      </w:r>
      <w:r>
        <w:rPr>
          <w:rFonts w:hint="eastAsia"/>
        </w:rPr>
        <w:t>合理，支持监督学习</w:t>
      </w:r>
    </w:p>
    <w:p w:rsidR="001C51B4" w:rsidRDefault="001C51B4" w:rsidP="00BD3918">
      <w:pPr>
        <w:pStyle w:val="af4"/>
        <w:ind w:left="630" w:firstLineChars="0" w:firstLine="0"/>
      </w:pPr>
      <w:r>
        <w:rPr>
          <w:rFonts w:hint="eastAsia"/>
        </w:rPr>
        <w:t>特征处理</w:t>
      </w:r>
      <w:r>
        <w:tab/>
      </w:r>
      <w:r w:rsidR="00BD3918">
        <w:rPr>
          <w:rFonts w:hint="eastAsia"/>
        </w:rPr>
        <w:tab/>
      </w:r>
      <w:r>
        <w:t xml:space="preserve">✅ </w:t>
      </w:r>
      <w:r>
        <w:rPr>
          <w:rFonts w:hint="eastAsia"/>
        </w:rPr>
        <w:t>有滞后项，利于趋势识别</w:t>
      </w:r>
    </w:p>
    <w:p w:rsidR="001C51B4" w:rsidRDefault="001C51B4" w:rsidP="00BD3918">
      <w:pPr>
        <w:pStyle w:val="af4"/>
        <w:ind w:left="630" w:firstLineChars="0" w:firstLine="0"/>
      </w:pPr>
      <w:r>
        <w:rPr>
          <w:rFonts w:hint="eastAsia"/>
        </w:rPr>
        <w:t>应用价值</w:t>
      </w:r>
      <w:r>
        <w:tab/>
      </w:r>
      <w:r w:rsidR="00BD3918">
        <w:rPr>
          <w:rFonts w:hint="eastAsia"/>
        </w:rPr>
        <w:tab/>
      </w:r>
      <w:r>
        <w:t xml:space="preserve">✅ </w:t>
      </w:r>
      <w:r>
        <w:rPr>
          <w:rFonts w:hint="eastAsia"/>
        </w:rPr>
        <w:t>可直接用于硬盘寿命预测任务</w:t>
      </w:r>
    </w:p>
    <w:p w:rsidR="001C51B4" w:rsidRDefault="001C51B4" w:rsidP="00BD3918">
      <w:pPr>
        <w:pStyle w:val="af4"/>
        <w:ind w:left="630" w:firstLineChars="0" w:firstLine="0"/>
      </w:pPr>
      <w:r>
        <w:rPr>
          <w:rFonts w:hint="eastAsia"/>
        </w:rPr>
        <w:t>你这套训练样本是“从数据工程到建模”准备路径上的完整、优质输入数据，可以放心投入</w:t>
      </w:r>
      <w:r>
        <w:rPr>
          <w:rFonts w:hint="eastAsia"/>
        </w:rPr>
        <w:t xml:space="preserve"> AutoML </w:t>
      </w:r>
      <w:r>
        <w:rPr>
          <w:rFonts w:hint="eastAsia"/>
        </w:rPr>
        <w:t>或自定义回归算法训练。</w:t>
      </w:r>
    </w:p>
    <w:bookmarkEnd w:id="30"/>
    <w:bookmarkEnd w:id="31"/>
    <w:p w:rsidR="001C51B4" w:rsidRDefault="001C51B4" w:rsidP="001C51B4">
      <w:pPr>
        <w:ind w:firstLine="210"/>
      </w:pPr>
      <w:r>
        <w:rPr>
          <w:rFonts w:hint="eastAsia"/>
        </w:rPr>
        <w:t>如果你下一步想训练模型，我可以帮你准备：</w:t>
      </w:r>
    </w:p>
    <w:p w:rsidR="001C51B4" w:rsidRDefault="001C51B4" w:rsidP="001C51B4">
      <w:pPr>
        <w:ind w:firstLine="210"/>
      </w:pPr>
      <w:r>
        <w:t xml:space="preserve">✅ H2O AutoML </w:t>
      </w:r>
      <w:r>
        <w:rPr>
          <w:rFonts w:hint="eastAsia"/>
        </w:rPr>
        <w:t>回归训练脚本</w:t>
      </w:r>
    </w:p>
    <w:p w:rsidR="001C51B4" w:rsidRDefault="001C51B4" w:rsidP="001C51B4">
      <w:pPr>
        <w:ind w:firstLine="210"/>
      </w:pPr>
      <w:r>
        <w:t xml:space="preserve">✅ </w:t>
      </w:r>
      <w:r>
        <w:rPr>
          <w:rFonts w:hint="eastAsia"/>
        </w:rPr>
        <w:t>预测</w:t>
      </w:r>
      <w:r>
        <w:t xml:space="preserve"> remaining_life_days </w:t>
      </w:r>
      <w:r>
        <w:rPr>
          <w:rFonts w:hint="eastAsia"/>
        </w:rPr>
        <w:t>的效果可视化</w:t>
      </w:r>
    </w:p>
    <w:p w:rsidR="001C51B4" w:rsidRDefault="001C51B4" w:rsidP="001C51B4">
      <w:pPr>
        <w:ind w:firstLine="210"/>
      </w:pPr>
      <w:r>
        <w:t xml:space="preserve">✅ </w:t>
      </w:r>
      <w:r>
        <w:rPr>
          <w:rFonts w:hint="eastAsia"/>
        </w:rPr>
        <w:t>输出特征重要性与测试评估</w:t>
      </w:r>
    </w:p>
    <w:p w:rsidR="001C51B4" w:rsidRPr="001C51B4" w:rsidRDefault="001C51B4" w:rsidP="001C51B4">
      <w:pPr>
        <w:ind w:firstLine="210"/>
      </w:pPr>
      <w:r>
        <w:rPr>
          <w:rFonts w:hint="eastAsia"/>
        </w:rPr>
        <w:t>是否现在进入建模阶段？我可以马上为你生成训练</w:t>
      </w:r>
      <w:r>
        <w:rPr>
          <w:rFonts w:hint="eastAsia"/>
        </w:rPr>
        <w:t>+</w:t>
      </w:r>
      <w:r>
        <w:rPr>
          <w:rFonts w:hint="eastAsia"/>
        </w:rPr>
        <w:t>预测代码。</w:t>
      </w:r>
    </w:p>
    <w:p w:rsidR="008C65F5" w:rsidRDefault="00F972DE" w:rsidP="009E0364">
      <w:pPr>
        <w:pStyle w:val="3"/>
      </w:pPr>
      <w:r>
        <w:rPr>
          <w:rFonts w:hint="eastAsia"/>
        </w:rPr>
        <w:lastRenderedPageBreak/>
        <w:t>回归</w:t>
      </w:r>
      <w:r w:rsidR="008C65F5">
        <w:rPr>
          <w:rFonts w:hint="eastAsia"/>
        </w:rPr>
        <w:t>训练</w:t>
      </w:r>
    </w:p>
    <w:p w:rsidR="000E5879" w:rsidRDefault="000E5879" w:rsidP="00F972DE">
      <w:pPr>
        <w:pStyle w:val="4"/>
      </w:pPr>
      <w:r>
        <w:t>程序</w:t>
      </w:r>
    </w:p>
    <w:p w:rsidR="00F972DE" w:rsidRPr="00F972DE" w:rsidRDefault="00F972DE" w:rsidP="00F972DE">
      <w:pPr>
        <w:pStyle w:val="5"/>
      </w:pPr>
      <w:r>
        <w:t>程序内容</w:t>
      </w:r>
    </w:p>
    <w:p w:rsidR="001054B6" w:rsidRPr="000E5879" w:rsidRDefault="001054B6" w:rsidP="000E5879">
      <w:pPr>
        <w:ind w:firstLine="180"/>
        <w:rPr>
          <w:sz w:val="18"/>
          <w:szCs w:val="18"/>
          <w:shd w:val="pct15" w:color="auto" w:fill="FFFFFF"/>
        </w:rPr>
      </w:pPr>
      <w:r w:rsidRPr="000E5879">
        <w:rPr>
          <w:rFonts w:hint="eastAsia"/>
          <w:sz w:val="18"/>
          <w:szCs w:val="18"/>
          <w:shd w:val="pct15" w:color="auto" w:fill="FFFFFF"/>
        </w:rPr>
        <w:t xml:space="preserve"># </w:t>
      </w:r>
      <w:r w:rsidRPr="000E5879">
        <w:rPr>
          <w:rFonts w:hint="eastAsia"/>
          <w:sz w:val="18"/>
          <w:szCs w:val="18"/>
          <w:shd w:val="pct15" w:color="auto" w:fill="FFFFFF"/>
        </w:rPr>
        <w:t>文件名：</w:t>
      </w:r>
      <w:r w:rsidRPr="000E5879">
        <w:rPr>
          <w:rFonts w:hint="eastAsia"/>
          <w:sz w:val="18"/>
          <w:szCs w:val="18"/>
          <w:shd w:val="pct15" w:color="auto" w:fill="FFFFFF"/>
        </w:rPr>
        <w:t>train-automl.py</w:t>
      </w:r>
    </w:p>
    <w:p w:rsidR="001054B6" w:rsidRPr="000E5879" w:rsidRDefault="001054B6" w:rsidP="000E5879">
      <w:pPr>
        <w:ind w:firstLine="180"/>
        <w:rPr>
          <w:sz w:val="18"/>
          <w:szCs w:val="18"/>
          <w:shd w:val="pct15" w:color="auto" w:fill="FFFFFF"/>
        </w:rPr>
      </w:pPr>
      <w:r w:rsidRPr="000E5879">
        <w:rPr>
          <w:rFonts w:hint="eastAsia"/>
          <w:sz w:val="18"/>
          <w:szCs w:val="18"/>
          <w:shd w:val="pct15" w:color="auto" w:fill="FFFFFF"/>
        </w:rPr>
        <w:t xml:space="preserve"># </w:t>
      </w:r>
      <w:r w:rsidRPr="000E5879">
        <w:rPr>
          <w:rFonts w:hint="eastAsia"/>
          <w:sz w:val="18"/>
          <w:szCs w:val="18"/>
          <w:shd w:val="pct15" w:color="auto" w:fill="FFFFFF"/>
        </w:rPr>
        <w:t>功能：使用</w:t>
      </w:r>
      <w:r w:rsidRPr="000E5879">
        <w:rPr>
          <w:rFonts w:hint="eastAsia"/>
          <w:sz w:val="18"/>
          <w:szCs w:val="18"/>
          <w:shd w:val="pct15" w:color="auto" w:fill="FFFFFF"/>
        </w:rPr>
        <w:t xml:space="preserve"> H2O AutoML </w:t>
      </w:r>
      <w:r w:rsidRPr="000E5879">
        <w:rPr>
          <w:rFonts w:hint="eastAsia"/>
          <w:sz w:val="18"/>
          <w:szCs w:val="18"/>
          <w:shd w:val="pct15" w:color="auto" w:fill="FFFFFF"/>
        </w:rPr>
        <w:t>训练硬盘剩余寿命预测模型（支持模块化配置、训练、预测与结果保存）</w:t>
      </w:r>
    </w:p>
    <w:p w:rsidR="001054B6" w:rsidRPr="000E5879" w:rsidRDefault="001054B6" w:rsidP="000E5879">
      <w:pPr>
        <w:ind w:firstLine="180"/>
        <w:rPr>
          <w:sz w:val="18"/>
          <w:szCs w:val="18"/>
          <w:shd w:val="pct15" w:color="auto" w:fill="FFFFFF"/>
        </w:rPr>
      </w:pPr>
      <w:r w:rsidRPr="000E5879">
        <w:rPr>
          <w:sz w:val="18"/>
          <w:szCs w:val="18"/>
          <w:shd w:val="pct15" w:color="auto" w:fill="FFFFFF"/>
        </w:rPr>
        <w:t>import h2o</w:t>
      </w:r>
    </w:p>
    <w:p w:rsidR="001054B6" w:rsidRPr="000E5879" w:rsidRDefault="001054B6" w:rsidP="000E5879">
      <w:pPr>
        <w:ind w:firstLine="180"/>
        <w:rPr>
          <w:sz w:val="18"/>
          <w:szCs w:val="18"/>
          <w:shd w:val="pct15" w:color="auto" w:fill="FFFFFF"/>
        </w:rPr>
      </w:pPr>
      <w:r w:rsidRPr="000E5879">
        <w:rPr>
          <w:sz w:val="18"/>
          <w:szCs w:val="18"/>
          <w:shd w:val="pct15" w:color="auto" w:fill="FFFFFF"/>
        </w:rPr>
        <w:t>import pandas as pd</w:t>
      </w:r>
    </w:p>
    <w:p w:rsidR="001054B6" w:rsidRPr="000E5879" w:rsidRDefault="001054B6" w:rsidP="000E5879">
      <w:pPr>
        <w:ind w:firstLine="180"/>
        <w:rPr>
          <w:sz w:val="18"/>
          <w:szCs w:val="18"/>
          <w:shd w:val="pct15" w:color="auto" w:fill="FFFFFF"/>
        </w:rPr>
      </w:pPr>
      <w:r w:rsidRPr="000E5879">
        <w:rPr>
          <w:sz w:val="18"/>
          <w:szCs w:val="18"/>
          <w:shd w:val="pct15" w:color="auto" w:fill="FFFFFF"/>
        </w:rPr>
        <w:t>import configparser</w:t>
      </w:r>
    </w:p>
    <w:p w:rsidR="001054B6" w:rsidRPr="000E5879" w:rsidRDefault="001054B6" w:rsidP="000E5879">
      <w:pPr>
        <w:ind w:firstLine="180"/>
        <w:rPr>
          <w:sz w:val="18"/>
          <w:szCs w:val="18"/>
          <w:shd w:val="pct15" w:color="auto" w:fill="FFFFFF"/>
        </w:rPr>
      </w:pPr>
      <w:r w:rsidRPr="000E5879">
        <w:rPr>
          <w:sz w:val="18"/>
          <w:szCs w:val="18"/>
          <w:shd w:val="pct15" w:color="auto" w:fill="FFFFFF"/>
        </w:rPr>
        <w:t>import sys</w:t>
      </w:r>
    </w:p>
    <w:p w:rsidR="001054B6" w:rsidRPr="000E5879" w:rsidRDefault="001054B6" w:rsidP="000E5879">
      <w:pPr>
        <w:ind w:firstLine="180"/>
        <w:rPr>
          <w:sz w:val="18"/>
          <w:szCs w:val="18"/>
          <w:shd w:val="pct15" w:color="auto" w:fill="FFFFFF"/>
        </w:rPr>
      </w:pPr>
      <w:r w:rsidRPr="000E5879">
        <w:rPr>
          <w:sz w:val="18"/>
          <w:szCs w:val="18"/>
          <w:shd w:val="pct15" w:color="auto" w:fill="FFFFFF"/>
        </w:rPr>
        <w:t>import os</w:t>
      </w:r>
    </w:p>
    <w:p w:rsidR="001054B6" w:rsidRPr="000E5879" w:rsidRDefault="001054B6" w:rsidP="000E5879">
      <w:pPr>
        <w:ind w:firstLine="180"/>
        <w:rPr>
          <w:sz w:val="18"/>
          <w:szCs w:val="18"/>
          <w:shd w:val="pct15" w:color="auto" w:fill="FFFFFF"/>
        </w:rPr>
      </w:pPr>
      <w:r w:rsidRPr="000E5879">
        <w:rPr>
          <w:sz w:val="18"/>
          <w:szCs w:val="18"/>
          <w:shd w:val="pct15" w:color="auto" w:fill="FFFFFF"/>
        </w:rPr>
        <w:t>from h2o.automl import H2OAutoML</w:t>
      </w:r>
    </w:p>
    <w:p w:rsidR="001054B6" w:rsidRPr="000E5879" w:rsidRDefault="001054B6" w:rsidP="000E5879">
      <w:pPr>
        <w:ind w:firstLine="180"/>
        <w:rPr>
          <w:sz w:val="18"/>
          <w:szCs w:val="18"/>
          <w:shd w:val="pct15" w:color="auto" w:fill="FFFFFF"/>
        </w:rPr>
      </w:pPr>
    </w:p>
    <w:p w:rsidR="001054B6" w:rsidRPr="000E5879" w:rsidRDefault="001054B6" w:rsidP="000E5879">
      <w:pPr>
        <w:ind w:firstLine="180"/>
        <w:rPr>
          <w:sz w:val="18"/>
          <w:szCs w:val="18"/>
          <w:shd w:val="pct15" w:color="auto" w:fill="FFFFFF"/>
        </w:rPr>
      </w:pPr>
      <w:r w:rsidRPr="000E5879">
        <w:rPr>
          <w:rFonts w:hint="eastAsia"/>
          <w:sz w:val="18"/>
          <w:szCs w:val="18"/>
          <w:shd w:val="pct15" w:color="auto" w:fill="FFFFFF"/>
        </w:rPr>
        <w:t xml:space="preserve"># </w:t>
      </w:r>
      <w:r w:rsidRPr="000E5879">
        <w:rPr>
          <w:rFonts w:hint="eastAsia"/>
          <w:sz w:val="18"/>
          <w:szCs w:val="18"/>
          <w:shd w:val="pct15" w:color="auto" w:fill="FFFFFF"/>
        </w:rPr>
        <w:t>配置读取函数</w:t>
      </w:r>
    </w:p>
    <w:p w:rsidR="001054B6" w:rsidRPr="000E5879" w:rsidRDefault="001054B6" w:rsidP="000E5879">
      <w:pPr>
        <w:ind w:firstLine="180"/>
        <w:rPr>
          <w:sz w:val="18"/>
          <w:szCs w:val="18"/>
          <w:shd w:val="pct15" w:color="auto" w:fill="FFFFFF"/>
        </w:rPr>
      </w:pPr>
      <w:r w:rsidRPr="000E5879">
        <w:rPr>
          <w:sz w:val="18"/>
          <w:szCs w:val="18"/>
          <w:shd w:val="pct15" w:color="auto" w:fill="FFFFFF"/>
        </w:rPr>
        <w:t>def load_train_config_func(config_path: str = 'train-automl.ini') -&gt; tuple:</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print(f"load_train_config_func()")</w:t>
      </w:r>
    </w:p>
    <w:p w:rsidR="001054B6" w:rsidRPr="000E5879" w:rsidRDefault="001054B6" w:rsidP="000E5879">
      <w:pPr>
        <w:ind w:firstLine="180"/>
        <w:rPr>
          <w:sz w:val="18"/>
          <w:szCs w:val="18"/>
          <w:shd w:val="pct15" w:color="auto" w:fill="FFFFFF"/>
        </w:rPr>
      </w:pPr>
      <w:r w:rsidRPr="000E5879">
        <w:rPr>
          <w:rFonts w:hint="eastAsia"/>
          <w:sz w:val="18"/>
          <w:szCs w:val="18"/>
          <w:shd w:val="pct15" w:color="auto" w:fill="FFFFFF"/>
        </w:rPr>
        <w:t xml:space="preserve">    print(f"</w:t>
      </w:r>
      <w:r w:rsidRPr="000E5879">
        <w:rPr>
          <w:rFonts w:hint="eastAsia"/>
          <w:sz w:val="18"/>
          <w:szCs w:val="18"/>
          <w:shd w:val="pct15" w:color="auto" w:fill="FFFFFF"/>
        </w:rPr>
        <w:t>读取配置文件：</w:t>
      </w:r>
      <w:r w:rsidRPr="000E5879">
        <w:rPr>
          <w:rFonts w:hint="eastAsia"/>
          <w:sz w:val="18"/>
          <w:szCs w:val="18"/>
          <w:shd w:val="pct15" w:color="auto" w:fill="FFFFFF"/>
        </w:rPr>
        <w:t>{config_path}")</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config = configparser.ConfigParser()</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if not os.path.exists(config_path):</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print(f"❌ </w:t>
      </w:r>
      <w:r w:rsidRPr="000E5879">
        <w:rPr>
          <w:rFonts w:hint="eastAsia"/>
          <w:sz w:val="18"/>
          <w:szCs w:val="18"/>
          <w:shd w:val="pct15" w:color="auto" w:fill="FFFFFF"/>
        </w:rPr>
        <w:t>配置文件未找到：</w:t>
      </w:r>
      <w:r w:rsidRPr="000E5879">
        <w:rPr>
          <w:sz w:val="18"/>
          <w:szCs w:val="18"/>
          <w:shd w:val="pct15" w:color="auto" w:fill="FFFFFF"/>
        </w:rPr>
        <w:t>{os.path.abspath(config_path)}")</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sys.exit(1)</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try:</w:t>
      </w:r>
    </w:p>
    <w:p w:rsidR="001054B6" w:rsidRPr="000E5879" w:rsidRDefault="001054B6" w:rsidP="000E5879">
      <w:pPr>
        <w:ind w:firstLine="180"/>
        <w:rPr>
          <w:sz w:val="18"/>
          <w:szCs w:val="18"/>
          <w:shd w:val="pct15" w:color="auto" w:fill="FFFFFF"/>
        </w:rPr>
      </w:pPr>
      <w:r w:rsidRPr="000E5879">
        <w:rPr>
          <w:rFonts w:hint="eastAsia"/>
          <w:sz w:val="18"/>
          <w:szCs w:val="18"/>
          <w:shd w:val="pct15" w:color="auto" w:fill="FFFFFF"/>
        </w:rPr>
        <w:t xml:space="preserve">        # </w:t>
      </w:r>
      <w:r w:rsidRPr="000E5879">
        <w:rPr>
          <w:rFonts w:hint="eastAsia"/>
          <w:sz w:val="18"/>
          <w:szCs w:val="18"/>
          <w:shd w:val="pct15" w:color="auto" w:fill="FFFFFF"/>
        </w:rPr>
        <w:t>从配置文件获取配置参数</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config.read(config_path, encoding='utf-8')</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train_file = config.get('Paths', 'train_file').strip()</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test_file = config.get('Paths', 'test_file').strip()</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output_feature_importance = config.get('Paths', 'output_feature_importance').strip()</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output_prediction_file = config.get('Paths', 'output_prediction_file').strip()</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model_save_path = config.get('Paths', 'model_save_path').strip()</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target_column = config.get('Columns', 'target_column').strip()</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id_columns = [x.strip() for x in config.get('Columns', 'id_columns').split(',')]</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max_models = int(config.get('Automl', 'max_models'))</w:t>
      </w:r>
    </w:p>
    <w:p w:rsidR="001054B6" w:rsidRPr="000E5879" w:rsidRDefault="001054B6" w:rsidP="000E5879">
      <w:pPr>
        <w:ind w:firstLine="180"/>
        <w:rPr>
          <w:sz w:val="18"/>
          <w:szCs w:val="18"/>
          <w:shd w:val="pct15" w:color="auto" w:fill="FFFFFF"/>
        </w:rPr>
      </w:pPr>
      <w:r w:rsidRPr="000E5879">
        <w:rPr>
          <w:sz w:val="18"/>
          <w:szCs w:val="18"/>
          <w:shd w:val="pct15" w:color="auto" w:fill="FFFFFF"/>
        </w:rPr>
        <w:t xml:space="preserve">        max_runtime_secs = int(config.get('Automl', 'max_runtime_secs'))</w:t>
      </w:r>
    </w:p>
    <w:p w:rsidR="001054B6" w:rsidRPr="000E5879" w:rsidRDefault="001054B6" w:rsidP="000E5879">
      <w:pPr>
        <w:ind w:firstLine="180"/>
        <w:rPr>
          <w:sz w:val="18"/>
          <w:szCs w:val="18"/>
          <w:shd w:val="pct15" w:color="auto" w:fill="FFFFFF"/>
        </w:rPr>
      </w:pPr>
      <w:r w:rsidRPr="000E5879">
        <w:rPr>
          <w:rFonts w:hint="eastAsia"/>
          <w:sz w:val="18"/>
          <w:szCs w:val="18"/>
          <w:shd w:val="pct15" w:color="auto" w:fill="FFFFFF"/>
        </w:rPr>
        <w:t xml:space="preserve">        print("</w:t>
      </w:r>
      <w:r w:rsidRPr="000E5879">
        <w:rPr>
          <w:rFonts w:hint="eastAsia"/>
          <w:sz w:val="18"/>
          <w:szCs w:val="18"/>
          <w:shd w:val="pct15" w:color="auto" w:fill="FFFFFF"/>
        </w:rPr>
        <w:t>配置内容：</w:t>
      </w:r>
      <w:r w:rsidRPr="000E5879">
        <w:rPr>
          <w:rFonts w:hint="eastAsia"/>
          <w:sz w:val="18"/>
          <w:szCs w:val="18"/>
          <w:shd w:val="pct15" w:color="auto" w:fill="FFFFFF"/>
        </w:rPr>
        <w:t>")</w:t>
      </w:r>
    </w:p>
    <w:p w:rsidR="001054B6" w:rsidRPr="000E5879" w:rsidRDefault="001054B6" w:rsidP="000E5879">
      <w:pPr>
        <w:ind w:firstLine="180"/>
        <w:rPr>
          <w:sz w:val="18"/>
          <w:szCs w:val="18"/>
          <w:shd w:val="pct15" w:color="auto" w:fill="FFFFFF"/>
        </w:rPr>
      </w:pPr>
      <w:r w:rsidRPr="000E5879">
        <w:rPr>
          <w:rFonts w:hint="eastAsia"/>
          <w:sz w:val="18"/>
          <w:szCs w:val="18"/>
          <w:shd w:val="pct15" w:color="auto" w:fill="FFFFFF"/>
        </w:rPr>
        <w:t xml:space="preserve">        print(f"  </w:t>
      </w:r>
      <w:r w:rsidRPr="000E5879">
        <w:rPr>
          <w:rFonts w:hint="eastAsia"/>
          <w:sz w:val="18"/>
          <w:szCs w:val="18"/>
          <w:shd w:val="pct15" w:color="auto" w:fill="FFFFFF"/>
        </w:rPr>
        <w:t>训练文件路径</w:t>
      </w:r>
      <w:r w:rsidRPr="000E5879">
        <w:rPr>
          <w:rFonts w:hint="eastAsia"/>
          <w:sz w:val="18"/>
          <w:szCs w:val="18"/>
          <w:shd w:val="pct15" w:color="auto" w:fill="FFFFFF"/>
        </w:rPr>
        <w:t xml:space="preserve"> </w:t>
      </w:r>
      <w:r w:rsidRPr="000E5879">
        <w:rPr>
          <w:rFonts w:hint="eastAsia"/>
          <w:sz w:val="18"/>
          <w:szCs w:val="18"/>
          <w:shd w:val="pct15" w:color="auto" w:fill="FFFFFF"/>
        </w:rPr>
        <w:t>：</w:t>
      </w:r>
      <w:r w:rsidRPr="000E5879">
        <w:rPr>
          <w:rFonts w:hint="eastAsia"/>
          <w:sz w:val="18"/>
          <w:szCs w:val="18"/>
          <w:shd w:val="pct15" w:color="auto" w:fill="FFFFFF"/>
        </w:rPr>
        <w:t>{train_file}")</w:t>
      </w:r>
    </w:p>
    <w:p w:rsidR="001054B6" w:rsidRPr="000E5879" w:rsidRDefault="001054B6" w:rsidP="000E5879">
      <w:pPr>
        <w:ind w:firstLine="180"/>
        <w:rPr>
          <w:sz w:val="18"/>
          <w:szCs w:val="18"/>
          <w:shd w:val="pct15" w:color="auto" w:fill="FFFFFF"/>
        </w:rPr>
      </w:pPr>
      <w:r w:rsidRPr="000E5879">
        <w:rPr>
          <w:rFonts w:hint="eastAsia"/>
          <w:sz w:val="18"/>
          <w:szCs w:val="18"/>
          <w:shd w:val="pct15" w:color="auto" w:fill="FFFFFF"/>
        </w:rPr>
        <w:t xml:space="preserve">        print(f"  </w:t>
      </w:r>
      <w:r w:rsidRPr="000E5879">
        <w:rPr>
          <w:rFonts w:hint="eastAsia"/>
          <w:sz w:val="18"/>
          <w:szCs w:val="18"/>
          <w:shd w:val="pct15" w:color="auto" w:fill="FFFFFF"/>
        </w:rPr>
        <w:t>测试文件路径</w:t>
      </w:r>
      <w:r w:rsidRPr="000E5879">
        <w:rPr>
          <w:rFonts w:hint="eastAsia"/>
          <w:sz w:val="18"/>
          <w:szCs w:val="18"/>
          <w:shd w:val="pct15" w:color="auto" w:fill="FFFFFF"/>
        </w:rPr>
        <w:t xml:space="preserve"> </w:t>
      </w:r>
      <w:r w:rsidRPr="000E5879">
        <w:rPr>
          <w:rFonts w:hint="eastAsia"/>
          <w:sz w:val="18"/>
          <w:szCs w:val="18"/>
          <w:shd w:val="pct15" w:color="auto" w:fill="FFFFFF"/>
        </w:rPr>
        <w:t>：</w:t>
      </w:r>
      <w:r w:rsidRPr="000E5879">
        <w:rPr>
          <w:rFonts w:hint="eastAsia"/>
          <w:sz w:val="18"/>
          <w:szCs w:val="18"/>
          <w:shd w:val="pct15" w:color="auto" w:fill="FFFFFF"/>
        </w:rPr>
        <w:t>{test_file}")</w:t>
      </w:r>
    </w:p>
    <w:p w:rsidR="001054B6" w:rsidRPr="000E5879" w:rsidRDefault="001054B6" w:rsidP="000E5879">
      <w:pPr>
        <w:ind w:firstLine="180"/>
        <w:rPr>
          <w:sz w:val="18"/>
          <w:szCs w:val="18"/>
          <w:shd w:val="pct15" w:color="auto" w:fill="FFFFFF"/>
        </w:rPr>
      </w:pPr>
      <w:r w:rsidRPr="000E5879">
        <w:rPr>
          <w:rFonts w:hint="eastAsia"/>
          <w:sz w:val="18"/>
          <w:szCs w:val="18"/>
          <w:shd w:val="pct15" w:color="auto" w:fill="FFFFFF"/>
        </w:rPr>
        <w:t xml:space="preserve">        print(f"  </w:t>
      </w:r>
      <w:r w:rsidRPr="000E5879">
        <w:rPr>
          <w:rFonts w:hint="eastAsia"/>
          <w:sz w:val="18"/>
          <w:szCs w:val="18"/>
          <w:shd w:val="pct15" w:color="auto" w:fill="FFFFFF"/>
        </w:rPr>
        <w:t>输出预测路径</w:t>
      </w:r>
      <w:r w:rsidRPr="000E5879">
        <w:rPr>
          <w:rFonts w:hint="eastAsia"/>
          <w:sz w:val="18"/>
          <w:szCs w:val="18"/>
          <w:shd w:val="pct15" w:color="auto" w:fill="FFFFFF"/>
        </w:rPr>
        <w:t xml:space="preserve"> </w:t>
      </w:r>
      <w:r w:rsidRPr="000E5879">
        <w:rPr>
          <w:rFonts w:hint="eastAsia"/>
          <w:sz w:val="18"/>
          <w:szCs w:val="18"/>
          <w:shd w:val="pct15" w:color="auto" w:fill="FFFFFF"/>
        </w:rPr>
        <w:t>：</w:t>
      </w:r>
      <w:r w:rsidRPr="000E5879">
        <w:rPr>
          <w:rFonts w:hint="eastAsia"/>
          <w:sz w:val="18"/>
          <w:szCs w:val="18"/>
          <w:shd w:val="pct15" w:color="auto" w:fill="FFFFFF"/>
        </w:rPr>
        <w:t>{output_prediction_file}")</w:t>
      </w:r>
    </w:p>
    <w:p w:rsidR="001054B6" w:rsidRPr="000E5879" w:rsidRDefault="001054B6" w:rsidP="000E5879">
      <w:pPr>
        <w:ind w:firstLine="180"/>
        <w:rPr>
          <w:sz w:val="18"/>
          <w:szCs w:val="18"/>
          <w:shd w:val="pct15" w:color="auto" w:fill="FFFFFF"/>
        </w:rPr>
      </w:pPr>
      <w:r w:rsidRPr="000E5879">
        <w:rPr>
          <w:rFonts w:hint="eastAsia"/>
          <w:sz w:val="18"/>
          <w:szCs w:val="18"/>
          <w:shd w:val="pct15" w:color="auto" w:fill="FFFFFF"/>
        </w:rPr>
        <w:t xml:space="preserve">        print(f"  </w:t>
      </w:r>
      <w:r w:rsidRPr="000E5879">
        <w:rPr>
          <w:rFonts w:hint="eastAsia"/>
          <w:sz w:val="18"/>
          <w:szCs w:val="18"/>
          <w:shd w:val="pct15" w:color="auto" w:fill="FFFFFF"/>
        </w:rPr>
        <w:t>特征重要性路径：</w:t>
      </w:r>
      <w:r w:rsidRPr="000E5879">
        <w:rPr>
          <w:rFonts w:hint="eastAsia"/>
          <w:sz w:val="18"/>
          <w:szCs w:val="18"/>
          <w:shd w:val="pct15" w:color="auto" w:fill="FFFFFF"/>
        </w:rPr>
        <w:t>{output_feature_importance}")</w:t>
      </w:r>
    </w:p>
    <w:p w:rsidR="001054B6" w:rsidRPr="000E5879" w:rsidRDefault="001054B6" w:rsidP="000E5879">
      <w:pPr>
        <w:ind w:firstLine="180"/>
        <w:rPr>
          <w:sz w:val="18"/>
          <w:szCs w:val="18"/>
          <w:shd w:val="pct15" w:color="auto" w:fill="FFFFFF"/>
        </w:rPr>
      </w:pPr>
      <w:r w:rsidRPr="000E5879">
        <w:rPr>
          <w:rFonts w:hint="eastAsia"/>
          <w:sz w:val="18"/>
          <w:szCs w:val="18"/>
          <w:shd w:val="pct15" w:color="auto" w:fill="FFFFFF"/>
        </w:rPr>
        <w:t xml:space="preserve">        print(f"  </w:t>
      </w:r>
      <w:r w:rsidRPr="000E5879">
        <w:rPr>
          <w:rFonts w:hint="eastAsia"/>
          <w:sz w:val="18"/>
          <w:szCs w:val="18"/>
          <w:shd w:val="pct15" w:color="auto" w:fill="FFFFFF"/>
        </w:rPr>
        <w:t>模型保存路径</w:t>
      </w:r>
      <w:r w:rsidRPr="000E5879">
        <w:rPr>
          <w:rFonts w:hint="eastAsia"/>
          <w:sz w:val="18"/>
          <w:szCs w:val="18"/>
          <w:shd w:val="pct15" w:color="auto" w:fill="FFFFFF"/>
        </w:rPr>
        <w:t xml:space="preserve"> </w:t>
      </w:r>
      <w:r w:rsidRPr="000E5879">
        <w:rPr>
          <w:rFonts w:hint="eastAsia"/>
          <w:sz w:val="18"/>
          <w:szCs w:val="18"/>
          <w:shd w:val="pct15" w:color="auto" w:fill="FFFFFF"/>
        </w:rPr>
        <w:t>：</w:t>
      </w:r>
      <w:r w:rsidRPr="000E5879">
        <w:rPr>
          <w:rFonts w:hint="eastAsia"/>
          <w:sz w:val="18"/>
          <w:szCs w:val="18"/>
          <w:shd w:val="pct15" w:color="auto" w:fill="FFFFFF"/>
        </w:rPr>
        <w:t>{model_save_path}")</w:t>
      </w:r>
    </w:p>
    <w:p w:rsidR="001054B6" w:rsidRPr="006338C4" w:rsidRDefault="001054B6" w:rsidP="000E5879">
      <w:pPr>
        <w:ind w:firstLine="180"/>
        <w:rPr>
          <w:sz w:val="18"/>
          <w:szCs w:val="18"/>
          <w:shd w:val="pct15" w:color="auto" w:fill="FFFFFF"/>
        </w:rPr>
      </w:pPr>
      <w:r w:rsidRPr="006338C4">
        <w:rPr>
          <w:rFonts w:hint="eastAsia"/>
          <w:sz w:val="18"/>
          <w:szCs w:val="18"/>
          <w:shd w:val="pct15" w:color="auto" w:fill="FFFFFF"/>
        </w:rPr>
        <w:t xml:space="preserve">        print(f"  </w:t>
      </w:r>
      <w:r w:rsidRPr="006338C4">
        <w:rPr>
          <w:rFonts w:hint="eastAsia"/>
          <w:sz w:val="18"/>
          <w:szCs w:val="18"/>
          <w:shd w:val="pct15" w:color="auto" w:fill="FFFFFF"/>
        </w:rPr>
        <w:t>目标列</w:t>
      </w:r>
      <w:r w:rsidRPr="006338C4">
        <w:rPr>
          <w:rFonts w:hint="eastAsia"/>
          <w:sz w:val="18"/>
          <w:szCs w:val="18"/>
          <w:shd w:val="pct15" w:color="auto" w:fill="FFFFFF"/>
        </w:rPr>
        <w:t xml:space="preserve">         </w:t>
      </w:r>
      <w:r w:rsidRPr="006338C4">
        <w:rPr>
          <w:rFonts w:hint="eastAsia"/>
          <w:sz w:val="18"/>
          <w:szCs w:val="18"/>
          <w:shd w:val="pct15" w:color="auto" w:fill="FFFFFF"/>
        </w:rPr>
        <w:t>：</w:t>
      </w:r>
      <w:r w:rsidRPr="006338C4">
        <w:rPr>
          <w:rFonts w:hint="eastAsia"/>
          <w:sz w:val="18"/>
          <w:szCs w:val="18"/>
          <w:shd w:val="pct15" w:color="auto" w:fill="FFFFFF"/>
        </w:rPr>
        <w:t>{target_column}")</w:t>
      </w:r>
    </w:p>
    <w:p w:rsidR="001054B6" w:rsidRPr="006338C4" w:rsidRDefault="001054B6" w:rsidP="000E5879">
      <w:pPr>
        <w:ind w:firstLine="180"/>
        <w:rPr>
          <w:sz w:val="18"/>
          <w:szCs w:val="18"/>
          <w:shd w:val="pct15" w:color="auto" w:fill="FFFFFF"/>
        </w:rPr>
      </w:pPr>
      <w:r w:rsidRPr="006338C4">
        <w:rPr>
          <w:rFonts w:hint="eastAsia"/>
          <w:sz w:val="18"/>
          <w:szCs w:val="18"/>
          <w:shd w:val="pct15" w:color="auto" w:fill="FFFFFF"/>
        </w:rPr>
        <w:t xml:space="preserve">        print(f"  ID</w:t>
      </w:r>
      <w:r w:rsidRPr="006338C4">
        <w:rPr>
          <w:rFonts w:hint="eastAsia"/>
          <w:sz w:val="18"/>
          <w:szCs w:val="18"/>
          <w:shd w:val="pct15" w:color="auto" w:fill="FFFFFF"/>
        </w:rPr>
        <w:t>列</w:t>
      </w:r>
      <w:r w:rsidRPr="006338C4">
        <w:rPr>
          <w:rFonts w:hint="eastAsia"/>
          <w:sz w:val="18"/>
          <w:szCs w:val="18"/>
          <w:shd w:val="pct15" w:color="auto" w:fill="FFFFFF"/>
        </w:rPr>
        <w:t xml:space="preserve">           </w:t>
      </w:r>
      <w:r w:rsidRPr="006338C4">
        <w:rPr>
          <w:rFonts w:hint="eastAsia"/>
          <w:sz w:val="18"/>
          <w:szCs w:val="18"/>
          <w:shd w:val="pct15" w:color="auto" w:fill="FFFFFF"/>
        </w:rPr>
        <w:t>：</w:t>
      </w:r>
      <w:r w:rsidRPr="006338C4">
        <w:rPr>
          <w:rFonts w:hint="eastAsia"/>
          <w:sz w:val="18"/>
          <w:szCs w:val="18"/>
          <w:shd w:val="pct15" w:color="auto" w:fill="FFFFFF"/>
        </w:rPr>
        <w:t>{id_columns}")</w:t>
      </w:r>
    </w:p>
    <w:p w:rsidR="001054B6" w:rsidRPr="006338C4" w:rsidRDefault="001054B6" w:rsidP="000E5879">
      <w:pPr>
        <w:ind w:firstLine="180"/>
        <w:rPr>
          <w:sz w:val="18"/>
          <w:szCs w:val="18"/>
          <w:shd w:val="pct15" w:color="auto" w:fill="FFFFFF"/>
        </w:rPr>
      </w:pPr>
      <w:r w:rsidRPr="006338C4">
        <w:rPr>
          <w:rFonts w:hint="eastAsia"/>
          <w:sz w:val="18"/>
          <w:szCs w:val="18"/>
          <w:shd w:val="pct15" w:color="auto" w:fill="FFFFFF"/>
        </w:rPr>
        <w:t xml:space="preserve">        print(f"  </w:t>
      </w:r>
      <w:r w:rsidRPr="006338C4">
        <w:rPr>
          <w:rFonts w:hint="eastAsia"/>
          <w:sz w:val="18"/>
          <w:szCs w:val="18"/>
          <w:shd w:val="pct15" w:color="auto" w:fill="FFFFFF"/>
        </w:rPr>
        <w:t>最大模型数</w:t>
      </w:r>
      <w:r w:rsidRPr="006338C4">
        <w:rPr>
          <w:rFonts w:hint="eastAsia"/>
          <w:sz w:val="18"/>
          <w:szCs w:val="18"/>
          <w:shd w:val="pct15" w:color="auto" w:fill="FFFFFF"/>
        </w:rPr>
        <w:t xml:space="preserve">     </w:t>
      </w:r>
      <w:r w:rsidRPr="006338C4">
        <w:rPr>
          <w:rFonts w:hint="eastAsia"/>
          <w:sz w:val="18"/>
          <w:szCs w:val="18"/>
          <w:shd w:val="pct15" w:color="auto" w:fill="FFFFFF"/>
        </w:rPr>
        <w:t>：</w:t>
      </w:r>
      <w:r w:rsidRPr="006338C4">
        <w:rPr>
          <w:rFonts w:hint="eastAsia"/>
          <w:sz w:val="18"/>
          <w:szCs w:val="18"/>
          <w:shd w:val="pct15" w:color="auto" w:fill="FFFFFF"/>
        </w:rPr>
        <w:t>{max_models}")</w:t>
      </w:r>
    </w:p>
    <w:p w:rsidR="001054B6" w:rsidRPr="006338C4" w:rsidRDefault="001054B6" w:rsidP="000E5879">
      <w:pPr>
        <w:ind w:firstLine="180"/>
        <w:rPr>
          <w:sz w:val="18"/>
          <w:szCs w:val="18"/>
          <w:shd w:val="pct15" w:color="auto" w:fill="FFFFFF"/>
        </w:rPr>
      </w:pPr>
      <w:r w:rsidRPr="006338C4">
        <w:rPr>
          <w:rFonts w:hint="eastAsia"/>
          <w:sz w:val="18"/>
          <w:szCs w:val="18"/>
          <w:shd w:val="pct15" w:color="auto" w:fill="FFFFFF"/>
        </w:rPr>
        <w:t xml:space="preserve">        print(f"  </w:t>
      </w:r>
      <w:r w:rsidRPr="006338C4">
        <w:rPr>
          <w:rFonts w:hint="eastAsia"/>
          <w:sz w:val="18"/>
          <w:szCs w:val="18"/>
          <w:shd w:val="pct15" w:color="auto" w:fill="FFFFFF"/>
        </w:rPr>
        <w:t>最长训练秒数</w:t>
      </w:r>
      <w:r w:rsidRPr="006338C4">
        <w:rPr>
          <w:rFonts w:hint="eastAsia"/>
          <w:sz w:val="18"/>
          <w:szCs w:val="18"/>
          <w:shd w:val="pct15" w:color="auto" w:fill="FFFFFF"/>
        </w:rPr>
        <w:t xml:space="preserve">   </w:t>
      </w:r>
      <w:r w:rsidRPr="006338C4">
        <w:rPr>
          <w:rFonts w:hint="eastAsia"/>
          <w:sz w:val="18"/>
          <w:szCs w:val="18"/>
          <w:shd w:val="pct15" w:color="auto" w:fill="FFFFFF"/>
        </w:rPr>
        <w:t>：</w:t>
      </w:r>
      <w:r w:rsidRPr="006338C4">
        <w:rPr>
          <w:rFonts w:hint="eastAsia"/>
          <w:sz w:val="18"/>
          <w:szCs w:val="18"/>
          <w:shd w:val="pct15" w:color="auto" w:fill="FFFFFF"/>
        </w:rPr>
        <w:t>{max_runtime_secs}")</w:t>
      </w:r>
    </w:p>
    <w:p w:rsidR="001054B6" w:rsidRPr="006338C4" w:rsidRDefault="001054B6" w:rsidP="000E5879">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返回配置数据</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return (train_file, test_file, output_feature_importance, output_prediction_file,</w:t>
      </w:r>
    </w:p>
    <w:p w:rsidR="001054B6" w:rsidRPr="006338C4" w:rsidRDefault="001054B6" w:rsidP="000E5879">
      <w:pPr>
        <w:ind w:firstLine="180"/>
        <w:rPr>
          <w:sz w:val="18"/>
          <w:szCs w:val="18"/>
          <w:shd w:val="pct15" w:color="auto" w:fill="FFFFFF"/>
        </w:rPr>
      </w:pPr>
      <w:r w:rsidRPr="006338C4">
        <w:rPr>
          <w:sz w:val="18"/>
          <w:szCs w:val="18"/>
          <w:shd w:val="pct15" w:color="auto" w:fill="FFFFFF"/>
        </w:rPr>
        <w:lastRenderedPageBreak/>
        <w:t xml:space="preserve">                model_save_path, target_column, id_columns, max_models, max_runtime_secs)</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except Exception as 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print("❌ </w:t>
      </w:r>
      <w:r w:rsidRPr="006338C4">
        <w:rPr>
          <w:rFonts w:hint="eastAsia"/>
          <w:sz w:val="18"/>
          <w:szCs w:val="18"/>
          <w:shd w:val="pct15" w:color="auto" w:fill="FFFFFF"/>
        </w:rPr>
        <w:t>配置文件读取失败，请检查格式和字段</w:t>
      </w:r>
      <w:r w:rsidRPr="006338C4">
        <w:rPr>
          <w:sz w:val="18"/>
          <w:szCs w:val="18"/>
          <w:shd w:val="pct15" w:color="auto" w:fill="FFFFFF"/>
        </w:rPr>
        <w:t>")</w:t>
      </w:r>
    </w:p>
    <w:p w:rsidR="001054B6" w:rsidRPr="006338C4" w:rsidRDefault="001054B6" w:rsidP="000E5879">
      <w:pPr>
        <w:ind w:firstLine="180"/>
        <w:rPr>
          <w:sz w:val="18"/>
          <w:szCs w:val="18"/>
          <w:shd w:val="pct15" w:color="auto" w:fill="FFFFFF"/>
        </w:rPr>
      </w:pPr>
      <w:r w:rsidRPr="006338C4">
        <w:rPr>
          <w:rFonts w:hint="eastAsia"/>
          <w:sz w:val="18"/>
          <w:szCs w:val="18"/>
          <w:shd w:val="pct15" w:color="auto" w:fill="FFFFFF"/>
        </w:rPr>
        <w:t xml:space="preserve">        print(f"[</w:t>
      </w:r>
      <w:r w:rsidRPr="006338C4">
        <w:rPr>
          <w:rFonts w:hint="eastAsia"/>
          <w:sz w:val="18"/>
          <w:szCs w:val="18"/>
          <w:shd w:val="pct15" w:color="auto" w:fill="FFFFFF"/>
        </w:rPr>
        <w:t>调试信息</w:t>
      </w:r>
      <w:r w:rsidRPr="006338C4">
        <w:rPr>
          <w:rFonts w:hint="eastAsia"/>
          <w:sz w:val="18"/>
          <w:szCs w:val="18"/>
          <w:shd w:val="pct15" w:color="auto" w:fill="FFFFFF"/>
        </w:rPr>
        <w:t>] {e}")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sys.exit(1)</w:t>
      </w:r>
    </w:p>
    <w:p w:rsidR="001054B6" w:rsidRPr="006338C4" w:rsidRDefault="001054B6" w:rsidP="000E5879">
      <w:pPr>
        <w:ind w:firstLine="180"/>
        <w:rPr>
          <w:sz w:val="18"/>
          <w:szCs w:val="18"/>
          <w:shd w:val="pct15" w:color="auto" w:fill="FFFFFF"/>
        </w:rPr>
      </w:pPr>
    </w:p>
    <w:p w:rsidR="001054B6" w:rsidRPr="006338C4" w:rsidRDefault="001054B6" w:rsidP="000E5879">
      <w:pPr>
        <w:ind w:firstLine="180"/>
        <w:rPr>
          <w:sz w:val="18"/>
          <w:szCs w:val="18"/>
          <w:shd w:val="pct15" w:color="auto" w:fill="FFFFFF"/>
        </w:rPr>
      </w:pPr>
      <w:r w:rsidRPr="006338C4">
        <w:rPr>
          <w:rFonts w:hint="eastAsia"/>
          <w:sz w:val="18"/>
          <w:szCs w:val="18"/>
          <w:shd w:val="pct15" w:color="auto" w:fill="FFFFFF"/>
        </w:rPr>
        <w:t xml:space="preserve"># </w:t>
      </w:r>
      <w:r w:rsidRPr="006338C4">
        <w:rPr>
          <w:rFonts w:hint="eastAsia"/>
          <w:sz w:val="18"/>
          <w:szCs w:val="18"/>
          <w:shd w:val="pct15" w:color="auto" w:fill="FFFFFF"/>
        </w:rPr>
        <w:t>保存模型和特征重要性</w:t>
      </w:r>
    </w:p>
    <w:p w:rsidR="001054B6" w:rsidRPr="006338C4" w:rsidRDefault="001054B6" w:rsidP="000E5879">
      <w:pPr>
        <w:ind w:firstLine="180"/>
        <w:rPr>
          <w:sz w:val="18"/>
          <w:szCs w:val="18"/>
          <w:shd w:val="pct15" w:color="auto" w:fill="FFFFFF"/>
        </w:rPr>
      </w:pPr>
      <w:r w:rsidRPr="006338C4">
        <w:rPr>
          <w:sz w:val="18"/>
          <w:szCs w:val="18"/>
          <w:shd w:val="pct15" w:color="auto" w:fill="FFFFFF"/>
        </w:rPr>
        <w:t>def save_artifacts(leader, output_feature_importance, model_save_path):</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print(f"save_artifacts()")</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try:</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varimp = leader.varimp(use_pandas=True)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varimp.to_csv(output_feature_importance, index=False)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print(f"&gt;&gt; ✅ </w:t>
      </w:r>
      <w:r w:rsidRPr="006338C4">
        <w:rPr>
          <w:rFonts w:hint="eastAsia"/>
          <w:sz w:val="18"/>
          <w:szCs w:val="18"/>
          <w:shd w:val="pct15" w:color="auto" w:fill="FFFFFF"/>
        </w:rPr>
        <w:t>特征重要性保存：</w:t>
      </w:r>
      <w:r w:rsidRPr="006338C4">
        <w:rPr>
          <w:sz w:val="18"/>
          <w:szCs w:val="18"/>
          <w:shd w:val="pct15" w:color="auto" w:fill="FFFFFF"/>
        </w:rPr>
        <w:t>{output_feature_importance}")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path = h2o.save_model(model=leader, path=model_save_path, force=True)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print(f"&gt;&gt; ✅ </w:t>
      </w:r>
      <w:r w:rsidRPr="006338C4">
        <w:rPr>
          <w:rFonts w:hint="eastAsia"/>
          <w:sz w:val="18"/>
          <w:szCs w:val="18"/>
          <w:shd w:val="pct15" w:color="auto" w:fill="FFFFFF"/>
        </w:rPr>
        <w:t>模型保存路径：</w:t>
      </w:r>
      <w:r w:rsidRPr="006338C4">
        <w:rPr>
          <w:sz w:val="18"/>
          <w:szCs w:val="18"/>
          <w:shd w:val="pct15" w:color="auto" w:fill="FFFFFF"/>
        </w:rPr>
        <w:t>{path}")</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except Exception:</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print("❌ </w:t>
      </w:r>
      <w:r w:rsidRPr="006338C4">
        <w:rPr>
          <w:rFonts w:hint="eastAsia"/>
          <w:sz w:val="18"/>
          <w:szCs w:val="18"/>
          <w:shd w:val="pct15" w:color="auto" w:fill="FFFFFF"/>
        </w:rPr>
        <w:t>模型或特征重要性保存失败，请检查输出路径</w:t>
      </w:r>
      <w:r w:rsidRPr="006338C4">
        <w:rPr>
          <w:sz w:val="18"/>
          <w:szCs w:val="18"/>
          <w:shd w:val="pct15" w:color="auto" w:fill="FFFFFF"/>
        </w:rPr>
        <w:t>")</w:t>
      </w:r>
    </w:p>
    <w:p w:rsidR="001054B6" w:rsidRPr="006338C4" w:rsidRDefault="001054B6" w:rsidP="000E5879">
      <w:pPr>
        <w:ind w:firstLine="180"/>
        <w:rPr>
          <w:sz w:val="18"/>
          <w:szCs w:val="18"/>
          <w:shd w:val="pct15" w:color="auto" w:fill="FFFFFF"/>
        </w:rPr>
      </w:pPr>
    </w:p>
    <w:p w:rsidR="001054B6" w:rsidRPr="006338C4" w:rsidRDefault="001054B6" w:rsidP="000E5879">
      <w:pPr>
        <w:ind w:firstLine="180"/>
        <w:rPr>
          <w:sz w:val="18"/>
          <w:szCs w:val="18"/>
          <w:shd w:val="pct15" w:color="auto" w:fill="FFFFFF"/>
        </w:rPr>
      </w:pPr>
      <w:r w:rsidRPr="006338C4">
        <w:rPr>
          <w:rFonts w:hint="eastAsia"/>
          <w:sz w:val="18"/>
          <w:szCs w:val="18"/>
          <w:shd w:val="pct15" w:color="auto" w:fill="FFFFFF"/>
        </w:rPr>
        <w:t xml:space="preserve"># </w:t>
      </w:r>
      <w:r w:rsidRPr="006338C4">
        <w:rPr>
          <w:rFonts w:hint="eastAsia"/>
          <w:sz w:val="18"/>
          <w:szCs w:val="18"/>
          <w:shd w:val="pct15" w:color="auto" w:fill="FFFFFF"/>
        </w:rPr>
        <w:t>预测并保存结果</w:t>
      </w:r>
    </w:p>
    <w:p w:rsidR="001054B6" w:rsidRPr="006338C4" w:rsidRDefault="001054B6" w:rsidP="000E5879">
      <w:pPr>
        <w:ind w:firstLine="180"/>
        <w:rPr>
          <w:sz w:val="18"/>
          <w:szCs w:val="18"/>
          <w:shd w:val="pct15" w:color="auto" w:fill="FFFFFF"/>
        </w:rPr>
      </w:pPr>
      <w:r w:rsidRPr="006338C4">
        <w:rPr>
          <w:sz w:val="18"/>
          <w:szCs w:val="18"/>
          <w:shd w:val="pct15" w:color="auto" w:fill="FFFFFF"/>
        </w:rPr>
        <w:t>def predict_and_save(leader, test_df, feature_cols, id_columns, output_prediction_file):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print(f"predict_and_save()")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try:</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preds = leader.predict(h2o.H2OFrame(test_df[feature_cols])).as_data_frame()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for col in id_columns + ['bad_sectors']:</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if col not in test_df.columns:</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print(f"❌ </w:t>
      </w:r>
      <w:r w:rsidRPr="006338C4">
        <w:rPr>
          <w:rFonts w:hint="eastAsia"/>
          <w:sz w:val="18"/>
          <w:szCs w:val="18"/>
          <w:shd w:val="pct15" w:color="auto" w:fill="FFFFFF"/>
        </w:rPr>
        <w:t>测试集缺字段：</w:t>
      </w:r>
      <w:r w:rsidRPr="006338C4">
        <w:rPr>
          <w:sz w:val="18"/>
          <w:szCs w:val="18"/>
          <w:shd w:val="pct15" w:color="auto" w:fill="FFFFFF"/>
        </w:rPr>
        <w:t>{col}")</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sys.exit(1)</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meta_df = test_df[id_columns + ['bad_sectors']].reset_index(drop=True)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result_df = pd.concat([meta_df, preds], axis=1)</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result_df.to_csv(output_prediction_file, index=False)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print(f"&gt;&gt; ✅ </w:t>
      </w:r>
      <w:r w:rsidRPr="006338C4">
        <w:rPr>
          <w:rFonts w:hint="eastAsia"/>
          <w:sz w:val="18"/>
          <w:szCs w:val="18"/>
          <w:shd w:val="pct15" w:color="auto" w:fill="FFFFFF"/>
        </w:rPr>
        <w:t>预测结果保存：</w:t>
      </w:r>
      <w:r w:rsidRPr="006338C4">
        <w:rPr>
          <w:sz w:val="18"/>
          <w:szCs w:val="18"/>
          <w:shd w:val="pct15" w:color="auto" w:fill="FFFFFF"/>
        </w:rPr>
        <w:t>{output_prediction_file}")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except Exception:</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print("❌ </w:t>
      </w:r>
      <w:r w:rsidRPr="006338C4">
        <w:rPr>
          <w:rFonts w:hint="eastAsia"/>
          <w:sz w:val="18"/>
          <w:szCs w:val="18"/>
          <w:shd w:val="pct15" w:color="auto" w:fill="FFFFFF"/>
        </w:rPr>
        <w:t>模型预测或结果保存出错，请检查测试数据格式和字段</w:t>
      </w:r>
      <w:r w:rsidRPr="006338C4">
        <w:rPr>
          <w:sz w:val="18"/>
          <w:szCs w:val="18"/>
          <w:shd w:val="pct15" w:color="auto" w:fill="FFFFFF"/>
        </w:rPr>
        <w:t>")</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sys.exit(1)</w:t>
      </w:r>
    </w:p>
    <w:p w:rsidR="001054B6" w:rsidRPr="006338C4" w:rsidRDefault="001054B6" w:rsidP="000E5879">
      <w:pPr>
        <w:ind w:firstLine="180"/>
        <w:rPr>
          <w:sz w:val="18"/>
          <w:szCs w:val="18"/>
          <w:shd w:val="pct15" w:color="auto" w:fill="FFFFFF"/>
        </w:rPr>
      </w:pPr>
    </w:p>
    <w:p w:rsidR="001054B6" w:rsidRPr="006338C4" w:rsidRDefault="001054B6" w:rsidP="000E5879">
      <w:pPr>
        <w:ind w:firstLine="180"/>
        <w:rPr>
          <w:sz w:val="18"/>
          <w:szCs w:val="18"/>
          <w:shd w:val="pct15" w:color="auto" w:fill="FFFFFF"/>
        </w:rPr>
      </w:pPr>
      <w:r w:rsidRPr="006338C4">
        <w:rPr>
          <w:rFonts w:hint="eastAsia"/>
          <w:sz w:val="18"/>
          <w:szCs w:val="18"/>
          <w:shd w:val="pct15" w:color="auto" w:fill="FFFFFF"/>
        </w:rPr>
        <w:t xml:space="preserve"># </w:t>
      </w:r>
      <w:r w:rsidRPr="006338C4">
        <w:rPr>
          <w:rFonts w:hint="eastAsia"/>
          <w:sz w:val="18"/>
          <w:szCs w:val="18"/>
          <w:shd w:val="pct15" w:color="auto" w:fill="FFFFFF"/>
        </w:rPr>
        <w:t>训练</w:t>
      </w:r>
      <w:r w:rsidRPr="006338C4">
        <w:rPr>
          <w:rFonts w:hint="eastAsia"/>
          <w:sz w:val="18"/>
          <w:szCs w:val="18"/>
          <w:shd w:val="pct15" w:color="auto" w:fill="FFFFFF"/>
        </w:rPr>
        <w:t xml:space="preserve"> AutoML </w:t>
      </w:r>
      <w:r w:rsidRPr="006338C4">
        <w:rPr>
          <w:rFonts w:hint="eastAsia"/>
          <w:sz w:val="18"/>
          <w:szCs w:val="18"/>
          <w:shd w:val="pct15" w:color="auto" w:fill="FFFFFF"/>
        </w:rPr>
        <w:t>模型</w:t>
      </w:r>
      <w:r w:rsidRPr="006338C4">
        <w:rPr>
          <w:rFonts w:hint="eastAsia"/>
          <w:sz w:val="18"/>
          <w:szCs w:val="18"/>
          <w:shd w:val="pct15" w:color="auto" w:fill="FFFFFF"/>
        </w:rPr>
        <w:t xml:space="preserve"> </w:t>
      </w:r>
    </w:p>
    <w:p w:rsidR="001054B6" w:rsidRPr="006338C4" w:rsidRDefault="001054B6" w:rsidP="000E5879">
      <w:pPr>
        <w:ind w:firstLine="180"/>
        <w:rPr>
          <w:sz w:val="18"/>
          <w:szCs w:val="18"/>
          <w:shd w:val="pct15" w:color="auto" w:fill="FFFFFF"/>
        </w:rPr>
      </w:pPr>
      <w:r w:rsidRPr="006338C4">
        <w:rPr>
          <w:sz w:val="18"/>
          <w:szCs w:val="18"/>
          <w:shd w:val="pct15" w:color="auto" w:fill="FFFFFF"/>
        </w:rPr>
        <w:t>def train_kernel_automl_func(df_train, target_column, feature_cols, max_models, max_runtime_secs):</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print(f"train_kernel_automl_func()")</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try:</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train_h2o = h2o.H2OFrame(df_train)</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train_h2o[target_column] = train_h2o[target_column].asnumeric()</w:t>
      </w:r>
    </w:p>
    <w:p w:rsidR="001054B6" w:rsidRPr="006338C4" w:rsidRDefault="001054B6" w:rsidP="000E5879">
      <w:pPr>
        <w:ind w:firstLine="180"/>
        <w:rPr>
          <w:sz w:val="18"/>
          <w:szCs w:val="18"/>
          <w:shd w:val="pct15" w:color="auto" w:fill="FFFFFF"/>
        </w:rPr>
      </w:pPr>
      <w:r w:rsidRPr="006338C4">
        <w:rPr>
          <w:rFonts w:hint="eastAsia"/>
          <w:sz w:val="18"/>
          <w:szCs w:val="18"/>
          <w:shd w:val="pct15" w:color="auto" w:fill="FFFFFF"/>
        </w:rPr>
        <w:t xml:space="preserve">        print("&gt;&gt; AutoML </w:t>
      </w:r>
      <w:r w:rsidRPr="006338C4">
        <w:rPr>
          <w:rFonts w:hint="eastAsia"/>
          <w:sz w:val="18"/>
          <w:szCs w:val="18"/>
          <w:shd w:val="pct15" w:color="auto" w:fill="FFFFFF"/>
        </w:rPr>
        <w:t>正在训练中</w:t>
      </w:r>
      <w:r w:rsidRPr="006338C4">
        <w:rPr>
          <w:rFonts w:hint="eastAsia"/>
          <w:sz w:val="18"/>
          <w:szCs w:val="18"/>
          <w:shd w:val="pct15" w:color="auto" w:fill="FFFFFF"/>
        </w:rPr>
        <w:t>...")</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aml = H2OAutoML(</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max_models=max_models,</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max_runtime_secs=max_runtime_secs,</w:t>
      </w:r>
    </w:p>
    <w:p w:rsidR="001054B6" w:rsidRPr="006338C4" w:rsidRDefault="001054B6" w:rsidP="000E5879">
      <w:pPr>
        <w:ind w:firstLine="180"/>
        <w:rPr>
          <w:sz w:val="18"/>
          <w:szCs w:val="18"/>
          <w:shd w:val="pct15" w:color="auto" w:fill="FFFFFF"/>
        </w:rPr>
      </w:pPr>
      <w:r w:rsidRPr="006338C4">
        <w:rPr>
          <w:sz w:val="18"/>
          <w:szCs w:val="18"/>
          <w:shd w:val="pct15" w:color="auto" w:fill="FFFFFF"/>
        </w:rPr>
        <w:lastRenderedPageBreak/>
        <w:t xml:space="preserve">            seed=1234,</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stopping_metric="RMSE",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exclude_algos=["StackedEnsemble"]</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aml.train(x=feature_cols, y=target_column, training_frame=train_h2o)</w:t>
      </w:r>
    </w:p>
    <w:p w:rsidR="001054B6" w:rsidRPr="006338C4" w:rsidRDefault="001054B6" w:rsidP="000E5879">
      <w:pPr>
        <w:ind w:firstLine="180"/>
        <w:rPr>
          <w:sz w:val="18"/>
          <w:szCs w:val="18"/>
          <w:shd w:val="pct15" w:color="auto" w:fill="FFFFFF"/>
        </w:rPr>
      </w:pPr>
      <w:r w:rsidRPr="006338C4">
        <w:rPr>
          <w:rFonts w:hint="eastAsia"/>
          <w:sz w:val="18"/>
          <w:szCs w:val="18"/>
          <w:shd w:val="pct15" w:color="auto" w:fill="FFFFFF"/>
        </w:rPr>
        <w:t xml:space="preserve">        print("&gt;&gt; AutoML </w:t>
      </w:r>
      <w:r w:rsidRPr="006338C4">
        <w:rPr>
          <w:rFonts w:hint="eastAsia"/>
          <w:sz w:val="18"/>
          <w:szCs w:val="18"/>
          <w:shd w:val="pct15" w:color="auto" w:fill="FFFFFF"/>
        </w:rPr>
        <w:t>训练完成</w:t>
      </w:r>
      <w:r w:rsidRPr="006338C4">
        <w:rPr>
          <w:rFonts w:hint="eastAsia"/>
          <w:sz w:val="18"/>
          <w:szCs w:val="18"/>
          <w:shd w:val="pct15" w:color="auto" w:fill="FFFFFF"/>
        </w:rPr>
        <w:t>")</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return aml</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except Exception:</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print("❌ </w:t>
      </w:r>
      <w:r w:rsidRPr="006338C4">
        <w:rPr>
          <w:rFonts w:hint="eastAsia"/>
          <w:sz w:val="18"/>
          <w:szCs w:val="18"/>
          <w:shd w:val="pct15" w:color="auto" w:fill="FFFFFF"/>
        </w:rPr>
        <w:t>模型训练出错，请检查训练数据格式和参数设置</w:t>
      </w:r>
      <w:r w:rsidRPr="006338C4">
        <w:rPr>
          <w:sz w:val="18"/>
          <w:szCs w:val="18"/>
          <w:shd w:val="pct15" w:color="auto" w:fill="FFFFFF"/>
        </w:rPr>
        <w:t>")</w:t>
      </w:r>
    </w:p>
    <w:p w:rsidR="001054B6" w:rsidRPr="006338C4" w:rsidRDefault="001054B6" w:rsidP="000E5879">
      <w:pPr>
        <w:ind w:firstLine="180"/>
        <w:rPr>
          <w:sz w:val="18"/>
          <w:szCs w:val="18"/>
          <w:shd w:val="pct15" w:color="auto" w:fill="FFFFFF"/>
        </w:rPr>
      </w:pPr>
      <w:r w:rsidRPr="006338C4">
        <w:rPr>
          <w:sz w:val="18"/>
          <w:szCs w:val="18"/>
          <w:shd w:val="pct15" w:color="auto" w:fill="FFFFFF"/>
        </w:rPr>
        <w:t xml:space="preserve">        sys.exit(1)</w:t>
      </w:r>
    </w:p>
    <w:p w:rsidR="001054B6" w:rsidRPr="006338C4" w:rsidRDefault="001054B6" w:rsidP="006338C4">
      <w:pPr>
        <w:ind w:firstLine="180"/>
        <w:rPr>
          <w:sz w:val="18"/>
          <w:szCs w:val="18"/>
          <w:shd w:val="pct15" w:color="auto" w:fill="FFFFFF"/>
        </w:rPr>
      </w:pP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w:t>
      </w:r>
      <w:r w:rsidRPr="006338C4">
        <w:rPr>
          <w:rFonts w:hint="eastAsia"/>
          <w:sz w:val="18"/>
          <w:szCs w:val="18"/>
          <w:shd w:val="pct15" w:color="auto" w:fill="FFFFFF"/>
        </w:rPr>
        <w:t>训练模块：加载训练数据，提取特征列，使用</w:t>
      </w:r>
      <w:r w:rsidRPr="006338C4">
        <w:rPr>
          <w:rFonts w:hint="eastAsia"/>
          <w:sz w:val="18"/>
          <w:szCs w:val="18"/>
          <w:shd w:val="pct15" w:color="auto" w:fill="FFFFFF"/>
        </w:rPr>
        <w:t xml:space="preserve"> H2O AutoML </w:t>
      </w:r>
      <w:r w:rsidRPr="006338C4">
        <w:rPr>
          <w:rFonts w:hint="eastAsia"/>
          <w:sz w:val="18"/>
          <w:szCs w:val="18"/>
          <w:shd w:val="pct15" w:color="auto" w:fill="FFFFFF"/>
        </w:rPr>
        <w:t>训练模型，输出评估结果，返回最佳模型与特征列</w:t>
      </w:r>
    </w:p>
    <w:p w:rsidR="001054B6" w:rsidRPr="006338C4" w:rsidRDefault="001054B6" w:rsidP="006338C4">
      <w:pPr>
        <w:ind w:firstLine="180"/>
        <w:rPr>
          <w:sz w:val="18"/>
          <w:szCs w:val="18"/>
          <w:shd w:val="pct15" w:color="auto" w:fill="FFFFFF"/>
        </w:rPr>
      </w:pPr>
      <w:r w:rsidRPr="006338C4">
        <w:rPr>
          <w:sz w:val="18"/>
          <w:szCs w:val="18"/>
          <w:shd w:val="pct15" w:color="auto" w:fill="FFFFFF"/>
        </w:rPr>
        <w:t>def train_model_func(train_file, target_column, id_columns, max_models, max_runtime_secs):</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print(f"train_model_func()")</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try:</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打印训练数据路径</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print(f"&gt;&gt; </w:t>
      </w:r>
      <w:r w:rsidRPr="006338C4">
        <w:rPr>
          <w:rFonts w:hint="eastAsia"/>
          <w:sz w:val="18"/>
          <w:szCs w:val="18"/>
          <w:shd w:val="pct15" w:color="auto" w:fill="FFFFFF"/>
        </w:rPr>
        <w:t>加载训练数据：</w:t>
      </w:r>
      <w:r w:rsidRPr="006338C4">
        <w:rPr>
          <w:rFonts w:hint="eastAsia"/>
          <w:sz w:val="18"/>
          <w:szCs w:val="18"/>
          <w:shd w:val="pct15" w:color="auto" w:fill="FFFFFF"/>
        </w:rPr>
        <w:t>{train_file}")</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读取训练数据文件</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df = pd.read_csv(train_file)</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检查目标列是否存在</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if target_column not in df.columns:</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print(f"❌ </w:t>
      </w:r>
      <w:r w:rsidRPr="006338C4">
        <w:rPr>
          <w:rFonts w:hint="eastAsia"/>
          <w:sz w:val="18"/>
          <w:szCs w:val="18"/>
          <w:shd w:val="pct15" w:color="auto" w:fill="FFFFFF"/>
        </w:rPr>
        <w:t>缺少目标列：</w:t>
      </w:r>
      <w:r w:rsidRPr="006338C4">
        <w:rPr>
          <w:sz w:val="18"/>
          <w:szCs w:val="18"/>
          <w:shd w:val="pct15" w:color="auto" w:fill="FFFFFF"/>
        </w:rPr>
        <w:t>{target_column}")</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sys.exit(1)</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自动识别数值特征列</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feature_cols = df.select_dtypes(include='number').columns.tolist()</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排除</w:t>
      </w:r>
      <w:r w:rsidRPr="006338C4">
        <w:rPr>
          <w:rFonts w:hint="eastAsia"/>
          <w:sz w:val="18"/>
          <w:szCs w:val="18"/>
          <w:shd w:val="pct15" w:color="auto" w:fill="FFFFFF"/>
        </w:rPr>
        <w:t xml:space="preserve"> ID </w:t>
      </w:r>
      <w:r w:rsidRPr="006338C4">
        <w:rPr>
          <w:rFonts w:hint="eastAsia"/>
          <w:sz w:val="18"/>
          <w:szCs w:val="18"/>
          <w:shd w:val="pct15" w:color="auto" w:fill="FFFFFF"/>
        </w:rPr>
        <w:t>列与目标列</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for col in id_columns + [target_column]:</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if col in feature_cols:</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feature_cols.remove(col)</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使用</w:t>
      </w:r>
      <w:r w:rsidRPr="006338C4">
        <w:rPr>
          <w:rFonts w:hint="eastAsia"/>
          <w:sz w:val="18"/>
          <w:szCs w:val="18"/>
          <w:shd w:val="pct15" w:color="auto" w:fill="FFFFFF"/>
        </w:rPr>
        <w:t xml:space="preserve"> AutoML </w:t>
      </w:r>
      <w:r w:rsidRPr="006338C4">
        <w:rPr>
          <w:rFonts w:hint="eastAsia"/>
          <w:sz w:val="18"/>
          <w:szCs w:val="18"/>
          <w:shd w:val="pct15" w:color="auto" w:fill="FFFFFF"/>
        </w:rPr>
        <w:t>训练模型</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aml = train_kernel_automl_func(df, target_column, feature_cols, max_models, max_runtime_secs)</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输出模型排行榜与性能指标</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evaluate_model(aml)</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获取最佳模型</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leader = aml.leader</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返回最佳模型与特征列</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return leader, feature_cols</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except Exception as e:</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训练过程异常处理</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print("❌ </w:t>
      </w:r>
      <w:r w:rsidRPr="006338C4">
        <w:rPr>
          <w:rFonts w:hint="eastAsia"/>
          <w:sz w:val="18"/>
          <w:szCs w:val="18"/>
          <w:shd w:val="pct15" w:color="auto" w:fill="FFFFFF"/>
        </w:rPr>
        <w:t>模型训练失败，请检查训练数据格式或特征列设置</w:t>
      </w:r>
      <w:r w:rsidRPr="006338C4">
        <w:rPr>
          <w:sz w:val="18"/>
          <w:szCs w:val="18"/>
          <w:shd w:val="pct15" w:color="auto" w:fill="FFFFFF"/>
        </w:rPr>
        <w:t>")</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print(f"[</w:t>
      </w:r>
      <w:r w:rsidRPr="006338C4">
        <w:rPr>
          <w:rFonts w:hint="eastAsia"/>
          <w:sz w:val="18"/>
          <w:szCs w:val="18"/>
          <w:shd w:val="pct15" w:color="auto" w:fill="FFFFFF"/>
        </w:rPr>
        <w:t>调试信息</w:t>
      </w:r>
      <w:r w:rsidRPr="006338C4">
        <w:rPr>
          <w:rFonts w:hint="eastAsia"/>
          <w:sz w:val="18"/>
          <w:szCs w:val="18"/>
          <w:shd w:val="pct15" w:color="auto" w:fill="FFFFFF"/>
        </w:rPr>
        <w:t>] {e}")</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sys.exit(1)</w:t>
      </w:r>
    </w:p>
    <w:p w:rsidR="001054B6" w:rsidRPr="006338C4" w:rsidRDefault="001054B6" w:rsidP="006338C4">
      <w:pPr>
        <w:ind w:firstLine="180"/>
        <w:rPr>
          <w:sz w:val="18"/>
          <w:szCs w:val="18"/>
          <w:shd w:val="pct15" w:color="auto" w:fill="FFFFFF"/>
        </w:rPr>
      </w:pP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w:t>
      </w:r>
      <w:r w:rsidRPr="006338C4">
        <w:rPr>
          <w:rFonts w:hint="eastAsia"/>
          <w:sz w:val="18"/>
          <w:szCs w:val="18"/>
          <w:shd w:val="pct15" w:color="auto" w:fill="FFFFFF"/>
        </w:rPr>
        <w:t>测试模块：加载测试数据并校验特征列完整性，返回测试数据和实际可用特征列</w:t>
      </w:r>
    </w:p>
    <w:p w:rsidR="001054B6" w:rsidRPr="006338C4" w:rsidRDefault="001054B6" w:rsidP="006338C4">
      <w:pPr>
        <w:ind w:firstLine="180"/>
        <w:rPr>
          <w:sz w:val="18"/>
          <w:szCs w:val="18"/>
          <w:shd w:val="pct15" w:color="auto" w:fill="FFFFFF"/>
        </w:rPr>
      </w:pPr>
      <w:r w:rsidRPr="006338C4">
        <w:rPr>
          <w:sz w:val="18"/>
          <w:szCs w:val="18"/>
          <w:shd w:val="pct15" w:color="auto" w:fill="FFFFFF"/>
        </w:rPr>
        <w:t>def test_model_func(test_file, feature_cols):</w:t>
      </w:r>
    </w:p>
    <w:p w:rsidR="001054B6" w:rsidRPr="006338C4" w:rsidRDefault="001054B6" w:rsidP="006338C4">
      <w:pPr>
        <w:ind w:firstLine="180"/>
        <w:rPr>
          <w:sz w:val="18"/>
          <w:szCs w:val="18"/>
          <w:shd w:val="pct15" w:color="auto" w:fill="FFFFFF"/>
        </w:rPr>
      </w:pPr>
      <w:r w:rsidRPr="006338C4">
        <w:rPr>
          <w:sz w:val="18"/>
          <w:szCs w:val="18"/>
          <w:shd w:val="pct15" w:color="auto" w:fill="FFFFFF"/>
        </w:rPr>
        <w:lastRenderedPageBreak/>
        <w:t xml:space="preserve">    print(f"test_model_func()")</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try:</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打印测试数据路径</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print(f"&gt;&gt; </w:t>
      </w:r>
      <w:r w:rsidRPr="006338C4">
        <w:rPr>
          <w:rFonts w:hint="eastAsia"/>
          <w:sz w:val="18"/>
          <w:szCs w:val="18"/>
          <w:shd w:val="pct15" w:color="auto" w:fill="FFFFFF"/>
        </w:rPr>
        <w:t>加载测试数据：</w:t>
      </w:r>
      <w:r w:rsidRPr="006338C4">
        <w:rPr>
          <w:rFonts w:hint="eastAsia"/>
          <w:sz w:val="18"/>
          <w:szCs w:val="18"/>
          <w:shd w:val="pct15" w:color="auto" w:fill="FFFFFF"/>
        </w:rPr>
        <w:t>{test_file}")</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读取测试数据文件</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df_test = pd.read_csv(test_file)</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筛选在测试集中实际存在的特征列</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used_test_cols = [col for col in feature_cols if col in df_test.columns]</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判断缺失的特征列</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missing = set(feature_cols) - set(used_test_cols)</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若有缺失则输出并终止</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if missing:</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print(f"❌ </w:t>
      </w:r>
      <w:r w:rsidRPr="006338C4">
        <w:rPr>
          <w:rFonts w:hint="eastAsia"/>
          <w:sz w:val="18"/>
          <w:szCs w:val="18"/>
          <w:shd w:val="pct15" w:color="auto" w:fill="FFFFFF"/>
        </w:rPr>
        <w:t>测试集缺少特征列：</w:t>
      </w:r>
      <w:r w:rsidRPr="006338C4">
        <w:rPr>
          <w:sz w:val="18"/>
          <w:szCs w:val="18"/>
          <w:shd w:val="pct15" w:color="auto" w:fill="FFFFFF"/>
        </w:rPr>
        <w:t>{missing}")</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sys.exit(1)</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返回测试数据和实际可用特征列</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return df_test, used_test_cols</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except Exception as e:</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测试数据读取失败或格式问题</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print("❌ </w:t>
      </w:r>
      <w:r w:rsidRPr="006338C4">
        <w:rPr>
          <w:rFonts w:hint="eastAsia"/>
          <w:sz w:val="18"/>
          <w:szCs w:val="18"/>
          <w:shd w:val="pct15" w:color="auto" w:fill="FFFFFF"/>
        </w:rPr>
        <w:t>测试数据处理失败，请检查文件内容或格式</w:t>
      </w:r>
      <w:r w:rsidRPr="006338C4">
        <w:rPr>
          <w:sz w:val="18"/>
          <w:szCs w:val="18"/>
          <w:shd w:val="pct15" w:color="auto" w:fill="FFFFFF"/>
        </w:rPr>
        <w:t>")</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print(f"[</w:t>
      </w:r>
      <w:r w:rsidRPr="006338C4">
        <w:rPr>
          <w:rFonts w:hint="eastAsia"/>
          <w:sz w:val="18"/>
          <w:szCs w:val="18"/>
          <w:shd w:val="pct15" w:color="auto" w:fill="FFFFFF"/>
        </w:rPr>
        <w:t>调试信息</w:t>
      </w:r>
      <w:r w:rsidRPr="006338C4">
        <w:rPr>
          <w:rFonts w:hint="eastAsia"/>
          <w:sz w:val="18"/>
          <w:szCs w:val="18"/>
          <w:shd w:val="pct15" w:color="auto" w:fill="FFFFFF"/>
        </w:rPr>
        <w:t>] {e}")</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sys.exit(1)</w:t>
      </w:r>
    </w:p>
    <w:p w:rsidR="001054B6" w:rsidRPr="006338C4" w:rsidRDefault="001054B6" w:rsidP="006338C4">
      <w:pPr>
        <w:ind w:firstLine="180"/>
        <w:rPr>
          <w:sz w:val="18"/>
          <w:szCs w:val="18"/>
          <w:shd w:val="pct15" w:color="auto" w:fill="FFFFFF"/>
        </w:rPr>
      </w:pP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w:t>
      </w:r>
      <w:r w:rsidRPr="006338C4">
        <w:rPr>
          <w:rFonts w:hint="eastAsia"/>
          <w:sz w:val="18"/>
          <w:szCs w:val="18"/>
          <w:shd w:val="pct15" w:color="auto" w:fill="FFFFFF"/>
        </w:rPr>
        <w:t>主函数：执行硬盘寿命预测流程，调用训练模块、测试模块、预测与保存模块</w:t>
      </w:r>
    </w:p>
    <w:p w:rsidR="001054B6" w:rsidRPr="006338C4" w:rsidRDefault="001054B6" w:rsidP="006338C4">
      <w:pPr>
        <w:ind w:firstLine="180"/>
        <w:rPr>
          <w:sz w:val="18"/>
          <w:szCs w:val="18"/>
          <w:shd w:val="pct15" w:color="auto" w:fill="FFFFFF"/>
        </w:rPr>
      </w:pPr>
      <w:r w:rsidRPr="006338C4">
        <w:rPr>
          <w:sz w:val="18"/>
          <w:szCs w:val="18"/>
          <w:shd w:val="pct15" w:color="auto" w:fill="FFFFFF"/>
        </w:rPr>
        <w:t>def main_func():</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print("main_func()")</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print("================= </w:t>
      </w:r>
      <w:r w:rsidRPr="006338C4">
        <w:rPr>
          <w:rFonts w:hint="eastAsia"/>
          <w:sz w:val="18"/>
          <w:szCs w:val="18"/>
          <w:shd w:val="pct15" w:color="auto" w:fill="FFFFFF"/>
        </w:rPr>
        <w:t>启动硬盘寿命预测程序</w:t>
      </w:r>
      <w:r w:rsidRPr="006338C4">
        <w:rPr>
          <w:rFonts w:hint="eastAsia"/>
          <w:sz w:val="18"/>
          <w:szCs w:val="18"/>
          <w:shd w:val="pct15" w:color="auto" w:fill="FFFFFF"/>
        </w:rPr>
        <w:t xml:space="preserve"> =================")</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try:</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初始化</w:t>
      </w:r>
      <w:r w:rsidRPr="006338C4">
        <w:rPr>
          <w:rFonts w:hint="eastAsia"/>
          <w:sz w:val="18"/>
          <w:szCs w:val="18"/>
          <w:shd w:val="pct15" w:color="auto" w:fill="FFFFFF"/>
        </w:rPr>
        <w:t xml:space="preserve"> H2O Java </w:t>
      </w:r>
      <w:r w:rsidRPr="006338C4">
        <w:rPr>
          <w:rFonts w:hint="eastAsia"/>
          <w:sz w:val="18"/>
          <w:szCs w:val="18"/>
          <w:shd w:val="pct15" w:color="auto" w:fill="FFFFFF"/>
        </w:rPr>
        <w:t>服务</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print(f"&gt;&gt; </w:t>
      </w:r>
      <w:r w:rsidRPr="006338C4">
        <w:rPr>
          <w:rFonts w:hint="eastAsia"/>
          <w:sz w:val="18"/>
          <w:szCs w:val="18"/>
          <w:shd w:val="pct15" w:color="auto" w:fill="FFFFFF"/>
        </w:rPr>
        <w:t>初始化</w:t>
      </w:r>
      <w:r w:rsidRPr="006338C4">
        <w:rPr>
          <w:rFonts w:hint="eastAsia"/>
          <w:sz w:val="18"/>
          <w:szCs w:val="18"/>
          <w:shd w:val="pct15" w:color="auto" w:fill="FFFFFF"/>
        </w:rPr>
        <w:t xml:space="preserve"> h2o")</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h2o.init()</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加载配置参数（路径、目标列、超参数等）</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(train_file, test_file, output_feature_importance, output_prediction_file,</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model_save_path, target_column, id_columns, max_models, max_runtime_secs) = load_train_config_func()</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执行训练模型。</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leader, feature_cols = train_model_func(train_file, target_column, id_columns, max_models, max_runtime_secs)</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if leader is None:</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return</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执行测试模型。</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df_test, used_test_cols = test_model_func(test_file, feature_cols)</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if df_test is None:</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return</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调用预测与结果保存函数</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predict_and_save(leader, df_test, used_test_cols, id_columns, output_prediction_file)</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保存模型文件和特征重要性结果</w:t>
      </w:r>
    </w:p>
    <w:p w:rsidR="001054B6" w:rsidRPr="006338C4" w:rsidRDefault="001054B6" w:rsidP="006338C4">
      <w:pPr>
        <w:ind w:firstLine="180"/>
        <w:rPr>
          <w:sz w:val="18"/>
          <w:szCs w:val="18"/>
          <w:shd w:val="pct15" w:color="auto" w:fill="FFFFFF"/>
        </w:rPr>
      </w:pPr>
      <w:r w:rsidRPr="006338C4">
        <w:rPr>
          <w:sz w:val="18"/>
          <w:szCs w:val="18"/>
          <w:shd w:val="pct15" w:color="auto" w:fill="FFFFFF"/>
        </w:rPr>
        <w:lastRenderedPageBreak/>
        <w:t xml:space="preserve">        save_artifacts(leader, output_feature_importance, model_save_path)</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正常关闭</w:t>
      </w:r>
      <w:r w:rsidRPr="006338C4">
        <w:rPr>
          <w:rFonts w:hint="eastAsia"/>
          <w:sz w:val="18"/>
          <w:szCs w:val="18"/>
          <w:shd w:val="pct15" w:color="auto" w:fill="FFFFFF"/>
        </w:rPr>
        <w:t xml:space="preserve"> H2O </w:t>
      </w:r>
      <w:r w:rsidRPr="006338C4">
        <w:rPr>
          <w:rFonts w:hint="eastAsia"/>
          <w:sz w:val="18"/>
          <w:szCs w:val="18"/>
          <w:shd w:val="pct15" w:color="auto" w:fill="FFFFFF"/>
        </w:rPr>
        <w:t>集群</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h2o.cluster().shutdown()</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except Exception as e:</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程序发生异常时统一报错处理</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print("❌ </w:t>
      </w:r>
      <w:r w:rsidRPr="006338C4">
        <w:rPr>
          <w:rFonts w:hint="eastAsia"/>
          <w:sz w:val="18"/>
          <w:szCs w:val="18"/>
          <w:shd w:val="pct15" w:color="auto" w:fill="FFFFFF"/>
        </w:rPr>
        <w:t>程序执行失败，请检查配置、文件路径和数据格式</w:t>
      </w:r>
      <w:r w:rsidRPr="006338C4">
        <w:rPr>
          <w:sz w:val="18"/>
          <w:szCs w:val="18"/>
          <w:shd w:val="pct15" w:color="auto" w:fill="FFFFFF"/>
        </w:rPr>
        <w:t>")</w:t>
      </w: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print(f"[</w:t>
      </w:r>
      <w:r w:rsidRPr="006338C4">
        <w:rPr>
          <w:rFonts w:hint="eastAsia"/>
          <w:sz w:val="18"/>
          <w:szCs w:val="18"/>
          <w:shd w:val="pct15" w:color="auto" w:fill="FFFFFF"/>
        </w:rPr>
        <w:t>调试信息</w:t>
      </w:r>
      <w:r w:rsidRPr="006338C4">
        <w:rPr>
          <w:rFonts w:hint="eastAsia"/>
          <w:sz w:val="18"/>
          <w:szCs w:val="18"/>
          <w:shd w:val="pct15" w:color="auto" w:fill="FFFFFF"/>
        </w:rPr>
        <w:t>] {e}")</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sys.exit(1)</w:t>
      </w:r>
    </w:p>
    <w:p w:rsidR="001054B6" w:rsidRPr="006338C4" w:rsidRDefault="001054B6" w:rsidP="006338C4">
      <w:pPr>
        <w:ind w:firstLine="180"/>
        <w:rPr>
          <w:sz w:val="18"/>
          <w:szCs w:val="18"/>
          <w:shd w:val="pct15" w:color="auto" w:fill="FFFFFF"/>
        </w:rPr>
      </w:pPr>
    </w:p>
    <w:p w:rsidR="001054B6" w:rsidRPr="006338C4" w:rsidRDefault="001054B6" w:rsidP="006338C4">
      <w:pPr>
        <w:ind w:firstLine="180"/>
        <w:rPr>
          <w:sz w:val="18"/>
          <w:szCs w:val="18"/>
          <w:shd w:val="pct15" w:color="auto" w:fill="FFFFFF"/>
        </w:rPr>
      </w:pPr>
      <w:r w:rsidRPr="006338C4">
        <w:rPr>
          <w:rFonts w:hint="eastAsia"/>
          <w:sz w:val="18"/>
          <w:szCs w:val="18"/>
          <w:shd w:val="pct15" w:color="auto" w:fill="FFFFFF"/>
        </w:rPr>
        <w:t xml:space="preserve"># ========== </w:t>
      </w:r>
      <w:r w:rsidRPr="006338C4">
        <w:rPr>
          <w:rFonts w:hint="eastAsia"/>
          <w:sz w:val="18"/>
          <w:szCs w:val="18"/>
          <w:shd w:val="pct15" w:color="auto" w:fill="FFFFFF"/>
        </w:rPr>
        <w:t>程序入口</w:t>
      </w:r>
      <w:r w:rsidRPr="006338C4">
        <w:rPr>
          <w:rFonts w:hint="eastAsia"/>
          <w:sz w:val="18"/>
          <w:szCs w:val="18"/>
          <w:shd w:val="pct15" w:color="auto" w:fill="FFFFFF"/>
        </w:rPr>
        <w:t xml:space="preserve"> ==========</w:t>
      </w:r>
    </w:p>
    <w:p w:rsidR="001054B6" w:rsidRPr="006338C4" w:rsidRDefault="001054B6" w:rsidP="006338C4">
      <w:pPr>
        <w:ind w:firstLine="180"/>
        <w:rPr>
          <w:sz w:val="18"/>
          <w:szCs w:val="18"/>
          <w:shd w:val="pct15" w:color="auto" w:fill="FFFFFF"/>
        </w:rPr>
      </w:pPr>
      <w:r w:rsidRPr="006338C4">
        <w:rPr>
          <w:sz w:val="18"/>
          <w:szCs w:val="18"/>
          <w:shd w:val="pct15" w:color="auto" w:fill="FFFFFF"/>
        </w:rPr>
        <w:t>if __name__ == '__main__':</w:t>
      </w:r>
    </w:p>
    <w:p w:rsidR="001054B6" w:rsidRPr="006338C4" w:rsidRDefault="001054B6" w:rsidP="006338C4">
      <w:pPr>
        <w:ind w:firstLine="180"/>
        <w:rPr>
          <w:sz w:val="18"/>
          <w:szCs w:val="18"/>
          <w:shd w:val="pct15" w:color="auto" w:fill="FFFFFF"/>
        </w:rPr>
      </w:pPr>
      <w:r w:rsidRPr="006338C4">
        <w:rPr>
          <w:sz w:val="18"/>
          <w:szCs w:val="18"/>
          <w:shd w:val="pct15" w:color="auto" w:fill="FFFFFF"/>
        </w:rPr>
        <w:t xml:space="preserve">    main_func()</w:t>
      </w:r>
    </w:p>
    <w:p w:rsidR="006338C4" w:rsidRDefault="006338C4" w:rsidP="006338C4">
      <w:pPr>
        <w:pStyle w:val="5"/>
      </w:pPr>
      <w:r>
        <w:t>ChatGPT</w:t>
      </w:r>
      <w:r>
        <w:t>评价</w:t>
      </w:r>
    </w:p>
    <w:p w:rsidR="006338C4" w:rsidRPr="006338C4" w:rsidRDefault="006338C4" w:rsidP="006338C4">
      <w:pPr>
        <w:ind w:firstLine="210"/>
      </w:pPr>
      <w:bookmarkStart w:id="32" w:name="OLE_LINK167"/>
      <w:r>
        <w:rPr>
          <w:rFonts w:hint="eastAsia"/>
        </w:rPr>
        <w:t>从以下几个角度评价你的训练程序</w:t>
      </w:r>
    </w:p>
    <w:p w:rsidR="006338C4" w:rsidRDefault="006338C4" w:rsidP="00A84BDE">
      <w:pPr>
        <w:pStyle w:val="af4"/>
        <w:numPr>
          <w:ilvl w:val="0"/>
          <w:numId w:val="41"/>
        </w:numPr>
        <w:ind w:firstLineChars="0"/>
      </w:pPr>
      <w:r>
        <w:rPr>
          <w:rFonts w:hint="eastAsia"/>
        </w:rPr>
        <w:t xml:space="preserve">H2O AutoML </w:t>
      </w:r>
      <w:r>
        <w:rPr>
          <w:rFonts w:hint="eastAsia"/>
        </w:rPr>
        <w:t>时间序列支持适配性</w:t>
      </w:r>
    </w:p>
    <w:p w:rsidR="006338C4" w:rsidRDefault="006338C4" w:rsidP="006338C4">
      <w:pPr>
        <w:pStyle w:val="af4"/>
        <w:ind w:left="630" w:firstLineChars="0" w:firstLine="0"/>
      </w:pPr>
      <w:r>
        <w:t xml:space="preserve">✅ </w:t>
      </w:r>
      <w:r>
        <w:rPr>
          <w:rFonts w:hint="eastAsia"/>
        </w:rPr>
        <w:t>模型兼容</w:t>
      </w:r>
    </w:p>
    <w:p w:rsidR="006338C4" w:rsidRDefault="006338C4" w:rsidP="006338C4">
      <w:pPr>
        <w:pStyle w:val="af4"/>
        <w:ind w:left="630" w:firstLineChars="0" w:firstLine="0"/>
      </w:pPr>
      <w:r>
        <w:rPr>
          <w:rFonts w:hint="eastAsia"/>
        </w:rPr>
        <w:t>虽然</w:t>
      </w:r>
      <w:r>
        <w:rPr>
          <w:rFonts w:hint="eastAsia"/>
        </w:rPr>
        <w:t xml:space="preserve"> H2O AutoML </w:t>
      </w:r>
      <w:r>
        <w:rPr>
          <w:rFonts w:hint="eastAsia"/>
        </w:rPr>
        <w:t>本身不原生支持“时间序列自动滞后生成”，但你通过</w:t>
      </w:r>
      <w:r>
        <w:rPr>
          <w:rFonts w:hint="eastAsia"/>
        </w:rPr>
        <w:t xml:space="preserve"> </w:t>
      </w:r>
      <w:r>
        <w:rPr>
          <w:rFonts w:hint="eastAsia"/>
        </w:rPr>
        <w:t>提前构建好带有滞后特征（如</w:t>
      </w:r>
      <w:r>
        <w:rPr>
          <w:rFonts w:hint="eastAsia"/>
        </w:rPr>
        <w:t xml:space="preserve"> bad_sectors_lag15</w:t>
      </w:r>
      <w:r>
        <w:rPr>
          <w:rFonts w:hint="eastAsia"/>
        </w:rPr>
        <w:t>）的训练集，巧妙地规避了</w:t>
      </w:r>
      <w:r>
        <w:rPr>
          <w:rFonts w:hint="eastAsia"/>
        </w:rPr>
        <w:t xml:space="preserve"> AutoML </w:t>
      </w:r>
      <w:r>
        <w:rPr>
          <w:rFonts w:hint="eastAsia"/>
        </w:rPr>
        <w:t>对时序上下文的局限；</w:t>
      </w:r>
    </w:p>
    <w:p w:rsidR="006338C4" w:rsidRDefault="006338C4" w:rsidP="006338C4">
      <w:pPr>
        <w:pStyle w:val="af4"/>
        <w:ind w:left="630" w:firstLineChars="0" w:firstLine="0"/>
      </w:pPr>
      <w:r>
        <w:rPr>
          <w:rFonts w:hint="eastAsia"/>
        </w:rPr>
        <w:t>模型可自然支持时间趋势变量、周期性字段（如</w:t>
      </w:r>
      <w:r>
        <w:rPr>
          <w:rFonts w:hint="eastAsia"/>
        </w:rPr>
        <w:t xml:space="preserve"> POH</w:t>
      </w:r>
      <w:r>
        <w:rPr>
          <w:rFonts w:hint="eastAsia"/>
        </w:rPr>
        <w:t>、日期分解）；</w:t>
      </w:r>
    </w:p>
    <w:p w:rsidR="006338C4" w:rsidRDefault="006338C4" w:rsidP="006338C4">
      <w:pPr>
        <w:pStyle w:val="af4"/>
        <w:ind w:left="630" w:firstLineChars="0" w:firstLine="0"/>
      </w:pPr>
      <w:r>
        <w:t xml:space="preserve">✅ </w:t>
      </w:r>
      <w:r>
        <w:rPr>
          <w:rFonts w:hint="eastAsia"/>
        </w:rPr>
        <w:t>适应性评估：</w:t>
      </w:r>
    </w:p>
    <w:p w:rsidR="006338C4" w:rsidRDefault="006338C4" w:rsidP="006338C4">
      <w:pPr>
        <w:pStyle w:val="af4"/>
        <w:ind w:left="630" w:firstLineChars="0" w:firstLine="0"/>
      </w:pPr>
      <w:r>
        <w:rPr>
          <w:rFonts w:hint="eastAsia"/>
        </w:rPr>
        <w:t>指标</w:t>
      </w:r>
      <w:r>
        <w:rPr>
          <w:rFonts w:hint="eastAsia"/>
        </w:rPr>
        <w:tab/>
      </w:r>
      <w:r>
        <w:rPr>
          <w:rFonts w:hint="eastAsia"/>
        </w:rPr>
        <w:t>状态</w:t>
      </w:r>
      <w:r>
        <w:rPr>
          <w:rFonts w:hint="eastAsia"/>
        </w:rPr>
        <w:tab/>
      </w:r>
      <w:r>
        <w:rPr>
          <w:rFonts w:hint="eastAsia"/>
        </w:rPr>
        <w:t>说明</w:t>
      </w:r>
    </w:p>
    <w:p w:rsidR="006338C4" w:rsidRDefault="006338C4" w:rsidP="006338C4">
      <w:pPr>
        <w:pStyle w:val="af4"/>
        <w:ind w:left="630" w:firstLineChars="0" w:firstLine="0"/>
      </w:pPr>
      <w:r>
        <w:rPr>
          <w:rFonts w:hint="eastAsia"/>
        </w:rPr>
        <w:t>时间序列样本支持</w:t>
      </w:r>
      <w:r>
        <w:tab/>
        <w:t>✅</w:t>
      </w:r>
      <w:r>
        <w:tab/>
      </w:r>
      <w:r>
        <w:rPr>
          <w:rFonts w:hint="eastAsia"/>
        </w:rPr>
        <w:t>支持带有时间依赖的滞后特征</w:t>
      </w:r>
    </w:p>
    <w:p w:rsidR="006338C4" w:rsidRDefault="006338C4" w:rsidP="006338C4">
      <w:pPr>
        <w:pStyle w:val="af4"/>
        <w:ind w:left="630" w:firstLineChars="0" w:firstLine="0"/>
      </w:pPr>
      <w:r>
        <w:rPr>
          <w:rFonts w:hint="eastAsia"/>
        </w:rPr>
        <w:t>自回归建模能力</w:t>
      </w:r>
      <w:r>
        <w:tab/>
        <w:t>✅</w:t>
      </w:r>
      <w:r>
        <w:tab/>
        <w:t xml:space="preserve">H2O </w:t>
      </w:r>
      <w:r>
        <w:rPr>
          <w:rFonts w:hint="eastAsia"/>
        </w:rPr>
        <w:t>模型（</w:t>
      </w:r>
      <w:r>
        <w:t>GBM/XGBoost</w:t>
      </w:r>
      <w:r>
        <w:rPr>
          <w:rFonts w:hint="eastAsia"/>
        </w:rPr>
        <w:t>）支持时序自回归特征</w:t>
      </w:r>
    </w:p>
    <w:p w:rsidR="006338C4" w:rsidRDefault="006338C4" w:rsidP="006338C4">
      <w:pPr>
        <w:pStyle w:val="af4"/>
        <w:ind w:left="630" w:firstLineChars="0" w:firstLine="0"/>
      </w:pPr>
      <w:r>
        <w:rPr>
          <w:rFonts w:hint="eastAsia"/>
        </w:rPr>
        <w:t>预测窗口限制</w:t>
      </w:r>
      <w:r>
        <w:rPr>
          <w:rFonts w:hint="eastAsia"/>
        </w:rPr>
        <w:tab/>
      </w:r>
      <w:r>
        <w:t>🟡</w:t>
      </w:r>
      <w:r>
        <w:rPr>
          <w:rFonts w:hint="eastAsia"/>
        </w:rPr>
        <w:tab/>
      </w:r>
      <w:r>
        <w:rPr>
          <w:rFonts w:hint="eastAsia"/>
        </w:rPr>
        <w:t>不支持</w:t>
      </w:r>
      <w:r>
        <w:rPr>
          <w:rFonts w:hint="eastAsia"/>
        </w:rPr>
        <w:t xml:space="preserve"> auto future horizon</w:t>
      </w:r>
      <w:r>
        <w:rPr>
          <w:rFonts w:hint="eastAsia"/>
        </w:rPr>
        <w:t>，需外部生成未来样本</w:t>
      </w:r>
    </w:p>
    <w:p w:rsidR="006338C4" w:rsidRDefault="006338C4" w:rsidP="006338C4">
      <w:pPr>
        <w:pStyle w:val="af4"/>
        <w:ind w:left="630" w:firstLineChars="0" w:firstLine="0"/>
      </w:pPr>
      <w:r>
        <w:rPr>
          <w:rFonts w:hint="eastAsia"/>
        </w:rPr>
        <w:t>序列完整性依赖</w:t>
      </w:r>
      <w:r>
        <w:tab/>
        <w:t>✅</w:t>
      </w:r>
      <w:r>
        <w:tab/>
      </w:r>
      <w:r>
        <w:rPr>
          <w:rFonts w:hint="eastAsia"/>
        </w:rPr>
        <w:t>要求输入数据有</w:t>
      </w:r>
      <w:r>
        <w:t xml:space="preserve"> hdd_id+date </w:t>
      </w:r>
      <w:r>
        <w:rPr>
          <w:rFonts w:hint="eastAsia"/>
        </w:rPr>
        <w:t>主键组合控制序列</w:t>
      </w:r>
    </w:p>
    <w:p w:rsidR="006338C4" w:rsidRDefault="006338C4" w:rsidP="006338C4">
      <w:pPr>
        <w:pStyle w:val="af4"/>
        <w:ind w:left="630" w:firstLineChars="0" w:firstLine="0"/>
      </w:pPr>
      <w:r>
        <w:rPr>
          <w:rFonts w:hint="eastAsia"/>
        </w:rPr>
        <w:t>多序列多样本支持</w:t>
      </w:r>
      <w:r>
        <w:tab/>
        <w:t>✅</w:t>
      </w:r>
      <w:r>
        <w:tab/>
      </w:r>
      <w:r>
        <w:rPr>
          <w:rFonts w:hint="eastAsia"/>
        </w:rPr>
        <w:t>可同时训练多个硬盘的生命周期序列</w:t>
      </w:r>
    </w:p>
    <w:p w:rsidR="006338C4" w:rsidRDefault="006338C4" w:rsidP="00A84BDE">
      <w:pPr>
        <w:pStyle w:val="af4"/>
        <w:numPr>
          <w:ilvl w:val="0"/>
          <w:numId w:val="41"/>
        </w:numPr>
        <w:ind w:firstLineChars="0"/>
      </w:pPr>
      <w:r>
        <w:rPr>
          <w:rFonts w:hint="eastAsia"/>
        </w:rPr>
        <w:t>时间序列建模技术要点覆盖</w:t>
      </w:r>
    </w:p>
    <w:p w:rsidR="006338C4" w:rsidRDefault="006338C4" w:rsidP="006338C4">
      <w:pPr>
        <w:pStyle w:val="af4"/>
        <w:ind w:left="630" w:firstLineChars="0" w:firstLine="0"/>
      </w:pPr>
      <w:r>
        <w:rPr>
          <w:rFonts w:hint="eastAsia"/>
        </w:rPr>
        <w:t>你程序涵盖了以下关键组件：</w:t>
      </w:r>
    </w:p>
    <w:p w:rsidR="006338C4" w:rsidRDefault="006338C4" w:rsidP="006338C4">
      <w:pPr>
        <w:pStyle w:val="af4"/>
        <w:ind w:left="630" w:firstLineChars="0" w:firstLine="0"/>
      </w:pPr>
      <w:r>
        <w:rPr>
          <w:rFonts w:hint="eastAsia"/>
        </w:rPr>
        <w:t>时间序列核心策略</w:t>
      </w:r>
      <w:r>
        <w:rPr>
          <w:rFonts w:hint="eastAsia"/>
        </w:rPr>
        <w:tab/>
      </w:r>
      <w:r>
        <w:rPr>
          <w:rFonts w:hint="eastAsia"/>
        </w:rPr>
        <w:tab/>
      </w:r>
      <w:r>
        <w:rPr>
          <w:rFonts w:hint="eastAsia"/>
        </w:rPr>
        <w:tab/>
      </w:r>
      <w:r>
        <w:rPr>
          <w:rFonts w:hint="eastAsia"/>
        </w:rPr>
        <w:tab/>
      </w:r>
      <w:r>
        <w:rPr>
          <w:rFonts w:hint="eastAsia"/>
        </w:rPr>
        <w:t>状态</w:t>
      </w:r>
      <w:r>
        <w:rPr>
          <w:rFonts w:hint="eastAsia"/>
        </w:rPr>
        <w:tab/>
      </w:r>
      <w:r>
        <w:rPr>
          <w:rFonts w:hint="eastAsia"/>
        </w:rPr>
        <w:t>程序体现方式</w:t>
      </w:r>
    </w:p>
    <w:p w:rsidR="006338C4" w:rsidRDefault="006338C4" w:rsidP="006338C4">
      <w:pPr>
        <w:pStyle w:val="af4"/>
        <w:ind w:left="630" w:firstLineChars="0" w:firstLine="0"/>
      </w:pPr>
      <w:r>
        <w:rPr>
          <w:rFonts w:hint="eastAsia"/>
        </w:rPr>
        <w:t>滞后特征（</w:t>
      </w:r>
      <w:r>
        <w:t>lag features</w:t>
      </w:r>
      <w:r>
        <w:rPr>
          <w:rFonts w:hint="eastAsia"/>
        </w:rPr>
        <w:t>）</w:t>
      </w:r>
      <w:r>
        <w:tab/>
      </w:r>
      <w:r>
        <w:rPr>
          <w:rFonts w:hint="eastAsia"/>
        </w:rPr>
        <w:tab/>
      </w:r>
      <w:r>
        <w:rPr>
          <w:rFonts w:hint="eastAsia"/>
        </w:rPr>
        <w:tab/>
      </w:r>
      <w:r>
        <w:t>✅</w:t>
      </w:r>
      <w:r>
        <w:tab/>
      </w:r>
      <w:r>
        <w:rPr>
          <w:rFonts w:hint="eastAsia"/>
        </w:rPr>
        <w:t>通过外部样本构建工具生成滞后字段</w:t>
      </w:r>
    </w:p>
    <w:p w:rsidR="006338C4" w:rsidRDefault="006338C4" w:rsidP="006338C4">
      <w:pPr>
        <w:pStyle w:val="af4"/>
        <w:ind w:left="630" w:firstLineChars="0" w:firstLine="0"/>
      </w:pPr>
      <w:r>
        <w:rPr>
          <w:rFonts w:hint="eastAsia"/>
        </w:rPr>
        <w:t>多变量输入（</w:t>
      </w:r>
      <w:r>
        <w:t>multivariate</w:t>
      </w:r>
      <w:r>
        <w:rPr>
          <w:rFonts w:hint="eastAsia"/>
        </w:rPr>
        <w:t>）</w:t>
      </w:r>
      <w:r>
        <w:tab/>
      </w:r>
      <w:r>
        <w:rPr>
          <w:rFonts w:hint="eastAsia"/>
        </w:rPr>
        <w:tab/>
      </w:r>
      <w:r>
        <w:t>✅</w:t>
      </w:r>
      <w:r>
        <w:tab/>
      </w:r>
      <w:r>
        <w:rPr>
          <w:rFonts w:hint="eastAsia"/>
        </w:rPr>
        <w:t>支持多个</w:t>
      </w:r>
      <w:r>
        <w:t xml:space="preserve"> SMART </w:t>
      </w:r>
      <w:r>
        <w:rPr>
          <w:rFonts w:hint="eastAsia"/>
        </w:rPr>
        <w:t>指标，如</w:t>
      </w:r>
      <w:r>
        <w:t xml:space="preserve"> bad_sectors, remapped_sectors</w:t>
      </w:r>
    </w:p>
    <w:p w:rsidR="006338C4" w:rsidRDefault="006338C4" w:rsidP="006338C4">
      <w:pPr>
        <w:pStyle w:val="af4"/>
        <w:ind w:left="630" w:firstLineChars="0" w:firstLine="0"/>
      </w:pPr>
      <w:r>
        <w:rPr>
          <w:rFonts w:hint="eastAsia"/>
        </w:rPr>
        <w:t>目标变量为时间相关量</w:t>
      </w:r>
      <w:r>
        <w:tab/>
      </w:r>
      <w:r>
        <w:rPr>
          <w:rFonts w:hint="eastAsia"/>
        </w:rPr>
        <w:tab/>
      </w:r>
      <w:r>
        <w:rPr>
          <w:rFonts w:hint="eastAsia"/>
        </w:rPr>
        <w:tab/>
      </w:r>
      <w:r>
        <w:t>✅</w:t>
      </w:r>
      <w:r>
        <w:tab/>
        <w:t xml:space="preserve">remaining_life_days </w:t>
      </w:r>
      <w:r>
        <w:rPr>
          <w:rFonts w:hint="eastAsia"/>
        </w:rPr>
        <w:t>直接建模预测</w:t>
      </w:r>
    </w:p>
    <w:p w:rsidR="006338C4" w:rsidRDefault="006338C4" w:rsidP="006338C4">
      <w:pPr>
        <w:pStyle w:val="af4"/>
        <w:ind w:left="630" w:firstLineChars="0" w:firstLine="0"/>
      </w:pPr>
      <w:r>
        <w:rPr>
          <w:rFonts w:hint="eastAsia"/>
        </w:rPr>
        <w:t>模型选择自动化（</w:t>
      </w:r>
      <w:r>
        <w:t>AutoML</w:t>
      </w:r>
      <w:r>
        <w:rPr>
          <w:rFonts w:hint="eastAsia"/>
        </w:rPr>
        <w:t>）</w:t>
      </w:r>
      <w:r>
        <w:tab/>
      </w:r>
      <w:r>
        <w:rPr>
          <w:rFonts w:hint="eastAsia"/>
        </w:rPr>
        <w:tab/>
      </w:r>
      <w:r>
        <w:t>✅</w:t>
      </w:r>
      <w:r>
        <w:tab/>
        <w:t xml:space="preserve">H2O </w:t>
      </w:r>
      <w:r>
        <w:rPr>
          <w:rFonts w:hint="eastAsia"/>
        </w:rPr>
        <w:t>自动调度</w:t>
      </w:r>
      <w:r>
        <w:t xml:space="preserve"> GLM</w:t>
      </w:r>
      <w:r>
        <w:rPr>
          <w:rFonts w:hint="eastAsia"/>
        </w:rPr>
        <w:t>、</w:t>
      </w:r>
      <w:r>
        <w:t>GBM</w:t>
      </w:r>
      <w:r>
        <w:rPr>
          <w:rFonts w:hint="eastAsia"/>
        </w:rPr>
        <w:t>、</w:t>
      </w:r>
      <w:r>
        <w:t>XGB</w:t>
      </w:r>
      <w:r>
        <w:rPr>
          <w:rFonts w:hint="eastAsia"/>
        </w:rPr>
        <w:t>、</w:t>
      </w:r>
      <w:r>
        <w:t>DeepLearning</w:t>
      </w:r>
    </w:p>
    <w:p w:rsidR="006338C4" w:rsidRDefault="006338C4" w:rsidP="006338C4">
      <w:pPr>
        <w:pStyle w:val="af4"/>
        <w:ind w:left="630" w:firstLineChars="0" w:firstLine="0"/>
      </w:pPr>
      <w:r>
        <w:rPr>
          <w:rFonts w:hint="eastAsia"/>
        </w:rPr>
        <w:t>超参控制（</w:t>
      </w:r>
      <w:r>
        <w:t>max_models</w:t>
      </w:r>
      <w:r>
        <w:rPr>
          <w:rFonts w:hint="eastAsia"/>
        </w:rPr>
        <w:t>、时间）</w:t>
      </w:r>
      <w:r>
        <w:tab/>
        <w:t>✅</w:t>
      </w:r>
      <w:r>
        <w:tab/>
      </w:r>
      <w:r>
        <w:rPr>
          <w:rFonts w:hint="eastAsia"/>
        </w:rPr>
        <w:t>由配置文件参数精细调控</w:t>
      </w:r>
    </w:p>
    <w:p w:rsidR="006338C4" w:rsidRDefault="006338C4" w:rsidP="006338C4">
      <w:pPr>
        <w:pStyle w:val="af4"/>
        <w:ind w:left="630" w:firstLineChars="0" w:firstLine="0"/>
      </w:pPr>
      <w:r>
        <w:rPr>
          <w:rFonts w:hint="eastAsia"/>
        </w:rPr>
        <w:t>特征重要性评估</w:t>
      </w:r>
      <w:r>
        <w:rPr>
          <w:rFonts w:hint="eastAsia"/>
        </w:rPr>
        <w:tab/>
      </w:r>
      <w:r>
        <w:rPr>
          <w:rFonts w:hint="eastAsia"/>
        </w:rPr>
        <w:tab/>
      </w:r>
      <w:r>
        <w:rPr>
          <w:rFonts w:hint="eastAsia"/>
        </w:rPr>
        <w:tab/>
      </w:r>
      <w:r>
        <w:rPr>
          <w:rFonts w:hint="eastAsia"/>
        </w:rPr>
        <w:tab/>
      </w:r>
      <w:r>
        <w:tab/>
        <w:t>✅</w:t>
      </w:r>
      <w:r>
        <w:tab/>
        <w:t xml:space="preserve">leader.varimp() </w:t>
      </w:r>
      <w:r>
        <w:rPr>
          <w:rFonts w:hint="eastAsia"/>
        </w:rPr>
        <w:t>已集成输出</w:t>
      </w:r>
    </w:p>
    <w:p w:rsidR="006338C4" w:rsidRDefault="006338C4" w:rsidP="00A84BDE">
      <w:pPr>
        <w:pStyle w:val="af4"/>
        <w:numPr>
          <w:ilvl w:val="0"/>
          <w:numId w:val="41"/>
        </w:numPr>
        <w:ind w:firstLineChars="0"/>
      </w:pPr>
      <w:r>
        <w:rPr>
          <w:rFonts w:hint="eastAsia"/>
        </w:rPr>
        <w:t>工程化与生产部署成熟度</w:t>
      </w:r>
    </w:p>
    <w:p w:rsidR="006338C4" w:rsidRDefault="006338C4" w:rsidP="006338C4">
      <w:pPr>
        <w:pStyle w:val="af4"/>
        <w:ind w:left="630" w:firstLineChars="0" w:firstLine="0"/>
      </w:pPr>
      <w:r>
        <w:rPr>
          <w:rFonts w:hint="eastAsia"/>
        </w:rPr>
        <w:t>工程要素</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状态</w:t>
      </w:r>
      <w:r>
        <w:rPr>
          <w:rFonts w:hint="eastAsia"/>
        </w:rPr>
        <w:tab/>
      </w:r>
      <w:r>
        <w:rPr>
          <w:rFonts w:hint="eastAsia"/>
        </w:rPr>
        <w:t>说明</w:t>
      </w:r>
    </w:p>
    <w:p w:rsidR="006338C4" w:rsidRDefault="006338C4" w:rsidP="006338C4">
      <w:pPr>
        <w:pStyle w:val="af4"/>
        <w:ind w:left="630" w:firstLineChars="0" w:firstLine="0"/>
      </w:pPr>
      <w:r>
        <w:rPr>
          <w:rFonts w:hint="eastAsia"/>
        </w:rPr>
        <w:t>配置分离（</w:t>
      </w:r>
      <w:r>
        <w:t>INI</w:t>
      </w:r>
      <w:r>
        <w:rPr>
          <w:rFonts w:hint="eastAsia"/>
        </w:rPr>
        <w:t>）</w:t>
      </w:r>
      <w:r>
        <w:tab/>
      </w:r>
      <w:r>
        <w:rPr>
          <w:rFonts w:hint="eastAsia"/>
        </w:rPr>
        <w:tab/>
      </w:r>
      <w:r>
        <w:rPr>
          <w:rFonts w:hint="eastAsia"/>
        </w:rPr>
        <w:tab/>
      </w:r>
      <w:r>
        <w:rPr>
          <w:rFonts w:hint="eastAsia"/>
        </w:rPr>
        <w:tab/>
      </w:r>
      <w:r>
        <w:t>✅</w:t>
      </w:r>
      <w:r>
        <w:tab/>
      </w:r>
      <w:r>
        <w:rPr>
          <w:rFonts w:hint="eastAsia"/>
        </w:rPr>
        <w:t>支持路径、列名、参数集中维护</w:t>
      </w:r>
    </w:p>
    <w:p w:rsidR="006338C4" w:rsidRDefault="006338C4" w:rsidP="006338C4">
      <w:pPr>
        <w:pStyle w:val="af4"/>
        <w:ind w:left="630" w:firstLineChars="0" w:firstLine="0"/>
      </w:pPr>
      <w:r>
        <w:rPr>
          <w:rFonts w:hint="eastAsia"/>
        </w:rPr>
        <w:lastRenderedPageBreak/>
        <w:t>错误处理（</w:t>
      </w:r>
      <w:r>
        <w:t>try/except</w:t>
      </w:r>
      <w:r>
        <w:rPr>
          <w:rFonts w:hint="eastAsia"/>
        </w:rPr>
        <w:t>）</w:t>
      </w:r>
      <w:r>
        <w:tab/>
      </w:r>
      <w:r>
        <w:rPr>
          <w:rFonts w:hint="eastAsia"/>
        </w:rPr>
        <w:tab/>
      </w:r>
      <w:r>
        <w:rPr>
          <w:rFonts w:hint="eastAsia"/>
        </w:rPr>
        <w:tab/>
      </w:r>
      <w:r>
        <w:t>✅</w:t>
      </w:r>
      <w:r>
        <w:tab/>
      </w:r>
      <w:r>
        <w:rPr>
          <w:rFonts w:hint="eastAsia"/>
        </w:rPr>
        <w:t>所有关键模块加上异常处理</w:t>
      </w:r>
    </w:p>
    <w:p w:rsidR="006338C4" w:rsidRDefault="006338C4" w:rsidP="006338C4">
      <w:pPr>
        <w:pStyle w:val="af4"/>
        <w:ind w:left="630" w:firstLineChars="0" w:firstLine="0"/>
      </w:pPr>
      <w:r>
        <w:rPr>
          <w:rFonts w:hint="eastAsia"/>
        </w:rPr>
        <w:t>多线程优化</w:t>
      </w:r>
      <w:r>
        <w:rPr>
          <w:rFonts w:hint="eastAsia"/>
        </w:rPr>
        <w:tab/>
      </w:r>
      <w:r>
        <w:rPr>
          <w:rFonts w:hint="eastAsia"/>
        </w:rPr>
        <w:tab/>
      </w:r>
      <w:r>
        <w:rPr>
          <w:rFonts w:hint="eastAsia"/>
        </w:rPr>
        <w:tab/>
      </w:r>
      <w:r>
        <w:rPr>
          <w:rFonts w:hint="eastAsia"/>
        </w:rPr>
        <w:tab/>
      </w:r>
      <w:r>
        <w:rPr>
          <w:rFonts w:hint="eastAsia"/>
        </w:rPr>
        <w:tab/>
      </w:r>
      <w:r>
        <w:tab/>
        <w:t>✅</w:t>
      </w:r>
      <w:r>
        <w:tab/>
        <w:t>.as_data_frame(use_multi_thread=True)</w:t>
      </w:r>
    </w:p>
    <w:p w:rsidR="006338C4" w:rsidRDefault="006338C4" w:rsidP="006338C4">
      <w:pPr>
        <w:pStyle w:val="af4"/>
        <w:ind w:left="630" w:firstLineChars="0" w:firstLine="0"/>
      </w:pPr>
      <w:r>
        <w:rPr>
          <w:rFonts w:hint="eastAsia"/>
        </w:rPr>
        <w:t>可扩展性（易集成）</w:t>
      </w:r>
      <w:r>
        <w:rPr>
          <w:rFonts w:hint="eastAsia"/>
        </w:rPr>
        <w:tab/>
      </w:r>
      <w:r>
        <w:rPr>
          <w:rFonts w:hint="eastAsia"/>
        </w:rPr>
        <w:tab/>
      </w:r>
      <w:r>
        <w:rPr>
          <w:rFonts w:hint="eastAsia"/>
        </w:rPr>
        <w:tab/>
      </w:r>
      <w:r>
        <w:tab/>
        <w:t>✅</w:t>
      </w:r>
      <w:r>
        <w:tab/>
      </w:r>
      <w:r>
        <w:rPr>
          <w:rFonts w:hint="eastAsia"/>
        </w:rPr>
        <w:t>每个功能都可独立测试与替换</w:t>
      </w:r>
    </w:p>
    <w:p w:rsidR="006338C4" w:rsidRDefault="006338C4" w:rsidP="006338C4">
      <w:pPr>
        <w:pStyle w:val="af4"/>
        <w:ind w:left="630" w:firstLineChars="0" w:firstLine="0"/>
      </w:pPr>
      <w:r>
        <w:rPr>
          <w:rFonts w:hint="eastAsia"/>
        </w:rPr>
        <w:t>输出结果符合可视化</w:t>
      </w:r>
      <w:r>
        <w:t>/</w:t>
      </w:r>
      <w:r>
        <w:rPr>
          <w:rFonts w:hint="eastAsia"/>
        </w:rPr>
        <w:t>评估需求</w:t>
      </w:r>
      <w:r>
        <w:tab/>
        <w:t>✅</w:t>
      </w:r>
      <w:r>
        <w:tab/>
      </w:r>
      <w:r>
        <w:rPr>
          <w:rFonts w:hint="eastAsia"/>
        </w:rPr>
        <w:t>输出包含</w:t>
      </w:r>
      <w:r>
        <w:t xml:space="preserve"> id + </w:t>
      </w:r>
      <w:r>
        <w:rPr>
          <w:rFonts w:hint="eastAsia"/>
        </w:rPr>
        <w:t>时间</w:t>
      </w:r>
      <w:r>
        <w:t xml:space="preserve"> + </w:t>
      </w:r>
      <w:r>
        <w:rPr>
          <w:rFonts w:hint="eastAsia"/>
        </w:rPr>
        <w:t>原始特征</w:t>
      </w:r>
      <w:r>
        <w:t xml:space="preserve"> + </w:t>
      </w:r>
      <w:r>
        <w:rPr>
          <w:rFonts w:hint="eastAsia"/>
        </w:rPr>
        <w:t>预测值</w:t>
      </w:r>
    </w:p>
    <w:p w:rsidR="006338C4" w:rsidRDefault="006338C4" w:rsidP="00A84BDE">
      <w:pPr>
        <w:pStyle w:val="af4"/>
        <w:numPr>
          <w:ilvl w:val="0"/>
          <w:numId w:val="41"/>
        </w:numPr>
        <w:ind w:firstLineChars="0"/>
      </w:pPr>
      <w:r>
        <w:rPr>
          <w:rFonts w:hint="eastAsia"/>
        </w:rPr>
        <w:t>预测目标对时间序列意义的正确建模</w:t>
      </w:r>
    </w:p>
    <w:p w:rsidR="006338C4" w:rsidRDefault="006338C4" w:rsidP="006338C4">
      <w:pPr>
        <w:pStyle w:val="af4"/>
        <w:ind w:left="630" w:firstLineChars="0" w:firstLine="0"/>
      </w:pPr>
      <w:r>
        <w:rPr>
          <w:rFonts w:hint="eastAsia"/>
        </w:rPr>
        <w:t>你选择的预测目标：</w:t>
      </w:r>
      <w:r>
        <w:rPr>
          <w:rFonts w:hint="eastAsia"/>
        </w:rPr>
        <w:t>remaining_life_days</w:t>
      </w:r>
    </w:p>
    <w:p w:rsidR="006338C4" w:rsidRDefault="006338C4" w:rsidP="006338C4">
      <w:pPr>
        <w:pStyle w:val="af4"/>
        <w:ind w:left="630" w:firstLineChars="0" w:firstLine="0"/>
      </w:pPr>
      <w:r>
        <w:rPr>
          <w:rFonts w:hint="eastAsia"/>
        </w:rPr>
        <w:t>这是非常适合时间序列回归的目标值，具备以下优势：</w:t>
      </w:r>
    </w:p>
    <w:p w:rsidR="006338C4" w:rsidRDefault="006338C4" w:rsidP="006338C4">
      <w:pPr>
        <w:pStyle w:val="af4"/>
        <w:ind w:left="630" w:firstLineChars="0" w:firstLine="0"/>
      </w:pPr>
      <w:r>
        <w:rPr>
          <w:rFonts w:hint="eastAsia"/>
        </w:rPr>
        <w:t>是一种自然单调递减的时间变量；</w:t>
      </w:r>
    </w:p>
    <w:p w:rsidR="006338C4" w:rsidRDefault="006338C4" w:rsidP="006338C4">
      <w:pPr>
        <w:pStyle w:val="af4"/>
        <w:ind w:left="630" w:firstLineChars="0" w:firstLine="0"/>
      </w:pPr>
      <w:r>
        <w:rPr>
          <w:rFonts w:hint="eastAsia"/>
        </w:rPr>
        <w:t>可通过序列建模预测“到阈值剩余时间”；</w:t>
      </w:r>
    </w:p>
    <w:p w:rsidR="006338C4" w:rsidRDefault="006338C4" w:rsidP="006338C4">
      <w:pPr>
        <w:pStyle w:val="af4"/>
        <w:ind w:left="630" w:firstLineChars="0" w:firstLine="0"/>
      </w:pPr>
      <w:r>
        <w:rPr>
          <w:rFonts w:hint="eastAsia"/>
        </w:rPr>
        <w:t>与滞后特征之间通常具备高度相关性；</w:t>
      </w:r>
    </w:p>
    <w:p w:rsidR="006338C4" w:rsidRDefault="006338C4" w:rsidP="006338C4">
      <w:pPr>
        <w:pStyle w:val="af4"/>
        <w:ind w:left="630" w:firstLineChars="0" w:firstLine="0"/>
      </w:pPr>
      <w:r>
        <w:rPr>
          <w:rFonts w:hint="eastAsia"/>
        </w:rPr>
        <w:t>适用于健康评分或寿命估计等实际业务需求。</w:t>
      </w:r>
    </w:p>
    <w:p w:rsidR="006338C4" w:rsidRDefault="006338C4" w:rsidP="006338C4">
      <w:pPr>
        <w:pStyle w:val="af4"/>
        <w:ind w:left="630" w:firstLineChars="0" w:firstLine="0"/>
      </w:pPr>
      <w:r>
        <w:t xml:space="preserve">✅ </w:t>
      </w:r>
      <w:r>
        <w:rPr>
          <w:rFonts w:hint="eastAsia"/>
        </w:rPr>
        <w:t>非常合理、实用的目标建模。</w:t>
      </w:r>
    </w:p>
    <w:p w:rsidR="006338C4" w:rsidRDefault="006338C4" w:rsidP="00A84BDE">
      <w:pPr>
        <w:pStyle w:val="af4"/>
        <w:numPr>
          <w:ilvl w:val="0"/>
          <w:numId w:val="41"/>
        </w:numPr>
        <w:ind w:firstLineChars="0"/>
      </w:pPr>
      <w:r>
        <w:rPr>
          <w:rFonts w:hint="eastAsia"/>
        </w:rPr>
        <w:t>时间序列预测流程完整性</w:t>
      </w:r>
    </w:p>
    <w:p w:rsidR="006338C4" w:rsidRDefault="006338C4" w:rsidP="006338C4">
      <w:pPr>
        <w:pStyle w:val="af4"/>
        <w:ind w:left="630" w:firstLineChars="0" w:firstLine="0"/>
      </w:pPr>
      <w:r>
        <w:rPr>
          <w:rFonts w:hint="eastAsia"/>
        </w:rPr>
        <w:t>该程序已经形成了完整的时序建模闭环：</w:t>
      </w:r>
    </w:p>
    <w:p w:rsidR="006338C4" w:rsidRDefault="006338C4" w:rsidP="006338C4">
      <w:pPr>
        <w:pStyle w:val="af4"/>
        <w:ind w:left="630" w:firstLineChars="0" w:firstLine="0"/>
      </w:pPr>
      <w:r>
        <w:rPr>
          <w:rFonts w:hint="eastAsia"/>
        </w:rPr>
        <w:t xml:space="preserve"> [</w:t>
      </w:r>
      <w:r>
        <w:rPr>
          <w:rFonts w:hint="eastAsia"/>
        </w:rPr>
        <w:t>滞后特征训练集</w:t>
      </w:r>
      <w:r>
        <w:rPr>
          <w:rFonts w:hint="eastAsia"/>
        </w:rPr>
        <w:t xml:space="preserve">] </w:t>
      </w:r>
    </w:p>
    <w:p w:rsidR="006338C4" w:rsidRDefault="006338C4" w:rsidP="006338C4">
      <w:pPr>
        <w:pStyle w:val="af4"/>
        <w:ind w:left="630" w:firstLineChars="0" w:firstLine="0"/>
      </w:pPr>
      <w:r>
        <w:rPr>
          <w:rFonts w:hint="eastAsia"/>
        </w:rPr>
        <w:t xml:space="preserve">    </w:t>
      </w:r>
      <w:r>
        <w:rPr>
          <w:rFonts w:hint="eastAsia"/>
        </w:rPr>
        <w:t>→</w:t>
      </w:r>
      <w:r>
        <w:rPr>
          <w:rFonts w:hint="eastAsia"/>
        </w:rPr>
        <w:t xml:space="preserve"> [H2O AutoML </w:t>
      </w:r>
      <w:r>
        <w:rPr>
          <w:rFonts w:hint="eastAsia"/>
        </w:rPr>
        <w:t>模型训练</w:t>
      </w:r>
      <w:r>
        <w:rPr>
          <w:rFonts w:hint="eastAsia"/>
        </w:rPr>
        <w:t>]</w:t>
      </w:r>
    </w:p>
    <w:p w:rsidR="006338C4" w:rsidRDefault="006338C4" w:rsidP="006338C4">
      <w:pPr>
        <w:pStyle w:val="af4"/>
        <w:ind w:left="630" w:firstLineChars="0" w:firstLine="0"/>
      </w:pPr>
      <w:r>
        <w:rPr>
          <w:rFonts w:hint="eastAsia"/>
        </w:rPr>
        <w:t xml:space="preserve">        </w:t>
      </w:r>
      <w:r>
        <w:rPr>
          <w:rFonts w:hint="eastAsia"/>
        </w:rPr>
        <w:t>→</w:t>
      </w:r>
      <w:r>
        <w:rPr>
          <w:rFonts w:hint="eastAsia"/>
        </w:rPr>
        <w:t xml:space="preserve"> [</w:t>
      </w:r>
      <w:r>
        <w:rPr>
          <w:rFonts w:hint="eastAsia"/>
        </w:rPr>
        <w:t>测试样本预测</w:t>
      </w:r>
      <w:r>
        <w:rPr>
          <w:rFonts w:hint="eastAsia"/>
        </w:rPr>
        <w:t>]</w:t>
      </w:r>
    </w:p>
    <w:p w:rsidR="006338C4" w:rsidRDefault="006338C4" w:rsidP="006338C4">
      <w:pPr>
        <w:pStyle w:val="af4"/>
        <w:ind w:left="630" w:firstLineChars="0" w:firstLine="0"/>
      </w:pPr>
      <w:r>
        <w:rPr>
          <w:rFonts w:hint="eastAsia"/>
        </w:rPr>
        <w:t xml:space="preserve">            </w:t>
      </w:r>
      <w:r>
        <w:rPr>
          <w:rFonts w:hint="eastAsia"/>
        </w:rPr>
        <w:t>→</w:t>
      </w:r>
      <w:r>
        <w:rPr>
          <w:rFonts w:hint="eastAsia"/>
        </w:rPr>
        <w:t xml:space="preserve"> [</w:t>
      </w:r>
      <w:r>
        <w:rPr>
          <w:rFonts w:hint="eastAsia"/>
        </w:rPr>
        <w:t>结果输出</w:t>
      </w:r>
      <w:r>
        <w:rPr>
          <w:rFonts w:hint="eastAsia"/>
        </w:rPr>
        <w:t>]</w:t>
      </w:r>
    </w:p>
    <w:p w:rsidR="006338C4" w:rsidRDefault="006338C4" w:rsidP="006338C4">
      <w:pPr>
        <w:pStyle w:val="af4"/>
        <w:ind w:left="630" w:firstLineChars="0" w:firstLine="0"/>
      </w:pPr>
      <w:r>
        <w:rPr>
          <w:rFonts w:hint="eastAsia"/>
        </w:rPr>
        <w:t xml:space="preserve">                </w:t>
      </w:r>
      <w:r>
        <w:rPr>
          <w:rFonts w:hint="eastAsia"/>
        </w:rPr>
        <w:t>→</w:t>
      </w:r>
      <w:r>
        <w:rPr>
          <w:rFonts w:hint="eastAsia"/>
        </w:rPr>
        <w:t xml:space="preserve"> [</w:t>
      </w:r>
      <w:r>
        <w:rPr>
          <w:rFonts w:hint="eastAsia"/>
        </w:rPr>
        <w:t>特征重要性归档</w:t>
      </w:r>
      <w:r>
        <w:rPr>
          <w:rFonts w:hint="eastAsia"/>
        </w:rPr>
        <w:t>]</w:t>
      </w:r>
    </w:p>
    <w:p w:rsidR="006338C4" w:rsidRDefault="006338C4" w:rsidP="006338C4">
      <w:pPr>
        <w:pStyle w:val="af4"/>
        <w:ind w:left="630" w:firstLineChars="0" w:firstLine="0"/>
      </w:pPr>
      <w:r>
        <w:t xml:space="preserve">✅ </w:t>
      </w:r>
      <w:r>
        <w:rPr>
          <w:rFonts w:hint="eastAsia"/>
        </w:rPr>
        <w:t>可支持未来扩展功能如：</w:t>
      </w:r>
    </w:p>
    <w:p w:rsidR="006338C4" w:rsidRDefault="006338C4" w:rsidP="006338C4">
      <w:pPr>
        <w:pStyle w:val="af4"/>
        <w:ind w:left="630" w:firstLineChars="0" w:firstLine="0"/>
      </w:pPr>
      <w:r>
        <w:rPr>
          <w:rFonts w:hint="eastAsia"/>
        </w:rPr>
        <w:t>移动窗口预测；</w:t>
      </w:r>
    </w:p>
    <w:p w:rsidR="006338C4" w:rsidRDefault="006338C4" w:rsidP="006338C4">
      <w:pPr>
        <w:pStyle w:val="af4"/>
        <w:ind w:left="630" w:firstLineChars="0" w:firstLine="0"/>
      </w:pPr>
      <w:r>
        <w:rPr>
          <w:rFonts w:hint="eastAsia"/>
        </w:rPr>
        <w:t>基于未来状态生成模拟数据；</w:t>
      </w:r>
    </w:p>
    <w:p w:rsidR="006338C4" w:rsidRDefault="006338C4" w:rsidP="006338C4">
      <w:pPr>
        <w:pStyle w:val="af4"/>
        <w:ind w:left="630" w:firstLineChars="0" w:firstLine="0"/>
      </w:pPr>
      <w:r>
        <w:rPr>
          <w:rFonts w:hint="eastAsia"/>
        </w:rPr>
        <w:t>多模型集成或时间点打分；</w:t>
      </w:r>
    </w:p>
    <w:p w:rsidR="006338C4" w:rsidRDefault="006338C4" w:rsidP="006338C4">
      <w:pPr>
        <w:pStyle w:val="af4"/>
        <w:ind w:left="630" w:firstLineChars="0" w:firstLine="0"/>
      </w:pPr>
      <w:r>
        <w:rPr>
          <w:rFonts w:hint="eastAsia"/>
        </w:rPr>
        <w:t>加入时间分解特征（</w:t>
      </w:r>
      <w:r>
        <w:rPr>
          <w:rFonts w:hint="eastAsia"/>
        </w:rPr>
        <w:t>dayofweek</w:t>
      </w:r>
      <w:r>
        <w:rPr>
          <w:rFonts w:hint="eastAsia"/>
        </w:rPr>
        <w:t>、</w:t>
      </w:r>
      <w:r>
        <w:rPr>
          <w:rFonts w:hint="eastAsia"/>
        </w:rPr>
        <w:t>month</w:t>
      </w:r>
      <w:r>
        <w:rPr>
          <w:rFonts w:hint="eastAsia"/>
        </w:rPr>
        <w:t>）等。</w:t>
      </w:r>
    </w:p>
    <w:p w:rsidR="006338C4" w:rsidRDefault="006338C4" w:rsidP="00A84BDE">
      <w:pPr>
        <w:pStyle w:val="af4"/>
        <w:numPr>
          <w:ilvl w:val="0"/>
          <w:numId w:val="41"/>
        </w:numPr>
        <w:ind w:firstLineChars="0"/>
      </w:pPr>
      <w:r>
        <w:rPr>
          <w:rFonts w:hint="eastAsia"/>
        </w:rPr>
        <w:t>总结：从时间序列建模角度的最终评价</w:t>
      </w:r>
    </w:p>
    <w:p w:rsidR="006338C4" w:rsidRDefault="006338C4" w:rsidP="006338C4">
      <w:pPr>
        <w:pStyle w:val="af4"/>
        <w:ind w:left="630" w:firstLineChars="0" w:firstLine="0"/>
      </w:pPr>
      <w:r>
        <w:rPr>
          <w:rFonts w:hint="eastAsia"/>
        </w:rPr>
        <w:t>项目</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评价</w:t>
      </w:r>
    </w:p>
    <w:p w:rsidR="006338C4" w:rsidRDefault="006338C4" w:rsidP="006338C4">
      <w:pPr>
        <w:pStyle w:val="af4"/>
        <w:ind w:left="630" w:firstLineChars="0" w:firstLine="0"/>
      </w:pPr>
      <w:r>
        <w:t xml:space="preserve">H2O </w:t>
      </w:r>
      <w:r>
        <w:rPr>
          <w:rFonts w:hint="eastAsia"/>
        </w:rPr>
        <w:t>时间序列训练适配性</w:t>
      </w:r>
      <w:r>
        <w:tab/>
      </w:r>
      <w:r>
        <w:rPr>
          <w:rFonts w:hint="eastAsia"/>
        </w:rPr>
        <w:tab/>
      </w:r>
      <w:r>
        <w:t>⭐⭐⭐⭐</w:t>
      </w:r>
      <w:r>
        <w:rPr>
          <w:rFonts w:hint="eastAsia"/>
        </w:rPr>
        <w:t>☆</w:t>
      </w:r>
      <w:r>
        <w:t xml:space="preserve"> </w:t>
      </w:r>
      <w:r>
        <w:rPr>
          <w:rFonts w:hint="eastAsia"/>
        </w:rPr>
        <w:t>（</w:t>
      </w:r>
      <w:r>
        <w:t>4.5/5</w:t>
      </w:r>
      <w:r>
        <w:rPr>
          <w:rFonts w:hint="eastAsia"/>
        </w:rPr>
        <w:t>）</w:t>
      </w:r>
    </w:p>
    <w:p w:rsidR="006338C4" w:rsidRDefault="006338C4" w:rsidP="006338C4">
      <w:pPr>
        <w:pStyle w:val="af4"/>
        <w:ind w:left="630" w:firstLineChars="0" w:firstLine="0"/>
      </w:pPr>
      <w:r>
        <w:rPr>
          <w:rFonts w:hint="eastAsia"/>
        </w:rPr>
        <w:t>时间序列特征建模合理性</w:t>
      </w:r>
      <w:r>
        <w:tab/>
      </w:r>
      <w:r>
        <w:rPr>
          <w:rFonts w:hint="eastAsia"/>
        </w:rPr>
        <w:tab/>
      </w:r>
      <w:r>
        <w:rPr>
          <w:rFonts w:hint="eastAsia"/>
        </w:rPr>
        <w:tab/>
      </w:r>
      <w:r>
        <w:t>⭐⭐⭐⭐⭐</w:t>
      </w:r>
      <w:r>
        <w:rPr>
          <w:rFonts w:hint="eastAsia"/>
        </w:rPr>
        <w:t>（</w:t>
      </w:r>
      <w:r>
        <w:t>5/5</w:t>
      </w:r>
      <w:r>
        <w:rPr>
          <w:rFonts w:hint="eastAsia"/>
        </w:rPr>
        <w:t>）</w:t>
      </w:r>
    </w:p>
    <w:p w:rsidR="006338C4" w:rsidRDefault="006338C4" w:rsidP="006338C4">
      <w:pPr>
        <w:pStyle w:val="af4"/>
        <w:ind w:left="630" w:firstLineChars="0" w:firstLine="0"/>
      </w:pPr>
      <w:r>
        <w:rPr>
          <w:rFonts w:hint="eastAsia"/>
        </w:rPr>
        <w:t>工程可维护性与模块化</w:t>
      </w:r>
      <w:r>
        <w:tab/>
      </w:r>
      <w:r>
        <w:rPr>
          <w:rFonts w:hint="eastAsia"/>
        </w:rPr>
        <w:tab/>
      </w:r>
      <w:r>
        <w:rPr>
          <w:rFonts w:hint="eastAsia"/>
        </w:rPr>
        <w:tab/>
      </w:r>
      <w:r>
        <w:t>⭐⭐⭐⭐⭐</w:t>
      </w:r>
      <w:r>
        <w:rPr>
          <w:rFonts w:hint="eastAsia"/>
        </w:rPr>
        <w:t>（</w:t>
      </w:r>
      <w:r>
        <w:t>5/5</w:t>
      </w:r>
      <w:r>
        <w:rPr>
          <w:rFonts w:hint="eastAsia"/>
        </w:rPr>
        <w:t>）</w:t>
      </w:r>
    </w:p>
    <w:p w:rsidR="006338C4" w:rsidRDefault="006338C4" w:rsidP="006338C4">
      <w:pPr>
        <w:pStyle w:val="af4"/>
        <w:ind w:left="630" w:firstLineChars="0" w:firstLine="0"/>
      </w:pPr>
      <w:r>
        <w:rPr>
          <w:rFonts w:hint="eastAsia"/>
        </w:rPr>
        <w:t>自动化与超参灵活性</w:t>
      </w:r>
      <w:r>
        <w:tab/>
      </w:r>
      <w:r>
        <w:rPr>
          <w:rFonts w:hint="eastAsia"/>
        </w:rPr>
        <w:tab/>
      </w:r>
      <w:r>
        <w:rPr>
          <w:rFonts w:hint="eastAsia"/>
        </w:rPr>
        <w:tab/>
      </w:r>
      <w:r>
        <w:rPr>
          <w:rFonts w:hint="eastAsia"/>
        </w:rPr>
        <w:tab/>
      </w:r>
      <w:r>
        <w:t>⭐⭐⭐⭐</w:t>
      </w:r>
      <w:r>
        <w:rPr>
          <w:rFonts w:hint="eastAsia"/>
        </w:rPr>
        <w:t>☆</w:t>
      </w:r>
      <w:r>
        <w:t xml:space="preserve"> </w:t>
      </w:r>
      <w:r>
        <w:rPr>
          <w:rFonts w:hint="eastAsia"/>
        </w:rPr>
        <w:t>（</w:t>
      </w:r>
      <w:r>
        <w:t>4.5/5</w:t>
      </w:r>
      <w:r>
        <w:rPr>
          <w:rFonts w:hint="eastAsia"/>
        </w:rPr>
        <w:t>）</w:t>
      </w:r>
    </w:p>
    <w:p w:rsidR="006338C4" w:rsidRDefault="006338C4" w:rsidP="006338C4">
      <w:pPr>
        <w:pStyle w:val="af4"/>
        <w:ind w:left="630" w:firstLineChars="0" w:firstLine="0"/>
      </w:pPr>
      <w:r>
        <w:rPr>
          <w:rFonts w:hint="eastAsia"/>
        </w:rPr>
        <w:t>多序列、预测长期趋势拓展能力</w:t>
      </w:r>
      <w:r>
        <w:tab/>
        <w:t>⭐⭐⭐⭐</w:t>
      </w:r>
      <w:r>
        <w:rPr>
          <w:rFonts w:hint="eastAsia"/>
        </w:rPr>
        <w:t>☆（</w:t>
      </w:r>
      <w:r>
        <w:t>4.5/5</w:t>
      </w:r>
      <w:r>
        <w:rPr>
          <w:rFonts w:hint="eastAsia"/>
        </w:rPr>
        <w:t>）</w:t>
      </w:r>
    </w:p>
    <w:p w:rsidR="006338C4" w:rsidRDefault="006338C4" w:rsidP="00A84BDE">
      <w:pPr>
        <w:pStyle w:val="af4"/>
        <w:numPr>
          <w:ilvl w:val="0"/>
          <w:numId w:val="41"/>
        </w:numPr>
        <w:ind w:firstLineChars="0"/>
      </w:pPr>
      <w:r>
        <w:rPr>
          <w:rFonts w:hint="eastAsia"/>
        </w:rPr>
        <w:t>总结建议</w:t>
      </w:r>
    </w:p>
    <w:p w:rsidR="006338C4" w:rsidRDefault="006338C4" w:rsidP="006338C4">
      <w:pPr>
        <w:pStyle w:val="af4"/>
        <w:ind w:left="630" w:firstLineChars="0" w:firstLine="0"/>
      </w:pPr>
      <w:r>
        <w:rPr>
          <w:rFonts w:hint="eastAsia"/>
        </w:rPr>
        <w:t>你这套程序非常适合被作为：</w:t>
      </w:r>
    </w:p>
    <w:p w:rsidR="006338C4" w:rsidRDefault="006338C4" w:rsidP="006338C4">
      <w:pPr>
        <w:pStyle w:val="af4"/>
        <w:ind w:left="630" w:firstLineChars="0" w:firstLine="0"/>
      </w:pPr>
      <w:r>
        <w:rPr>
          <w:rFonts w:hint="eastAsia"/>
        </w:rPr>
        <w:t>“硬盘寿命预测系统</w:t>
      </w:r>
      <w:r>
        <w:rPr>
          <w:rFonts w:hint="eastAsia"/>
        </w:rPr>
        <w:t xml:space="preserve"> v1.0</w:t>
      </w:r>
      <w:r>
        <w:rPr>
          <w:rFonts w:hint="eastAsia"/>
        </w:rPr>
        <w:t>”</w:t>
      </w:r>
      <w:r>
        <w:rPr>
          <w:rFonts w:hint="eastAsia"/>
        </w:rPr>
        <w:t xml:space="preserve"> </w:t>
      </w:r>
      <w:r>
        <w:rPr>
          <w:rFonts w:hint="eastAsia"/>
        </w:rPr>
        <w:t>的标准基线实现；</w:t>
      </w:r>
    </w:p>
    <w:p w:rsidR="006338C4" w:rsidRDefault="006338C4" w:rsidP="006338C4">
      <w:pPr>
        <w:pStyle w:val="af4"/>
        <w:ind w:left="630" w:firstLineChars="0" w:firstLine="0"/>
      </w:pPr>
      <w:r>
        <w:rPr>
          <w:rFonts w:hint="eastAsia"/>
        </w:rPr>
        <w:t>可直接用于学术报告、工程原型、技术验证和商业提案；</w:t>
      </w:r>
    </w:p>
    <w:p w:rsidR="006338C4" w:rsidRDefault="006338C4" w:rsidP="006338C4">
      <w:pPr>
        <w:pStyle w:val="af4"/>
        <w:ind w:left="630" w:firstLineChars="0" w:firstLine="0"/>
      </w:pPr>
      <w:r>
        <w:rPr>
          <w:rFonts w:hint="eastAsia"/>
        </w:rPr>
        <w:t>后续只需补充外部特征工程模块、调度脚本，即可批量运行</w:t>
      </w:r>
      <w:bookmarkEnd w:id="32"/>
      <w:r>
        <w:rPr>
          <w:rFonts w:hint="eastAsia"/>
        </w:rPr>
        <w:t>。</w:t>
      </w:r>
    </w:p>
    <w:p w:rsidR="001054B6" w:rsidRDefault="006338C4" w:rsidP="006338C4">
      <w:pPr>
        <w:ind w:firstLine="210"/>
      </w:pPr>
      <w:r>
        <w:rPr>
          <w:rFonts w:hint="eastAsia"/>
        </w:rPr>
        <w:lastRenderedPageBreak/>
        <w:t>如你愿意，我可为你写一份以“时间序列预测应用评估”角度为主的项目技术报告导语或摘要段落。是否需要？我们可以继续完善文档。</w:t>
      </w:r>
    </w:p>
    <w:p w:rsidR="00CD4978" w:rsidRDefault="00CD4978" w:rsidP="00F972DE">
      <w:pPr>
        <w:pStyle w:val="4"/>
      </w:pPr>
      <w:r>
        <w:rPr>
          <w:rFonts w:hint="eastAsia"/>
        </w:rPr>
        <w:t>程序运行</w:t>
      </w:r>
    </w:p>
    <w:p w:rsidR="00CD4978" w:rsidRDefault="00CD4978" w:rsidP="00CD4978">
      <w:pPr>
        <w:ind w:firstLine="210"/>
      </w:pPr>
      <w:r>
        <w:t>$ python train-automl.py</w:t>
      </w:r>
    </w:p>
    <w:p w:rsidR="00CD4978" w:rsidRPr="00CD4978" w:rsidRDefault="00CD4978" w:rsidP="00CD4978">
      <w:pPr>
        <w:ind w:firstLine="180"/>
        <w:rPr>
          <w:sz w:val="18"/>
          <w:szCs w:val="18"/>
          <w:shd w:val="pct15" w:color="auto" w:fill="FFFFFF"/>
        </w:rPr>
      </w:pPr>
      <w:r w:rsidRPr="00CD4978">
        <w:rPr>
          <w:sz w:val="18"/>
          <w:szCs w:val="18"/>
          <w:shd w:val="pct15" w:color="auto" w:fill="FFFFFF"/>
        </w:rPr>
        <w:t>main_func()</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 </w:t>
      </w:r>
      <w:r w:rsidRPr="00CD4978">
        <w:rPr>
          <w:rFonts w:hint="eastAsia"/>
          <w:sz w:val="18"/>
          <w:szCs w:val="18"/>
          <w:shd w:val="pct15" w:color="auto" w:fill="FFFFFF"/>
        </w:rPr>
        <w:t>启动硬盘寿命预测程序</w:t>
      </w:r>
      <w:r w:rsidRPr="00CD4978">
        <w:rPr>
          <w:rFonts w:hint="eastAsia"/>
          <w:sz w:val="18"/>
          <w:szCs w:val="18"/>
          <w:shd w:val="pct15" w:color="auto" w:fill="FFFFFF"/>
        </w:rPr>
        <w:t xml:space="preserve"> =================</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&gt;&gt; </w:t>
      </w:r>
      <w:r w:rsidRPr="00CD4978">
        <w:rPr>
          <w:rFonts w:hint="eastAsia"/>
          <w:sz w:val="18"/>
          <w:szCs w:val="18"/>
          <w:shd w:val="pct15" w:color="auto" w:fill="FFFFFF"/>
        </w:rPr>
        <w:t>初始化</w:t>
      </w:r>
      <w:r w:rsidRPr="00CD4978">
        <w:rPr>
          <w:rFonts w:hint="eastAsia"/>
          <w:sz w:val="18"/>
          <w:szCs w:val="18"/>
          <w:shd w:val="pct15" w:color="auto" w:fill="FFFFFF"/>
        </w:rPr>
        <w:t xml:space="preserve"> h2o</w:t>
      </w:r>
    </w:p>
    <w:p w:rsidR="00CD4978" w:rsidRPr="00CD4978" w:rsidRDefault="00CD4978" w:rsidP="00CD4978">
      <w:pPr>
        <w:ind w:firstLine="180"/>
        <w:rPr>
          <w:sz w:val="18"/>
          <w:szCs w:val="18"/>
          <w:shd w:val="pct15" w:color="auto" w:fill="FFFFFF"/>
        </w:rPr>
      </w:pPr>
      <w:r w:rsidRPr="00CD4978">
        <w:rPr>
          <w:sz w:val="18"/>
          <w:szCs w:val="18"/>
          <w:shd w:val="pct15" w:color="auto" w:fill="FFFFFF"/>
        </w:rPr>
        <w:t>Checking whether there is an H2O instance running at http://localhost:54321..... not found.</w:t>
      </w:r>
    </w:p>
    <w:p w:rsidR="00CD4978" w:rsidRPr="00CD4978" w:rsidRDefault="00CD4978" w:rsidP="00CD4978">
      <w:pPr>
        <w:ind w:firstLine="180"/>
        <w:rPr>
          <w:sz w:val="18"/>
          <w:szCs w:val="18"/>
          <w:shd w:val="pct15" w:color="auto" w:fill="FFFFFF"/>
        </w:rPr>
      </w:pPr>
      <w:r w:rsidRPr="00CD4978">
        <w:rPr>
          <w:sz w:val="18"/>
          <w:szCs w:val="18"/>
          <w:shd w:val="pct15" w:color="auto" w:fill="FFFFFF"/>
        </w:rPr>
        <w:t>Attempting to start a local H2O server...</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  Java Version: openjdk version "11.0.27" 2025-04-15; OpenJDK Runtime Environment (build 11.0.27+6-post-Ubuntu-0ubuntu122.04); OpenJDK 64-Bit Server VM (build 11.0.27+6-post-Ubuntu-0ubuntu122.04, mixed mode, sharing)</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  Starting server from /data/sdb/sdb1/ubuntu-folder/.pyenv/versions/3.10.14/lib/python3.10/site-packages/h2o/backend/bin/h2o.jar</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  Ice root: /tmp/tmpgpmh1rcm</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  JVM stdout: /tmp/tmpgpmh1rcm/h2o_ubuntu_started_from_python.out</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  JVM stderr: /tmp/tmpgpmh1rcm/h2o_ubuntu_started_from_python.err</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  Server is running at http://127.0.0.1:54321</w:t>
      </w:r>
    </w:p>
    <w:p w:rsidR="00CD4978" w:rsidRPr="00CD4978" w:rsidRDefault="00CD4978" w:rsidP="00CD4978">
      <w:pPr>
        <w:ind w:firstLine="180"/>
        <w:rPr>
          <w:sz w:val="18"/>
          <w:szCs w:val="18"/>
          <w:shd w:val="pct15" w:color="auto" w:fill="FFFFFF"/>
        </w:rPr>
      </w:pPr>
      <w:r w:rsidRPr="00CD4978">
        <w:rPr>
          <w:sz w:val="18"/>
          <w:szCs w:val="18"/>
          <w:shd w:val="pct15" w:color="auto" w:fill="FFFFFF"/>
        </w:rPr>
        <w:t>Connecting to H2O server at http://127.0.0.1:54321 ... successful.</w:t>
      </w:r>
    </w:p>
    <w:p w:rsidR="00CD4978" w:rsidRPr="00CD4978" w:rsidRDefault="00CD4978" w:rsidP="00CD4978">
      <w:pPr>
        <w:ind w:firstLine="180"/>
        <w:rPr>
          <w:sz w:val="18"/>
          <w:szCs w:val="18"/>
          <w:shd w:val="pct15" w:color="auto" w:fill="FFFFFF"/>
        </w:rPr>
      </w:pPr>
      <w:r w:rsidRPr="00CD4978">
        <w:rPr>
          <w:sz w:val="18"/>
          <w:szCs w:val="18"/>
          <w:shd w:val="pct15" w:color="auto" w:fill="FFFFFF"/>
        </w:rPr>
        <w:t>--------------------------  -----------------------------</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H2O_cluster_uptime:         01 secs</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H2O_cluster_timezone:       Asia/Shanghai</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H2O_data_parsing_timezone:  UTC</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H2O_cluster_version:        3.46.0.7</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H2O_cluster_version_age:    1 month and 27 days</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H2O_cluster_name:           H2O_from_python_ubuntu_rsubpu</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H2O_cluster_total_nodes:    1</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H2O_cluster_free_memory:    3.889 Gb</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H2O_cluster_total_cores:    6</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H2O_cluster_allowed_cores:  6</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H2O_cluster_status:         locked, healthy</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H2O_connection_url:         http://127.0.0.1:54321</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H2O_connection_proxy:       {"http": null, "https": null}</w:t>
      </w:r>
    </w:p>
    <w:p w:rsidR="00CD4978" w:rsidRPr="00CD4978" w:rsidRDefault="00CD4978" w:rsidP="00CD4978">
      <w:pPr>
        <w:ind w:firstLine="180"/>
        <w:rPr>
          <w:sz w:val="18"/>
          <w:szCs w:val="18"/>
          <w:shd w:val="pct15" w:color="auto" w:fill="FFFFFF"/>
        </w:rPr>
      </w:pPr>
      <w:r w:rsidRPr="00CD4978">
        <w:rPr>
          <w:sz w:val="18"/>
          <w:szCs w:val="18"/>
          <w:shd w:val="pct15" w:color="auto" w:fill="FFFFFF"/>
        </w:rPr>
        <w:t>H2O_internal_security:      False</w:t>
      </w:r>
    </w:p>
    <w:p w:rsidR="00CD4978" w:rsidRPr="00CD4978" w:rsidRDefault="00CD4978" w:rsidP="00CD4978">
      <w:pPr>
        <w:ind w:firstLine="180"/>
        <w:rPr>
          <w:sz w:val="18"/>
          <w:szCs w:val="18"/>
          <w:shd w:val="pct15" w:color="auto" w:fill="FFFFFF"/>
        </w:rPr>
      </w:pPr>
      <w:r w:rsidRPr="00CD4978">
        <w:rPr>
          <w:sz w:val="18"/>
          <w:szCs w:val="18"/>
          <w:shd w:val="pct15" w:color="auto" w:fill="FFFFFF"/>
        </w:rPr>
        <w:t>Python_version:             3.10.14 final</w:t>
      </w:r>
    </w:p>
    <w:p w:rsidR="00CD4978" w:rsidRPr="00CD4978" w:rsidRDefault="00CD4978" w:rsidP="00CD4978">
      <w:pPr>
        <w:ind w:firstLine="180"/>
        <w:rPr>
          <w:sz w:val="18"/>
          <w:szCs w:val="18"/>
          <w:shd w:val="pct15" w:color="auto" w:fill="FFFFFF"/>
        </w:rPr>
      </w:pPr>
      <w:r w:rsidRPr="00CD4978">
        <w:rPr>
          <w:sz w:val="18"/>
          <w:szCs w:val="18"/>
          <w:shd w:val="pct15" w:color="auto" w:fill="FFFFFF"/>
        </w:rPr>
        <w:t>--------------------------  -----------------------------</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&gt;&gt; </w:t>
      </w:r>
      <w:r w:rsidRPr="00CD4978">
        <w:rPr>
          <w:rFonts w:hint="eastAsia"/>
          <w:sz w:val="18"/>
          <w:szCs w:val="18"/>
          <w:shd w:val="pct15" w:color="auto" w:fill="FFFFFF"/>
        </w:rPr>
        <w:t>执行配置加载函数</w:t>
      </w:r>
      <w:r w:rsidRPr="00CD4978">
        <w:rPr>
          <w:rFonts w:hint="eastAsia"/>
          <w:sz w:val="18"/>
          <w:szCs w:val="18"/>
          <w:shd w:val="pct15" w:color="auto" w:fill="FFFFFF"/>
        </w:rPr>
        <w:t xml:space="preserve"> load_train_config_func()</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读取配置文件：</w:t>
      </w:r>
      <w:r w:rsidRPr="00CD4978">
        <w:rPr>
          <w:rFonts w:hint="eastAsia"/>
          <w:sz w:val="18"/>
          <w:szCs w:val="18"/>
          <w:shd w:val="pct15" w:color="auto" w:fill="FFFFFF"/>
        </w:rPr>
        <w:t>train-automl.ini</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配置内容：</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  </w:t>
      </w:r>
      <w:r w:rsidRPr="00CD4978">
        <w:rPr>
          <w:rFonts w:hint="eastAsia"/>
          <w:sz w:val="18"/>
          <w:szCs w:val="18"/>
          <w:shd w:val="pct15" w:color="auto" w:fill="FFFFFF"/>
        </w:rPr>
        <w:t>训练文件路径</w:t>
      </w:r>
      <w:r w:rsidRPr="00CD4978">
        <w:rPr>
          <w:rFonts w:hint="eastAsia"/>
          <w:sz w:val="18"/>
          <w:szCs w:val="18"/>
          <w:shd w:val="pct15" w:color="auto" w:fill="FFFFFF"/>
        </w:rPr>
        <w:t xml:space="preserve"> </w:t>
      </w:r>
      <w:r w:rsidRPr="00CD4978">
        <w:rPr>
          <w:rFonts w:hint="eastAsia"/>
          <w:sz w:val="18"/>
          <w:szCs w:val="18"/>
          <w:shd w:val="pct15" w:color="auto" w:fill="FFFFFF"/>
        </w:rPr>
        <w:t>：</w:t>
      </w:r>
      <w:r w:rsidRPr="00CD4978">
        <w:rPr>
          <w:rFonts w:hint="eastAsia"/>
          <w:sz w:val="18"/>
          <w:szCs w:val="18"/>
          <w:shd w:val="pct15" w:color="auto" w:fill="FFFFFF"/>
        </w:rPr>
        <w:t>data/train_samples.csv</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  </w:t>
      </w:r>
      <w:r w:rsidRPr="00CD4978">
        <w:rPr>
          <w:rFonts w:hint="eastAsia"/>
          <w:sz w:val="18"/>
          <w:szCs w:val="18"/>
          <w:shd w:val="pct15" w:color="auto" w:fill="FFFFFF"/>
        </w:rPr>
        <w:t>测试文件路径</w:t>
      </w:r>
      <w:r w:rsidRPr="00CD4978">
        <w:rPr>
          <w:rFonts w:hint="eastAsia"/>
          <w:sz w:val="18"/>
          <w:szCs w:val="18"/>
          <w:shd w:val="pct15" w:color="auto" w:fill="FFFFFF"/>
        </w:rPr>
        <w:t xml:space="preserve"> </w:t>
      </w:r>
      <w:r w:rsidRPr="00CD4978">
        <w:rPr>
          <w:rFonts w:hint="eastAsia"/>
          <w:sz w:val="18"/>
          <w:szCs w:val="18"/>
          <w:shd w:val="pct15" w:color="auto" w:fill="FFFFFF"/>
        </w:rPr>
        <w:t>：</w:t>
      </w:r>
      <w:r w:rsidRPr="00CD4978">
        <w:rPr>
          <w:rFonts w:hint="eastAsia"/>
          <w:sz w:val="18"/>
          <w:szCs w:val="18"/>
          <w:shd w:val="pct15" w:color="auto" w:fill="FFFFFF"/>
        </w:rPr>
        <w:t>data/test_samples.csv</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  </w:t>
      </w:r>
      <w:r w:rsidRPr="00CD4978">
        <w:rPr>
          <w:rFonts w:hint="eastAsia"/>
          <w:sz w:val="18"/>
          <w:szCs w:val="18"/>
          <w:shd w:val="pct15" w:color="auto" w:fill="FFFFFF"/>
        </w:rPr>
        <w:t>输出预测路径</w:t>
      </w:r>
      <w:r w:rsidRPr="00CD4978">
        <w:rPr>
          <w:rFonts w:hint="eastAsia"/>
          <w:sz w:val="18"/>
          <w:szCs w:val="18"/>
          <w:shd w:val="pct15" w:color="auto" w:fill="FFFFFF"/>
        </w:rPr>
        <w:t xml:space="preserve"> </w:t>
      </w:r>
      <w:r w:rsidRPr="00CD4978">
        <w:rPr>
          <w:rFonts w:hint="eastAsia"/>
          <w:sz w:val="18"/>
          <w:szCs w:val="18"/>
          <w:shd w:val="pct15" w:color="auto" w:fill="FFFFFF"/>
        </w:rPr>
        <w:t>：</w:t>
      </w:r>
      <w:r w:rsidRPr="00CD4978">
        <w:rPr>
          <w:rFonts w:hint="eastAsia"/>
          <w:sz w:val="18"/>
          <w:szCs w:val="18"/>
          <w:shd w:val="pct15" w:color="auto" w:fill="FFFFFF"/>
        </w:rPr>
        <w:t>data/predictions_automl.csv</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  </w:t>
      </w:r>
      <w:r w:rsidRPr="00CD4978">
        <w:rPr>
          <w:rFonts w:hint="eastAsia"/>
          <w:sz w:val="18"/>
          <w:szCs w:val="18"/>
          <w:shd w:val="pct15" w:color="auto" w:fill="FFFFFF"/>
        </w:rPr>
        <w:t>特征重要性路径：</w:t>
      </w:r>
      <w:r w:rsidRPr="00CD4978">
        <w:rPr>
          <w:rFonts w:hint="eastAsia"/>
          <w:sz w:val="18"/>
          <w:szCs w:val="18"/>
          <w:shd w:val="pct15" w:color="auto" w:fill="FFFFFF"/>
        </w:rPr>
        <w:t>data/feature_importance.csv</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  </w:t>
      </w:r>
      <w:r w:rsidRPr="00CD4978">
        <w:rPr>
          <w:rFonts w:hint="eastAsia"/>
          <w:sz w:val="18"/>
          <w:szCs w:val="18"/>
          <w:shd w:val="pct15" w:color="auto" w:fill="FFFFFF"/>
        </w:rPr>
        <w:t>模型保存路径</w:t>
      </w:r>
      <w:r w:rsidRPr="00CD4978">
        <w:rPr>
          <w:rFonts w:hint="eastAsia"/>
          <w:sz w:val="18"/>
          <w:szCs w:val="18"/>
          <w:shd w:val="pct15" w:color="auto" w:fill="FFFFFF"/>
        </w:rPr>
        <w:t xml:space="preserve"> </w:t>
      </w:r>
      <w:r w:rsidRPr="00CD4978">
        <w:rPr>
          <w:rFonts w:hint="eastAsia"/>
          <w:sz w:val="18"/>
          <w:szCs w:val="18"/>
          <w:shd w:val="pct15" w:color="auto" w:fill="FFFFFF"/>
        </w:rPr>
        <w:t>：</w:t>
      </w:r>
      <w:r w:rsidRPr="00CD4978">
        <w:rPr>
          <w:rFonts w:hint="eastAsia"/>
          <w:sz w:val="18"/>
          <w:szCs w:val="18"/>
          <w:shd w:val="pct15" w:color="auto" w:fill="FFFFFF"/>
        </w:rPr>
        <w:t>models</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  </w:t>
      </w:r>
      <w:r w:rsidRPr="00CD4978">
        <w:rPr>
          <w:rFonts w:hint="eastAsia"/>
          <w:sz w:val="18"/>
          <w:szCs w:val="18"/>
          <w:shd w:val="pct15" w:color="auto" w:fill="FFFFFF"/>
        </w:rPr>
        <w:t>目标列</w:t>
      </w:r>
      <w:r w:rsidRPr="00CD4978">
        <w:rPr>
          <w:rFonts w:hint="eastAsia"/>
          <w:sz w:val="18"/>
          <w:szCs w:val="18"/>
          <w:shd w:val="pct15" w:color="auto" w:fill="FFFFFF"/>
        </w:rPr>
        <w:t xml:space="preserve">         </w:t>
      </w:r>
      <w:r w:rsidRPr="00CD4978">
        <w:rPr>
          <w:rFonts w:hint="eastAsia"/>
          <w:sz w:val="18"/>
          <w:szCs w:val="18"/>
          <w:shd w:val="pct15" w:color="auto" w:fill="FFFFFF"/>
        </w:rPr>
        <w:t>：</w:t>
      </w:r>
      <w:r w:rsidRPr="00CD4978">
        <w:rPr>
          <w:rFonts w:hint="eastAsia"/>
          <w:sz w:val="18"/>
          <w:szCs w:val="18"/>
          <w:shd w:val="pct15" w:color="auto" w:fill="FFFFFF"/>
        </w:rPr>
        <w:t>remaining_life_days</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lastRenderedPageBreak/>
        <w:t xml:space="preserve">  ID</w:t>
      </w:r>
      <w:r w:rsidRPr="00CD4978">
        <w:rPr>
          <w:rFonts w:hint="eastAsia"/>
          <w:sz w:val="18"/>
          <w:szCs w:val="18"/>
          <w:shd w:val="pct15" w:color="auto" w:fill="FFFFFF"/>
        </w:rPr>
        <w:t>列</w:t>
      </w:r>
      <w:r w:rsidRPr="00CD4978">
        <w:rPr>
          <w:rFonts w:hint="eastAsia"/>
          <w:sz w:val="18"/>
          <w:szCs w:val="18"/>
          <w:shd w:val="pct15" w:color="auto" w:fill="FFFFFF"/>
        </w:rPr>
        <w:t xml:space="preserve">           </w:t>
      </w:r>
      <w:r w:rsidRPr="00CD4978">
        <w:rPr>
          <w:rFonts w:hint="eastAsia"/>
          <w:sz w:val="18"/>
          <w:szCs w:val="18"/>
          <w:shd w:val="pct15" w:color="auto" w:fill="FFFFFF"/>
        </w:rPr>
        <w:t>：</w:t>
      </w:r>
      <w:r w:rsidRPr="00CD4978">
        <w:rPr>
          <w:rFonts w:hint="eastAsia"/>
          <w:sz w:val="18"/>
          <w:szCs w:val="18"/>
          <w:shd w:val="pct15" w:color="auto" w:fill="FFFFFF"/>
        </w:rPr>
        <w:t>['hdd_id', 'date']</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  </w:t>
      </w:r>
      <w:r w:rsidRPr="00CD4978">
        <w:rPr>
          <w:rFonts w:hint="eastAsia"/>
          <w:sz w:val="18"/>
          <w:szCs w:val="18"/>
          <w:shd w:val="pct15" w:color="auto" w:fill="FFFFFF"/>
        </w:rPr>
        <w:t>最大模型数</w:t>
      </w:r>
      <w:r w:rsidRPr="00CD4978">
        <w:rPr>
          <w:rFonts w:hint="eastAsia"/>
          <w:sz w:val="18"/>
          <w:szCs w:val="18"/>
          <w:shd w:val="pct15" w:color="auto" w:fill="FFFFFF"/>
        </w:rPr>
        <w:t xml:space="preserve">     </w:t>
      </w:r>
      <w:r w:rsidRPr="00CD4978">
        <w:rPr>
          <w:rFonts w:hint="eastAsia"/>
          <w:sz w:val="18"/>
          <w:szCs w:val="18"/>
          <w:shd w:val="pct15" w:color="auto" w:fill="FFFFFF"/>
        </w:rPr>
        <w:t>：</w:t>
      </w:r>
      <w:r w:rsidRPr="00CD4978">
        <w:rPr>
          <w:rFonts w:hint="eastAsia"/>
          <w:sz w:val="18"/>
          <w:szCs w:val="18"/>
          <w:shd w:val="pct15" w:color="auto" w:fill="FFFFFF"/>
        </w:rPr>
        <w:t>10</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  </w:t>
      </w:r>
      <w:r w:rsidRPr="00CD4978">
        <w:rPr>
          <w:rFonts w:hint="eastAsia"/>
          <w:sz w:val="18"/>
          <w:szCs w:val="18"/>
          <w:shd w:val="pct15" w:color="auto" w:fill="FFFFFF"/>
        </w:rPr>
        <w:t>最长训练秒数</w:t>
      </w:r>
      <w:r w:rsidRPr="00CD4978">
        <w:rPr>
          <w:rFonts w:hint="eastAsia"/>
          <w:sz w:val="18"/>
          <w:szCs w:val="18"/>
          <w:shd w:val="pct15" w:color="auto" w:fill="FFFFFF"/>
        </w:rPr>
        <w:t xml:space="preserve">   </w:t>
      </w:r>
      <w:r w:rsidRPr="00CD4978">
        <w:rPr>
          <w:rFonts w:hint="eastAsia"/>
          <w:sz w:val="18"/>
          <w:szCs w:val="18"/>
          <w:shd w:val="pct15" w:color="auto" w:fill="FFFFFF"/>
        </w:rPr>
        <w:t>：</w:t>
      </w:r>
      <w:r w:rsidRPr="00CD4978">
        <w:rPr>
          <w:rFonts w:hint="eastAsia"/>
          <w:sz w:val="18"/>
          <w:szCs w:val="18"/>
          <w:shd w:val="pct15" w:color="auto" w:fill="FFFFFF"/>
        </w:rPr>
        <w:t>300</w:t>
      </w:r>
    </w:p>
    <w:p w:rsidR="00CD4978" w:rsidRPr="00CD4978" w:rsidRDefault="00CD4978" w:rsidP="00CD4978">
      <w:pPr>
        <w:ind w:firstLine="180"/>
        <w:rPr>
          <w:sz w:val="18"/>
          <w:szCs w:val="18"/>
          <w:shd w:val="pct15" w:color="auto" w:fill="FFFFFF"/>
        </w:rPr>
      </w:pPr>
      <w:r w:rsidRPr="00CD4978">
        <w:rPr>
          <w:sz w:val="18"/>
          <w:szCs w:val="18"/>
          <w:shd w:val="pct15" w:color="auto" w:fill="FFFFFF"/>
        </w:rPr>
        <w:t>train_model_func</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&gt;&gt; </w:t>
      </w:r>
      <w:r w:rsidRPr="00CD4978">
        <w:rPr>
          <w:rFonts w:hint="eastAsia"/>
          <w:sz w:val="18"/>
          <w:szCs w:val="18"/>
          <w:shd w:val="pct15" w:color="auto" w:fill="FFFFFF"/>
        </w:rPr>
        <w:t>加载训练数据：</w:t>
      </w:r>
      <w:r w:rsidRPr="00CD4978">
        <w:rPr>
          <w:rFonts w:hint="eastAsia"/>
          <w:sz w:val="18"/>
          <w:szCs w:val="18"/>
          <w:shd w:val="pct15" w:color="auto" w:fill="FFFFFF"/>
        </w:rPr>
        <w:t>data/train_samples.csv</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 </w:t>
      </w:r>
      <w:r w:rsidRPr="00CD4978">
        <w:rPr>
          <w:rFonts w:hint="eastAsia"/>
          <w:sz w:val="18"/>
          <w:szCs w:val="18"/>
          <w:shd w:val="pct15" w:color="auto" w:fill="FFFFFF"/>
        </w:rPr>
        <w:t>训练数据共</w:t>
      </w:r>
      <w:r w:rsidRPr="00CD4978">
        <w:rPr>
          <w:sz w:val="18"/>
          <w:szCs w:val="18"/>
          <w:shd w:val="pct15" w:color="auto" w:fill="FFFFFF"/>
        </w:rPr>
        <w:t xml:space="preserve"> 109600 </w:t>
      </w:r>
      <w:r w:rsidRPr="00CD4978">
        <w:rPr>
          <w:rFonts w:hint="eastAsia"/>
          <w:sz w:val="18"/>
          <w:szCs w:val="18"/>
          <w:shd w:val="pct15" w:color="auto" w:fill="FFFFFF"/>
        </w:rPr>
        <w:t>条记录，字段数：</w:t>
      </w:r>
      <w:r w:rsidRPr="00CD4978">
        <w:rPr>
          <w:sz w:val="18"/>
          <w:szCs w:val="18"/>
          <w:shd w:val="pct15" w:color="auto" w:fill="FFFFFF"/>
        </w:rPr>
        <w:t>7</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Parse progress: |</w:t>
      </w:r>
      <w:r w:rsidRPr="00CD4978">
        <w:rPr>
          <w:rFonts w:hint="eastAsia"/>
          <w:sz w:val="18"/>
          <w:szCs w:val="18"/>
          <w:shd w:val="pct15" w:color="auto" w:fill="FFFFFF"/>
        </w:rPr>
        <w:t>████████████████████████████████████████████████████████████████████████████████████</w:t>
      </w:r>
      <w:r w:rsidRPr="00CD4978">
        <w:rPr>
          <w:rFonts w:hint="eastAsia"/>
          <w:sz w:val="18"/>
          <w:szCs w:val="18"/>
          <w:shd w:val="pct15" w:color="auto" w:fill="FFFFFF"/>
        </w:rPr>
        <w:t xml:space="preserve"> (done)| 100%</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&gt;&gt; AutoML </w:t>
      </w:r>
      <w:r w:rsidRPr="00CD4978">
        <w:rPr>
          <w:rFonts w:hint="eastAsia"/>
          <w:sz w:val="18"/>
          <w:szCs w:val="18"/>
          <w:shd w:val="pct15" w:color="auto" w:fill="FFFFFF"/>
        </w:rPr>
        <w:t>正在训练中</w:t>
      </w:r>
      <w:r w:rsidRPr="00CD4978">
        <w:rPr>
          <w:rFonts w:hint="eastAsia"/>
          <w:sz w:val="18"/>
          <w:szCs w:val="18"/>
          <w:shd w:val="pct15" w:color="auto" w:fill="FFFFFF"/>
        </w:rPr>
        <w:t>...</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AutoML progress: |</w:t>
      </w:r>
      <w:r w:rsidRPr="00CD4978">
        <w:rPr>
          <w:rFonts w:hint="eastAsia"/>
          <w:sz w:val="18"/>
          <w:szCs w:val="18"/>
          <w:shd w:val="pct15" w:color="auto" w:fill="FFFFFF"/>
        </w:rPr>
        <w:t>███████████████████████████████████████████████████████████████████████████████████</w:t>
      </w:r>
      <w:r w:rsidRPr="00CD4978">
        <w:rPr>
          <w:rFonts w:hint="eastAsia"/>
          <w:sz w:val="18"/>
          <w:szCs w:val="18"/>
          <w:shd w:val="pct15" w:color="auto" w:fill="FFFFFF"/>
        </w:rPr>
        <w:t xml:space="preserve"> (done)| 100%</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&gt;&gt; AutoML </w:t>
      </w:r>
      <w:r w:rsidRPr="00CD4978">
        <w:rPr>
          <w:rFonts w:hint="eastAsia"/>
          <w:sz w:val="18"/>
          <w:szCs w:val="18"/>
          <w:shd w:val="pct15" w:color="auto" w:fill="FFFFFF"/>
        </w:rPr>
        <w:t>训练完成</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&gt;&gt; </w:t>
      </w:r>
      <w:r w:rsidRPr="00CD4978">
        <w:rPr>
          <w:rFonts w:hint="eastAsia"/>
          <w:sz w:val="18"/>
          <w:szCs w:val="18"/>
          <w:shd w:val="pct15" w:color="auto" w:fill="FFFFFF"/>
        </w:rPr>
        <w:t>模型排行榜：</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Export File progress: |</w:t>
      </w:r>
      <w:r w:rsidRPr="00CD4978">
        <w:rPr>
          <w:rFonts w:hint="eastAsia"/>
          <w:sz w:val="18"/>
          <w:szCs w:val="18"/>
          <w:shd w:val="pct15" w:color="auto" w:fill="FFFFFF"/>
        </w:rPr>
        <w:t>██████████████████████████████████████████████████████████████████████████████</w:t>
      </w:r>
      <w:r w:rsidRPr="00CD4978">
        <w:rPr>
          <w:rFonts w:hint="eastAsia"/>
          <w:sz w:val="18"/>
          <w:szCs w:val="18"/>
          <w:shd w:val="pct15" w:color="auto" w:fill="FFFFFF"/>
        </w:rPr>
        <w:t xml:space="preserve"> (done)| 100%</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                             model_id       rmse          mse        mae rmsle  mean_residual_deviance</w:t>
      </w:r>
    </w:p>
    <w:p w:rsidR="00CD4978" w:rsidRPr="00CD4978" w:rsidRDefault="00CD4978" w:rsidP="00CD4978">
      <w:pPr>
        <w:ind w:firstLine="180"/>
        <w:rPr>
          <w:sz w:val="18"/>
          <w:szCs w:val="18"/>
          <w:shd w:val="pct15" w:color="auto" w:fill="FFFFFF"/>
        </w:rPr>
      </w:pPr>
      <w:r w:rsidRPr="00CD4978">
        <w:rPr>
          <w:sz w:val="18"/>
          <w:szCs w:val="18"/>
          <w:shd w:val="pct15" w:color="auto" w:fill="FFFFFF"/>
        </w:rPr>
        <w:t>0  XGBoost_2_AutoML_1_20250524_165445  98.050581  9613.916496  68.549688  None             9613.916496</w:t>
      </w:r>
    </w:p>
    <w:p w:rsidR="00CD4978" w:rsidRPr="00CD4978" w:rsidRDefault="00CD4978" w:rsidP="00CD4978">
      <w:pPr>
        <w:ind w:firstLine="180"/>
        <w:rPr>
          <w:sz w:val="18"/>
          <w:szCs w:val="18"/>
          <w:shd w:val="pct15" w:color="auto" w:fill="FFFFFF"/>
        </w:rPr>
      </w:pPr>
      <w:r w:rsidRPr="00CD4978">
        <w:rPr>
          <w:sz w:val="18"/>
          <w:szCs w:val="18"/>
          <w:shd w:val="pct15" w:color="auto" w:fill="FFFFFF"/>
        </w:rPr>
        <w:t>1  XGBoost_1_AutoML_1_20250524_165445  98.098049  9623.227240  68.628921  None             9623.227240</w:t>
      </w:r>
    </w:p>
    <w:p w:rsidR="00CD4978" w:rsidRPr="00CD4978" w:rsidRDefault="00CD4978" w:rsidP="00CD4978">
      <w:pPr>
        <w:ind w:firstLine="180"/>
        <w:rPr>
          <w:sz w:val="18"/>
          <w:szCs w:val="18"/>
          <w:shd w:val="pct15" w:color="auto" w:fill="FFFFFF"/>
        </w:rPr>
      </w:pPr>
      <w:r w:rsidRPr="00CD4978">
        <w:rPr>
          <w:sz w:val="18"/>
          <w:szCs w:val="18"/>
          <w:shd w:val="pct15" w:color="auto" w:fill="FFFFFF"/>
        </w:rPr>
        <w:t>2      GBM_4_AutoML_1_20250524_165445  98.203456  9643.918703  68.818292  None             9643.918703</w:t>
      </w:r>
    </w:p>
    <w:p w:rsidR="00CD4978" w:rsidRPr="00CD4978" w:rsidRDefault="00CD4978" w:rsidP="00CD4978">
      <w:pPr>
        <w:ind w:firstLine="180"/>
        <w:rPr>
          <w:sz w:val="18"/>
          <w:szCs w:val="18"/>
          <w:shd w:val="pct15" w:color="auto" w:fill="FFFFFF"/>
        </w:rPr>
      </w:pPr>
      <w:r w:rsidRPr="00CD4978">
        <w:rPr>
          <w:sz w:val="18"/>
          <w:szCs w:val="18"/>
          <w:shd w:val="pct15" w:color="auto" w:fill="FFFFFF"/>
        </w:rPr>
        <w:t>3      GBM_3_AutoML_1_20250524_165445  98.224038  9647.961589  68.877740  None             9647.961589</w:t>
      </w:r>
    </w:p>
    <w:p w:rsidR="00CD4978" w:rsidRPr="00CD4978" w:rsidRDefault="00CD4978" w:rsidP="00CD4978">
      <w:pPr>
        <w:ind w:firstLine="180"/>
        <w:rPr>
          <w:sz w:val="18"/>
          <w:szCs w:val="18"/>
          <w:shd w:val="pct15" w:color="auto" w:fill="FFFFFF"/>
        </w:rPr>
      </w:pPr>
      <w:r w:rsidRPr="00CD4978">
        <w:rPr>
          <w:sz w:val="18"/>
          <w:szCs w:val="18"/>
          <w:shd w:val="pct15" w:color="auto" w:fill="FFFFFF"/>
        </w:rPr>
        <w:t>4      GBM_2_AutoML_1_20250524_165445  98.352982  9673.308992  69.091478  None             9673.308992</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&gt;&gt; </w:t>
      </w:r>
      <w:r w:rsidRPr="00CD4978">
        <w:rPr>
          <w:rFonts w:hint="eastAsia"/>
          <w:sz w:val="18"/>
          <w:szCs w:val="18"/>
          <w:shd w:val="pct15" w:color="auto" w:fill="FFFFFF"/>
        </w:rPr>
        <w:t>最佳模型性能：</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  RMSE: 98.007</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  MAE : 68.557</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  R²  : 0.931</w:t>
      </w:r>
    </w:p>
    <w:p w:rsidR="00CD4978" w:rsidRPr="00CD4978" w:rsidRDefault="00CD4978" w:rsidP="00CD4978">
      <w:pPr>
        <w:ind w:firstLine="180"/>
        <w:rPr>
          <w:sz w:val="18"/>
          <w:szCs w:val="18"/>
          <w:shd w:val="pct15" w:color="auto" w:fill="FFFFFF"/>
        </w:rPr>
      </w:pPr>
      <w:r w:rsidRPr="00CD4978">
        <w:rPr>
          <w:sz w:val="18"/>
          <w:szCs w:val="18"/>
          <w:shd w:val="pct15" w:color="auto" w:fill="FFFFFF"/>
        </w:rPr>
        <w:t>test_model_func</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 xml:space="preserve">&gt;&gt; </w:t>
      </w:r>
      <w:r w:rsidRPr="00CD4978">
        <w:rPr>
          <w:rFonts w:hint="eastAsia"/>
          <w:sz w:val="18"/>
          <w:szCs w:val="18"/>
          <w:shd w:val="pct15" w:color="auto" w:fill="FFFFFF"/>
        </w:rPr>
        <w:t>加载测试数据：</w:t>
      </w:r>
      <w:r w:rsidRPr="00CD4978">
        <w:rPr>
          <w:rFonts w:hint="eastAsia"/>
          <w:sz w:val="18"/>
          <w:szCs w:val="18"/>
          <w:shd w:val="pct15" w:color="auto" w:fill="FFFFFF"/>
        </w:rPr>
        <w:t>data/test_samples.csv</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Parse progress: |</w:t>
      </w:r>
      <w:r w:rsidRPr="00CD4978">
        <w:rPr>
          <w:rFonts w:hint="eastAsia"/>
          <w:sz w:val="18"/>
          <w:szCs w:val="18"/>
          <w:shd w:val="pct15" w:color="auto" w:fill="FFFFFF"/>
        </w:rPr>
        <w:t>████████████████████████████████████████████████████████████████████████████████████</w:t>
      </w:r>
      <w:r w:rsidRPr="00CD4978">
        <w:rPr>
          <w:rFonts w:hint="eastAsia"/>
          <w:sz w:val="18"/>
          <w:szCs w:val="18"/>
          <w:shd w:val="pct15" w:color="auto" w:fill="FFFFFF"/>
        </w:rPr>
        <w:t xml:space="preserve"> (done)| 100%</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xgboost prediction progress: |</w:t>
      </w:r>
      <w:r w:rsidRPr="00CD4978">
        <w:rPr>
          <w:rFonts w:hint="eastAsia"/>
          <w:sz w:val="18"/>
          <w:szCs w:val="18"/>
          <w:shd w:val="pct15" w:color="auto" w:fill="FFFFFF"/>
        </w:rPr>
        <w:t>███████████████████████████████████████████████████████████████████████</w:t>
      </w:r>
      <w:r w:rsidRPr="00CD4978">
        <w:rPr>
          <w:rFonts w:hint="eastAsia"/>
          <w:sz w:val="18"/>
          <w:szCs w:val="18"/>
          <w:shd w:val="pct15" w:color="auto" w:fill="FFFFFF"/>
        </w:rPr>
        <w:t xml:space="preserve"> (done)| 100%</w:t>
      </w:r>
    </w:p>
    <w:p w:rsidR="00CD4978" w:rsidRPr="00CD4978" w:rsidRDefault="00CD4978" w:rsidP="00CD4978">
      <w:pPr>
        <w:ind w:firstLine="180"/>
        <w:rPr>
          <w:sz w:val="18"/>
          <w:szCs w:val="18"/>
          <w:shd w:val="pct15" w:color="auto" w:fill="FFFFFF"/>
        </w:rPr>
      </w:pPr>
      <w:r w:rsidRPr="00CD4978">
        <w:rPr>
          <w:rFonts w:hint="eastAsia"/>
          <w:sz w:val="18"/>
          <w:szCs w:val="18"/>
          <w:shd w:val="pct15" w:color="auto" w:fill="FFFFFF"/>
        </w:rPr>
        <w:t>Export File progress: |</w:t>
      </w:r>
      <w:r w:rsidRPr="00CD4978">
        <w:rPr>
          <w:rFonts w:hint="eastAsia"/>
          <w:sz w:val="18"/>
          <w:szCs w:val="18"/>
          <w:shd w:val="pct15" w:color="auto" w:fill="FFFFFF"/>
        </w:rPr>
        <w:t>██████████████████████████████████████████████████████████████████████████████</w:t>
      </w:r>
      <w:r w:rsidRPr="00CD4978">
        <w:rPr>
          <w:rFonts w:hint="eastAsia"/>
          <w:sz w:val="18"/>
          <w:szCs w:val="18"/>
          <w:shd w:val="pct15" w:color="auto" w:fill="FFFFFF"/>
        </w:rPr>
        <w:t xml:space="preserve"> (done)| 100%</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&gt;&gt; ✅ </w:t>
      </w:r>
      <w:r w:rsidRPr="00CD4978">
        <w:rPr>
          <w:rFonts w:hint="eastAsia"/>
          <w:sz w:val="18"/>
          <w:szCs w:val="18"/>
          <w:shd w:val="pct15" w:color="auto" w:fill="FFFFFF"/>
        </w:rPr>
        <w:t>预测结果保存：</w:t>
      </w:r>
      <w:r w:rsidRPr="00CD4978">
        <w:rPr>
          <w:sz w:val="18"/>
          <w:szCs w:val="18"/>
          <w:shd w:val="pct15" w:color="auto" w:fill="FFFFFF"/>
        </w:rPr>
        <w:t>data/predictions_automl.csv</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&gt;&gt; ✅ </w:t>
      </w:r>
      <w:r w:rsidRPr="00CD4978">
        <w:rPr>
          <w:rFonts w:hint="eastAsia"/>
          <w:sz w:val="18"/>
          <w:szCs w:val="18"/>
          <w:shd w:val="pct15" w:color="auto" w:fill="FFFFFF"/>
        </w:rPr>
        <w:t>特征重要性保存：</w:t>
      </w:r>
      <w:r w:rsidRPr="00CD4978">
        <w:rPr>
          <w:sz w:val="18"/>
          <w:szCs w:val="18"/>
          <w:shd w:val="pct15" w:color="auto" w:fill="FFFFFF"/>
        </w:rPr>
        <w:t>data/feature_importance.csv</w:t>
      </w:r>
    </w:p>
    <w:p w:rsidR="00CD4978" w:rsidRPr="00CD4978" w:rsidRDefault="00CD4978" w:rsidP="00CD4978">
      <w:pPr>
        <w:ind w:firstLine="180"/>
        <w:rPr>
          <w:sz w:val="18"/>
          <w:szCs w:val="18"/>
          <w:shd w:val="pct15" w:color="auto" w:fill="FFFFFF"/>
        </w:rPr>
      </w:pPr>
      <w:r w:rsidRPr="00CD4978">
        <w:rPr>
          <w:sz w:val="18"/>
          <w:szCs w:val="18"/>
          <w:shd w:val="pct15" w:color="auto" w:fill="FFFFFF"/>
        </w:rPr>
        <w:t xml:space="preserve">&gt;&gt; ✅ </w:t>
      </w:r>
      <w:r w:rsidRPr="00CD4978">
        <w:rPr>
          <w:rFonts w:hint="eastAsia"/>
          <w:sz w:val="18"/>
          <w:szCs w:val="18"/>
          <w:shd w:val="pct15" w:color="auto" w:fill="FFFFFF"/>
        </w:rPr>
        <w:t>模型保存路径：</w:t>
      </w:r>
      <w:r w:rsidRPr="00CD4978">
        <w:rPr>
          <w:sz w:val="18"/>
          <w:szCs w:val="18"/>
          <w:shd w:val="pct15" w:color="auto" w:fill="FFFFFF"/>
        </w:rPr>
        <w:t>/home/ubuntu/h2o/models/XGBoost_2_AutoML_1_20250524_165445</w:t>
      </w:r>
    </w:p>
    <w:p w:rsidR="00CD4978" w:rsidRPr="00CD4978" w:rsidRDefault="00CD4978" w:rsidP="00CD4978">
      <w:pPr>
        <w:ind w:firstLine="180"/>
        <w:rPr>
          <w:sz w:val="18"/>
          <w:szCs w:val="18"/>
          <w:shd w:val="pct15" w:color="auto" w:fill="FFFFFF"/>
        </w:rPr>
      </w:pPr>
      <w:r w:rsidRPr="00CD4978">
        <w:rPr>
          <w:sz w:val="18"/>
          <w:szCs w:val="18"/>
          <w:shd w:val="pct15" w:color="auto" w:fill="FFFFFF"/>
        </w:rPr>
        <w:t>H2O session _sid_9ded closed.</w:t>
      </w:r>
    </w:p>
    <w:p w:rsidR="00CD4978" w:rsidRDefault="00CD4978" w:rsidP="00F972DE">
      <w:pPr>
        <w:pStyle w:val="5"/>
      </w:pPr>
      <w:r>
        <w:rPr>
          <w:rFonts w:hint="eastAsia"/>
        </w:rPr>
        <w:t>生成的预测数据</w:t>
      </w:r>
    </w:p>
    <w:p w:rsidR="00CD4978" w:rsidRDefault="00CD4978" w:rsidP="00CD4978">
      <w:pPr>
        <w:ind w:firstLine="210"/>
      </w:pPr>
      <w:r>
        <w:t>hdd_id,date,bad_sectors,predict</w:t>
      </w:r>
    </w:p>
    <w:p w:rsidR="00CD4978" w:rsidRDefault="00CD4978" w:rsidP="00CD4978">
      <w:pPr>
        <w:ind w:firstLine="210"/>
      </w:pPr>
      <w:r>
        <w:t>1,2021-01-01,0,867</w:t>
      </w:r>
    </w:p>
    <w:p w:rsidR="00CD4978" w:rsidRDefault="00CD4978" w:rsidP="00CD4978">
      <w:pPr>
        <w:ind w:firstLine="210"/>
      </w:pPr>
      <w:r>
        <w:t>1,2021-01-02,0,867</w:t>
      </w:r>
    </w:p>
    <w:p w:rsidR="00CD4978" w:rsidRDefault="00CD4978" w:rsidP="00CD4978">
      <w:pPr>
        <w:ind w:firstLine="210"/>
      </w:pPr>
      <w:r>
        <w:t>1,2021-01-03,1,983</w:t>
      </w:r>
    </w:p>
    <w:p w:rsidR="00CD4978" w:rsidRDefault="00CD4978" w:rsidP="00CD4978">
      <w:pPr>
        <w:ind w:firstLine="210"/>
      </w:pPr>
      <w:r>
        <w:t>1,2021-01-04,1,888</w:t>
      </w:r>
    </w:p>
    <w:p w:rsidR="00CD4978" w:rsidRDefault="00CD4978" w:rsidP="00CD4978">
      <w:pPr>
        <w:ind w:firstLine="210"/>
      </w:pPr>
      <w:r>
        <w:lastRenderedPageBreak/>
        <w:t>1,2021-01-05,2,790</w:t>
      </w:r>
    </w:p>
    <w:p w:rsidR="00CD4978" w:rsidRDefault="00CD4978" w:rsidP="00CD4978">
      <w:pPr>
        <w:ind w:firstLine="210"/>
      </w:pPr>
      <w:r>
        <w:t>1,2021-01-06,2,829</w:t>
      </w:r>
    </w:p>
    <w:p w:rsidR="00CD4978" w:rsidRDefault="00CD4978" w:rsidP="00CD4978">
      <w:pPr>
        <w:ind w:firstLine="210"/>
      </w:pPr>
      <w:r>
        <w:t>1,2021-01-07,3,846</w:t>
      </w:r>
    </w:p>
    <w:p w:rsidR="00CD4978" w:rsidRDefault="00CD4978" w:rsidP="00CD4978">
      <w:pPr>
        <w:ind w:firstLine="210"/>
      </w:pPr>
      <w:r>
        <w:t>1,2021-01-08,3,844</w:t>
      </w:r>
    </w:p>
    <w:p w:rsidR="00CD4978" w:rsidRDefault="00CD4978" w:rsidP="00CD4978">
      <w:pPr>
        <w:ind w:firstLine="210"/>
      </w:pPr>
      <w:r>
        <w:t>1,2021-01-09,4,733</w:t>
      </w:r>
    </w:p>
    <w:p w:rsidR="00CD4978" w:rsidRDefault="00CD4978" w:rsidP="00CD4978">
      <w:pPr>
        <w:ind w:firstLine="210"/>
      </w:pPr>
      <w:r>
        <w:t>1,2021-01-10,4,775</w:t>
      </w:r>
    </w:p>
    <w:p w:rsidR="00CD4978" w:rsidRDefault="00CD4978" w:rsidP="00CD4978">
      <w:pPr>
        <w:ind w:firstLine="210"/>
      </w:pPr>
      <w:r>
        <w:t>1,2021-01-11,5,663</w:t>
      </w:r>
    </w:p>
    <w:p w:rsidR="00CD4978" w:rsidRDefault="00CD4978" w:rsidP="00CD4978">
      <w:pPr>
        <w:ind w:firstLine="210"/>
      </w:pPr>
      <w:r>
        <w:t>1,2021-01-12,5,727</w:t>
      </w:r>
    </w:p>
    <w:p w:rsidR="00CD4978" w:rsidRDefault="00CD4978" w:rsidP="00CD4978">
      <w:pPr>
        <w:ind w:firstLine="210"/>
      </w:pPr>
      <w:r>
        <w:t>1,2021-01-13,6,543</w:t>
      </w:r>
    </w:p>
    <w:p w:rsidR="00CD4978" w:rsidRDefault="00CD4978" w:rsidP="00CD4978">
      <w:pPr>
        <w:ind w:firstLine="210"/>
      </w:pPr>
      <w:r>
        <w:t>1,2021-01-14,6,542</w:t>
      </w:r>
    </w:p>
    <w:p w:rsidR="00CD4978" w:rsidRDefault="00CD4978" w:rsidP="00CD4978">
      <w:pPr>
        <w:ind w:firstLine="210"/>
      </w:pPr>
      <w:r>
        <w:t>1,2021-01-15,7,565</w:t>
      </w:r>
    </w:p>
    <w:p w:rsidR="00CD4978" w:rsidRDefault="00CD4978" w:rsidP="00CD4978">
      <w:pPr>
        <w:ind w:firstLine="210"/>
      </w:pPr>
      <w:r>
        <w:t>1,2021-01-16,7,420</w:t>
      </w:r>
    </w:p>
    <w:p w:rsidR="00CD4978" w:rsidRDefault="00CD4978" w:rsidP="00CD4978">
      <w:pPr>
        <w:ind w:firstLine="210"/>
      </w:pPr>
      <w:r>
        <w:t>1,2021-01-17,8,450</w:t>
      </w:r>
    </w:p>
    <w:p w:rsidR="00CD4978" w:rsidRDefault="00CD4978" w:rsidP="00CD4978">
      <w:pPr>
        <w:ind w:firstLine="210"/>
      </w:pPr>
      <w:r>
        <w:t>1,2021-01-18,9,451</w:t>
      </w:r>
    </w:p>
    <w:p w:rsidR="00CD4978" w:rsidRDefault="00CD4978" w:rsidP="00CD4978">
      <w:pPr>
        <w:ind w:firstLine="210"/>
      </w:pPr>
      <w:r>
        <w:t>1,2021-01-19,10,447</w:t>
      </w:r>
    </w:p>
    <w:p w:rsidR="00CD4978" w:rsidRDefault="00CD4978" w:rsidP="00CD4978">
      <w:pPr>
        <w:ind w:firstLine="210"/>
      </w:pPr>
      <w:r>
        <w:t>1,2021-01-20,11,444</w:t>
      </w:r>
    </w:p>
    <w:p w:rsidR="00CD4978" w:rsidRDefault="00CD4978" w:rsidP="00CD4978">
      <w:pPr>
        <w:ind w:firstLine="210"/>
      </w:pPr>
      <w:r>
        <w:t>1,2021-01-21,12,343</w:t>
      </w:r>
    </w:p>
    <w:p w:rsidR="00CD4978" w:rsidRDefault="00CD4978" w:rsidP="00CD4978">
      <w:pPr>
        <w:ind w:firstLine="210"/>
      </w:pPr>
      <w:r>
        <w:t>1,2021-01-22,13,336</w:t>
      </w:r>
    </w:p>
    <w:p w:rsidR="00CD4978" w:rsidRDefault="00CD4978" w:rsidP="00CD4978">
      <w:pPr>
        <w:ind w:firstLine="210"/>
      </w:pPr>
      <w:r>
        <w:t>1,2021-01-23,14,313</w:t>
      </w:r>
    </w:p>
    <w:p w:rsidR="00CD4978" w:rsidRDefault="00CD4978" w:rsidP="00CD4978">
      <w:pPr>
        <w:ind w:firstLine="210"/>
      </w:pPr>
      <w:r>
        <w:t>1,2021-01-24,15,333</w:t>
      </w:r>
    </w:p>
    <w:p w:rsidR="00CD4978" w:rsidRDefault="00CD4978" w:rsidP="00CD4978">
      <w:pPr>
        <w:ind w:firstLine="210"/>
      </w:pPr>
      <w:r>
        <w:t>1,2021-01-25,16,338</w:t>
      </w:r>
    </w:p>
    <w:p w:rsidR="00CD4978" w:rsidRDefault="00CD4978" w:rsidP="00CD4978">
      <w:pPr>
        <w:ind w:firstLine="210"/>
      </w:pPr>
      <w:r>
        <w:t>1,2021-01-26,17,402</w:t>
      </w:r>
    </w:p>
    <w:p w:rsidR="00CD4978" w:rsidRDefault="00CD4978" w:rsidP="00CD4978">
      <w:pPr>
        <w:ind w:firstLine="210"/>
      </w:pPr>
      <w:r>
        <w:t>1,2021-01-27,18,394</w:t>
      </w:r>
    </w:p>
    <w:p w:rsidR="00CD4978" w:rsidRDefault="00CD4978" w:rsidP="00CD4978">
      <w:pPr>
        <w:ind w:firstLine="210"/>
      </w:pPr>
      <w:r>
        <w:t>1,2021-01-28,19,286</w:t>
      </w:r>
    </w:p>
    <w:p w:rsidR="00CD4978" w:rsidRDefault="00CD4978" w:rsidP="00CD4978">
      <w:pPr>
        <w:ind w:firstLine="210"/>
      </w:pPr>
      <w:r>
        <w:t>1,2021-01-29,20,296</w:t>
      </w:r>
    </w:p>
    <w:p w:rsidR="00CD4978" w:rsidRDefault="00CD4978" w:rsidP="00CD4978">
      <w:pPr>
        <w:ind w:firstLine="210"/>
      </w:pPr>
      <w:r>
        <w:t>1,2021-01-30,21,315</w:t>
      </w:r>
    </w:p>
    <w:p w:rsidR="00CD4978" w:rsidRDefault="00CD4978" w:rsidP="00CD4978">
      <w:pPr>
        <w:ind w:firstLine="210"/>
      </w:pPr>
      <w:r>
        <w:t>1,2021-01-31,22,254</w:t>
      </w:r>
    </w:p>
    <w:p w:rsidR="00CD4978" w:rsidRDefault="00CD4978" w:rsidP="00CD4978">
      <w:pPr>
        <w:ind w:firstLine="210"/>
      </w:pPr>
      <w:r>
        <w:t>1,2021-02-01,23,239</w:t>
      </w:r>
    </w:p>
    <w:p w:rsidR="00CD4978" w:rsidRDefault="00CD4978" w:rsidP="00CD4978">
      <w:pPr>
        <w:ind w:firstLine="210"/>
      </w:pPr>
      <w:r>
        <w:t>1,2021-02-02,24,192</w:t>
      </w:r>
    </w:p>
    <w:p w:rsidR="00CD4978" w:rsidRDefault="00CD4978" w:rsidP="00CD4978">
      <w:pPr>
        <w:ind w:firstLine="210"/>
      </w:pPr>
      <w:r>
        <w:t>1,2021-02-03,25,196</w:t>
      </w:r>
    </w:p>
    <w:p w:rsidR="00CD4978" w:rsidRDefault="00CD4978" w:rsidP="00CD4978">
      <w:pPr>
        <w:ind w:firstLine="210"/>
      </w:pPr>
      <w:r>
        <w:t>1,2021-02-04,26,190</w:t>
      </w:r>
    </w:p>
    <w:p w:rsidR="00CD4978" w:rsidRDefault="00CD4978" w:rsidP="00CD4978">
      <w:pPr>
        <w:ind w:firstLine="210"/>
      </w:pPr>
      <w:r>
        <w:t>1,2021-02-05,27,88</w:t>
      </w:r>
    </w:p>
    <w:p w:rsidR="00CD4978" w:rsidRDefault="00CD4978" w:rsidP="00CD4978">
      <w:pPr>
        <w:ind w:firstLine="210"/>
      </w:pPr>
      <w:r>
        <w:t>1,2021-02-06,28,82</w:t>
      </w:r>
    </w:p>
    <w:p w:rsidR="00CD4978" w:rsidRDefault="00CD4978" w:rsidP="00CD4978">
      <w:pPr>
        <w:ind w:firstLine="210"/>
      </w:pPr>
      <w:r>
        <w:t>1,2021-02-07,29,96</w:t>
      </w:r>
    </w:p>
    <w:p w:rsidR="00CD4978" w:rsidRDefault="00CD4978" w:rsidP="00CD4978">
      <w:pPr>
        <w:ind w:firstLine="210"/>
      </w:pPr>
      <w:r>
        <w:t>1,2021-02-08,30,36</w:t>
      </w:r>
    </w:p>
    <w:p w:rsidR="00CD4978" w:rsidRDefault="00CD4978" w:rsidP="00CD4978">
      <w:pPr>
        <w:ind w:firstLine="210"/>
      </w:pPr>
      <w:r>
        <w:t>1,2021-02-09,31,22</w:t>
      </w:r>
    </w:p>
    <w:p w:rsidR="00CD4978" w:rsidRDefault="00CD4978" w:rsidP="00CD4978">
      <w:pPr>
        <w:ind w:firstLine="210"/>
      </w:pPr>
      <w:r>
        <w:t>1,2021-02-10,32,14</w:t>
      </w:r>
    </w:p>
    <w:p w:rsidR="00CD4978" w:rsidRDefault="00CD4978" w:rsidP="00CD4978">
      <w:pPr>
        <w:ind w:firstLine="210"/>
      </w:pPr>
      <w:r>
        <w:t>1,2021-02-11,33,5</w:t>
      </w:r>
    </w:p>
    <w:p w:rsidR="00CD4978" w:rsidRDefault="00CD4978" w:rsidP="00CD4978">
      <w:pPr>
        <w:ind w:firstLine="210"/>
      </w:pPr>
      <w:r>
        <w:t>1,2021-02-12,34,7</w:t>
      </w:r>
    </w:p>
    <w:p w:rsidR="00CD4978" w:rsidRDefault="00CD4978" w:rsidP="00CD4978">
      <w:pPr>
        <w:ind w:firstLine="210"/>
      </w:pPr>
      <w:r>
        <w:t>1,2021-02-13,35,0</w:t>
      </w:r>
    </w:p>
    <w:p w:rsidR="00CD4978" w:rsidRDefault="00CD4978" w:rsidP="00CD4978">
      <w:pPr>
        <w:ind w:firstLine="210"/>
      </w:pPr>
      <w:r>
        <w:lastRenderedPageBreak/>
        <w:t>1,2021-02-14,36,0</w:t>
      </w:r>
    </w:p>
    <w:p w:rsidR="00CD4978" w:rsidRDefault="00CD4978" w:rsidP="00CD4978">
      <w:pPr>
        <w:ind w:firstLine="210"/>
      </w:pPr>
      <w:r>
        <w:t>1,2021-02-15,37,0</w:t>
      </w:r>
    </w:p>
    <w:p w:rsidR="00CD4978" w:rsidRDefault="00CD4978" w:rsidP="00CD4978">
      <w:pPr>
        <w:ind w:firstLine="210"/>
      </w:pPr>
      <w:r>
        <w:t>1,2021-02-16,38,0</w:t>
      </w:r>
    </w:p>
    <w:p w:rsidR="00CD4978" w:rsidRDefault="00CD4978" w:rsidP="00CD4978">
      <w:pPr>
        <w:ind w:firstLine="210"/>
      </w:pPr>
      <w:r>
        <w:t>1,2021-02-17,39,0</w:t>
      </w:r>
    </w:p>
    <w:p w:rsidR="00CD4978" w:rsidRDefault="00CD4978" w:rsidP="00CD4978">
      <w:pPr>
        <w:ind w:firstLine="210"/>
      </w:pPr>
      <w:r>
        <w:t>1,2021-02-18,40,0</w:t>
      </w:r>
    </w:p>
    <w:p w:rsidR="00CD4978" w:rsidRDefault="00CD4978" w:rsidP="00CD4978">
      <w:pPr>
        <w:ind w:firstLine="210"/>
      </w:pPr>
      <w:r>
        <w:t>1,2021-02-19,41,0</w:t>
      </w:r>
    </w:p>
    <w:p w:rsidR="00CD4978" w:rsidRDefault="00CD4978" w:rsidP="00CD4978">
      <w:pPr>
        <w:ind w:firstLine="210"/>
      </w:pPr>
      <w:r>
        <w:t>1,2021-02-20,42,0</w:t>
      </w:r>
    </w:p>
    <w:p w:rsidR="00CD4978" w:rsidRDefault="00CD4978" w:rsidP="00CD4978">
      <w:pPr>
        <w:ind w:firstLine="210"/>
      </w:pPr>
      <w:r>
        <w:t>1,2021-02-21,43,0</w:t>
      </w:r>
    </w:p>
    <w:p w:rsidR="00CD4978" w:rsidRDefault="00CD4978" w:rsidP="00CD4978">
      <w:pPr>
        <w:ind w:firstLine="210"/>
      </w:pPr>
      <w:r>
        <w:t>1,2021-02-22,44,0</w:t>
      </w:r>
    </w:p>
    <w:p w:rsidR="00CD4978" w:rsidRDefault="00CD4978" w:rsidP="00CD4978">
      <w:pPr>
        <w:ind w:firstLine="210"/>
      </w:pPr>
      <w:r>
        <w:t>1,2021-02-23,45,0</w:t>
      </w:r>
    </w:p>
    <w:p w:rsidR="00CD4978" w:rsidRDefault="00CD4978" w:rsidP="00CD4978">
      <w:pPr>
        <w:ind w:firstLine="210"/>
      </w:pPr>
      <w:r>
        <w:t>1,2021-02-24,46,0</w:t>
      </w:r>
    </w:p>
    <w:p w:rsidR="00CD4978" w:rsidRDefault="00CD4978" w:rsidP="00CD4978">
      <w:pPr>
        <w:ind w:firstLine="210"/>
      </w:pPr>
      <w:r>
        <w:t>1,2021-02-25,47,0</w:t>
      </w:r>
    </w:p>
    <w:p w:rsidR="00CD4978" w:rsidRDefault="00CD4978" w:rsidP="00CD4978">
      <w:pPr>
        <w:ind w:firstLine="210"/>
      </w:pPr>
      <w:r>
        <w:t>1,2021-02-26,48,0</w:t>
      </w:r>
    </w:p>
    <w:p w:rsidR="00CD4978" w:rsidRDefault="00CD4978" w:rsidP="00CD4978">
      <w:pPr>
        <w:ind w:firstLine="210"/>
      </w:pPr>
      <w:r>
        <w:t>1,2021-02-27,49,0</w:t>
      </w:r>
    </w:p>
    <w:p w:rsidR="00CD4978" w:rsidRDefault="00CD4978" w:rsidP="00CD4978">
      <w:pPr>
        <w:ind w:firstLine="210"/>
      </w:pPr>
      <w:r>
        <w:t>1,2021-02-28,50,0</w:t>
      </w:r>
    </w:p>
    <w:p w:rsidR="00CD4978" w:rsidRDefault="00CD4978" w:rsidP="00CD4978">
      <w:pPr>
        <w:ind w:firstLine="210"/>
      </w:pPr>
      <w:r>
        <w:t>1,2021-03-01,51,0</w:t>
      </w:r>
    </w:p>
    <w:p w:rsidR="00CD4978" w:rsidRDefault="00CD4978" w:rsidP="00CD4978">
      <w:pPr>
        <w:ind w:firstLine="210"/>
      </w:pPr>
      <w:r>
        <w:t>1,2021-03-02,52,0</w:t>
      </w:r>
    </w:p>
    <w:p w:rsidR="00CD4978" w:rsidRDefault="00CD4978" w:rsidP="00CD4978">
      <w:pPr>
        <w:ind w:firstLine="210"/>
      </w:pPr>
      <w:r>
        <w:t>1,2021-03-03,53,0</w:t>
      </w:r>
    </w:p>
    <w:p w:rsidR="00CD4978" w:rsidRDefault="00CD4978" w:rsidP="00CD4978">
      <w:pPr>
        <w:ind w:firstLine="210"/>
      </w:pPr>
      <w:r>
        <w:t>1,2021-03-04,54,0</w:t>
      </w:r>
    </w:p>
    <w:p w:rsidR="00CD4978" w:rsidRDefault="00CD4978" w:rsidP="00CD4978">
      <w:pPr>
        <w:ind w:firstLine="210"/>
      </w:pPr>
      <w:r>
        <w:t>1,2021-03-05,55,0</w:t>
      </w:r>
    </w:p>
    <w:p w:rsidR="00CD4978" w:rsidRDefault="00CD4978" w:rsidP="00CD4978">
      <w:pPr>
        <w:ind w:firstLine="210"/>
      </w:pPr>
      <w:r>
        <w:t>1,2021-03-06,56,0</w:t>
      </w:r>
    </w:p>
    <w:p w:rsidR="00CD4978" w:rsidRDefault="00CD4978" w:rsidP="00CD4978">
      <w:pPr>
        <w:ind w:firstLine="210"/>
      </w:pPr>
      <w:r>
        <w:t>1,2021-03-07,57,0</w:t>
      </w:r>
    </w:p>
    <w:p w:rsidR="00CD4978" w:rsidRDefault="00CD4978" w:rsidP="00CD4978">
      <w:pPr>
        <w:ind w:firstLine="210"/>
      </w:pPr>
      <w:r>
        <w:t>1,2021-03-08,58,0</w:t>
      </w:r>
    </w:p>
    <w:p w:rsidR="00CD4978" w:rsidRDefault="00CD4978" w:rsidP="00CD4978">
      <w:pPr>
        <w:ind w:firstLine="210"/>
      </w:pPr>
      <w:r>
        <w:t>1,2021-03-09,59,0</w:t>
      </w:r>
    </w:p>
    <w:p w:rsidR="00CD4978" w:rsidRDefault="00CD4978" w:rsidP="00CD4978">
      <w:pPr>
        <w:ind w:firstLine="210"/>
      </w:pPr>
      <w:r>
        <w:t>1,2021-03-10,60,0</w:t>
      </w:r>
    </w:p>
    <w:p w:rsidR="00CD4978" w:rsidRDefault="00CD4978" w:rsidP="00CD4978">
      <w:pPr>
        <w:ind w:firstLine="210"/>
      </w:pPr>
      <w:r>
        <w:t>1,2021-03-11,61,0</w:t>
      </w:r>
    </w:p>
    <w:p w:rsidR="00CD4978" w:rsidRDefault="00CD4978" w:rsidP="00CD4978">
      <w:pPr>
        <w:ind w:firstLine="210"/>
      </w:pPr>
      <w:r>
        <w:t>1,2021-03-12,62,0</w:t>
      </w:r>
    </w:p>
    <w:p w:rsidR="00CD4978" w:rsidRDefault="00CD4978" w:rsidP="00CD4978">
      <w:pPr>
        <w:ind w:firstLine="210"/>
      </w:pPr>
      <w:r>
        <w:t>1,2021-03-13,63,0</w:t>
      </w:r>
    </w:p>
    <w:p w:rsidR="00CD4978" w:rsidRDefault="00CD4978" w:rsidP="00CD4978">
      <w:pPr>
        <w:ind w:firstLine="210"/>
      </w:pPr>
      <w:r>
        <w:t>1,2021-03-14,64,0</w:t>
      </w:r>
    </w:p>
    <w:p w:rsidR="00CD4978" w:rsidRDefault="00CD4978" w:rsidP="00CD4978">
      <w:pPr>
        <w:ind w:firstLine="210"/>
      </w:pPr>
      <w:r>
        <w:t>1,2021-03-15,65,0</w:t>
      </w:r>
    </w:p>
    <w:p w:rsidR="00CD4978" w:rsidRDefault="00CD4978" w:rsidP="00CD4978">
      <w:pPr>
        <w:ind w:firstLine="210"/>
      </w:pPr>
      <w:r>
        <w:t>1,2021-03-16,66,0</w:t>
      </w:r>
    </w:p>
    <w:p w:rsidR="00CD4978" w:rsidRDefault="00CD4978" w:rsidP="00CD4978">
      <w:pPr>
        <w:ind w:firstLine="210"/>
      </w:pPr>
      <w:r>
        <w:t>1,2021-03-17,67,0</w:t>
      </w:r>
    </w:p>
    <w:p w:rsidR="00CD4978" w:rsidRDefault="00CD4978" w:rsidP="00CD4978">
      <w:pPr>
        <w:ind w:firstLine="210"/>
      </w:pPr>
      <w:r>
        <w:t>1,2021-03-18,68,0</w:t>
      </w:r>
    </w:p>
    <w:p w:rsidR="00CD4978" w:rsidRDefault="00CD4978" w:rsidP="00CD4978">
      <w:pPr>
        <w:ind w:firstLine="210"/>
      </w:pPr>
      <w:r>
        <w:t>1,2021-03-19,69,0</w:t>
      </w:r>
    </w:p>
    <w:p w:rsidR="00CD4978" w:rsidRDefault="00CD4978" w:rsidP="00CD4978">
      <w:pPr>
        <w:ind w:firstLine="210"/>
      </w:pPr>
      <w:r>
        <w:t>1,2021-03-20,70,0</w:t>
      </w:r>
    </w:p>
    <w:p w:rsidR="00CD4978" w:rsidRDefault="00CD4978" w:rsidP="00CD4978">
      <w:pPr>
        <w:ind w:firstLine="210"/>
      </w:pPr>
      <w:r>
        <w:t>1,2021-03-21,71,0</w:t>
      </w:r>
    </w:p>
    <w:p w:rsidR="00CD4978" w:rsidRDefault="00CD4978" w:rsidP="00CD4978">
      <w:pPr>
        <w:ind w:firstLine="210"/>
      </w:pPr>
      <w:r>
        <w:t>1,2021-03-22,72,0</w:t>
      </w:r>
    </w:p>
    <w:p w:rsidR="00CD4978" w:rsidRDefault="00CD4978" w:rsidP="00CD4978">
      <w:pPr>
        <w:ind w:firstLine="210"/>
      </w:pPr>
      <w:r>
        <w:t>1,2021-03-23,73,0</w:t>
      </w:r>
    </w:p>
    <w:p w:rsidR="00CD4978" w:rsidRDefault="00CD4978" w:rsidP="00CD4978">
      <w:pPr>
        <w:ind w:firstLine="210"/>
      </w:pPr>
      <w:r>
        <w:t>1,2021-03-24,74,0</w:t>
      </w:r>
    </w:p>
    <w:p w:rsidR="00CD4978" w:rsidRDefault="00CD4978" w:rsidP="00CD4978">
      <w:pPr>
        <w:ind w:firstLine="210"/>
      </w:pPr>
      <w:r>
        <w:t>1,2021-03-25,75,0</w:t>
      </w:r>
    </w:p>
    <w:p w:rsidR="00CD4978" w:rsidRDefault="00CD4978" w:rsidP="00CD4978">
      <w:pPr>
        <w:ind w:firstLine="210"/>
      </w:pPr>
      <w:r>
        <w:lastRenderedPageBreak/>
        <w:t>1,2021-03-26,76,0</w:t>
      </w:r>
    </w:p>
    <w:p w:rsidR="00CD4978" w:rsidRDefault="00CD4978" w:rsidP="00CD4978">
      <w:pPr>
        <w:ind w:firstLine="210"/>
      </w:pPr>
      <w:r>
        <w:t>1,2021-03-27,77,0</w:t>
      </w:r>
    </w:p>
    <w:p w:rsidR="00CD4978" w:rsidRDefault="00CD4978" w:rsidP="00CD4978">
      <w:pPr>
        <w:ind w:firstLine="210"/>
      </w:pPr>
      <w:r>
        <w:t>1,2021-03-28,78,0</w:t>
      </w:r>
    </w:p>
    <w:p w:rsidR="00CD4978" w:rsidRDefault="00CD4978" w:rsidP="00CD4978">
      <w:pPr>
        <w:ind w:firstLine="210"/>
      </w:pPr>
      <w:r>
        <w:t>1,2021-03-29,79,0</w:t>
      </w:r>
    </w:p>
    <w:p w:rsidR="00CD4978" w:rsidRDefault="00CD4978" w:rsidP="00CD4978">
      <w:pPr>
        <w:ind w:firstLine="210"/>
      </w:pPr>
      <w:r>
        <w:t>1,2021-03-30,80,0</w:t>
      </w:r>
    </w:p>
    <w:p w:rsidR="00CD4978" w:rsidRDefault="00CD4978" w:rsidP="00CD4978">
      <w:pPr>
        <w:ind w:firstLine="210"/>
      </w:pPr>
      <w:r>
        <w:t>1,2021-03-31,80,0</w:t>
      </w:r>
    </w:p>
    <w:p w:rsidR="00CD4978" w:rsidRDefault="00CD4978" w:rsidP="00CD4978">
      <w:pPr>
        <w:ind w:firstLine="210"/>
      </w:pPr>
      <w:r>
        <w:t>2,2021-01-01,0,867</w:t>
      </w:r>
    </w:p>
    <w:p w:rsidR="00CD4978" w:rsidRDefault="00CD4978" w:rsidP="00CD4978">
      <w:pPr>
        <w:ind w:firstLine="210"/>
      </w:pPr>
      <w:r>
        <w:t>2,2021-01-02,0,867</w:t>
      </w:r>
    </w:p>
    <w:p w:rsidR="00CD4978" w:rsidRDefault="00CD4978" w:rsidP="00CD4978">
      <w:pPr>
        <w:ind w:firstLine="210"/>
      </w:pPr>
      <w:r>
        <w:t>2,2021-01-03,1,983</w:t>
      </w:r>
    </w:p>
    <w:p w:rsidR="00CD4978" w:rsidRDefault="00CD4978" w:rsidP="00CD4978">
      <w:pPr>
        <w:ind w:firstLine="210"/>
      </w:pPr>
      <w:r>
        <w:t>2,2021-01-04,1,888</w:t>
      </w:r>
    </w:p>
    <w:p w:rsidR="00CD4978" w:rsidRDefault="00CD4978" w:rsidP="00CD4978">
      <w:pPr>
        <w:ind w:firstLine="210"/>
      </w:pPr>
      <w:r>
        <w:t>2,2021-01-05,2,790</w:t>
      </w:r>
    </w:p>
    <w:p w:rsidR="00CD4978" w:rsidRDefault="00CD4978" w:rsidP="00CD4978">
      <w:pPr>
        <w:ind w:firstLine="210"/>
      </w:pPr>
      <w:r>
        <w:t>2,2021-01-06,2,829</w:t>
      </w:r>
    </w:p>
    <w:p w:rsidR="00CD4978" w:rsidRDefault="00CD4978" w:rsidP="00CD4978">
      <w:pPr>
        <w:ind w:firstLine="210"/>
      </w:pPr>
      <w:r>
        <w:t>2,2021-01-07,3,846</w:t>
      </w:r>
    </w:p>
    <w:p w:rsidR="00CD4978" w:rsidRDefault="00CD4978" w:rsidP="00CD4978">
      <w:pPr>
        <w:ind w:firstLine="210"/>
      </w:pPr>
      <w:r>
        <w:t>2,2021-01-08,3,844</w:t>
      </w:r>
    </w:p>
    <w:p w:rsidR="00CD4978" w:rsidRDefault="00CD4978" w:rsidP="00CD4978">
      <w:pPr>
        <w:ind w:firstLine="210"/>
      </w:pPr>
      <w:r>
        <w:t>2,2021-01-09,4,733</w:t>
      </w:r>
    </w:p>
    <w:p w:rsidR="00CD4978" w:rsidRDefault="00CD4978" w:rsidP="00CD4978">
      <w:pPr>
        <w:ind w:firstLine="210"/>
      </w:pPr>
      <w:r>
        <w:t>2,2021-01-10,4,775</w:t>
      </w:r>
    </w:p>
    <w:p w:rsidR="00CD4978" w:rsidRDefault="00CD4978" w:rsidP="00CD4978">
      <w:pPr>
        <w:ind w:firstLine="210"/>
      </w:pPr>
      <w:r>
        <w:t>2,2021-01-11,5,663</w:t>
      </w:r>
    </w:p>
    <w:p w:rsidR="00CD4978" w:rsidRDefault="00CD4978" w:rsidP="00CD4978">
      <w:pPr>
        <w:ind w:firstLine="210"/>
      </w:pPr>
      <w:r>
        <w:t>2,2021-01-12,5,727</w:t>
      </w:r>
    </w:p>
    <w:p w:rsidR="00CD4978" w:rsidRDefault="00CD4978" w:rsidP="00CD4978">
      <w:pPr>
        <w:ind w:firstLine="210"/>
      </w:pPr>
      <w:r>
        <w:t>2,2021-01-13,6,543</w:t>
      </w:r>
    </w:p>
    <w:p w:rsidR="00CD4978" w:rsidRDefault="00CD4978" w:rsidP="00CD4978">
      <w:pPr>
        <w:ind w:firstLine="210"/>
      </w:pPr>
      <w:r>
        <w:t>2,2021-01-14,6,542</w:t>
      </w:r>
    </w:p>
    <w:p w:rsidR="00CD4978" w:rsidRDefault="00CD4978" w:rsidP="00CD4978">
      <w:pPr>
        <w:ind w:firstLine="210"/>
      </w:pPr>
      <w:r>
        <w:t>2,2021-01-15,7,565</w:t>
      </w:r>
    </w:p>
    <w:p w:rsidR="00CD4978" w:rsidRDefault="00CD4978" w:rsidP="00CD4978">
      <w:pPr>
        <w:ind w:firstLine="210"/>
      </w:pPr>
      <w:r>
        <w:t>2,2021-01-16,7,420</w:t>
      </w:r>
    </w:p>
    <w:p w:rsidR="00CD4978" w:rsidRDefault="00CD4978" w:rsidP="00CD4978">
      <w:pPr>
        <w:ind w:firstLine="210"/>
      </w:pPr>
      <w:r>
        <w:t>2,2021-01-17,8,450</w:t>
      </w:r>
    </w:p>
    <w:p w:rsidR="00CD4978" w:rsidRDefault="00CD4978" w:rsidP="00CD4978">
      <w:pPr>
        <w:ind w:firstLine="210"/>
      </w:pPr>
      <w:r>
        <w:t>2,2021-01-18,8,523</w:t>
      </w:r>
    </w:p>
    <w:p w:rsidR="00CD4978" w:rsidRDefault="00CD4978" w:rsidP="00CD4978">
      <w:pPr>
        <w:ind w:firstLine="210"/>
      </w:pPr>
      <w:r>
        <w:t>2,2021-01-19,9,451</w:t>
      </w:r>
    </w:p>
    <w:p w:rsidR="00CD4978" w:rsidRDefault="00CD4978" w:rsidP="00CD4978">
      <w:pPr>
        <w:ind w:firstLine="210"/>
      </w:pPr>
      <w:r>
        <w:t>2,2021-01-20,9,479</w:t>
      </w:r>
    </w:p>
    <w:p w:rsidR="00CD4978" w:rsidRDefault="00CD4978" w:rsidP="00CD4978">
      <w:pPr>
        <w:ind w:firstLine="210"/>
      </w:pPr>
      <w:r>
        <w:t>2,2021-01-21,10,481</w:t>
      </w:r>
    </w:p>
    <w:p w:rsidR="00CD4978" w:rsidRDefault="00CD4978" w:rsidP="00CD4978">
      <w:pPr>
        <w:ind w:firstLine="210"/>
      </w:pPr>
      <w:r>
        <w:t>2,2021-01-22,10,356</w:t>
      </w:r>
    </w:p>
    <w:p w:rsidR="00CD4978" w:rsidRDefault="00CD4978" w:rsidP="00CD4978">
      <w:pPr>
        <w:ind w:firstLine="210"/>
      </w:pPr>
      <w:r>
        <w:t>2,2021-01-23,11,328</w:t>
      </w:r>
    </w:p>
    <w:p w:rsidR="00CD4978" w:rsidRDefault="00CD4978" w:rsidP="00CD4978">
      <w:pPr>
        <w:ind w:firstLine="210"/>
      </w:pPr>
      <w:r>
        <w:t>2,2021-01-24,11,360</w:t>
      </w:r>
    </w:p>
    <w:p w:rsidR="00CD4978" w:rsidRDefault="00CD4978" w:rsidP="00CD4978">
      <w:pPr>
        <w:ind w:firstLine="210"/>
      </w:pPr>
      <w:r>
        <w:t>2,2021-01-25,12,361</w:t>
      </w:r>
    </w:p>
    <w:p w:rsidR="00CD4978" w:rsidRDefault="00CD4978" w:rsidP="00CD4978">
      <w:pPr>
        <w:ind w:firstLine="210"/>
      </w:pPr>
      <w:r>
        <w:t>2,2021-01-26,12,427</w:t>
      </w:r>
    </w:p>
    <w:p w:rsidR="00CD4978" w:rsidRDefault="00CD4978" w:rsidP="00CD4978">
      <w:pPr>
        <w:ind w:firstLine="210"/>
      </w:pPr>
      <w:r>
        <w:t>2,2021-01-27,13,421</w:t>
      </w:r>
    </w:p>
    <w:p w:rsidR="00CD4978" w:rsidRDefault="00CD4978" w:rsidP="00CD4978">
      <w:pPr>
        <w:ind w:firstLine="210"/>
      </w:pPr>
      <w:r>
        <w:t>2,2021-01-28,13,404</w:t>
      </w:r>
    </w:p>
    <w:p w:rsidR="00CD4978" w:rsidRDefault="00CD4978" w:rsidP="00CD4978">
      <w:pPr>
        <w:ind w:firstLine="210"/>
      </w:pPr>
      <w:r>
        <w:t>2,2021-01-29,14,409</w:t>
      </w:r>
    </w:p>
    <w:p w:rsidR="00CD4978" w:rsidRDefault="00CD4978" w:rsidP="00CD4978">
      <w:pPr>
        <w:ind w:firstLine="210"/>
      </w:pPr>
      <w:r>
        <w:t>2,2021-01-30,14,403</w:t>
      </w:r>
    </w:p>
    <w:p w:rsidR="00CD4978" w:rsidRDefault="00CD4978" w:rsidP="00CD4978">
      <w:pPr>
        <w:ind w:firstLine="210"/>
      </w:pPr>
      <w:r>
        <w:t>2,2021-01-31,15,342</w:t>
      </w:r>
    </w:p>
    <w:p w:rsidR="00CD4978" w:rsidRDefault="00CD4978" w:rsidP="00CD4978">
      <w:pPr>
        <w:ind w:firstLine="210"/>
      </w:pPr>
      <w:r>
        <w:t>2,2021-02-01,15,338</w:t>
      </w:r>
    </w:p>
    <w:p w:rsidR="00CD4978" w:rsidRDefault="00CD4978" w:rsidP="00CD4978">
      <w:pPr>
        <w:ind w:firstLine="210"/>
      </w:pPr>
      <w:r>
        <w:t>2,2021-02-02,16,322</w:t>
      </w:r>
    </w:p>
    <w:p w:rsidR="00CD4978" w:rsidRDefault="00CD4978" w:rsidP="00CD4978">
      <w:pPr>
        <w:ind w:firstLine="210"/>
      </w:pPr>
      <w:r>
        <w:t>2,2021-02-03,16,323</w:t>
      </w:r>
    </w:p>
    <w:p w:rsidR="00CD4978" w:rsidRDefault="00CD4978" w:rsidP="00CD4978">
      <w:pPr>
        <w:ind w:firstLine="210"/>
      </w:pPr>
      <w:r>
        <w:lastRenderedPageBreak/>
        <w:t>2,2021-02-04,17,314</w:t>
      </w:r>
    </w:p>
    <w:p w:rsidR="00CD4978" w:rsidRDefault="00CD4978" w:rsidP="00CD4978">
      <w:pPr>
        <w:ind w:firstLine="210"/>
      </w:pPr>
      <w:r>
        <w:t>2,2021-02-05,17,282</w:t>
      </w:r>
    </w:p>
    <w:p w:rsidR="00CD4978" w:rsidRDefault="00CD4978" w:rsidP="00CD4978">
      <w:pPr>
        <w:ind w:firstLine="210"/>
      </w:pPr>
      <w:r>
        <w:t>2,2021-02-06,18,273</w:t>
      </w:r>
    </w:p>
    <w:p w:rsidR="00CD4978" w:rsidRDefault="00CD4978" w:rsidP="00CD4978">
      <w:pPr>
        <w:ind w:firstLine="210"/>
      </w:pPr>
      <w:r>
        <w:t>2,2021-02-07,18,262</w:t>
      </w:r>
    </w:p>
    <w:p w:rsidR="00CD4978" w:rsidRDefault="00CD4978" w:rsidP="00CD4978">
      <w:pPr>
        <w:ind w:firstLine="210"/>
      </w:pPr>
      <w:r>
        <w:t>2,2021-02-08,19,266</w:t>
      </w:r>
    </w:p>
    <w:p w:rsidR="00CD4978" w:rsidRDefault="00CD4978" w:rsidP="00CD4978">
      <w:pPr>
        <w:ind w:firstLine="210"/>
      </w:pPr>
      <w:r>
        <w:t>2,2021-02-09,19,235</w:t>
      </w:r>
    </w:p>
    <w:p w:rsidR="00CD4978" w:rsidRDefault="00CD4978" w:rsidP="00CD4978">
      <w:pPr>
        <w:ind w:firstLine="210"/>
      </w:pPr>
      <w:r>
        <w:t>2,2021-02-10,20,234</w:t>
      </w:r>
    </w:p>
    <w:p w:rsidR="00CD4978" w:rsidRDefault="00CD4978" w:rsidP="00CD4978">
      <w:pPr>
        <w:ind w:firstLine="210"/>
      </w:pPr>
      <w:r>
        <w:t>2,2021-02-11,20,236</w:t>
      </w:r>
    </w:p>
    <w:p w:rsidR="00CD4978" w:rsidRDefault="00CD4978" w:rsidP="00CD4978">
      <w:pPr>
        <w:ind w:firstLine="210"/>
      </w:pPr>
      <w:r>
        <w:t>2,2021-02-12,21,233</w:t>
      </w:r>
    </w:p>
    <w:p w:rsidR="00CD4978" w:rsidRDefault="00CD4978" w:rsidP="00CD4978">
      <w:pPr>
        <w:ind w:firstLine="210"/>
      </w:pPr>
      <w:r>
        <w:t>2,2021-02-13,21,235</w:t>
      </w:r>
    </w:p>
    <w:p w:rsidR="00CD4978" w:rsidRDefault="00CD4978" w:rsidP="00CD4978">
      <w:pPr>
        <w:ind w:firstLine="210"/>
      </w:pPr>
      <w:r>
        <w:t>2,2021-02-14,22,228</w:t>
      </w:r>
    </w:p>
    <w:p w:rsidR="00CD4978" w:rsidRDefault="00CD4978" w:rsidP="00CD4978">
      <w:pPr>
        <w:ind w:firstLine="210"/>
      </w:pPr>
      <w:r>
        <w:t>2,2021-02-15,22,223</w:t>
      </w:r>
    </w:p>
    <w:p w:rsidR="00CD4978" w:rsidRDefault="00CD4978" w:rsidP="00CD4978">
      <w:pPr>
        <w:ind w:firstLine="210"/>
      </w:pPr>
      <w:r>
        <w:t>2,2021-02-16,23,233</w:t>
      </w:r>
    </w:p>
    <w:p w:rsidR="00CD4978" w:rsidRDefault="00CD4978" w:rsidP="00CD4978">
      <w:pPr>
        <w:ind w:firstLine="210"/>
      </w:pPr>
      <w:r>
        <w:t>2,2021-02-17,23,216</w:t>
      </w:r>
    </w:p>
    <w:p w:rsidR="00CD4978" w:rsidRDefault="00CD4978" w:rsidP="00CD4978">
      <w:pPr>
        <w:ind w:firstLine="210"/>
      </w:pPr>
      <w:r>
        <w:t>2,2021-02-18,24,175</w:t>
      </w:r>
    </w:p>
    <w:p w:rsidR="00CD4978" w:rsidRDefault="00CD4978" w:rsidP="00CD4978">
      <w:pPr>
        <w:ind w:firstLine="210"/>
      </w:pPr>
      <w:r>
        <w:t>2,2021-02-19,24,175</w:t>
      </w:r>
    </w:p>
    <w:p w:rsidR="00CD4978" w:rsidRDefault="00CD4978" w:rsidP="00CD4978">
      <w:pPr>
        <w:ind w:firstLine="210"/>
      </w:pPr>
      <w:r>
        <w:t>2,2021-02-20,25,182</w:t>
      </w:r>
    </w:p>
    <w:p w:rsidR="00CD4978" w:rsidRDefault="00CD4978" w:rsidP="00CD4978">
      <w:pPr>
        <w:ind w:firstLine="210"/>
      </w:pPr>
      <w:r>
        <w:t>2,2021-02-21,25,123</w:t>
      </w:r>
    </w:p>
    <w:p w:rsidR="00CD4978" w:rsidRDefault="00CD4978" w:rsidP="00CD4978">
      <w:pPr>
        <w:ind w:firstLine="210"/>
      </w:pPr>
      <w:r>
        <w:t>2,2021-02-22,26,106</w:t>
      </w:r>
    </w:p>
    <w:p w:rsidR="00CD4978" w:rsidRDefault="00CD4978" w:rsidP="00CD4978">
      <w:pPr>
        <w:ind w:firstLine="210"/>
      </w:pPr>
      <w:r>
        <w:t>2,2021-02-23,26,105</w:t>
      </w:r>
    </w:p>
    <w:p w:rsidR="00CD4978" w:rsidRDefault="00CD4978" w:rsidP="00CD4978">
      <w:pPr>
        <w:ind w:firstLine="210"/>
      </w:pPr>
      <w:r>
        <w:t>2,2021-02-24,27,102</w:t>
      </w:r>
    </w:p>
    <w:p w:rsidR="00CD4978" w:rsidRDefault="00CD4978" w:rsidP="00CD4978">
      <w:pPr>
        <w:ind w:firstLine="210"/>
      </w:pPr>
      <w:r>
        <w:t>2,2021-02-25,27,95</w:t>
      </w:r>
    </w:p>
    <w:p w:rsidR="00CD4978" w:rsidRDefault="00CD4978" w:rsidP="00CD4978">
      <w:pPr>
        <w:ind w:firstLine="210"/>
      </w:pPr>
      <w:r>
        <w:t>2,2021-02-26,28,95</w:t>
      </w:r>
    </w:p>
    <w:p w:rsidR="00CD4978" w:rsidRDefault="00CD4978" w:rsidP="00CD4978">
      <w:pPr>
        <w:ind w:firstLine="210"/>
      </w:pPr>
      <w:r>
        <w:t>2,2021-02-27,28,65</w:t>
      </w:r>
    </w:p>
    <w:p w:rsidR="00CD4978" w:rsidRDefault="00CD4978" w:rsidP="00CD4978">
      <w:pPr>
        <w:ind w:firstLine="210"/>
      </w:pPr>
      <w:r>
        <w:t>2,2021-02-28,29,47</w:t>
      </w:r>
    </w:p>
    <w:p w:rsidR="00CD4978" w:rsidRDefault="00CD4978" w:rsidP="00CD4978">
      <w:pPr>
        <w:ind w:firstLine="210"/>
      </w:pPr>
      <w:r>
        <w:t>2,2021-03-01,29,47</w:t>
      </w:r>
    </w:p>
    <w:p w:rsidR="00CD4978" w:rsidRDefault="00CD4978" w:rsidP="00CD4978">
      <w:pPr>
        <w:ind w:firstLine="210"/>
      </w:pPr>
      <w:r>
        <w:t>2,2021-03-02,30,28</w:t>
      </w:r>
    </w:p>
    <w:p w:rsidR="00CD4978" w:rsidRDefault="00CD4978" w:rsidP="00CD4978">
      <w:pPr>
        <w:ind w:firstLine="210"/>
      </w:pPr>
      <w:r>
        <w:t>2,2021-03-03,30,14</w:t>
      </w:r>
    </w:p>
    <w:p w:rsidR="00CD4978" w:rsidRDefault="00CD4978" w:rsidP="00CD4978">
      <w:pPr>
        <w:ind w:firstLine="210"/>
      </w:pPr>
      <w:r>
        <w:t>2,2021-03-04,31,8</w:t>
      </w:r>
    </w:p>
    <w:p w:rsidR="00CD4978" w:rsidRDefault="00CD4978" w:rsidP="00CD4978">
      <w:pPr>
        <w:ind w:firstLine="210"/>
      </w:pPr>
      <w:r>
        <w:t>2,2021-03-05,31,0</w:t>
      </w:r>
    </w:p>
    <w:p w:rsidR="00CD4978" w:rsidRDefault="00CD4978" w:rsidP="00CD4978">
      <w:pPr>
        <w:ind w:firstLine="210"/>
      </w:pPr>
      <w:r>
        <w:t>2,2021-03-06,32,3</w:t>
      </w:r>
    </w:p>
    <w:p w:rsidR="00CD4978" w:rsidRDefault="00CD4978" w:rsidP="00CD4978">
      <w:pPr>
        <w:ind w:firstLine="210"/>
      </w:pPr>
      <w:r>
        <w:t>2,2021-03-07,32,0</w:t>
      </w:r>
    </w:p>
    <w:p w:rsidR="00CD4978" w:rsidRDefault="00CD4978" w:rsidP="00CD4978">
      <w:pPr>
        <w:ind w:firstLine="210"/>
      </w:pPr>
      <w:r>
        <w:t>2,2021-03-08,33,0</w:t>
      </w:r>
    </w:p>
    <w:p w:rsidR="00CD4978" w:rsidRDefault="00CD4978" w:rsidP="00CD4978">
      <w:pPr>
        <w:ind w:firstLine="210"/>
      </w:pPr>
      <w:r>
        <w:t>2,2021-03-09,33,0</w:t>
      </w:r>
    </w:p>
    <w:p w:rsidR="00CD4978" w:rsidRDefault="00CD4978" w:rsidP="00CD4978">
      <w:pPr>
        <w:ind w:firstLine="210"/>
      </w:pPr>
      <w:r>
        <w:t>2,2021-03-10,34,0</w:t>
      </w:r>
    </w:p>
    <w:p w:rsidR="00CD4978" w:rsidRDefault="00CD4978" w:rsidP="00CD4978">
      <w:pPr>
        <w:ind w:firstLine="210"/>
      </w:pPr>
      <w:r>
        <w:t>2,2021-03-11,34,0</w:t>
      </w:r>
    </w:p>
    <w:p w:rsidR="00CD4978" w:rsidRDefault="00CD4978" w:rsidP="00CD4978">
      <w:pPr>
        <w:ind w:firstLine="210"/>
      </w:pPr>
      <w:r>
        <w:t>2,2021-03-12,35,0</w:t>
      </w:r>
    </w:p>
    <w:p w:rsidR="00CD4978" w:rsidRDefault="00CD4978" w:rsidP="00CD4978">
      <w:pPr>
        <w:ind w:firstLine="210"/>
      </w:pPr>
      <w:r>
        <w:t>2,2021-03-13,35,0</w:t>
      </w:r>
    </w:p>
    <w:p w:rsidR="00CD4978" w:rsidRDefault="00CD4978" w:rsidP="00CD4978">
      <w:pPr>
        <w:ind w:firstLine="210"/>
      </w:pPr>
      <w:r>
        <w:t>2,2021-03-14,36,0</w:t>
      </w:r>
    </w:p>
    <w:p w:rsidR="00CD4978" w:rsidRDefault="00CD4978" w:rsidP="00CD4978">
      <w:pPr>
        <w:ind w:firstLine="210"/>
      </w:pPr>
      <w:r>
        <w:t>2,2021-03-15,36,0</w:t>
      </w:r>
    </w:p>
    <w:p w:rsidR="00CD4978" w:rsidRDefault="00CD4978" w:rsidP="00CD4978">
      <w:pPr>
        <w:ind w:firstLine="210"/>
      </w:pPr>
      <w:r>
        <w:lastRenderedPageBreak/>
        <w:t>2,2021-03-16,37,0</w:t>
      </w:r>
    </w:p>
    <w:p w:rsidR="00CD4978" w:rsidRDefault="00CD4978" w:rsidP="00CD4978">
      <w:pPr>
        <w:ind w:firstLine="210"/>
      </w:pPr>
      <w:r>
        <w:t>2,2021-03-17,37,0</w:t>
      </w:r>
    </w:p>
    <w:p w:rsidR="00CD4978" w:rsidRDefault="00CD4978" w:rsidP="00CD4978">
      <w:pPr>
        <w:ind w:firstLine="210"/>
      </w:pPr>
      <w:r>
        <w:t>2,2021-03-18,38,0</w:t>
      </w:r>
    </w:p>
    <w:p w:rsidR="00CD4978" w:rsidRDefault="00CD4978" w:rsidP="00CD4978">
      <w:pPr>
        <w:ind w:firstLine="210"/>
      </w:pPr>
      <w:r>
        <w:t>2,2021-03-19,39,0</w:t>
      </w:r>
    </w:p>
    <w:p w:rsidR="00CD4978" w:rsidRDefault="00CD4978" w:rsidP="00CD4978">
      <w:pPr>
        <w:ind w:firstLine="210"/>
      </w:pPr>
      <w:r>
        <w:t>2,2021-03-20,40,0</w:t>
      </w:r>
    </w:p>
    <w:p w:rsidR="00CD4978" w:rsidRDefault="00CD4978" w:rsidP="00CD4978">
      <w:pPr>
        <w:ind w:firstLine="210"/>
      </w:pPr>
      <w:r>
        <w:t>2,2021-03-21,41,0</w:t>
      </w:r>
    </w:p>
    <w:p w:rsidR="00CD4978" w:rsidRDefault="00CD4978" w:rsidP="00CD4978">
      <w:pPr>
        <w:ind w:firstLine="210"/>
      </w:pPr>
      <w:r>
        <w:t>2,2021-03-22,42,0</w:t>
      </w:r>
    </w:p>
    <w:p w:rsidR="00CD4978" w:rsidRDefault="00CD4978" w:rsidP="00CD4978">
      <w:pPr>
        <w:ind w:firstLine="210"/>
      </w:pPr>
      <w:r>
        <w:t>2,2021-03-23,43,0</w:t>
      </w:r>
    </w:p>
    <w:p w:rsidR="00CD4978" w:rsidRDefault="00CD4978" w:rsidP="00CD4978">
      <w:pPr>
        <w:ind w:firstLine="210"/>
      </w:pPr>
      <w:r>
        <w:t>2,2021-03-24,44,0</w:t>
      </w:r>
    </w:p>
    <w:p w:rsidR="00CD4978" w:rsidRDefault="00CD4978" w:rsidP="00CD4978">
      <w:pPr>
        <w:ind w:firstLine="210"/>
      </w:pPr>
      <w:r>
        <w:t>2,2021-03-25,45,0</w:t>
      </w:r>
    </w:p>
    <w:p w:rsidR="00CD4978" w:rsidRDefault="00CD4978" w:rsidP="00CD4978">
      <w:pPr>
        <w:ind w:firstLine="210"/>
      </w:pPr>
      <w:r>
        <w:t>2,2021-03-26,46,0</w:t>
      </w:r>
    </w:p>
    <w:p w:rsidR="00CD4978" w:rsidRDefault="00CD4978" w:rsidP="00CD4978">
      <w:pPr>
        <w:ind w:firstLine="210"/>
      </w:pPr>
      <w:r>
        <w:t>2,2021-03-27,47,0</w:t>
      </w:r>
    </w:p>
    <w:p w:rsidR="00CD4978" w:rsidRDefault="00CD4978" w:rsidP="00CD4978">
      <w:pPr>
        <w:ind w:firstLine="210"/>
      </w:pPr>
      <w:r>
        <w:t>2,2021-03-28,48,0</w:t>
      </w:r>
    </w:p>
    <w:p w:rsidR="00CD4978" w:rsidRDefault="00CD4978" w:rsidP="00CD4978">
      <w:pPr>
        <w:ind w:firstLine="210"/>
      </w:pPr>
      <w:r>
        <w:t>2,2021-03-29,49,0</w:t>
      </w:r>
    </w:p>
    <w:p w:rsidR="00CD4978" w:rsidRDefault="00CD4978" w:rsidP="00CD4978">
      <w:pPr>
        <w:ind w:firstLine="210"/>
      </w:pPr>
      <w:r>
        <w:t>2,2021-03-30,50,0</w:t>
      </w:r>
    </w:p>
    <w:p w:rsidR="00CD4978" w:rsidRDefault="00CD4978" w:rsidP="00CD4978">
      <w:pPr>
        <w:ind w:firstLine="210"/>
      </w:pPr>
      <w:r>
        <w:t>2,2021-03-31,50,0</w:t>
      </w:r>
    </w:p>
    <w:p w:rsidR="00CD4978" w:rsidRDefault="00CD4978" w:rsidP="00CD4978">
      <w:pPr>
        <w:ind w:firstLine="210"/>
      </w:pPr>
      <w:r>
        <w:t>3,2021-01-01,0,867</w:t>
      </w:r>
    </w:p>
    <w:p w:rsidR="00CD4978" w:rsidRDefault="00CD4978" w:rsidP="00CD4978">
      <w:pPr>
        <w:ind w:firstLine="210"/>
      </w:pPr>
      <w:r>
        <w:t>3,2021-01-02,0,867</w:t>
      </w:r>
    </w:p>
    <w:p w:rsidR="00CD4978" w:rsidRDefault="00CD4978" w:rsidP="00CD4978">
      <w:pPr>
        <w:ind w:firstLine="210"/>
      </w:pPr>
      <w:r>
        <w:t>3,2021-01-03,0,867</w:t>
      </w:r>
    </w:p>
    <w:p w:rsidR="00CD4978" w:rsidRDefault="00CD4978" w:rsidP="00CD4978">
      <w:pPr>
        <w:ind w:firstLine="210"/>
      </w:pPr>
      <w:r>
        <w:t>3,2021-01-04,1,888</w:t>
      </w:r>
    </w:p>
    <w:p w:rsidR="00CD4978" w:rsidRDefault="00CD4978" w:rsidP="00CD4978">
      <w:pPr>
        <w:ind w:firstLine="210"/>
      </w:pPr>
      <w:r>
        <w:t>3,2021-01-05,1,888</w:t>
      </w:r>
    </w:p>
    <w:p w:rsidR="00CD4978" w:rsidRDefault="00CD4978" w:rsidP="00CD4978">
      <w:pPr>
        <w:ind w:firstLine="210"/>
      </w:pPr>
      <w:r>
        <w:t>3,2021-01-06,1,888</w:t>
      </w:r>
    </w:p>
    <w:p w:rsidR="00CD4978" w:rsidRDefault="00CD4978" w:rsidP="00CD4978">
      <w:pPr>
        <w:ind w:firstLine="210"/>
      </w:pPr>
      <w:r>
        <w:t>3,2021-01-07,2,829</w:t>
      </w:r>
    </w:p>
    <w:p w:rsidR="00CD4978" w:rsidRDefault="00CD4978" w:rsidP="00CD4978">
      <w:pPr>
        <w:ind w:firstLine="210"/>
      </w:pPr>
      <w:r>
        <w:t>3,2021-01-08,2,829</w:t>
      </w:r>
    </w:p>
    <w:p w:rsidR="00CD4978" w:rsidRDefault="00CD4978" w:rsidP="00CD4978">
      <w:pPr>
        <w:ind w:firstLine="210"/>
      </w:pPr>
      <w:r>
        <w:t>3,2021-01-09,2,829</w:t>
      </w:r>
    </w:p>
    <w:p w:rsidR="00CD4978" w:rsidRDefault="00CD4978" w:rsidP="00CD4978">
      <w:pPr>
        <w:ind w:firstLine="210"/>
      </w:pPr>
      <w:r>
        <w:t>3,2021-01-10,3,844</w:t>
      </w:r>
    </w:p>
    <w:p w:rsidR="00CD4978" w:rsidRDefault="00CD4978" w:rsidP="00CD4978">
      <w:pPr>
        <w:ind w:firstLine="210"/>
      </w:pPr>
      <w:r>
        <w:t>3,2021-01-11,3,844</w:t>
      </w:r>
    </w:p>
    <w:p w:rsidR="00CD4978" w:rsidRDefault="00CD4978" w:rsidP="00CD4978">
      <w:pPr>
        <w:ind w:firstLine="210"/>
      </w:pPr>
      <w:r>
        <w:t>3,2021-01-12,3,844</w:t>
      </w:r>
    </w:p>
    <w:p w:rsidR="00CD4978" w:rsidRDefault="00CD4978" w:rsidP="00CD4978">
      <w:pPr>
        <w:ind w:firstLine="210"/>
      </w:pPr>
      <w:r>
        <w:t>3,2021-01-13,4,775</w:t>
      </w:r>
    </w:p>
    <w:p w:rsidR="00CD4978" w:rsidRDefault="00CD4978" w:rsidP="00CD4978">
      <w:pPr>
        <w:ind w:firstLine="210"/>
      </w:pPr>
      <w:r>
        <w:t>3,2021-01-14,4,775</w:t>
      </w:r>
    </w:p>
    <w:p w:rsidR="00CD4978" w:rsidRDefault="00CD4978" w:rsidP="00CD4978">
      <w:pPr>
        <w:ind w:firstLine="210"/>
      </w:pPr>
      <w:r>
        <w:t>3,2021-01-15,4,775</w:t>
      </w:r>
    </w:p>
    <w:p w:rsidR="00CD4978" w:rsidRDefault="00CD4978" w:rsidP="00CD4978">
      <w:pPr>
        <w:ind w:firstLine="210"/>
      </w:pPr>
      <w:r>
        <w:t>3,2021-01-16,5,306</w:t>
      </w:r>
    </w:p>
    <w:p w:rsidR="00CD4978" w:rsidRDefault="00CD4978" w:rsidP="00CD4978">
      <w:pPr>
        <w:ind w:firstLine="210"/>
      </w:pPr>
      <w:r>
        <w:t>3,2021-01-17,5,306</w:t>
      </w:r>
    </w:p>
    <w:p w:rsidR="00CD4978" w:rsidRDefault="00CD4978" w:rsidP="00CD4978">
      <w:pPr>
        <w:ind w:firstLine="210"/>
      </w:pPr>
      <w:r>
        <w:t>3,2021-01-18,5,306</w:t>
      </w:r>
    </w:p>
    <w:p w:rsidR="00CD4978" w:rsidRDefault="00CD4978" w:rsidP="00CD4978">
      <w:pPr>
        <w:ind w:firstLine="210"/>
      </w:pPr>
      <w:r>
        <w:t>3,2021-01-19,6,326</w:t>
      </w:r>
    </w:p>
    <w:p w:rsidR="00CD4978" w:rsidRDefault="00CD4978" w:rsidP="00CD4978">
      <w:pPr>
        <w:ind w:firstLine="210"/>
      </w:pPr>
      <w:r>
        <w:t>3,2021-01-20,6,326</w:t>
      </w:r>
    </w:p>
    <w:p w:rsidR="00CD4978" w:rsidRDefault="00CD4978" w:rsidP="00CD4978">
      <w:pPr>
        <w:ind w:firstLine="210"/>
      </w:pPr>
      <w:r>
        <w:t>3,2021-01-21,6,326</w:t>
      </w:r>
    </w:p>
    <w:p w:rsidR="00CD4978" w:rsidRDefault="00CD4978" w:rsidP="00CD4978">
      <w:pPr>
        <w:ind w:firstLine="210"/>
      </w:pPr>
      <w:r>
        <w:t>3,2021-01-22,7,468</w:t>
      </w:r>
    </w:p>
    <w:p w:rsidR="00CD4978" w:rsidRDefault="00CD4978" w:rsidP="00CD4978">
      <w:pPr>
        <w:ind w:firstLine="210"/>
      </w:pPr>
      <w:r>
        <w:t>3,2021-01-23,7,468</w:t>
      </w:r>
    </w:p>
    <w:p w:rsidR="00CD4978" w:rsidRDefault="00CD4978" w:rsidP="00CD4978">
      <w:pPr>
        <w:ind w:firstLine="210"/>
      </w:pPr>
      <w:r>
        <w:t>3,2021-01-24,8,521</w:t>
      </w:r>
    </w:p>
    <w:p w:rsidR="00CD4978" w:rsidRDefault="00CD4978" w:rsidP="00CD4978">
      <w:pPr>
        <w:ind w:firstLine="210"/>
      </w:pPr>
      <w:r>
        <w:lastRenderedPageBreak/>
        <w:t>3,2021-01-25,8,502</w:t>
      </w:r>
    </w:p>
    <w:p w:rsidR="00CD4978" w:rsidRDefault="00CD4978" w:rsidP="00CD4978">
      <w:pPr>
        <w:ind w:firstLine="210"/>
      </w:pPr>
      <w:r>
        <w:t>3,2021-01-26,9,430</w:t>
      </w:r>
    </w:p>
    <w:p w:rsidR="00CD4978" w:rsidRDefault="00CD4978" w:rsidP="00CD4978">
      <w:pPr>
        <w:ind w:firstLine="210"/>
      </w:pPr>
      <w:r>
        <w:t>3,2021-01-27,9,464</w:t>
      </w:r>
    </w:p>
    <w:p w:rsidR="00CD4978" w:rsidRDefault="00CD4978" w:rsidP="00CD4978">
      <w:pPr>
        <w:ind w:firstLine="210"/>
      </w:pPr>
      <w:r>
        <w:t>3,2021-01-28,10,504</w:t>
      </w:r>
    </w:p>
    <w:p w:rsidR="00CD4978" w:rsidRDefault="00CD4978" w:rsidP="00CD4978">
      <w:pPr>
        <w:ind w:firstLine="210"/>
      </w:pPr>
      <w:r>
        <w:t>3,2021-01-29,10,394</w:t>
      </w:r>
    </w:p>
    <w:p w:rsidR="00CD4978" w:rsidRDefault="00CD4978" w:rsidP="00CD4978">
      <w:pPr>
        <w:ind w:firstLine="210"/>
      </w:pPr>
      <w:r>
        <w:t>3,2021-01-30,11,366</w:t>
      </w:r>
    </w:p>
    <w:p w:rsidR="00CD4978" w:rsidRDefault="00CD4978" w:rsidP="00CD4978">
      <w:pPr>
        <w:ind w:firstLine="210"/>
      </w:pPr>
      <w:r>
        <w:t>3,2021-01-31,11,383</w:t>
      </w:r>
    </w:p>
    <w:p w:rsidR="00CD4978" w:rsidRDefault="00CD4978" w:rsidP="00CD4978">
      <w:pPr>
        <w:ind w:firstLine="210"/>
      </w:pPr>
      <w:r>
        <w:t>3,2021-02-01,12,391</w:t>
      </w:r>
    </w:p>
    <w:p w:rsidR="00CD4978" w:rsidRDefault="00CD4978" w:rsidP="00CD4978">
      <w:pPr>
        <w:ind w:firstLine="210"/>
      </w:pPr>
      <w:r>
        <w:t>3,2021-02-02,12,370</w:t>
      </w:r>
    </w:p>
    <w:p w:rsidR="00CD4978" w:rsidRDefault="00CD4978" w:rsidP="00CD4978">
      <w:pPr>
        <w:ind w:firstLine="210"/>
      </w:pPr>
      <w:r>
        <w:t>3,2021-02-03,13,359</w:t>
      </w:r>
    </w:p>
    <w:p w:rsidR="00CD4978" w:rsidRDefault="00CD4978" w:rsidP="00CD4978">
      <w:pPr>
        <w:ind w:firstLine="210"/>
      </w:pPr>
      <w:r>
        <w:t>3,2021-02-04,13,348</w:t>
      </w:r>
    </w:p>
    <w:p w:rsidR="00CD4978" w:rsidRDefault="00CD4978" w:rsidP="00CD4978">
      <w:pPr>
        <w:ind w:firstLine="210"/>
      </w:pPr>
      <w:r>
        <w:t>3,2021-02-05,14,335</w:t>
      </w:r>
    </w:p>
    <w:p w:rsidR="00CD4978" w:rsidRDefault="00CD4978" w:rsidP="00CD4978">
      <w:pPr>
        <w:ind w:firstLine="210"/>
      </w:pPr>
      <w:r>
        <w:t>3,2021-02-06,14,331</w:t>
      </w:r>
    </w:p>
    <w:p w:rsidR="00CD4978" w:rsidRDefault="00CD4978" w:rsidP="00CD4978">
      <w:pPr>
        <w:ind w:firstLine="210"/>
      </w:pPr>
      <w:r>
        <w:t>3,2021-02-07,15,331</w:t>
      </w:r>
    </w:p>
    <w:p w:rsidR="00CD4978" w:rsidRDefault="00CD4978" w:rsidP="00CD4978">
      <w:pPr>
        <w:ind w:firstLine="210"/>
      </w:pPr>
      <w:r>
        <w:t>3,2021-02-08,15,331</w:t>
      </w:r>
    </w:p>
    <w:p w:rsidR="00CD4978" w:rsidRDefault="00CD4978" w:rsidP="00CD4978">
      <w:pPr>
        <w:ind w:firstLine="210"/>
      </w:pPr>
      <w:r>
        <w:t>3,2021-02-09,16,309</w:t>
      </w:r>
    </w:p>
    <w:p w:rsidR="00CD4978" w:rsidRDefault="00CD4978" w:rsidP="00CD4978">
      <w:pPr>
        <w:ind w:firstLine="210"/>
      </w:pPr>
      <w:r>
        <w:t>3,2021-02-10,16,311</w:t>
      </w:r>
    </w:p>
    <w:p w:rsidR="00CD4978" w:rsidRDefault="00CD4978" w:rsidP="00CD4978">
      <w:pPr>
        <w:ind w:firstLine="210"/>
      </w:pPr>
      <w:r>
        <w:t>3,2021-02-11,17,304</w:t>
      </w:r>
    </w:p>
    <w:p w:rsidR="00CD4978" w:rsidRDefault="00CD4978" w:rsidP="00CD4978">
      <w:pPr>
        <w:ind w:firstLine="210"/>
      </w:pPr>
      <w:r>
        <w:t>3,2021-02-12,17,269</w:t>
      </w:r>
    </w:p>
    <w:p w:rsidR="00CD4978" w:rsidRDefault="00CD4978" w:rsidP="00CD4978">
      <w:pPr>
        <w:ind w:firstLine="210"/>
      </w:pPr>
      <w:r>
        <w:t>3,2021-02-13,18,271</w:t>
      </w:r>
    </w:p>
    <w:p w:rsidR="00CD4978" w:rsidRDefault="00CD4978" w:rsidP="00CD4978">
      <w:pPr>
        <w:ind w:firstLine="210"/>
      </w:pPr>
      <w:r>
        <w:t>3,2021-02-14,18,260</w:t>
      </w:r>
    </w:p>
    <w:p w:rsidR="00CD4978" w:rsidRDefault="00CD4978" w:rsidP="00CD4978">
      <w:pPr>
        <w:ind w:firstLine="210"/>
      </w:pPr>
      <w:r>
        <w:t>3,2021-02-15,19,262</w:t>
      </w:r>
    </w:p>
    <w:p w:rsidR="00CD4978" w:rsidRDefault="00CD4978" w:rsidP="00CD4978">
      <w:pPr>
        <w:ind w:firstLine="210"/>
      </w:pPr>
      <w:r>
        <w:t>3,2021-02-16,19,233</w:t>
      </w:r>
    </w:p>
    <w:p w:rsidR="00CD4978" w:rsidRDefault="00CD4978" w:rsidP="00CD4978">
      <w:pPr>
        <w:ind w:firstLine="210"/>
      </w:pPr>
      <w:r>
        <w:t>3,2021-02-17,20,234</w:t>
      </w:r>
    </w:p>
    <w:p w:rsidR="00CD4978" w:rsidRDefault="00CD4978" w:rsidP="00CD4978">
      <w:pPr>
        <w:ind w:firstLine="210"/>
      </w:pPr>
      <w:r>
        <w:t>3,2021-02-18,20,238</w:t>
      </w:r>
    </w:p>
    <w:p w:rsidR="00CD4978" w:rsidRDefault="00CD4978" w:rsidP="00CD4978">
      <w:pPr>
        <w:ind w:firstLine="210"/>
      </w:pPr>
      <w:r>
        <w:t>3,2021-02-19,21,233</w:t>
      </w:r>
    </w:p>
    <w:p w:rsidR="00CD4978" w:rsidRDefault="00CD4978" w:rsidP="00CD4978">
      <w:pPr>
        <w:ind w:firstLine="210"/>
      </w:pPr>
      <w:r>
        <w:t>3,2021-02-20,21,235</w:t>
      </w:r>
    </w:p>
    <w:p w:rsidR="00CD4978" w:rsidRDefault="00CD4978" w:rsidP="00CD4978">
      <w:pPr>
        <w:ind w:firstLine="210"/>
      </w:pPr>
      <w:r>
        <w:t>3,2021-02-21,22,228</w:t>
      </w:r>
    </w:p>
    <w:p w:rsidR="00CD4978" w:rsidRDefault="00CD4978" w:rsidP="00CD4978">
      <w:pPr>
        <w:ind w:firstLine="210"/>
      </w:pPr>
      <w:r>
        <w:t>3,2021-02-22,22,223</w:t>
      </w:r>
    </w:p>
    <w:p w:rsidR="00CD4978" w:rsidRDefault="00CD4978" w:rsidP="00CD4978">
      <w:pPr>
        <w:ind w:firstLine="210"/>
      </w:pPr>
      <w:r>
        <w:t>3,2021-02-23,23,233</w:t>
      </w:r>
    </w:p>
    <w:p w:rsidR="00CD4978" w:rsidRDefault="00CD4978" w:rsidP="00CD4978">
      <w:pPr>
        <w:ind w:firstLine="210"/>
      </w:pPr>
      <w:r>
        <w:t>3,2021-02-24,23,216</w:t>
      </w:r>
    </w:p>
    <w:p w:rsidR="00CD4978" w:rsidRDefault="00CD4978" w:rsidP="00CD4978">
      <w:pPr>
        <w:ind w:firstLine="210"/>
      </w:pPr>
      <w:r>
        <w:t>3,2021-02-25,24,175</w:t>
      </w:r>
    </w:p>
    <w:p w:rsidR="00CD4978" w:rsidRDefault="00CD4978" w:rsidP="00CD4978">
      <w:pPr>
        <w:ind w:firstLine="210"/>
      </w:pPr>
      <w:r>
        <w:t>3,2021-02-26,24,175</w:t>
      </w:r>
    </w:p>
    <w:p w:rsidR="00CD4978" w:rsidRDefault="00CD4978" w:rsidP="00CD4978">
      <w:pPr>
        <w:ind w:firstLine="210"/>
      </w:pPr>
      <w:r>
        <w:t>3,2021-02-27,25,182</w:t>
      </w:r>
    </w:p>
    <w:p w:rsidR="00CD4978" w:rsidRDefault="00CD4978" w:rsidP="00CD4978">
      <w:pPr>
        <w:ind w:firstLine="210"/>
      </w:pPr>
      <w:r>
        <w:t>3,2021-02-28,25,123</w:t>
      </w:r>
    </w:p>
    <w:p w:rsidR="00CD4978" w:rsidRDefault="00CD4978" w:rsidP="00CD4978">
      <w:pPr>
        <w:ind w:firstLine="210"/>
      </w:pPr>
      <w:r>
        <w:t>3,2021-03-01,26,106</w:t>
      </w:r>
    </w:p>
    <w:p w:rsidR="00CD4978" w:rsidRDefault="00CD4978" w:rsidP="00CD4978">
      <w:pPr>
        <w:ind w:firstLine="210"/>
      </w:pPr>
      <w:r>
        <w:t>3,2021-03-02,26,105</w:t>
      </w:r>
    </w:p>
    <w:p w:rsidR="00CD4978" w:rsidRDefault="00CD4978" w:rsidP="00CD4978">
      <w:pPr>
        <w:ind w:firstLine="210"/>
      </w:pPr>
      <w:r>
        <w:t>3,2021-03-03,27,102</w:t>
      </w:r>
    </w:p>
    <w:p w:rsidR="00CD4978" w:rsidRDefault="00CD4978" w:rsidP="00CD4978">
      <w:pPr>
        <w:ind w:firstLine="210"/>
      </w:pPr>
      <w:r>
        <w:t>3,2021-03-04,27,95</w:t>
      </w:r>
    </w:p>
    <w:p w:rsidR="00CD4978" w:rsidRDefault="00CD4978" w:rsidP="00CD4978">
      <w:pPr>
        <w:ind w:firstLine="210"/>
      </w:pPr>
      <w:r>
        <w:t>3,2021-03-05,28,95</w:t>
      </w:r>
    </w:p>
    <w:p w:rsidR="00CD4978" w:rsidRDefault="00CD4978" w:rsidP="00CD4978">
      <w:pPr>
        <w:ind w:firstLine="210"/>
      </w:pPr>
      <w:r>
        <w:lastRenderedPageBreak/>
        <w:t>3,2021-03-06,28,65</w:t>
      </w:r>
    </w:p>
    <w:p w:rsidR="00CD4978" w:rsidRDefault="00CD4978" w:rsidP="00CD4978">
      <w:pPr>
        <w:ind w:firstLine="210"/>
      </w:pPr>
      <w:r>
        <w:t>3,2021-03-07,29,47</w:t>
      </w:r>
    </w:p>
    <w:p w:rsidR="00CD4978" w:rsidRDefault="00CD4978" w:rsidP="00CD4978">
      <w:pPr>
        <w:ind w:firstLine="210"/>
      </w:pPr>
      <w:r>
        <w:t>3,2021-03-08,29,47</w:t>
      </w:r>
    </w:p>
    <w:p w:rsidR="00CD4978" w:rsidRDefault="00CD4978" w:rsidP="00CD4978">
      <w:pPr>
        <w:ind w:firstLine="210"/>
      </w:pPr>
      <w:r>
        <w:t>3,2021-03-09,30,28</w:t>
      </w:r>
    </w:p>
    <w:p w:rsidR="00CD4978" w:rsidRDefault="00CD4978" w:rsidP="00CD4978">
      <w:pPr>
        <w:ind w:firstLine="210"/>
      </w:pPr>
      <w:r>
        <w:t>3,2021-03-10,30,14</w:t>
      </w:r>
    </w:p>
    <w:p w:rsidR="00CD4978" w:rsidRDefault="00CD4978" w:rsidP="00CD4978">
      <w:pPr>
        <w:ind w:firstLine="210"/>
      </w:pPr>
      <w:r>
        <w:t>3,2021-03-11,31,8</w:t>
      </w:r>
    </w:p>
    <w:p w:rsidR="00CD4978" w:rsidRDefault="00CD4978" w:rsidP="00CD4978">
      <w:pPr>
        <w:ind w:firstLine="210"/>
      </w:pPr>
      <w:r>
        <w:t>3,2021-03-12,31,0</w:t>
      </w:r>
    </w:p>
    <w:p w:rsidR="00CD4978" w:rsidRDefault="00CD4978" w:rsidP="00CD4978">
      <w:pPr>
        <w:ind w:firstLine="210"/>
      </w:pPr>
      <w:r>
        <w:t>3,2021-03-13,32,3</w:t>
      </w:r>
    </w:p>
    <w:p w:rsidR="00CD4978" w:rsidRDefault="00CD4978" w:rsidP="00CD4978">
      <w:pPr>
        <w:ind w:firstLine="210"/>
      </w:pPr>
      <w:r>
        <w:t>3,2021-03-14,32,0</w:t>
      </w:r>
    </w:p>
    <w:p w:rsidR="00CD4978" w:rsidRDefault="00CD4978" w:rsidP="00CD4978">
      <w:pPr>
        <w:ind w:firstLine="210"/>
      </w:pPr>
      <w:r>
        <w:t>3,2021-03-15,33,0</w:t>
      </w:r>
    </w:p>
    <w:p w:rsidR="00CD4978" w:rsidRDefault="00CD4978" w:rsidP="00CD4978">
      <w:pPr>
        <w:ind w:firstLine="210"/>
      </w:pPr>
      <w:r>
        <w:t>3,2021-03-16,33,0</w:t>
      </w:r>
    </w:p>
    <w:p w:rsidR="00CD4978" w:rsidRDefault="00CD4978" w:rsidP="00CD4978">
      <w:pPr>
        <w:ind w:firstLine="210"/>
      </w:pPr>
      <w:r>
        <w:t>3,2021-03-17,34,0</w:t>
      </w:r>
    </w:p>
    <w:p w:rsidR="00CD4978" w:rsidRDefault="00CD4978" w:rsidP="00CD4978">
      <w:pPr>
        <w:ind w:firstLine="210"/>
      </w:pPr>
      <w:r>
        <w:t>3,2021-03-18,34,0</w:t>
      </w:r>
    </w:p>
    <w:p w:rsidR="00CD4978" w:rsidRDefault="00CD4978" w:rsidP="00CD4978">
      <w:pPr>
        <w:ind w:firstLine="210"/>
      </w:pPr>
      <w:r>
        <w:t>3,2021-03-19,35,0</w:t>
      </w:r>
    </w:p>
    <w:p w:rsidR="00CD4978" w:rsidRDefault="00CD4978" w:rsidP="00CD4978">
      <w:pPr>
        <w:ind w:firstLine="210"/>
      </w:pPr>
      <w:r>
        <w:t>3,2021-03-20,35,0</w:t>
      </w:r>
    </w:p>
    <w:p w:rsidR="00CD4978" w:rsidRDefault="00CD4978" w:rsidP="00CD4978">
      <w:pPr>
        <w:ind w:firstLine="210"/>
      </w:pPr>
      <w:r>
        <w:t>3,2021-03-21,36,0</w:t>
      </w:r>
    </w:p>
    <w:p w:rsidR="00CD4978" w:rsidRDefault="00CD4978" w:rsidP="00CD4978">
      <w:pPr>
        <w:ind w:firstLine="210"/>
      </w:pPr>
      <w:r>
        <w:t>3,2021-03-22,36,0</w:t>
      </w:r>
    </w:p>
    <w:p w:rsidR="00CD4978" w:rsidRDefault="00CD4978" w:rsidP="00CD4978">
      <w:pPr>
        <w:ind w:firstLine="210"/>
      </w:pPr>
      <w:r>
        <w:t>3,2021-03-23,37,0</w:t>
      </w:r>
    </w:p>
    <w:p w:rsidR="00CD4978" w:rsidRDefault="00CD4978" w:rsidP="00CD4978">
      <w:pPr>
        <w:ind w:firstLine="210"/>
      </w:pPr>
      <w:r>
        <w:t>3,2021-03-24,37,0</w:t>
      </w:r>
    </w:p>
    <w:p w:rsidR="00CD4978" w:rsidRDefault="00CD4978" w:rsidP="00CD4978">
      <w:pPr>
        <w:ind w:firstLine="210"/>
      </w:pPr>
      <w:r>
        <w:t>3,2021-03-25,38,0</w:t>
      </w:r>
    </w:p>
    <w:p w:rsidR="00CD4978" w:rsidRDefault="00CD4978" w:rsidP="00CD4978">
      <w:pPr>
        <w:ind w:firstLine="210"/>
      </w:pPr>
      <w:r>
        <w:t>3,2021-03-26,38,0</w:t>
      </w:r>
    </w:p>
    <w:p w:rsidR="00CD4978" w:rsidRDefault="00CD4978" w:rsidP="00CD4978">
      <w:pPr>
        <w:ind w:firstLine="210"/>
      </w:pPr>
      <w:r>
        <w:t>3,2021-03-27,39,0</w:t>
      </w:r>
    </w:p>
    <w:p w:rsidR="00CD4978" w:rsidRDefault="00CD4978" w:rsidP="00CD4978">
      <w:pPr>
        <w:ind w:firstLine="210"/>
      </w:pPr>
      <w:r>
        <w:t>3,2021-03-28,39,0</w:t>
      </w:r>
    </w:p>
    <w:p w:rsidR="00CD4978" w:rsidRDefault="00CD4978" w:rsidP="00CD4978">
      <w:pPr>
        <w:ind w:firstLine="210"/>
      </w:pPr>
      <w:r>
        <w:t>3,2021-03-29,40,0</w:t>
      </w:r>
    </w:p>
    <w:p w:rsidR="00CD4978" w:rsidRDefault="00CD4978" w:rsidP="00CD4978">
      <w:pPr>
        <w:ind w:firstLine="210"/>
      </w:pPr>
      <w:r>
        <w:t>3,2021-03-30,40,0</w:t>
      </w:r>
    </w:p>
    <w:p w:rsidR="00CD4978" w:rsidRDefault="00CD4978" w:rsidP="00CD4978">
      <w:pPr>
        <w:ind w:firstLine="210"/>
      </w:pPr>
      <w:r>
        <w:t>3,2021-03-31,40,0</w:t>
      </w:r>
    </w:p>
    <w:p w:rsidR="00CD4978" w:rsidRDefault="00CD4978" w:rsidP="00F972DE">
      <w:pPr>
        <w:pStyle w:val="5"/>
      </w:pPr>
      <w:r>
        <w:rPr>
          <w:rFonts w:hint="eastAsia"/>
        </w:rPr>
        <w:t>ChatGPT</w:t>
      </w:r>
      <w:r>
        <w:rPr>
          <w:rFonts w:hint="eastAsia"/>
        </w:rPr>
        <w:t>评价预测数据</w:t>
      </w:r>
    </w:p>
    <w:p w:rsidR="00501AB9" w:rsidRPr="00501AB9" w:rsidRDefault="00501AB9" w:rsidP="00501AB9">
      <w:pPr>
        <w:ind w:firstLine="210"/>
      </w:pPr>
      <w:r>
        <w:rPr>
          <w:rFonts w:hint="eastAsia"/>
        </w:rPr>
        <w:t>我：</w:t>
      </w:r>
    </w:p>
    <w:p w:rsidR="00501AB9" w:rsidRDefault="00501AB9" w:rsidP="00501AB9">
      <w:pPr>
        <w:ind w:firstLine="210"/>
      </w:pPr>
      <w:r>
        <w:rPr>
          <w:rFonts w:hint="eastAsia"/>
        </w:rPr>
        <w:t>以上是使用</w:t>
      </w:r>
      <w:r>
        <w:rPr>
          <w:rFonts w:hint="eastAsia"/>
        </w:rPr>
        <w:t>10</w:t>
      </w:r>
      <w:r>
        <w:rPr>
          <w:rFonts w:hint="eastAsia"/>
        </w:rPr>
        <w:t>万记录（包括</w:t>
      </w:r>
      <w:r>
        <w:rPr>
          <w:rFonts w:hint="eastAsia"/>
        </w:rPr>
        <w:t>100</w:t>
      </w:r>
      <w:r>
        <w:rPr>
          <w:rFonts w:hint="eastAsia"/>
        </w:rPr>
        <w:t>块硬盘，每个硬盘有</w:t>
      </w:r>
      <w:r>
        <w:rPr>
          <w:rFonts w:hint="eastAsia"/>
        </w:rPr>
        <w:t>3</w:t>
      </w:r>
      <w:r>
        <w:rPr>
          <w:rFonts w:hint="eastAsia"/>
        </w:rPr>
        <w:t>年的连续记录）训练出来的测试样本的预测数据，请评价一下，尤其要对坏道阈值</w:t>
      </w:r>
      <w:r>
        <w:rPr>
          <w:rFonts w:hint="eastAsia"/>
        </w:rPr>
        <w:t>30</w:t>
      </w:r>
      <w:r>
        <w:rPr>
          <w:rFonts w:hint="eastAsia"/>
        </w:rPr>
        <w:t>附近的预测不为</w:t>
      </w:r>
      <w:r>
        <w:rPr>
          <w:rFonts w:hint="eastAsia"/>
        </w:rPr>
        <w:t>0</w:t>
      </w:r>
      <w:r>
        <w:rPr>
          <w:rFonts w:hint="eastAsia"/>
        </w:rPr>
        <w:t>做出问题分析，并给出改进的建议</w:t>
      </w:r>
    </w:p>
    <w:p w:rsidR="00501AB9" w:rsidRDefault="00501AB9" w:rsidP="00501AB9">
      <w:pPr>
        <w:ind w:firstLine="210"/>
      </w:pPr>
      <w:r>
        <w:t>ChatGPT said:</w:t>
      </w:r>
    </w:p>
    <w:p w:rsidR="00501AB9" w:rsidRDefault="00501AB9" w:rsidP="00501AB9">
      <w:pPr>
        <w:ind w:firstLine="210"/>
      </w:pPr>
      <w:r>
        <w:rPr>
          <w:rFonts w:hint="eastAsia"/>
        </w:rPr>
        <w:t>你的模型使用了：</w:t>
      </w:r>
    </w:p>
    <w:p w:rsidR="00501AB9" w:rsidRDefault="00501AB9" w:rsidP="00501AB9">
      <w:pPr>
        <w:ind w:firstLine="210"/>
      </w:pPr>
      <w:r>
        <w:rPr>
          <w:rFonts w:hint="eastAsia"/>
        </w:rPr>
        <w:t>•</w:t>
      </w:r>
      <w:r>
        <w:t xml:space="preserve"> ✅ 10 </w:t>
      </w:r>
      <w:r>
        <w:rPr>
          <w:rFonts w:hint="eastAsia"/>
        </w:rPr>
        <w:t>万条训练样本</w:t>
      </w:r>
    </w:p>
    <w:p w:rsidR="00501AB9" w:rsidRDefault="00501AB9" w:rsidP="00501AB9">
      <w:pPr>
        <w:ind w:firstLine="210"/>
      </w:pPr>
      <w:r>
        <w:rPr>
          <w:rFonts w:hint="eastAsia"/>
        </w:rPr>
        <w:t>•</w:t>
      </w:r>
      <w:r>
        <w:t xml:space="preserve"> ✅ 100 </w:t>
      </w:r>
      <w:r>
        <w:rPr>
          <w:rFonts w:hint="eastAsia"/>
        </w:rPr>
        <w:t>块硬盘，每块约</w:t>
      </w:r>
      <w:r>
        <w:t xml:space="preserve"> 3 </w:t>
      </w:r>
      <w:r>
        <w:rPr>
          <w:rFonts w:hint="eastAsia"/>
        </w:rPr>
        <w:t>年记录</w:t>
      </w:r>
    </w:p>
    <w:p w:rsidR="00501AB9" w:rsidRDefault="00501AB9" w:rsidP="00501AB9">
      <w:pPr>
        <w:ind w:firstLine="210"/>
      </w:pPr>
      <w:r>
        <w:rPr>
          <w:rFonts w:hint="eastAsia"/>
        </w:rPr>
        <w:t>•</w:t>
      </w:r>
      <w:r>
        <w:t xml:space="preserve"> ✅ </w:t>
      </w:r>
      <w:r>
        <w:rPr>
          <w:rFonts w:hint="eastAsia"/>
        </w:rPr>
        <w:t>目标是预测剩余寿命（</w:t>
      </w:r>
      <w:r>
        <w:t>remaining_life_days</w:t>
      </w:r>
      <w:r>
        <w:rPr>
          <w:rFonts w:hint="eastAsia"/>
        </w:rPr>
        <w:t>）</w:t>
      </w:r>
    </w:p>
    <w:p w:rsidR="00501AB9" w:rsidRDefault="00501AB9" w:rsidP="00501AB9">
      <w:pPr>
        <w:ind w:firstLine="210"/>
      </w:pPr>
      <w:r>
        <w:rPr>
          <w:rFonts w:hint="eastAsia"/>
        </w:rPr>
        <w:t>•</w:t>
      </w:r>
      <w:r>
        <w:t xml:space="preserve"> ✅ </w:t>
      </w:r>
      <w:r>
        <w:rPr>
          <w:rFonts w:hint="eastAsia"/>
        </w:rPr>
        <w:t>坏道阈值设置为</w:t>
      </w:r>
      <w:r>
        <w:t xml:space="preserve"> 30</w:t>
      </w:r>
      <w:r>
        <w:rPr>
          <w:rFonts w:hint="eastAsia"/>
        </w:rPr>
        <w:t>，期望此值为“分界点”，寿命应降为</w:t>
      </w:r>
      <w:r>
        <w:t xml:space="preserve"> 0</w:t>
      </w:r>
    </w:p>
    <w:p w:rsidR="00501AB9" w:rsidRDefault="00501AB9" w:rsidP="00501AB9">
      <w:pPr>
        <w:ind w:firstLine="210"/>
      </w:pPr>
      <w:r>
        <w:rPr>
          <w:rFonts w:hint="eastAsia"/>
        </w:rPr>
        <w:t>现在，我们对模型预测结果进行深入分析和优化建议。</w:t>
      </w:r>
    </w:p>
    <w:p w:rsidR="00501AB9" w:rsidRDefault="00501AB9" w:rsidP="00A84BDE">
      <w:pPr>
        <w:pStyle w:val="af4"/>
        <w:numPr>
          <w:ilvl w:val="0"/>
          <w:numId w:val="42"/>
        </w:numPr>
        <w:ind w:firstLineChars="0"/>
      </w:pPr>
      <w:r>
        <w:rPr>
          <w:rFonts w:hint="eastAsia"/>
        </w:rPr>
        <w:t>正面评价：模型训练已达到较好质量</w:t>
      </w:r>
    </w:p>
    <w:p w:rsidR="00501AB9" w:rsidRDefault="00501AB9" w:rsidP="00501AB9">
      <w:pPr>
        <w:pStyle w:val="af4"/>
        <w:ind w:left="630" w:firstLineChars="0" w:firstLine="0"/>
      </w:pPr>
      <w:r>
        <w:rPr>
          <w:rFonts w:hint="eastAsia"/>
        </w:rPr>
        <w:t>整体趋势优秀：</w:t>
      </w:r>
    </w:p>
    <w:p w:rsidR="00501AB9" w:rsidRDefault="00501AB9" w:rsidP="00501AB9">
      <w:pPr>
        <w:pStyle w:val="af4"/>
        <w:ind w:left="630" w:firstLineChars="0" w:firstLine="0"/>
      </w:pPr>
      <w:r>
        <w:rPr>
          <w:rFonts w:hint="eastAsia"/>
        </w:rPr>
        <w:lastRenderedPageBreak/>
        <w:t>•</w:t>
      </w:r>
      <w:r>
        <w:rPr>
          <w:rFonts w:hint="eastAsia"/>
        </w:rPr>
        <w:t xml:space="preserve"> </w:t>
      </w:r>
      <w:r>
        <w:rPr>
          <w:rFonts w:hint="eastAsia"/>
        </w:rPr>
        <w:t>随着</w:t>
      </w:r>
      <w:r>
        <w:rPr>
          <w:rFonts w:hint="eastAsia"/>
        </w:rPr>
        <w:t xml:space="preserve"> bad_sectors </w:t>
      </w:r>
      <w:r>
        <w:rPr>
          <w:rFonts w:hint="eastAsia"/>
        </w:rPr>
        <w:t>增加，</w:t>
      </w:r>
      <w:r>
        <w:rPr>
          <w:rFonts w:hint="eastAsia"/>
        </w:rPr>
        <w:t xml:space="preserve">predict </w:t>
      </w:r>
      <w:r>
        <w:rPr>
          <w:rFonts w:hint="eastAsia"/>
        </w:rPr>
        <w:t>总体下降。</w:t>
      </w:r>
    </w:p>
    <w:p w:rsidR="00501AB9" w:rsidRDefault="00501AB9" w:rsidP="00501AB9">
      <w:pPr>
        <w:pStyle w:val="af4"/>
        <w:ind w:left="630" w:firstLineChars="0" w:firstLine="0"/>
      </w:pPr>
      <w:r>
        <w:rPr>
          <w:rFonts w:hint="eastAsia"/>
        </w:rPr>
        <w:t>•</w:t>
      </w:r>
      <w:r>
        <w:rPr>
          <w:rFonts w:hint="eastAsia"/>
        </w:rPr>
        <w:t xml:space="preserve"> </w:t>
      </w:r>
      <w:r>
        <w:rPr>
          <w:rFonts w:hint="eastAsia"/>
        </w:rPr>
        <w:t>各硬盘（如</w:t>
      </w:r>
      <w:r>
        <w:rPr>
          <w:rFonts w:hint="eastAsia"/>
        </w:rPr>
        <w:t xml:space="preserve"> hdd_id 1, 2, 3</w:t>
      </w:r>
      <w:r>
        <w:rPr>
          <w:rFonts w:hint="eastAsia"/>
        </w:rPr>
        <w:t>）预测表现一致，泛化良好。</w:t>
      </w:r>
    </w:p>
    <w:p w:rsidR="00501AB9" w:rsidRDefault="00501AB9" w:rsidP="00501AB9">
      <w:pPr>
        <w:pStyle w:val="af4"/>
        <w:ind w:left="630" w:firstLineChars="0" w:firstLine="0"/>
      </w:pPr>
      <w:r>
        <w:rPr>
          <w:rFonts w:hint="eastAsia"/>
        </w:rPr>
        <w:t>•</w:t>
      </w:r>
      <w:r>
        <w:rPr>
          <w:rFonts w:hint="eastAsia"/>
        </w:rPr>
        <w:t xml:space="preserve"> </w:t>
      </w:r>
      <w:r>
        <w:rPr>
          <w:rFonts w:hint="eastAsia"/>
        </w:rPr>
        <w:t>模型已对“坏道数达到阈值”有一定认识：</w:t>
      </w:r>
    </w:p>
    <w:p w:rsidR="00501AB9" w:rsidRDefault="00501AB9" w:rsidP="00501AB9">
      <w:pPr>
        <w:pStyle w:val="af4"/>
        <w:ind w:left="630" w:firstLineChars="0" w:firstLine="0"/>
      </w:pPr>
      <w:r>
        <w:rPr>
          <w:rFonts w:hint="eastAsia"/>
        </w:rPr>
        <w:t>•</w:t>
      </w:r>
      <w:r>
        <w:rPr>
          <w:rFonts w:hint="eastAsia"/>
        </w:rPr>
        <w:t xml:space="preserve"> </w:t>
      </w:r>
      <w:r>
        <w:rPr>
          <w:rFonts w:hint="eastAsia"/>
        </w:rPr>
        <w:t>大多数在</w:t>
      </w:r>
      <w:r>
        <w:rPr>
          <w:rFonts w:hint="eastAsia"/>
        </w:rPr>
        <w:t xml:space="preserve"> bad_sectors </w:t>
      </w:r>
      <w:r>
        <w:rPr>
          <w:rFonts w:hint="eastAsia"/>
        </w:rPr>
        <w:t>≥</w:t>
      </w:r>
      <w:r>
        <w:rPr>
          <w:rFonts w:hint="eastAsia"/>
        </w:rPr>
        <w:t xml:space="preserve"> 35 </w:t>
      </w:r>
      <w:r>
        <w:rPr>
          <w:rFonts w:hint="eastAsia"/>
        </w:rPr>
        <w:t>后预测为</w:t>
      </w:r>
      <w:r>
        <w:rPr>
          <w:rFonts w:hint="eastAsia"/>
        </w:rPr>
        <w:t xml:space="preserve"> 0</w:t>
      </w:r>
      <w:r>
        <w:rPr>
          <w:rFonts w:hint="eastAsia"/>
        </w:rPr>
        <w:t>，说明部分学习成功。</w:t>
      </w:r>
    </w:p>
    <w:p w:rsidR="00501AB9" w:rsidRDefault="00501AB9" w:rsidP="00501AB9">
      <w:pPr>
        <w:pStyle w:val="af4"/>
        <w:ind w:left="630" w:firstLineChars="0" w:firstLine="0"/>
      </w:pPr>
      <w:r>
        <w:rPr>
          <w:rFonts w:hint="eastAsia"/>
        </w:rPr>
        <w:t>•</w:t>
      </w:r>
      <w:r>
        <w:rPr>
          <w:rFonts w:hint="eastAsia"/>
        </w:rPr>
        <w:t xml:space="preserve"> </w:t>
      </w:r>
      <w:r>
        <w:rPr>
          <w:rFonts w:hint="eastAsia"/>
        </w:rPr>
        <w:t>预测平滑，未出现“跳变”或“震荡”：</w:t>
      </w:r>
    </w:p>
    <w:p w:rsidR="00501AB9" w:rsidRDefault="00501AB9" w:rsidP="00501AB9">
      <w:pPr>
        <w:pStyle w:val="af4"/>
        <w:ind w:left="630" w:firstLineChars="0" w:firstLine="0"/>
      </w:pPr>
      <w:r>
        <w:rPr>
          <w:rFonts w:hint="eastAsia"/>
        </w:rPr>
        <w:t>•</w:t>
      </w:r>
      <w:r>
        <w:rPr>
          <w:rFonts w:hint="eastAsia"/>
        </w:rPr>
        <w:t xml:space="preserve"> </w:t>
      </w:r>
      <w:r>
        <w:rPr>
          <w:rFonts w:hint="eastAsia"/>
        </w:rPr>
        <w:t>每块盘的预测轨迹具有连续性，利于工程部署。</w:t>
      </w:r>
    </w:p>
    <w:p w:rsidR="00501AB9" w:rsidRDefault="00501AB9" w:rsidP="00A84BDE">
      <w:pPr>
        <w:pStyle w:val="af4"/>
        <w:numPr>
          <w:ilvl w:val="0"/>
          <w:numId w:val="42"/>
        </w:numPr>
        <w:ind w:firstLineChars="0"/>
      </w:pPr>
      <w:r>
        <w:rPr>
          <w:rFonts w:hint="eastAsia"/>
        </w:rPr>
        <w:t>关键问题分析：坏道</w:t>
      </w:r>
      <w:r>
        <w:t xml:space="preserve">=30 </w:t>
      </w:r>
      <w:r>
        <w:rPr>
          <w:rFonts w:hint="eastAsia"/>
        </w:rPr>
        <w:t>附近预测值仍偏高</w:t>
      </w:r>
    </w:p>
    <w:p w:rsidR="00501AB9" w:rsidRDefault="00501AB9" w:rsidP="00501AB9">
      <w:pPr>
        <w:pStyle w:val="af4"/>
        <w:ind w:left="630" w:firstLineChars="0" w:firstLine="0"/>
      </w:pPr>
      <w:r>
        <w:t>📍</w:t>
      </w:r>
      <w:r>
        <w:rPr>
          <w:rFonts w:hint="eastAsia"/>
        </w:rPr>
        <w:t xml:space="preserve"> </w:t>
      </w:r>
      <w:r>
        <w:rPr>
          <w:rFonts w:hint="eastAsia"/>
        </w:rPr>
        <w:t>观察片段（</w:t>
      </w:r>
      <w:r>
        <w:rPr>
          <w:rFonts w:hint="eastAsia"/>
        </w:rPr>
        <w:t>hdd_id = 1</w:t>
      </w:r>
      <w:r>
        <w:rPr>
          <w:rFonts w:hint="eastAsia"/>
        </w:rPr>
        <w:t>）：</w:t>
      </w:r>
    </w:p>
    <w:p w:rsidR="00501AB9" w:rsidRDefault="00501AB9" w:rsidP="00501AB9">
      <w:pPr>
        <w:pStyle w:val="af4"/>
        <w:ind w:left="630" w:firstLineChars="0" w:firstLine="0"/>
      </w:pPr>
      <w:r>
        <w:t>bad_sectors = 28, predict = 82</w:t>
      </w:r>
    </w:p>
    <w:p w:rsidR="00501AB9" w:rsidRDefault="00501AB9" w:rsidP="00501AB9">
      <w:pPr>
        <w:pStyle w:val="af4"/>
        <w:ind w:left="630" w:firstLineChars="0" w:firstLine="0"/>
      </w:pPr>
      <w:r>
        <w:t>bad_sectors = 29, predict = 96</w:t>
      </w:r>
    </w:p>
    <w:p w:rsidR="00501AB9" w:rsidRDefault="00501AB9" w:rsidP="00501AB9">
      <w:pPr>
        <w:pStyle w:val="af4"/>
        <w:ind w:left="630" w:firstLineChars="0" w:firstLine="0"/>
      </w:pPr>
      <w:r>
        <w:t xml:space="preserve">bad_sectors = 30, predict = 36 </w:t>
      </w:r>
      <w:r>
        <w:rPr>
          <w:rFonts w:hint="eastAsia"/>
        </w:rPr>
        <w:t>←</w:t>
      </w:r>
      <w:r>
        <w:t xml:space="preserve"> </w:t>
      </w:r>
      <w:r w:rsidRPr="00501AB9">
        <w:t>⚠</w:t>
      </w:r>
      <w:r>
        <w:t xml:space="preserve">️ </w:t>
      </w:r>
      <w:r>
        <w:rPr>
          <w:rFonts w:hint="eastAsia"/>
        </w:rPr>
        <w:t>应为</w:t>
      </w:r>
      <w:r>
        <w:t>0</w:t>
      </w:r>
      <w:r>
        <w:rPr>
          <w:rFonts w:hint="eastAsia"/>
        </w:rPr>
        <w:t>附近</w:t>
      </w:r>
    </w:p>
    <w:p w:rsidR="00501AB9" w:rsidRDefault="00501AB9" w:rsidP="00501AB9">
      <w:pPr>
        <w:pStyle w:val="af4"/>
        <w:ind w:left="630" w:firstLineChars="0" w:firstLine="0"/>
      </w:pPr>
      <w:r>
        <w:t>bad_sectors = 31, predict = 22</w:t>
      </w:r>
    </w:p>
    <w:p w:rsidR="00501AB9" w:rsidRDefault="00501AB9" w:rsidP="00501AB9">
      <w:pPr>
        <w:pStyle w:val="af4"/>
        <w:ind w:left="630" w:firstLineChars="0" w:firstLine="0"/>
      </w:pPr>
      <w:r>
        <w:t>bad_sectors = 32, predict = 14</w:t>
      </w:r>
    </w:p>
    <w:p w:rsidR="00501AB9" w:rsidRDefault="00501AB9" w:rsidP="00501AB9">
      <w:pPr>
        <w:pStyle w:val="af4"/>
        <w:ind w:left="630" w:firstLineChars="0" w:firstLine="0"/>
      </w:pPr>
      <w:r>
        <w:t>bad_sectors = 33, predict = 5</w:t>
      </w:r>
    </w:p>
    <w:p w:rsidR="00501AB9" w:rsidRDefault="00501AB9" w:rsidP="00501AB9">
      <w:pPr>
        <w:pStyle w:val="af4"/>
        <w:ind w:left="630" w:firstLineChars="0" w:firstLine="0"/>
      </w:pPr>
      <w:r>
        <w:t>bad_sectors = 34, predict = 7</w:t>
      </w:r>
    </w:p>
    <w:p w:rsidR="00501AB9" w:rsidRDefault="00501AB9" w:rsidP="00501AB9">
      <w:pPr>
        <w:pStyle w:val="af4"/>
        <w:ind w:left="630" w:firstLineChars="0" w:firstLine="0"/>
      </w:pPr>
      <w:r>
        <w:t>bad_sectors = 35, predict = 0</w:t>
      </w:r>
    </w:p>
    <w:p w:rsidR="00501AB9" w:rsidRDefault="00501AB9" w:rsidP="00501AB9">
      <w:pPr>
        <w:pStyle w:val="af4"/>
        <w:ind w:left="630" w:firstLineChars="0" w:firstLine="0"/>
      </w:pPr>
      <w:r>
        <w:t>🔍</w:t>
      </w:r>
      <w:r>
        <w:rPr>
          <w:rFonts w:hint="eastAsia"/>
        </w:rPr>
        <w:t xml:space="preserve"> </w:t>
      </w:r>
      <w:r>
        <w:rPr>
          <w:rFonts w:hint="eastAsia"/>
        </w:rPr>
        <w:t>问题本质：</w:t>
      </w:r>
    </w:p>
    <w:p w:rsidR="00501AB9" w:rsidRDefault="00501AB9" w:rsidP="00501AB9">
      <w:pPr>
        <w:pStyle w:val="af4"/>
        <w:ind w:left="630" w:firstLineChars="0" w:firstLine="0"/>
      </w:pPr>
      <w:r>
        <w:rPr>
          <w:rFonts w:hint="eastAsia"/>
        </w:rPr>
        <w:t>问题</w:t>
      </w:r>
    </w:p>
    <w:p w:rsidR="00501AB9" w:rsidRDefault="00501AB9" w:rsidP="00501AB9">
      <w:pPr>
        <w:pStyle w:val="af4"/>
        <w:ind w:left="630" w:firstLineChars="0" w:firstLine="0"/>
      </w:pPr>
      <w:r>
        <w:rPr>
          <w:rFonts w:hint="eastAsia"/>
        </w:rPr>
        <w:t>原因解释</w:t>
      </w:r>
    </w:p>
    <w:p w:rsidR="00501AB9" w:rsidRDefault="00501AB9" w:rsidP="00501AB9">
      <w:pPr>
        <w:pStyle w:val="af4"/>
        <w:ind w:left="630" w:firstLineChars="0" w:firstLine="0"/>
      </w:pPr>
      <w:r>
        <w:rPr>
          <w:rFonts w:hint="eastAsia"/>
        </w:rPr>
        <w:t xml:space="preserve">bad_sectors=30 </w:t>
      </w:r>
      <w:r>
        <w:rPr>
          <w:rFonts w:hint="eastAsia"/>
        </w:rPr>
        <w:t>预测为</w:t>
      </w:r>
      <w:r>
        <w:rPr>
          <w:rFonts w:hint="eastAsia"/>
        </w:rPr>
        <w:t xml:space="preserve"> 36</w:t>
      </w:r>
    </w:p>
    <w:p w:rsidR="00501AB9" w:rsidRDefault="00501AB9" w:rsidP="00501AB9">
      <w:pPr>
        <w:pStyle w:val="af4"/>
        <w:ind w:left="630" w:firstLineChars="0" w:firstLine="0"/>
      </w:pPr>
      <w:r>
        <w:rPr>
          <w:rFonts w:hint="eastAsia"/>
        </w:rPr>
        <w:t>模型未明确识别</w:t>
      </w:r>
      <w:r>
        <w:rPr>
          <w:rFonts w:hint="eastAsia"/>
        </w:rPr>
        <w:t xml:space="preserve"> 30 </w:t>
      </w:r>
      <w:r>
        <w:rPr>
          <w:rFonts w:hint="eastAsia"/>
        </w:rPr>
        <w:t>是“硬阈值终点”，而当作普通数值拟合</w:t>
      </w:r>
    </w:p>
    <w:p w:rsidR="00501AB9" w:rsidRDefault="00501AB9" w:rsidP="00501AB9">
      <w:pPr>
        <w:pStyle w:val="af4"/>
        <w:ind w:left="630" w:firstLineChars="0" w:firstLine="0"/>
      </w:pPr>
      <w:r>
        <w:rPr>
          <w:rFonts w:hint="eastAsia"/>
        </w:rPr>
        <w:t>训练集中临近</w:t>
      </w:r>
      <w:r>
        <w:rPr>
          <w:rFonts w:hint="eastAsia"/>
        </w:rPr>
        <w:t xml:space="preserve"> 30 </w:t>
      </w:r>
      <w:r>
        <w:rPr>
          <w:rFonts w:hint="eastAsia"/>
        </w:rPr>
        <w:t>的样本分布不密</w:t>
      </w:r>
    </w:p>
    <w:p w:rsidR="00501AB9" w:rsidRDefault="00501AB9" w:rsidP="00501AB9">
      <w:pPr>
        <w:pStyle w:val="af4"/>
        <w:ind w:left="630" w:firstLineChars="0" w:firstLine="0"/>
      </w:pPr>
      <w:r>
        <w:rPr>
          <w:rFonts w:hint="eastAsia"/>
        </w:rPr>
        <w:t>模型在关键区段缺乏学习数据支持</w:t>
      </w:r>
    </w:p>
    <w:p w:rsidR="00501AB9" w:rsidRDefault="00501AB9" w:rsidP="00501AB9">
      <w:pPr>
        <w:pStyle w:val="af4"/>
        <w:ind w:left="630" w:firstLineChars="0" w:firstLine="0"/>
      </w:pPr>
      <w:r>
        <w:rPr>
          <w:rFonts w:hint="eastAsia"/>
        </w:rPr>
        <w:t>没有辅助逻辑或硬断点控制</w:t>
      </w:r>
    </w:p>
    <w:p w:rsidR="00501AB9" w:rsidRDefault="00501AB9" w:rsidP="00501AB9">
      <w:pPr>
        <w:pStyle w:val="af4"/>
        <w:ind w:left="630" w:firstLineChars="0" w:firstLine="0"/>
      </w:pPr>
      <w:r>
        <w:rPr>
          <w:rFonts w:hint="eastAsia"/>
        </w:rPr>
        <w:t>模型是回归器，默认输出连续预测</w:t>
      </w:r>
    </w:p>
    <w:p w:rsidR="00501AB9" w:rsidRDefault="00501AB9" w:rsidP="00A84BDE">
      <w:pPr>
        <w:pStyle w:val="af4"/>
        <w:numPr>
          <w:ilvl w:val="0"/>
          <w:numId w:val="42"/>
        </w:numPr>
        <w:ind w:firstLineChars="0"/>
      </w:pPr>
      <w:r>
        <w:rPr>
          <w:rFonts w:hint="eastAsia"/>
        </w:rPr>
        <w:t>建议改进措施（按优先级推荐）</w:t>
      </w:r>
    </w:p>
    <w:p w:rsidR="00501AB9" w:rsidRDefault="00501AB9" w:rsidP="00501AB9">
      <w:pPr>
        <w:pStyle w:val="af4"/>
        <w:ind w:left="630" w:firstLineChars="0" w:firstLine="0"/>
      </w:pPr>
      <w:r>
        <w:t xml:space="preserve">✅ </w:t>
      </w:r>
      <w:r>
        <w:rPr>
          <w:rFonts w:hint="eastAsia"/>
        </w:rPr>
        <w:t>建议</w:t>
      </w:r>
      <w:r>
        <w:t xml:space="preserve"> 1</w:t>
      </w:r>
      <w:r>
        <w:rPr>
          <w:rFonts w:hint="eastAsia"/>
        </w:rPr>
        <w:t>：训练集中注入“坏道</w:t>
      </w:r>
      <w:r>
        <w:t>=30</w:t>
      </w:r>
      <w:r>
        <w:rPr>
          <w:rFonts w:hint="eastAsia"/>
        </w:rPr>
        <w:t>时寿命</w:t>
      </w:r>
      <w:r>
        <w:t>=0”</w:t>
      </w:r>
      <w:r>
        <w:rPr>
          <w:rFonts w:hint="eastAsia"/>
        </w:rPr>
        <w:t>的样本（强烈推荐）</w:t>
      </w:r>
    </w:p>
    <w:p w:rsidR="00501AB9" w:rsidRDefault="00501AB9" w:rsidP="00501AB9">
      <w:pPr>
        <w:pStyle w:val="af4"/>
        <w:ind w:left="630" w:firstLineChars="0" w:firstLine="0"/>
      </w:pPr>
      <w:r>
        <w:rPr>
          <w:rFonts w:hint="eastAsia"/>
        </w:rPr>
        <w:t>目的：</w:t>
      </w:r>
      <w:r>
        <w:rPr>
          <w:rFonts w:hint="eastAsia"/>
        </w:rPr>
        <w:t xml:space="preserve"> </w:t>
      </w:r>
      <w:r>
        <w:rPr>
          <w:rFonts w:hint="eastAsia"/>
        </w:rPr>
        <w:t>明确告诉模型：坏道达到</w:t>
      </w:r>
      <w:r>
        <w:rPr>
          <w:rFonts w:hint="eastAsia"/>
        </w:rPr>
        <w:t xml:space="preserve"> 30</w:t>
      </w:r>
      <w:r>
        <w:rPr>
          <w:rFonts w:hint="eastAsia"/>
        </w:rPr>
        <w:t>，寿命应为</w:t>
      </w:r>
      <w:r>
        <w:rPr>
          <w:rFonts w:hint="eastAsia"/>
        </w:rPr>
        <w:t xml:space="preserve"> 0</w:t>
      </w:r>
      <w:r>
        <w:rPr>
          <w:rFonts w:hint="eastAsia"/>
        </w:rPr>
        <w:t>。</w:t>
      </w:r>
    </w:p>
    <w:p w:rsidR="00501AB9" w:rsidRDefault="00501AB9" w:rsidP="00501AB9">
      <w:pPr>
        <w:pStyle w:val="af4"/>
        <w:ind w:left="630" w:firstLineChars="0" w:firstLine="0"/>
      </w:pPr>
      <w:r>
        <w:t xml:space="preserve">✅ </w:t>
      </w:r>
      <w:r>
        <w:rPr>
          <w:rFonts w:hint="eastAsia"/>
        </w:rPr>
        <w:t>操作思路：</w:t>
      </w:r>
    </w:p>
    <w:p w:rsidR="00501AB9" w:rsidRDefault="00501AB9" w:rsidP="00501AB9">
      <w:pPr>
        <w:pStyle w:val="af4"/>
        <w:ind w:left="630" w:firstLineChars="0" w:firstLine="0"/>
      </w:pPr>
      <w:r>
        <w:rPr>
          <w:rFonts w:hint="eastAsia"/>
        </w:rPr>
        <w:t>每块硬盘序列尾部加入：</w:t>
      </w:r>
    </w:p>
    <w:p w:rsidR="00501AB9" w:rsidRDefault="00501AB9" w:rsidP="00501AB9">
      <w:pPr>
        <w:pStyle w:val="af4"/>
        <w:ind w:left="630" w:firstLineChars="0" w:firstLine="0"/>
      </w:pPr>
      <w:r>
        <w:t>hdd_id,date,bad_sectors,remaining_life_days</w:t>
      </w:r>
    </w:p>
    <w:p w:rsidR="00501AB9" w:rsidRDefault="00501AB9" w:rsidP="00501AB9">
      <w:pPr>
        <w:pStyle w:val="af4"/>
        <w:ind w:left="630" w:firstLineChars="0" w:firstLine="0"/>
      </w:pPr>
      <w:r>
        <w:t>...,...,30,0</w:t>
      </w:r>
    </w:p>
    <w:p w:rsidR="00501AB9" w:rsidRDefault="00501AB9" w:rsidP="00501AB9">
      <w:pPr>
        <w:pStyle w:val="af4"/>
        <w:ind w:left="630" w:firstLineChars="0" w:firstLine="0"/>
      </w:pPr>
      <w:r>
        <w:t>...,...,31,0</w:t>
      </w:r>
    </w:p>
    <w:p w:rsidR="00501AB9" w:rsidRDefault="00501AB9" w:rsidP="00501AB9">
      <w:pPr>
        <w:pStyle w:val="af4"/>
        <w:ind w:left="630" w:firstLineChars="0" w:firstLine="0"/>
      </w:pPr>
      <w:r>
        <w:t>...,...,32,0</w:t>
      </w:r>
    </w:p>
    <w:p w:rsidR="00501AB9" w:rsidRDefault="00501AB9" w:rsidP="00501AB9">
      <w:pPr>
        <w:pStyle w:val="af4"/>
        <w:ind w:left="630" w:firstLineChars="0" w:firstLine="0"/>
      </w:pPr>
      <w:r>
        <w:t xml:space="preserve">✅ </w:t>
      </w:r>
      <w:r>
        <w:rPr>
          <w:rFonts w:hint="eastAsia"/>
        </w:rPr>
        <w:t>不必插入很多样本，每个硬盘</w:t>
      </w:r>
      <w:r>
        <w:t xml:space="preserve"> 3~5 </w:t>
      </w:r>
      <w:r>
        <w:rPr>
          <w:rFonts w:hint="eastAsia"/>
        </w:rPr>
        <w:t>条即可。</w:t>
      </w:r>
    </w:p>
    <w:p w:rsidR="00501AB9" w:rsidRDefault="00501AB9" w:rsidP="00501AB9">
      <w:pPr>
        <w:pStyle w:val="af4"/>
        <w:ind w:left="630" w:firstLineChars="0" w:firstLine="0"/>
      </w:pPr>
      <w:r>
        <w:t xml:space="preserve">✅ </w:t>
      </w:r>
      <w:r>
        <w:rPr>
          <w:rFonts w:hint="eastAsia"/>
        </w:rPr>
        <w:t>建议</w:t>
      </w:r>
      <w:r>
        <w:t xml:space="preserve"> 2</w:t>
      </w:r>
      <w:r>
        <w:rPr>
          <w:rFonts w:hint="eastAsia"/>
        </w:rPr>
        <w:t>：在模型预测后强制剪断（你已做</w:t>
      </w:r>
      <w:r>
        <w:t xml:space="preserve"> clip</w:t>
      </w:r>
      <w:r>
        <w:rPr>
          <w:rFonts w:hint="eastAsia"/>
        </w:rPr>
        <w:t>）</w:t>
      </w:r>
    </w:p>
    <w:p w:rsidR="00501AB9" w:rsidRDefault="00501AB9" w:rsidP="00501AB9">
      <w:pPr>
        <w:pStyle w:val="af4"/>
        <w:ind w:left="630" w:firstLineChars="0" w:firstLine="0"/>
      </w:pPr>
      <w:r>
        <w:rPr>
          <w:rFonts w:hint="eastAsia"/>
        </w:rPr>
        <w:t>进一步增强逻辑控制：</w:t>
      </w:r>
    </w:p>
    <w:p w:rsidR="00501AB9" w:rsidRDefault="00501AB9" w:rsidP="00501AB9">
      <w:pPr>
        <w:pStyle w:val="af4"/>
        <w:ind w:left="630" w:firstLineChars="0" w:firstLine="0"/>
      </w:pPr>
      <w:r>
        <w:lastRenderedPageBreak/>
        <w:t>preds['predict'] = preds['predict'].clip(lower=0)</w:t>
      </w:r>
    </w:p>
    <w:p w:rsidR="00501AB9" w:rsidRDefault="00501AB9" w:rsidP="00501AB9">
      <w:pPr>
        <w:pStyle w:val="af4"/>
        <w:ind w:left="630" w:firstLineChars="0" w:firstLine="0"/>
      </w:pPr>
      <w:r>
        <w:t>preds.loc[test_df['bad_sectors'] &gt;= 30, 'predict'] = 0</w:t>
      </w:r>
    </w:p>
    <w:p w:rsidR="00501AB9" w:rsidRDefault="00501AB9" w:rsidP="00501AB9">
      <w:pPr>
        <w:pStyle w:val="af4"/>
        <w:ind w:left="630" w:firstLineChars="0" w:firstLine="0"/>
      </w:pPr>
      <w:r>
        <w:t xml:space="preserve">✅ </w:t>
      </w:r>
      <w:r>
        <w:rPr>
          <w:rFonts w:hint="eastAsia"/>
        </w:rPr>
        <w:t>控制业务规则，确保部署时“逻辑一致性”。</w:t>
      </w:r>
    </w:p>
    <w:p w:rsidR="00501AB9" w:rsidRDefault="00501AB9" w:rsidP="00501AB9">
      <w:pPr>
        <w:pStyle w:val="af4"/>
        <w:ind w:left="630" w:firstLineChars="0" w:firstLine="0"/>
      </w:pPr>
      <w:r>
        <w:t xml:space="preserve">✅ </w:t>
      </w:r>
      <w:r>
        <w:rPr>
          <w:rFonts w:hint="eastAsia"/>
        </w:rPr>
        <w:t>建议</w:t>
      </w:r>
      <w:r>
        <w:t xml:space="preserve"> 3</w:t>
      </w:r>
      <w:r>
        <w:rPr>
          <w:rFonts w:hint="eastAsia"/>
        </w:rPr>
        <w:t>：新增辅助特征</w:t>
      </w:r>
      <w:r>
        <w:t xml:space="preserve"> is_threshold</w:t>
      </w:r>
    </w:p>
    <w:p w:rsidR="00501AB9" w:rsidRDefault="00501AB9" w:rsidP="00501AB9">
      <w:pPr>
        <w:pStyle w:val="af4"/>
        <w:ind w:left="630" w:firstLineChars="0" w:firstLine="0"/>
      </w:pPr>
      <w:r>
        <w:rPr>
          <w:rFonts w:hint="eastAsia"/>
        </w:rPr>
        <w:t>让模型主动感知是否越线：</w:t>
      </w:r>
    </w:p>
    <w:p w:rsidR="00501AB9" w:rsidRDefault="00501AB9" w:rsidP="00501AB9">
      <w:pPr>
        <w:pStyle w:val="af4"/>
        <w:ind w:left="630" w:firstLineChars="0" w:firstLine="0"/>
      </w:pPr>
      <w:r>
        <w:t>df['is_threshold'] = (df['bad_sectors'] &gt;= 30).astype(int)</w:t>
      </w:r>
    </w:p>
    <w:p w:rsidR="00501AB9" w:rsidRDefault="00501AB9" w:rsidP="00501AB9">
      <w:pPr>
        <w:pStyle w:val="af4"/>
        <w:ind w:left="630" w:firstLineChars="0" w:firstLine="0"/>
      </w:pPr>
      <w:r>
        <w:rPr>
          <w:rFonts w:hint="eastAsia"/>
        </w:rPr>
        <w:t>放入特征列进行训练，提升模型判断“临界点”的能力。</w:t>
      </w:r>
    </w:p>
    <w:p w:rsidR="00501AB9" w:rsidRDefault="00501AB9" w:rsidP="00A84BDE">
      <w:pPr>
        <w:pStyle w:val="af4"/>
        <w:numPr>
          <w:ilvl w:val="0"/>
          <w:numId w:val="42"/>
        </w:numPr>
        <w:ind w:firstLineChars="0"/>
      </w:pPr>
      <w:r>
        <w:rPr>
          <w:rFonts w:hint="eastAsia"/>
        </w:rPr>
        <w:t>可选方案：可视化验证阈值效果（推荐）</w:t>
      </w:r>
    </w:p>
    <w:p w:rsidR="00501AB9" w:rsidRDefault="00501AB9" w:rsidP="00501AB9">
      <w:pPr>
        <w:pStyle w:val="af4"/>
        <w:ind w:left="630" w:firstLineChars="0" w:firstLine="0"/>
      </w:pPr>
      <w:r>
        <w:rPr>
          <w:rFonts w:hint="eastAsia"/>
        </w:rPr>
        <w:t>建议用</w:t>
      </w:r>
      <w:r>
        <w:rPr>
          <w:rFonts w:hint="eastAsia"/>
        </w:rPr>
        <w:t xml:space="preserve"> matplotlib </w:t>
      </w:r>
      <w:r>
        <w:rPr>
          <w:rFonts w:hint="eastAsia"/>
        </w:rPr>
        <w:t>画出：</w:t>
      </w:r>
    </w:p>
    <w:p w:rsidR="00501AB9" w:rsidRDefault="00501AB9" w:rsidP="00501AB9">
      <w:pPr>
        <w:pStyle w:val="af4"/>
        <w:ind w:left="630" w:firstLineChars="0" w:firstLine="0"/>
      </w:pPr>
      <w:r>
        <w:rPr>
          <w:rFonts w:hint="eastAsia"/>
        </w:rPr>
        <w:t>•</w:t>
      </w:r>
      <w:r>
        <w:rPr>
          <w:rFonts w:hint="eastAsia"/>
        </w:rPr>
        <w:t xml:space="preserve"> bad_sectors vs predict </w:t>
      </w:r>
      <w:r>
        <w:rPr>
          <w:rFonts w:hint="eastAsia"/>
        </w:rPr>
        <w:t>折线图</w:t>
      </w:r>
    </w:p>
    <w:p w:rsidR="00501AB9" w:rsidRDefault="00501AB9" w:rsidP="00501AB9">
      <w:pPr>
        <w:pStyle w:val="af4"/>
        <w:ind w:left="630" w:firstLineChars="0" w:firstLine="0"/>
      </w:pPr>
      <w:r>
        <w:rPr>
          <w:rFonts w:hint="eastAsia"/>
        </w:rPr>
        <w:t>•</w:t>
      </w:r>
      <w:r>
        <w:rPr>
          <w:rFonts w:hint="eastAsia"/>
        </w:rPr>
        <w:t xml:space="preserve"> </w:t>
      </w:r>
      <w:r>
        <w:rPr>
          <w:rFonts w:hint="eastAsia"/>
        </w:rPr>
        <w:t>标注出阈值</w:t>
      </w:r>
      <w:r>
        <w:rPr>
          <w:rFonts w:hint="eastAsia"/>
        </w:rPr>
        <w:t>=30</w:t>
      </w:r>
      <w:r>
        <w:rPr>
          <w:rFonts w:hint="eastAsia"/>
        </w:rPr>
        <w:t>的线</w:t>
      </w:r>
    </w:p>
    <w:p w:rsidR="00501AB9" w:rsidRDefault="00501AB9" w:rsidP="00501AB9">
      <w:pPr>
        <w:pStyle w:val="af4"/>
        <w:ind w:left="630" w:firstLineChars="0" w:firstLine="0"/>
      </w:pPr>
      <w:r>
        <w:rPr>
          <w:rFonts w:hint="eastAsia"/>
        </w:rPr>
        <w:t>•</w:t>
      </w:r>
      <w:r>
        <w:rPr>
          <w:rFonts w:hint="eastAsia"/>
        </w:rPr>
        <w:t xml:space="preserve"> </w:t>
      </w:r>
      <w:r>
        <w:rPr>
          <w:rFonts w:hint="eastAsia"/>
        </w:rPr>
        <w:t>多个</w:t>
      </w:r>
      <w:r>
        <w:rPr>
          <w:rFonts w:hint="eastAsia"/>
        </w:rPr>
        <w:t xml:space="preserve"> hdd_id </w:t>
      </w:r>
      <w:r>
        <w:rPr>
          <w:rFonts w:hint="eastAsia"/>
        </w:rPr>
        <w:t>叠加显示</w:t>
      </w:r>
    </w:p>
    <w:p w:rsidR="00501AB9" w:rsidRDefault="00501AB9" w:rsidP="00501AB9">
      <w:pPr>
        <w:pStyle w:val="af4"/>
        <w:ind w:left="630" w:firstLineChars="0" w:firstLine="0"/>
      </w:pPr>
      <w:r>
        <w:t>import matplotlib.pyplot as plt</w:t>
      </w:r>
    </w:p>
    <w:p w:rsidR="00501AB9" w:rsidRDefault="00501AB9" w:rsidP="00501AB9">
      <w:pPr>
        <w:pStyle w:val="af4"/>
        <w:ind w:left="630" w:firstLineChars="0" w:firstLine="0"/>
      </w:pPr>
      <w:r>
        <w:t>def plot_prediction_curve(df, hdd_id):</w:t>
      </w:r>
    </w:p>
    <w:p w:rsidR="00501AB9" w:rsidRDefault="00501AB9" w:rsidP="00501AB9">
      <w:pPr>
        <w:pStyle w:val="af4"/>
        <w:ind w:left="630" w:firstLineChars="0" w:firstLine="0"/>
      </w:pPr>
      <w:r>
        <w:t xml:space="preserve">    sub = df[df['hdd_id'] == hdd_id]</w:t>
      </w:r>
    </w:p>
    <w:p w:rsidR="00501AB9" w:rsidRDefault="00501AB9" w:rsidP="00501AB9">
      <w:pPr>
        <w:pStyle w:val="af4"/>
        <w:ind w:left="630" w:firstLineChars="0" w:firstLine="0"/>
      </w:pPr>
      <w:r>
        <w:t xml:space="preserve">    plt.plot(sub['bad_sectors'], sub['predict'], label=f'HDD {hdd_id}')</w:t>
      </w:r>
    </w:p>
    <w:p w:rsidR="00501AB9" w:rsidRDefault="00501AB9" w:rsidP="00501AB9">
      <w:pPr>
        <w:pStyle w:val="af4"/>
        <w:ind w:left="630" w:firstLineChars="0" w:firstLine="0"/>
      </w:pPr>
      <w:r>
        <w:t xml:space="preserve">    plt.axvline(</w:t>
      </w:r>
      <w:r>
        <w:rPr>
          <w:rFonts w:hint="eastAsia"/>
        </w:rPr>
        <w:t>30, color='red', linestyle='--', label='</w:t>
      </w:r>
      <w:r>
        <w:rPr>
          <w:rFonts w:hint="eastAsia"/>
        </w:rPr>
        <w:t>阈值</w:t>
      </w:r>
      <w:r>
        <w:rPr>
          <w:rFonts w:hint="eastAsia"/>
        </w:rPr>
        <w:t xml:space="preserve"> = 30'</w:t>
      </w:r>
      <w:r>
        <w:t>)</w:t>
      </w:r>
    </w:p>
    <w:p w:rsidR="00501AB9" w:rsidRDefault="00501AB9" w:rsidP="00501AB9">
      <w:pPr>
        <w:pStyle w:val="af4"/>
        <w:ind w:left="630" w:firstLineChars="0" w:firstLine="0"/>
      </w:pPr>
      <w:r>
        <w:t xml:space="preserve">    plt.xlabel(</w:t>
      </w:r>
      <w:r>
        <w:rPr>
          <w:rFonts w:hint="eastAsia"/>
        </w:rPr>
        <w:t>'</w:t>
      </w:r>
      <w:r>
        <w:rPr>
          <w:rFonts w:hint="eastAsia"/>
        </w:rPr>
        <w:t>坏道数</w:t>
      </w:r>
      <w:r>
        <w:rPr>
          <w:rFonts w:hint="eastAsia"/>
        </w:rPr>
        <w:t>'</w:t>
      </w:r>
      <w:r>
        <w:t>)</w:t>
      </w:r>
    </w:p>
    <w:p w:rsidR="00501AB9" w:rsidRDefault="00501AB9" w:rsidP="00501AB9">
      <w:pPr>
        <w:pStyle w:val="af4"/>
        <w:ind w:left="630" w:firstLineChars="0" w:firstLine="0"/>
      </w:pPr>
      <w:r>
        <w:t xml:space="preserve">    plt.ylabel(</w:t>
      </w:r>
      <w:r>
        <w:rPr>
          <w:rFonts w:hint="eastAsia"/>
        </w:rPr>
        <w:t>'</w:t>
      </w:r>
      <w:r>
        <w:rPr>
          <w:rFonts w:hint="eastAsia"/>
        </w:rPr>
        <w:t>预测剩余寿命</w:t>
      </w:r>
      <w:r>
        <w:rPr>
          <w:rFonts w:hint="eastAsia"/>
        </w:rPr>
        <w:t>'</w:t>
      </w:r>
      <w:r>
        <w:t>)</w:t>
      </w:r>
    </w:p>
    <w:p w:rsidR="00501AB9" w:rsidRDefault="00501AB9" w:rsidP="00501AB9">
      <w:pPr>
        <w:pStyle w:val="af4"/>
        <w:ind w:left="630" w:firstLineChars="0" w:firstLine="0"/>
      </w:pPr>
      <w:r>
        <w:t xml:space="preserve">    plt.title(f'HDD {hdd_id}</w:t>
      </w:r>
      <w:r>
        <w:rPr>
          <w:rFonts w:hint="eastAsia"/>
        </w:rPr>
        <w:t>预测曲线</w:t>
      </w:r>
      <w:r>
        <w:rPr>
          <w:rFonts w:hint="eastAsia"/>
        </w:rPr>
        <w:t>')</w:t>
      </w:r>
    </w:p>
    <w:p w:rsidR="00501AB9" w:rsidRDefault="00501AB9" w:rsidP="00501AB9">
      <w:pPr>
        <w:pStyle w:val="af4"/>
        <w:ind w:left="630" w:firstLineChars="0" w:firstLine="0"/>
      </w:pPr>
      <w:r>
        <w:t xml:space="preserve">    plt.legend()</w:t>
      </w:r>
    </w:p>
    <w:p w:rsidR="00501AB9" w:rsidRDefault="00501AB9" w:rsidP="00501AB9">
      <w:pPr>
        <w:pStyle w:val="af4"/>
        <w:ind w:left="630" w:firstLineChars="0" w:firstLine="0"/>
      </w:pPr>
      <w:r>
        <w:t xml:space="preserve">    plt.grid()</w:t>
      </w:r>
    </w:p>
    <w:p w:rsidR="00501AB9" w:rsidRDefault="00501AB9" w:rsidP="00501AB9">
      <w:pPr>
        <w:pStyle w:val="af4"/>
        <w:ind w:left="630" w:firstLineChars="0" w:firstLine="0"/>
      </w:pPr>
      <w:r>
        <w:t xml:space="preserve">    plt.show()</w:t>
      </w:r>
    </w:p>
    <w:p w:rsidR="00501AB9" w:rsidRDefault="00501AB9" w:rsidP="00A84BDE">
      <w:pPr>
        <w:pStyle w:val="af4"/>
        <w:numPr>
          <w:ilvl w:val="0"/>
          <w:numId w:val="42"/>
        </w:numPr>
        <w:ind w:firstLineChars="0"/>
      </w:pPr>
      <w:bookmarkStart w:id="33" w:name="OLE_LINK186"/>
      <w:bookmarkStart w:id="34" w:name="OLE_LINK187"/>
      <w:r>
        <w:t xml:space="preserve">✅ </w:t>
      </w:r>
      <w:r>
        <w:rPr>
          <w:rFonts w:hint="eastAsia"/>
        </w:rPr>
        <w:t>结论</w:t>
      </w:r>
    </w:p>
    <w:p w:rsidR="00501AB9" w:rsidRDefault="00501AB9" w:rsidP="00501AB9">
      <w:pPr>
        <w:pStyle w:val="af4"/>
        <w:ind w:left="630" w:firstLineChars="0" w:firstLine="0"/>
      </w:pPr>
      <w:r>
        <w:rPr>
          <w:rFonts w:hint="eastAsia"/>
        </w:rPr>
        <w:t>评价维度</w:t>
      </w:r>
    </w:p>
    <w:p w:rsidR="00501AB9" w:rsidRDefault="00501AB9" w:rsidP="00501AB9">
      <w:pPr>
        <w:pStyle w:val="af4"/>
        <w:ind w:left="630" w:firstLineChars="0" w:firstLine="0"/>
      </w:pPr>
      <w:r>
        <w:rPr>
          <w:rFonts w:hint="eastAsia"/>
        </w:rPr>
        <w:t>当前表现</w:t>
      </w:r>
    </w:p>
    <w:p w:rsidR="00501AB9" w:rsidRDefault="00501AB9" w:rsidP="00501AB9">
      <w:pPr>
        <w:pStyle w:val="af4"/>
        <w:ind w:left="630" w:firstLineChars="0" w:firstLine="0"/>
      </w:pPr>
      <w:r>
        <w:rPr>
          <w:rFonts w:hint="eastAsia"/>
        </w:rPr>
        <w:t>可优化方向</w:t>
      </w:r>
    </w:p>
    <w:p w:rsidR="00501AB9" w:rsidRDefault="00501AB9" w:rsidP="00501AB9">
      <w:pPr>
        <w:pStyle w:val="af4"/>
        <w:ind w:left="630" w:firstLineChars="0" w:firstLine="0"/>
      </w:pPr>
      <w:r>
        <w:rPr>
          <w:rFonts w:hint="eastAsia"/>
        </w:rPr>
        <w:t>趋势一致性</w:t>
      </w:r>
    </w:p>
    <w:p w:rsidR="00501AB9" w:rsidRDefault="00501AB9" w:rsidP="00501AB9">
      <w:pPr>
        <w:pStyle w:val="af4"/>
        <w:ind w:left="630" w:firstLineChars="0" w:firstLine="0"/>
      </w:pPr>
      <w:r>
        <w:t xml:space="preserve">✅ </w:t>
      </w:r>
      <w:r>
        <w:rPr>
          <w:rFonts w:hint="eastAsia"/>
        </w:rPr>
        <w:t>优秀</w:t>
      </w:r>
    </w:p>
    <w:p w:rsidR="00501AB9" w:rsidRDefault="00501AB9" w:rsidP="00501AB9">
      <w:pPr>
        <w:pStyle w:val="af4"/>
        <w:ind w:left="630" w:firstLineChars="0" w:firstLine="0"/>
      </w:pPr>
      <w:r>
        <w:rPr>
          <w:rFonts w:hint="eastAsia"/>
        </w:rPr>
        <w:t>——</w:t>
      </w:r>
    </w:p>
    <w:p w:rsidR="00501AB9" w:rsidRDefault="00501AB9" w:rsidP="00501AB9">
      <w:pPr>
        <w:pStyle w:val="af4"/>
        <w:ind w:left="630" w:firstLineChars="0" w:firstLine="0"/>
      </w:pPr>
      <w:r>
        <w:rPr>
          <w:rFonts w:hint="eastAsia"/>
        </w:rPr>
        <w:t>临界点建模能力</w:t>
      </w:r>
    </w:p>
    <w:p w:rsidR="00501AB9" w:rsidRDefault="00501AB9" w:rsidP="00501AB9">
      <w:pPr>
        <w:pStyle w:val="af4"/>
        <w:ind w:left="630" w:firstLineChars="0" w:firstLine="0"/>
      </w:pPr>
      <w:r w:rsidRPr="00501AB9">
        <w:t>⚠</w:t>
      </w:r>
      <w:r>
        <w:t xml:space="preserve">️ </w:t>
      </w:r>
      <w:r>
        <w:rPr>
          <w:rFonts w:hint="eastAsia"/>
        </w:rPr>
        <w:t>存在偏差</w:t>
      </w:r>
    </w:p>
    <w:p w:rsidR="00501AB9" w:rsidRDefault="00501AB9" w:rsidP="00501AB9">
      <w:pPr>
        <w:pStyle w:val="af4"/>
        <w:ind w:left="630" w:firstLineChars="0" w:firstLine="0"/>
      </w:pPr>
      <w:r>
        <w:rPr>
          <w:rFonts w:hint="eastAsia"/>
        </w:rPr>
        <w:t>强化数据注入、后处理剪断</w:t>
      </w:r>
    </w:p>
    <w:p w:rsidR="00501AB9" w:rsidRDefault="00501AB9" w:rsidP="00501AB9">
      <w:pPr>
        <w:pStyle w:val="af4"/>
        <w:ind w:left="630" w:firstLineChars="0" w:firstLine="0"/>
      </w:pPr>
      <w:r>
        <w:rPr>
          <w:rFonts w:hint="eastAsia"/>
        </w:rPr>
        <w:t>模型泛化能力</w:t>
      </w:r>
    </w:p>
    <w:p w:rsidR="00501AB9" w:rsidRDefault="00501AB9" w:rsidP="00501AB9">
      <w:pPr>
        <w:pStyle w:val="af4"/>
        <w:ind w:left="630" w:firstLineChars="0" w:firstLine="0"/>
      </w:pPr>
      <w:r>
        <w:t xml:space="preserve">✅ </w:t>
      </w:r>
      <w:r>
        <w:rPr>
          <w:rFonts w:hint="eastAsia"/>
        </w:rPr>
        <w:t>多硬盘一致</w:t>
      </w:r>
    </w:p>
    <w:p w:rsidR="00501AB9" w:rsidRDefault="00501AB9" w:rsidP="00501AB9">
      <w:pPr>
        <w:pStyle w:val="af4"/>
        <w:ind w:left="630" w:firstLineChars="0" w:firstLine="0"/>
      </w:pPr>
      <w:r>
        <w:rPr>
          <w:rFonts w:hint="eastAsia"/>
        </w:rPr>
        <w:t>——</w:t>
      </w:r>
    </w:p>
    <w:p w:rsidR="00501AB9" w:rsidRDefault="00501AB9" w:rsidP="00501AB9">
      <w:pPr>
        <w:pStyle w:val="af4"/>
        <w:ind w:left="630" w:firstLineChars="0" w:firstLine="0"/>
      </w:pPr>
      <w:r>
        <w:rPr>
          <w:rFonts w:hint="eastAsia"/>
        </w:rPr>
        <w:t>工程稳定性</w:t>
      </w:r>
    </w:p>
    <w:p w:rsidR="00501AB9" w:rsidRDefault="00501AB9" w:rsidP="00501AB9">
      <w:pPr>
        <w:pStyle w:val="af4"/>
        <w:ind w:left="630" w:firstLineChars="0" w:firstLine="0"/>
      </w:pPr>
      <w:r>
        <w:lastRenderedPageBreak/>
        <w:t xml:space="preserve">✅ </w:t>
      </w:r>
      <w:r>
        <w:rPr>
          <w:rFonts w:hint="eastAsia"/>
        </w:rPr>
        <w:t>可部署</w:t>
      </w:r>
    </w:p>
    <w:p w:rsidR="00501AB9" w:rsidRDefault="00501AB9" w:rsidP="00501AB9">
      <w:pPr>
        <w:pStyle w:val="af4"/>
        <w:ind w:left="630" w:firstLineChars="0" w:firstLine="0"/>
      </w:pPr>
      <w:r>
        <w:rPr>
          <w:rFonts w:hint="eastAsia"/>
        </w:rPr>
        <w:t>已无告警</w:t>
      </w:r>
    </w:p>
    <w:p w:rsidR="00501AB9" w:rsidRDefault="00501AB9" w:rsidP="00501AB9">
      <w:pPr>
        <w:pStyle w:val="af4"/>
        <w:ind w:left="630" w:firstLineChars="0" w:firstLine="0"/>
      </w:pPr>
      <w:r>
        <w:rPr>
          <w:rFonts w:hint="eastAsia"/>
        </w:rPr>
        <w:t>未来优化方向</w:t>
      </w:r>
    </w:p>
    <w:p w:rsidR="00501AB9" w:rsidRDefault="00501AB9" w:rsidP="00501AB9">
      <w:pPr>
        <w:pStyle w:val="af4"/>
        <w:ind w:left="630" w:firstLineChars="0" w:firstLine="0"/>
      </w:pPr>
      <w:r>
        <w:t>⭐⭐⭐⭐⭐</w:t>
      </w:r>
    </w:p>
    <w:p w:rsidR="00501AB9" w:rsidRDefault="00501AB9" w:rsidP="00501AB9">
      <w:pPr>
        <w:pStyle w:val="af4"/>
        <w:ind w:left="630" w:firstLineChars="0" w:firstLine="0"/>
      </w:pPr>
      <w:r>
        <w:rPr>
          <w:rFonts w:hint="eastAsia"/>
        </w:rPr>
        <w:t>加入</w:t>
      </w:r>
      <w:r>
        <w:rPr>
          <w:rFonts w:hint="eastAsia"/>
        </w:rPr>
        <w:t xml:space="preserve"> business logic + </w:t>
      </w:r>
      <w:r>
        <w:rPr>
          <w:rFonts w:hint="eastAsia"/>
        </w:rPr>
        <w:t>数据注入</w:t>
      </w:r>
    </w:p>
    <w:p w:rsidR="00501AB9" w:rsidRDefault="00501AB9" w:rsidP="00501AB9">
      <w:pPr>
        <w:ind w:firstLine="210"/>
      </w:pPr>
      <w:r>
        <w:t xml:space="preserve">✅ </w:t>
      </w:r>
      <w:r>
        <w:rPr>
          <w:rFonts w:hint="eastAsia"/>
        </w:rPr>
        <w:t>是否我现在可以帮你：</w:t>
      </w:r>
    </w:p>
    <w:p w:rsidR="00501AB9" w:rsidRDefault="00501AB9" w:rsidP="00501AB9">
      <w:pPr>
        <w:ind w:firstLine="210"/>
      </w:pPr>
      <w:r>
        <w:rPr>
          <w:rFonts w:hint="eastAsia"/>
        </w:rPr>
        <w:t xml:space="preserve">1. </w:t>
      </w:r>
      <w:r>
        <w:rPr>
          <w:rFonts w:hint="eastAsia"/>
        </w:rPr>
        <w:t>自动生成“阈值注入样本生成器”？</w:t>
      </w:r>
    </w:p>
    <w:p w:rsidR="00501AB9" w:rsidRDefault="00501AB9" w:rsidP="00501AB9">
      <w:pPr>
        <w:ind w:firstLine="210"/>
      </w:pPr>
      <w:r>
        <w:rPr>
          <w:rFonts w:hint="eastAsia"/>
        </w:rPr>
        <w:t xml:space="preserve">2. </w:t>
      </w:r>
      <w:r>
        <w:rPr>
          <w:rFonts w:hint="eastAsia"/>
        </w:rPr>
        <w:t>修改</w:t>
      </w:r>
      <w:r>
        <w:rPr>
          <w:rFonts w:hint="eastAsia"/>
        </w:rPr>
        <w:t xml:space="preserve"> predict_and_save()</w:t>
      </w:r>
      <w:r>
        <w:rPr>
          <w:rFonts w:hint="eastAsia"/>
        </w:rPr>
        <w:t>，加入</w:t>
      </w:r>
      <w:r>
        <w:rPr>
          <w:rFonts w:hint="eastAsia"/>
        </w:rPr>
        <w:t xml:space="preserve"> bad_sectors </w:t>
      </w:r>
      <w:r>
        <w:rPr>
          <w:rFonts w:hint="eastAsia"/>
        </w:rPr>
        <w:t>≥</w:t>
      </w:r>
      <w:r>
        <w:rPr>
          <w:rFonts w:hint="eastAsia"/>
        </w:rPr>
        <w:t xml:space="preserve"> 30 </w:t>
      </w:r>
      <w:r>
        <w:rPr>
          <w:rFonts w:hint="eastAsia"/>
        </w:rPr>
        <w:t>→</w:t>
      </w:r>
      <w:r>
        <w:rPr>
          <w:rFonts w:hint="eastAsia"/>
        </w:rPr>
        <w:t xml:space="preserve"> predict=0</w:t>
      </w:r>
      <w:r>
        <w:rPr>
          <w:rFonts w:hint="eastAsia"/>
        </w:rPr>
        <w:t>？</w:t>
      </w:r>
    </w:p>
    <w:p w:rsidR="00501AB9" w:rsidRDefault="00501AB9" w:rsidP="00501AB9">
      <w:pPr>
        <w:ind w:firstLine="210"/>
      </w:pPr>
      <w:r>
        <w:rPr>
          <w:rFonts w:hint="eastAsia"/>
        </w:rPr>
        <w:t xml:space="preserve">3. </w:t>
      </w:r>
      <w:r>
        <w:rPr>
          <w:rFonts w:hint="eastAsia"/>
        </w:rPr>
        <w:t>或直接画出预测趋势图做可视化确认？</w:t>
      </w:r>
    </w:p>
    <w:p w:rsidR="00501AB9" w:rsidRDefault="00501AB9" w:rsidP="00501AB9">
      <w:pPr>
        <w:ind w:firstLine="210"/>
      </w:pPr>
      <w:r>
        <w:rPr>
          <w:rFonts w:hint="eastAsia"/>
        </w:rPr>
        <w:t>你只需说一声：“请加训练数据注入”或“请画趋势图”。我可以立即执行</w:t>
      </w:r>
      <w:r>
        <w:rPr>
          <w:rFonts w:hint="eastAsia"/>
        </w:rPr>
        <w:t xml:space="preserve"> </w:t>
      </w:r>
      <w:r>
        <w:t>💪</w:t>
      </w:r>
    </w:p>
    <w:p w:rsidR="00F972DE" w:rsidRDefault="00F972DE" w:rsidP="00DD3A0D">
      <w:pPr>
        <w:pStyle w:val="2"/>
      </w:pPr>
      <w:r>
        <w:t>单特征因素样本训练与多特性因素样本训练</w:t>
      </w:r>
      <w:r w:rsidR="00DD3A0D">
        <w:t>考察</w:t>
      </w:r>
    </w:p>
    <w:p w:rsidR="00655254" w:rsidRDefault="00F85590" w:rsidP="00DD3A0D">
      <w:pPr>
        <w:ind w:firstLine="210"/>
      </w:pPr>
      <w:r>
        <w:t>导致</w:t>
      </w:r>
      <w:r w:rsidR="00DD3A0D">
        <w:t>影响硬盘不可用的因素很多，其中坏道数是最重要的指标</w:t>
      </w:r>
      <w:r>
        <w:t>，但是其他的因素也对硬盘不可用有或轻或重的影响，这在资料章节与</w:t>
      </w:r>
      <w:r>
        <w:t>AI</w:t>
      </w:r>
      <w:r>
        <w:t>的讨论中多有涉及。</w:t>
      </w:r>
    </w:p>
    <w:p w:rsidR="006D68A6" w:rsidRDefault="006D68A6" w:rsidP="006D68A6">
      <w:pPr>
        <w:ind w:firstLine="210"/>
      </w:pPr>
      <w:r>
        <w:rPr>
          <w:rFonts w:hint="eastAsia"/>
        </w:rPr>
        <w:t>“</w:t>
      </w:r>
      <w:r w:rsidRPr="00F85590">
        <w:rPr>
          <w:rFonts w:hint="eastAsia"/>
        </w:rPr>
        <w:t>模拟硬盘</w:t>
      </w:r>
      <w:r w:rsidRPr="00F85590">
        <w:rPr>
          <w:rFonts w:hint="eastAsia"/>
        </w:rPr>
        <w:t>3</w:t>
      </w:r>
      <w:r w:rsidRPr="00F85590">
        <w:rPr>
          <w:rFonts w:hint="eastAsia"/>
        </w:rPr>
        <w:t>项指标</w:t>
      </w:r>
      <w:r w:rsidRPr="00F85590">
        <w:rPr>
          <w:rFonts w:hint="eastAsia"/>
        </w:rPr>
        <w:t>.xlsx</w:t>
      </w:r>
      <w:r>
        <w:rPr>
          <w:rFonts w:hint="eastAsia"/>
        </w:rPr>
        <w:t>”文件的特征项包括：</w:t>
      </w:r>
      <w:r>
        <w:t>"bad_sectors</w:t>
      </w:r>
      <w:r>
        <w:rPr>
          <w:rFonts w:hint="eastAsia"/>
        </w:rPr>
        <w:t>"</w:t>
      </w:r>
      <w:r>
        <w:rPr>
          <w:rFonts w:hint="eastAsia"/>
        </w:rPr>
        <w:tab/>
        <w:t>"wear_percentage"</w:t>
      </w:r>
      <w:r>
        <w:rPr>
          <w:rFonts w:hint="eastAsia"/>
        </w:rPr>
        <w:tab/>
        <w:t>"remapped_sectors"</w:t>
      </w:r>
    </w:p>
    <w:p w:rsidR="00DD3A0D" w:rsidRDefault="006D6131" w:rsidP="00DD3A0D">
      <w:pPr>
        <w:ind w:firstLine="210"/>
      </w:pPr>
      <w:r>
        <w:rPr>
          <w:rFonts w:hint="eastAsia"/>
        </w:rPr>
        <w:t>在</w:t>
      </w:r>
      <w:r w:rsidR="006D68A6">
        <w:rPr>
          <w:rFonts w:hint="eastAsia"/>
        </w:rPr>
        <w:t>小样本</w:t>
      </w:r>
      <w:r>
        <w:rPr>
          <w:rFonts w:hint="eastAsia"/>
        </w:rPr>
        <w:t>训练</w:t>
      </w:r>
      <w:r w:rsidR="006D68A6">
        <w:rPr>
          <w:rFonts w:hint="eastAsia"/>
        </w:rPr>
        <w:t>考察测试过程中，曾保留样本中全部特征项，训练后生成的</w:t>
      </w:r>
      <w:r w:rsidR="00DD3A0D">
        <w:rPr>
          <w:rFonts w:hint="eastAsia"/>
        </w:rPr>
        <w:t>特征重要性分析报告</w:t>
      </w:r>
      <w:r w:rsidR="00DD3A0D">
        <w:rPr>
          <w:rFonts w:hint="eastAsia"/>
        </w:rPr>
        <w:t xml:space="preserve"> data/feature_importance.csv</w:t>
      </w:r>
      <w:r w:rsidR="006D68A6">
        <w:rPr>
          <w:rFonts w:hint="eastAsia"/>
        </w:rPr>
        <w:t>的内容如下：</w:t>
      </w:r>
    </w:p>
    <w:p w:rsidR="00DD3A0D" w:rsidRPr="006D68A6" w:rsidRDefault="00DD3A0D" w:rsidP="006D68A6">
      <w:pPr>
        <w:ind w:firstLine="180"/>
        <w:rPr>
          <w:sz w:val="18"/>
          <w:szCs w:val="18"/>
          <w:shd w:val="pct15" w:color="auto" w:fill="FFFFFF"/>
        </w:rPr>
      </w:pPr>
      <w:r w:rsidRPr="006D68A6">
        <w:rPr>
          <w:sz w:val="18"/>
          <w:szCs w:val="18"/>
          <w:shd w:val="pct15" w:color="auto" w:fill="FFFFFF"/>
        </w:rPr>
        <w:t xml:space="preserve">cat data/feature_importance.csv </w:t>
      </w:r>
    </w:p>
    <w:p w:rsidR="00DD3A0D" w:rsidRPr="006D68A6" w:rsidRDefault="00DD3A0D" w:rsidP="006D68A6">
      <w:pPr>
        <w:ind w:firstLine="180"/>
        <w:rPr>
          <w:sz w:val="18"/>
          <w:szCs w:val="18"/>
          <w:shd w:val="pct15" w:color="auto" w:fill="FFFFFF"/>
        </w:rPr>
      </w:pPr>
      <w:r w:rsidRPr="006D68A6">
        <w:rPr>
          <w:sz w:val="18"/>
          <w:szCs w:val="18"/>
          <w:shd w:val="pct15" w:color="auto" w:fill="FFFFFF"/>
        </w:rPr>
        <w:t>variable,relative_importance,scaled_importance,percentage</w:t>
      </w:r>
    </w:p>
    <w:p w:rsidR="00DD3A0D" w:rsidRPr="006D68A6" w:rsidRDefault="00DD3A0D" w:rsidP="006D68A6">
      <w:pPr>
        <w:ind w:firstLine="180"/>
        <w:rPr>
          <w:sz w:val="18"/>
          <w:szCs w:val="18"/>
          <w:shd w:val="pct15" w:color="auto" w:fill="FFFFFF"/>
        </w:rPr>
      </w:pPr>
      <w:r w:rsidRPr="006D68A6">
        <w:rPr>
          <w:sz w:val="18"/>
          <w:szCs w:val="18"/>
          <w:shd w:val="pct15" w:color="auto" w:fill="FFFFFF"/>
        </w:rPr>
        <w:t>wear_percentage_lag15,3722528768.0,1.0,0.32316680546292276</w:t>
      </w:r>
    </w:p>
    <w:p w:rsidR="00DD3A0D" w:rsidRPr="006D68A6" w:rsidRDefault="00DD3A0D" w:rsidP="006D68A6">
      <w:pPr>
        <w:ind w:firstLine="180"/>
        <w:rPr>
          <w:sz w:val="18"/>
          <w:szCs w:val="18"/>
          <w:shd w:val="pct15" w:color="auto" w:fill="FFFFFF"/>
        </w:rPr>
      </w:pPr>
      <w:r w:rsidRPr="006D68A6">
        <w:rPr>
          <w:sz w:val="18"/>
          <w:szCs w:val="18"/>
          <w:shd w:val="pct15" w:color="auto" w:fill="FFFFFF"/>
        </w:rPr>
        <w:t>wear_percentage_lag30,3324557568.0,0.8930911687181352,0.2886174199817879</w:t>
      </w:r>
    </w:p>
    <w:p w:rsidR="00DD3A0D" w:rsidRPr="006D68A6" w:rsidRDefault="00DD3A0D" w:rsidP="006D68A6">
      <w:pPr>
        <w:ind w:firstLine="180"/>
        <w:rPr>
          <w:sz w:val="18"/>
          <w:szCs w:val="18"/>
          <w:shd w:val="pct15" w:color="auto" w:fill="FFFFFF"/>
        </w:rPr>
      </w:pPr>
      <w:r w:rsidRPr="006D68A6">
        <w:rPr>
          <w:sz w:val="18"/>
          <w:szCs w:val="18"/>
          <w:shd w:val="pct15" w:color="auto" w:fill="FFFFFF"/>
        </w:rPr>
        <w:t>wear_percentage,1819967232.0,0.4889061563862171,0.1579982407304899</w:t>
      </w:r>
    </w:p>
    <w:p w:rsidR="00DD3A0D" w:rsidRPr="006D68A6" w:rsidRDefault="00DD3A0D" w:rsidP="006D68A6">
      <w:pPr>
        <w:ind w:firstLine="180"/>
        <w:rPr>
          <w:sz w:val="18"/>
          <w:szCs w:val="18"/>
          <w:shd w:val="pct15" w:color="auto" w:fill="FFFFFF"/>
        </w:rPr>
      </w:pPr>
      <w:r w:rsidRPr="006D68A6">
        <w:rPr>
          <w:sz w:val="18"/>
          <w:szCs w:val="18"/>
          <w:shd w:val="pct15" w:color="auto" w:fill="FFFFFF"/>
        </w:rPr>
        <w:t>wear_percentage_lag3,1569841152.0,0.4217136387218378,0.13628384944588146</w:t>
      </w:r>
    </w:p>
    <w:p w:rsidR="00DD3A0D" w:rsidRPr="006D68A6" w:rsidRDefault="00DD3A0D" w:rsidP="006D68A6">
      <w:pPr>
        <w:ind w:firstLine="180"/>
        <w:rPr>
          <w:sz w:val="18"/>
          <w:szCs w:val="18"/>
          <w:shd w:val="pct15" w:color="auto" w:fill="FFFFFF"/>
        </w:rPr>
      </w:pPr>
      <w:r w:rsidRPr="006D68A6">
        <w:rPr>
          <w:sz w:val="18"/>
          <w:szCs w:val="18"/>
          <w:shd w:val="pct15" w:color="auto" w:fill="FFFFFF"/>
        </w:rPr>
        <w:t>remapped_sectors_lag30,542805248.0,0.14581626679855922,0.04712297712581963</w:t>
      </w:r>
    </w:p>
    <w:p w:rsidR="00DD3A0D" w:rsidRPr="006D68A6" w:rsidRDefault="00DD3A0D" w:rsidP="006D68A6">
      <w:pPr>
        <w:ind w:firstLine="180"/>
        <w:rPr>
          <w:sz w:val="18"/>
          <w:szCs w:val="18"/>
          <w:shd w:val="pct15" w:color="auto" w:fill="FFFFFF"/>
        </w:rPr>
      </w:pPr>
      <w:r w:rsidRPr="006D68A6">
        <w:rPr>
          <w:sz w:val="18"/>
          <w:szCs w:val="18"/>
          <w:shd w:val="pct15" w:color="auto" w:fill="FFFFFF"/>
        </w:rPr>
        <w:t>remapped_sectors_lag15,167573024.0,0.04501591107649971,0.014547648177595409</w:t>
      </w:r>
    </w:p>
    <w:p w:rsidR="00DD3A0D" w:rsidRPr="006D68A6" w:rsidRDefault="00DD3A0D" w:rsidP="006D68A6">
      <w:pPr>
        <w:ind w:firstLine="180"/>
        <w:rPr>
          <w:sz w:val="18"/>
          <w:szCs w:val="18"/>
          <w:shd w:val="pct15" w:color="auto" w:fill="FFFFFF"/>
        </w:rPr>
      </w:pPr>
      <w:r w:rsidRPr="006D68A6">
        <w:rPr>
          <w:sz w:val="18"/>
          <w:szCs w:val="18"/>
          <w:shd w:val="pct15" w:color="auto" w:fill="FFFFFF"/>
        </w:rPr>
        <w:t>bad_sectors_lag30,85150064.0,0.02287425277461281,0.007392199196523019</w:t>
      </w:r>
    </w:p>
    <w:p w:rsidR="00DD3A0D" w:rsidRPr="006D68A6" w:rsidRDefault="00DD3A0D" w:rsidP="006D68A6">
      <w:pPr>
        <w:ind w:firstLine="180"/>
        <w:rPr>
          <w:sz w:val="18"/>
          <w:szCs w:val="18"/>
          <w:shd w:val="pct15" w:color="auto" w:fill="FFFFFF"/>
        </w:rPr>
      </w:pPr>
      <w:r w:rsidRPr="006D68A6">
        <w:rPr>
          <w:sz w:val="18"/>
          <w:szCs w:val="18"/>
          <w:shd w:val="pct15" w:color="auto" w:fill="FFFFFF"/>
        </w:rPr>
        <w:t>bad_sectors_lag15,74707768.0,0.0200690908401329,0.006485663975350953</w:t>
      </w:r>
    </w:p>
    <w:p w:rsidR="00DD3A0D" w:rsidRPr="006D68A6" w:rsidRDefault="00DD3A0D" w:rsidP="006D68A6">
      <w:pPr>
        <w:ind w:firstLine="180"/>
        <w:rPr>
          <w:sz w:val="18"/>
          <w:szCs w:val="18"/>
          <w:shd w:val="pct15" w:color="auto" w:fill="FFFFFF"/>
        </w:rPr>
      </w:pPr>
      <w:r w:rsidRPr="006D68A6">
        <w:rPr>
          <w:sz w:val="18"/>
          <w:szCs w:val="18"/>
          <w:shd w:val="pct15" w:color="auto" w:fill="FFFFFF"/>
        </w:rPr>
        <w:t>remapped_sectors_lag3,62007184.0,0.016657274628213162,0.005383078229318242</w:t>
      </w:r>
    </w:p>
    <w:p w:rsidR="00DD3A0D" w:rsidRPr="006D68A6" w:rsidRDefault="00DD3A0D" w:rsidP="006D68A6">
      <w:pPr>
        <w:ind w:firstLine="180"/>
        <w:rPr>
          <w:sz w:val="18"/>
          <w:szCs w:val="18"/>
          <w:shd w:val="pct15" w:color="auto" w:fill="FFFFFF"/>
        </w:rPr>
      </w:pPr>
      <w:r w:rsidRPr="006D68A6">
        <w:rPr>
          <w:sz w:val="18"/>
          <w:szCs w:val="18"/>
          <w:shd w:val="pct15" w:color="auto" w:fill="FFFFFF"/>
        </w:rPr>
        <w:t>remapped_sectors,59150724.0,0.015889930659093297,0.005135098130126536</w:t>
      </w:r>
    </w:p>
    <w:p w:rsidR="00DD3A0D" w:rsidRPr="006D68A6" w:rsidRDefault="00DD3A0D" w:rsidP="006D68A6">
      <w:pPr>
        <w:ind w:firstLine="180"/>
        <w:rPr>
          <w:sz w:val="18"/>
          <w:szCs w:val="18"/>
          <w:shd w:val="pct15" w:color="auto" w:fill="FFFFFF"/>
        </w:rPr>
      </w:pPr>
      <w:r w:rsidRPr="006D68A6">
        <w:rPr>
          <w:sz w:val="18"/>
          <w:szCs w:val="18"/>
          <w:shd w:val="pct15" w:color="auto" w:fill="FFFFFF"/>
        </w:rPr>
        <w:t>bad_sectors_lag3,50024132.0,0.013438212332977194,0.00434278415078069</w:t>
      </w:r>
    </w:p>
    <w:p w:rsidR="00DD3A0D" w:rsidRPr="006D68A6" w:rsidRDefault="00DD3A0D" w:rsidP="006D68A6">
      <w:pPr>
        <w:ind w:firstLine="180"/>
        <w:rPr>
          <w:sz w:val="18"/>
          <w:szCs w:val="18"/>
          <w:shd w:val="pct15" w:color="auto" w:fill="FFFFFF"/>
        </w:rPr>
      </w:pPr>
      <w:r w:rsidRPr="006D68A6">
        <w:rPr>
          <w:sz w:val="18"/>
          <w:szCs w:val="18"/>
          <w:shd w:val="pct15" w:color="auto" w:fill="FFFFFF"/>
        </w:rPr>
        <w:t>bad_sectors,40595344.0,0.010905313707437277,0.0035242353934035273</w:t>
      </w:r>
    </w:p>
    <w:p w:rsidR="00DD3A0D" w:rsidRDefault="006D68A6" w:rsidP="00DD3A0D">
      <w:pPr>
        <w:ind w:firstLine="210"/>
      </w:pPr>
      <w:r>
        <w:rPr>
          <w:rFonts w:hint="eastAsia"/>
        </w:rPr>
        <w:t>将上述分析报告的内容提交</w:t>
      </w:r>
      <w:r w:rsidR="00DD3A0D">
        <w:rPr>
          <w:rFonts w:hint="eastAsia"/>
        </w:rPr>
        <w:t>ChatGPT</w:t>
      </w:r>
      <w:r>
        <w:rPr>
          <w:rFonts w:hint="eastAsia"/>
        </w:rPr>
        <w:t>，她给出的意见如下</w:t>
      </w:r>
    </w:p>
    <w:p w:rsidR="00CC711F" w:rsidRPr="00C26994" w:rsidRDefault="00CC711F" w:rsidP="00C26994">
      <w:pPr>
        <w:ind w:firstLine="211"/>
        <w:rPr>
          <w:b/>
        </w:rPr>
      </w:pPr>
      <w:r w:rsidRPr="00C26994">
        <w:rPr>
          <w:rFonts w:hint="eastAsia"/>
          <w:b/>
        </w:rPr>
        <w:t>ChatGPT said:</w:t>
      </w:r>
    </w:p>
    <w:p w:rsidR="00DD3A0D" w:rsidRDefault="00DD3A0D" w:rsidP="00DD3A0D">
      <w:pPr>
        <w:ind w:firstLine="210"/>
      </w:pPr>
      <w:r>
        <w:rPr>
          <w:rFonts w:hint="eastAsia"/>
        </w:rPr>
        <w:t xml:space="preserve">H2O AutoML </w:t>
      </w:r>
      <w:r>
        <w:rPr>
          <w:rFonts w:hint="eastAsia"/>
        </w:rPr>
        <w:t>特征重要性分析报告</w:t>
      </w:r>
    </w:p>
    <w:p w:rsidR="00DD3A0D" w:rsidRDefault="00DD3A0D" w:rsidP="00DD3A0D">
      <w:pPr>
        <w:ind w:firstLine="210"/>
      </w:pPr>
      <w:r>
        <w:rPr>
          <w:rFonts w:hint="eastAsia"/>
        </w:rPr>
        <w:t>可视化图表</w:t>
      </w:r>
    </w:p>
    <w:p w:rsidR="00DD3A0D" w:rsidRDefault="00DD3A0D" w:rsidP="00DD3A0D">
      <w:pPr>
        <w:ind w:firstLine="210"/>
      </w:pPr>
      <w:r>
        <w:lastRenderedPageBreak/>
        <w:t xml:space="preserve"> </w:t>
      </w:r>
      <w:r w:rsidR="006D68A6" w:rsidRPr="001C757C">
        <w:rPr>
          <w:noProof/>
        </w:rPr>
        <w:drawing>
          <wp:inline distT="0" distB="0" distL="0" distR="0" wp14:anchorId="2536B00E" wp14:editId="3E0CD464">
            <wp:extent cx="3418083" cy="257622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418784" cy="2576750"/>
                    </a:xfrm>
                    <a:prstGeom prst="rect">
                      <a:avLst/>
                    </a:prstGeom>
                  </pic:spPr>
                </pic:pic>
              </a:graphicData>
            </a:graphic>
          </wp:inline>
        </w:drawing>
      </w:r>
    </w:p>
    <w:p w:rsidR="00DD3A0D" w:rsidRDefault="00DD3A0D" w:rsidP="00DD3A0D">
      <w:pPr>
        <w:ind w:firstLine="210"/>
      </w:pPr>
      <w:r>
        <w:rPr>
          <w:rFonts w:hint="eastAsia"/>
        </w:rPr>
        <w:t>图表：特征重要性条形图。</w:t>
      </w:r>
      <w:r>
        <w:rPr>
          <w:rFonts w:hint="eastAsia"/>
        </w:rPr>
        <w:t xml:space="preserve"> </w:t>
      </w:r>
      <w:r>
        <w:rPr>
          <w:rFonts w:hint="eastAsia"/>
        </w:rPr>
        <w:t>上图展示了各特征的相对重要性及其占比（横轴为相对重要性数值，条形末端的数字为该特征占总体重要性的百分比）。可以看出，</w:t>
      </w:r>
      <w:r>
        <w:rPr>
          <w:rFonts w:hint="eastAsia"/>
        </w:rPr>
        <w:t>**wear_percentage</w:t>
      </w:r>
      <w:r>
        <w:rPr>
          <w:rFonts w:hint="eastAsia"/>
        </w:rPr>
        <w:t>系列特征（当前值及不同滞后期的值）具有压倒性的高重要性，占据模型决策因素的绝大部分。而相比之下，</w:t>
      </w:r>
      <w:r>
        <w:rPr>
          <w:rFonts w:hint="eastAsia"/>
        </w:rPr>
        <w:t>bad_sectors</w:t>
      </w:r>
      <w:r>
        <w:rPr>
          <w:rFonts w:hint="eastAsia"/>
        </w:rPr>
        <w:t>和部分</w:t>
      </w:r>
      <w:r>
        <w:rPr>
          <w:rFonts w:hint="eastAsia"/>
        </w:rPr>
        <w:t>remapped_sectors**</w:t>
      </w:r>
      <w:r>
        <w:rPr>
          <w:rFonts w:hint="eastAsia"/>
        </w:rPr>
        <w:t>相关特征位于图表底部，贡献比例微乎其微，表明它们对模型的影响很小。</w:t>
      </w:r>
    </w:p>
    <w:p w:rsidR="00DD3A0D" w:rsidRDefault="00DD3A0D" w:rsidP="00DD3A0D">
      <w:pPr>
        <w:ind w:firstLine="210"/>
      </w:pPr>
      <w:r>
        <w:rPr>
          <w:rFonts w:hint="eastAsia"/>
        </w:rPr>
        <w:t>特征含义解释</w:t>
      </w:r>
    </w:p>
    <w:p w:rsidR="00DD3A0D" w:rsidRDefault="00DD3A0D" w:rsidP="00DD3A0D">
      <w:pPr>
        <w:ind w:firstLine="210"/>
      </w:pPr>
      <w:r>
        <w:rPr>
          <w:rFonts w:hint="eastAsia"/>
        </w:rPr>
        <w:t>针对提供的特征名称，以下是每个特征可能的业务含义：</w:t>
      </w:r>
    </w:p>
    <w:p w:rsidR="00DD3A0D" w:rsidRDefault="00DD3A0D" w:rsidP="00A84BDE">
      <w:pPr>
        <w:pStyle w:val="af4"/>
        <w:numPr>
          <w:ilvl w:val="0"/>
          <w:numId w:val="50"/>
        </w:numPr>
        <w:ind w:firstLineChars="0"/>
      </w:pPr>
      <w:r>
        <w:rPr>
          <w:rFonts w:hint="eastAsia"/>
        </w:rPr>
        <w:t>wear_percentage</w:t>
      </w:r>
      <w:r>
        <w:rPr>
          <w:rFonts w:hint="eastAsia"/>
        </w:rPr>
        <w:t>：磨损率（设备当前的磨损百分比，表示设备已使用寿命的比例）。</w:t>
      </w:r>
    </w:p>
    <w:p w:rsidR="00DD3A0D" w:rsidRDefault="00DD3A0D" w:rsidP="00A84BDE">
      <w:pPr>
        <w:pStyle w:val="af4"/>
        <w:numPr>
          <w:ilvl w:val="0"/>
          <w:numId w:val="50"/>
        </w:numPr>
        <w:ind w:firstLineChars="0"/>
      </w:pPr>
      <w:r>
        <w:rPr>
          <w:rFonts w:hint="eastAsia"/>
        </w:rPr>
        <w:t>wear_percentage_lag3</w:t>
      </w:r>
      <w:r>
        <w:rPr>
          <w:rFonts w:hint="eastAsia"/>
        </w:rPr>
        <w:t>：滞后</w:t>
      </w:r>
      <w:r>
        <w:rPr>
          <w:rFonts w:hint="eastAsia"/>
        </w:rPr>
        <w:t>3</w:t>
      </w:r>
      <w:r>
        <w:rPr>
          <w:rFonts w:hint="eastAsia"/>
        </w:rPr>
        <w:t>期的磨损率（例如，</w:t>
      </w:r>
      <w:r>
        <w:rPr>
          <w:rFonts w:hint="eastAsia"/>
        </w:rPr>
        <w:t>3</w:t>
      </w:r>
      <w:r>
        <w:rPr>
          <w:rFonts w:hint="eastAsia"/>
        </w:rPr>
        <w:t>个时间单位之前的磨损百分比）。</w:t>
      </w:r>
    </w:p>
    <w:p w:rsidR="00DD3A0D" w:rsidRDefault="00DD3A0D" w:rsidP="00A84BDE">
      <w:pPr>
        <w:pStyle w:val="af4"/>
        <w:numPr>
          <w:ilvl w:val="0"/>
          <w:numId w:val="50"/>
        </w:numPr>
        <w:ind w:firstLineChars="0"/>
      </w:pPr>
      <w:r>
        <w:rPr>
          <w:rFonts w:hint="eastAsia"/>
        </w:rPr>
        <w:t>wear_percentage_lag15</w:t>
      </w:r>
      <w:r>
        <w:rPr>
          <w:rFonts w:hint="eastAsia"/>
        </w:rPr>
        <w:t>：滞后</w:t>
      </w:r>
      <w:r>
        <w:rPr>
          <w:rFonts w:hint="eastAsia"/>
        </w:rPr>
        <w:t>15</w:t>
      </w:r>
      <w:r>
        <w:rPr>
          <w:rFonts w:hint="eastAsia"/>
        </w:rPr>
        <w:t>期的磨损率（</w:t>
      </w:r>
      <w:r>
        <w:rPr>
          <w:rFonts w:hint="eastAsia"/>
        </w:rPr>
        <w:t>15</w:t>
      </w:r>
      <w:r>
        <w:rPr>
          <w:rFonts w:hint="eastAsia"/>
        </w:rPr>
        <w:t>个时间单位之前的磨损百分比）。</w:t>
      </w:r>
    </w:p>
    <w:p w:rsidR="00DD3A0D" w:rsidRDefault="00DD3A0D" w:rsidP="00A84BDE">
      <w:pPr>
        <w:pStyle w:val="af4"/>
        <w:numPr>
          <w:ilvl w:val="0"/>
          <w:numId w:val="50"/>
        </w:numPr>
        <w:ind w:firstLineChars="0"/>
      </w:pPr>
      <w:r>
        <w:rPr>
          <w:rFonts w:hint="eastAsia"/>
        </w:rPr>
        <w:t>wear_percentage_lag30</w:t>
      </w:r>
      <w:r>
        <w:rPr>
          <w:rFonts w:hint="eastAsia"/>
        </w:rPr>
        <w:t>：滞后</w:t>
      </w:r>
      <w:r>
        <w:rPr>
          <w:rFonts w:hint="eastAsia"/>
        </w:rPr>
        <w:t>30</w:t>
      </w:r>
      <w:r>
        <w:rPr>
          <w:rFonts w:hint="eastAsia"/>
        </w:rPr>
        <w:t>期的磨损率（</w:t>
      </w:r>
      <w:r>
        <w:rPr>
          <w:rFonts w:hint="eastAsia"/>
        </w:rPr>
        <w:t>30</w:t>
      </w:r>
      <w:r>
        <w:rPr>
          <w:rFonts w:hint="eastAsia"/>
        </w:rPr>
        <w:t>个时间单位之前的磨损百分比）。</w:t>
      </w:r>
    </w:p>
    <w:p w:rsidR="00DD3A0D" w:rsidRDefault="00DD3A0D" w:rsidP="00A84BDE">
      <w:pPr>
        <w:pStyle w:val="af4"/>
        <w:numPr>
          <w:ilvl w:val="0"/>
          <w:numId w:val="50"/>
        </w:numPr>
        <w:ind w:firstLineChars="0"/>
      </w:pPr>
      <w:r>
        <w:rPr>
          <w:rFonts w:hint="eastAsia"/>
        </w:rPr>
        <w:t>remapped_sectors</w:t>
      </w:r>
      <w:r>
        <w:rPr>
          <w:rFonts w:hint="eastAsia"/>
        </w:rPr>
        <w:t>：重映射扇区数（例如硬盘已重新映射的扇区数量，表示被标记为坏并替换的扇区个数）。</w:t>
      </w:r>
    </w:p>
    <w:p w:rsidR="00DD3A0D" w:rsidRDefault="00DD3A0D" w:rsidP="00A84BDE">
      <w:pPr>
        <w:pStyle w:val="af4"/>
        <w:numPr>
          <w:ilvl w:val="0"/>
          <w:numId w:val="50"/>
        </w:numPr>
        <w:ind w:firstLineChars="0"/>
      </w:pPr>
      <w:r>
        <w:rPr>
          <w:rFonts w:hint="eastAsia"/>
        </w:rPr>
        <w:t>remapped_sectors_lag3</w:t>
      </w:r>
      <w:r>
        <w:rPr>
          <w:rFonts w:hint="eastAsia"/>
        </w:rPr>
        <w:t>：滞后</w:t>
      </w:r>
      <w:r>
        <w:rPr>
          <w:rFonts w:hint="eastAsia"/>
        </w:rPr>
        <w:t>3</w:t>
      </w:r>
      <w:r>
        <w:rPr>
          <w:rFonts w:hint="eastAsia"/>
        </w:rPr>
        <w:t>期的重映射扇区数（</w:t>
      </w:r>
      <w:r>
        <w:rPr>
          <w:rFonts w:hint="eastAsia"/>
        </w:rPr>
        <w:t>3</w:t>
      </w:r>
      <w:r>
        <w:rPr>
          <w:rFonts w:hint="eastAsia"/>
        </w:rPr>
        <w:t>个时间单位之前记录的重映射扇区数量）。</w:t>
      </w:r>
    </w:p>
    <w:p w:rsidR="00DD3A0D" w:rsidRDefault="00DD3A0D" w:rsidP="00A84BDE">
      <w:pPr>
        <w:pStyle w:val="af4"/>
        <w:numPr>
          <w:ilvl w:val="0"/>
          <w:numId w:val="50"/>
        </w:numPr>
        <w:ind w:firstLineChars="0"/>
      </w:pPr>
      <w:r>
        <w:rPr>
          <w:rFonts w:hint="eastAsia"/>
        </w:rPr>
        <w:t>remapped_sectors_lag15</w:t>
      </w:r>
      <w:r>
        <w:rPr>
          <w:rFonts w:hint="eastAsia"/>
        </w:rPr>
        <w:t>：滞后</w:t>
      </w:r>
      <w:r>
        <w:rPr>
          <w:rFonts w:hint="eastAsia"/>
        </w:rPr>
        <w:t>15</w:t>
      </w:r>
      <w:r>
        <w:rPr>
          <w:rFonts w:hint="eastAsia"/>
        </w:rPr>
        <w:t>期的重映射扇区数（</w:t>
      </w:r>
      <w:r>
        <w:rPr>
          <w:rFonts w:hint="eastAsia"/>
        </w:rPr>
        <w:t>15</w:t>
      </w:r>
      <w:r>
        <w:rPr>
          <w:rFonts w:hint="eastAsia"/>
        </w:rPr>
        <w:t>个时间单位之前的重映射扇区数量）。</w:t>
      </w:r>
    </w:p>
    <w:p w:rsidR="00DD3A0D" w:rsidRDefault="00DD3A0D" w:rsidP="00A84BDE">
      <w:pPr>
        <w:pStyle w:val="af4"/>
        <w:numPr>
          <w:ilvl w:val="0"/>
          <w:numId w:val="50"/>
        </w:numPr>
        <w:ind w:firstLineChars="0"/>
      </w:pPr>
      <w:r>
        <w:rPr>
          <w:rFonts w:hint="eastAsia"/>
        </w:rPr>
        <w:t>remapped_sectors_lag30</w:t>
      </w:r>
      <w:r>
        <w:rPr>
          <w:rFonts w:hint="eastAsia"/>
        </w:rPr>
        <w:t>：滞后</w:t>
      </w:r>
      <w:r>
        <w:rPr>
          <w:rFonts w:hint="eastAsia"/>
        </w:rPr>
        <w:t>30</w:t>
      </w:r>
      <w:r>
        <w:rPr>
          <w:rFonts w:hint="eastAsia"/>
        </w:rPr>
        <w:t>期的重映射扇区数（</w:t>
      </w:r>
      <w:r>
        <w:rPr>
          <w:rFonts w:hint="eastAsia"/>
        </w:rPr>
        <w:t>30</w:t>
      </w:r>
      <w:r>
        <w:rPr>
          <w:rFonts w:hint="eastAsia"/>
        </w:rPr>
        <w:t>个时间单位之前的重映射扇区数量）。</w:t>
      </w:r>
    </w:p>
    <w:p w:rsidR="00DD3A0D" w:rsidRDefault="00DD3A0D" w:rsidP="00A84BDE">
      <w:pPr>
        <w:pStyle w:val="af4"/>
        <w:numPr>
          <w:ilvl w:val="0"/>
          <w:numId w:val="50"/>
        </w:numPr>
        <w:ind w:firstLineChars="0"/>
      </w:pPr>
      <w:r>
        <w:rPr>
          <w:rFonts w:hint="eastAsia"/>
        </w:rPr>
        <w:t>bad_sectors</w:t>
      </w:r>
      <w:r>
        <w:rPr>
          <w:rFonts w:hint="eastAsia"/>
        </w:rPr>
        <w:t>：坏扇区数（检测到的物理损坏扇区数量，例如无法读写的扇区总数）。</w:t>
      </w:r>
    </w:p>
    <w:p w:rsidR="00DD3A0D" w:rsidRDefault="00DD3A0D" w:rsidP="00A84BDE">
      <w:pPr>
        <w:pStyle w:val="af4"/>
        <w:numPr>
          <w:ilvl w:val="0"/>
          <w:numId w:val="50"/>
        </w:numPr>
        <w:ind w:firstLineChars="0"/>
      </w:pPr>
      <w:r>
        <w:rPr>
          <w:rFonts w:hint="eastAsia"/>
        </w:rPr>
        <w:t>bad_sectors_lag3</w:t>
      </w:r>
      <w:r>
        <w:rPr>
          <w:rFonts w:hint="eastAsia"/>
        </w:rPr>
        <w:t>：滞后</w:t>
      </w:r>
      <w:r>
        <w:rPr>
          <w:rFonts w:hint="eastAsia"/>
        </w:rPr>
        <w:t>3</w:t>
      </w:r>
      <w:r>
        <w:rPr>
          <w:rFonts w:hint="eastAsia"/>
        </w:rPr>
        <w:t>期的坏扇区数（</w:t>
      </w:r>
      <w:r>
        <w:rPr>
          <w:rFonts w:hint="eastAsia"/>
        </w:rPr>
        <w:t>3</w:t>
      </w:r>
      <w:r>
        <w:rPr>
          <w:rFonts w:hint="eastAsia"/>
        </w:rPr>
        <w:t>个时间单位之前的坏扇区数量）。</w:t>
      </w:r>
    </w:p>
    <w:p w:rsidR="00DD3A0D" w:rsidRDefault="00DD3A0D" w:rsidP="00A84BDE">
      <w:pPr>
        <w:pStyle w:val="af4"/>
        <w:numPr>
          <w:ilvl w:val="0"/>
          <w:numId w:val="50"/>
        </w:numPr>
        <w:ind w:firstLineChars="0"/>
      </w:pPr>
      <w:r>
        <w:rPr>
          <w:rFonts w:hint="eastAsia"/>
        </w:rPr>
        <w:t>bad_sectors_lag15</w:t>
      </w:r>
      <w:r>
        <w:rPr>
          <w:rFonts w:hint="eastAsia"/>
        </w:rPr>
        <w:t>：滞后</w:t>
      </w:r>
      <w:r>
        <w:rPr>
          <w:rFonts w:hint="eastAsia"/>
        </w:rPr>
        <w:t>15</w:t>
      </w:r>
      <w:r>
        <w:rPr>
          <w:rFonts w:hint="eastAsia"/>
        </w:rPr>
        <w:t>期的坏扇区数（</w:t>
      </w:r>
      <w:r>
        <w:rPr>
          <w:rFonts w:hint="eastAsia"/>
        </w:rPr>
        <w:t>15</w:t>
      </w:r>
      <w:r>
        <w:rPr>
          <w:rFonts w:hint="eastAsia"/>
        </w:rPr>
        <w:t>个时间单位之前的坏扇区数量）。</w:t>
      </w:r>
    </w:p>
    <w:p w:rsidR="00DD3A0D" w:rsidRDefault="00DD3A0D" w:rsidP="00A84BDE">
      <w:pPr>
        <w:pStyle w:val="af4"/>
        <w:numPr>
          <w:ilvl w:val="0"/>
          <w:numId w:val="50"/>
        </w:numPr>
        <w:ind w:firstLineChars="0"/>
      </w:pPr>
      <w:r>
        <w:rPr>
          <w:rFonts w:hint="eastAsia"/>
        </w:rPr>
        <w:t>bad_sectors_lag30</w:t>
      </w:r>
      <w:r>
        <w:rPr>
          <w:rFonts w:hint="eastAsia"/>
        </w:rPr>
        <w:t>：滞后</w:t>
      </w:r>
      <w:r>
        <w:rPr>
          <w:rFonts w:hint="eastAsia"/>
        </w:rPr>
        <w:t>30</w:t>
      </w:r>
      <w:r>
        <w:rPr>
          <w:rFonts w:hint="eastAsia"/>
        </w:rPr>
        <w:t>期的坏扇区数（</w:t>
      </w:r>
      <w:r>
        <w:rPr>
          <w:rFonts w:hint="eastAsia"/>
        </w:rPr>
        <w:t>30</w:t>
      </w:r>
      <w:r>
        <w:rPr>
          <w:rFonts w:hint="eastAsia"/>
        </w:rPr>
        <w:t>个时间单位之前的坏扇区数量）。</w:t>
      </w:r>
    </w:p>
    <w:p w:rsidR="00DD3A0D" w:rsidRDefault="00DD3A0D" w:rsidP="00DD3A0D">
      <w:pPr>
        <w:ind w:firstLine="210"/>
      </w:pPr>
      <w:r>
        <w:rPr>
          <w:rFonts w:hint="eastAsia"/>
        </w:rPr>
        <w:t>上述特征名中的“</w:t>
      </w:r>
      <w:r>
        <w:rPr>
          <w:rFonts w:hint="eastAsia"/>
        </w:rPr>
        <w:t>lag</w:t>
      </w:r>
      <w:r>
        <w:rPr>
          <w:rFonts w:hint="eastAsia"/>
        </w:rPr>
        <w:t>”表示滞后期数，即相对于当前时刻往前回溯若干时间单位的值。例如，</w:t>
      </w:r>
      <w:r>
        <w:rPr>
          <w:rFonts w:hint="eastAsia"/>
        </w:rPr>
        <w:t>wear_percentage_lag15</w:t>
      </w:r>
      <w:r>
        <w:rPr>
          <w:rFonts w:hint="eastAsia"/>
        </w:rPr>
        <w:t>表示</w:t>
      </w:r>
      <w:r>
        <w:rPr>
          <w:rFonts w:hint="eastAsia"/>
        </w:rPr>
        <w:t>15</w:t>
      </w:r>
      <w:r>
        <w:rPr>
          <w:rFonts w:hint="eastAsia"/>
        </w:rPr>
        <w:t>单位时间之前的磨损率。这些滞后特征通常用于捕捉时间序列数据中的趋势或变化，以帮助模型更好地预测未来或目标变量。</w:t>
      </w:r>
    </w:p>
    <w:p w:rsidR="00DD3A0D" w:rsidRDefault="00DD3A0D" w:rsidP="00DD3A0D">
      <w:pPr>
        <w:ind w:firstLine="210"/>
      </w:pPr>
      <w:r>
        <w:rPr>
          <w:rFonts w:hint="eastAsia"/>
        </w:rPr>
        <w:t>根据提供的特征重要性分析结果，硬盘剩余寿命预测模型中各变量的重要性可归纳为以下三个核心发现：</w:t>
      </w:r>
    </w:p>
    <w:p w:rsidR="00DD3A0D" w:rsidRDefault="00DD3A0D" w:rsidP="00A84BDE">
      <w:pPr>
        <w:pStyle w:val="af4"/>
        <w:numPr>
          <w:ilvl w:val="0"/>
          <w:numId w:val="49"/>
        </w:numPr>
        <w:ind w:firstLineChars="0"/>
      </w:pPr>
      <w:r>
        <w:rPr>
          <w:rFonts w:hint="eastAsia"/>
        </w:rPr>
        <w:t>磨损率（</w:t>
      </w:r>
      <w:r>
        <w:rPr>
          <w:rFonts w:hint="eastAsia"/>
        </w:rPr>
        <w:t>wear_percentage</w:t>
      </w:r>
      <w:r>
        <w:rPr>
          <w:rFonts w:hint="eastAsia"/>
        </w:rPr>
        <w:t>）主导预测能力</w:t>
      </w:r>
    </w:p>
    <w:p w:rsidR="00DD3A0D" w:rsidRDefault="00DD3A0D" w:rsidP="00CC711F">
      <w:pPr>
        <w:pStyle w:val="af4"/>
        <w:ind w:left="630" w:firstLineChars="0" w:firstLine="0"/>
      </w:pPr>
      <w:r>
        <w:rPr>
          <w:rFonts w:hint="eastAsia"/>
        </w:rPr>
        <w:t>时间滞后特征显著性强</w:t>
      </w:r>
    </w:p>
    <w:p w:rsidR="00DD3A0D" w:rsidRDefault="00DD3A0D" w:rsidP="00CC711F">
      <w:pPr>
        <w:pStyle w:val="af4"/>
        <w:ind w:left="630" w:firstLineChars="0" w:firstLine="0"/>
      </w:pPr>
      <w:r>
        <w:rPr>
          <w:rFonts w:hint="eastAsia"/>
        </w:rPr>
        <w:lastRenderedPageBreak/>
        <w:t>滞后</w:t>
      </w:r>
      <w:r>
        <w:rPr>
          <w:rFonts w:hint="eastAsia"/>
        </w:rPr>
        <w:t>15</w:t>
      </w:r>
      <w:r>
        <w:rPr>
          <w:rFonts w:hint="eastAsia"/>
        </w:rPr>
        <w:t>天的磨损率（</w:t>
      </w:r>
      <w:r>
        <w:rPr>
          <w:rFonts w:hint="eastAsia"/>
        </w:rPr>
        <w:t>wear_percentage_lag15</w:t>
      </w:r>
      <w:r>
        <w:rPr>
          <w:rFonts w:hint="eastAsia"/>
        </w:rPr>
        <w:t>）贡献度达</w:t>
      </w:r>
      <w:r>
        <w:rPr>
          <w:rFonts w:hint="eastAsia"/>
        </w:rPr>
        <w:t>32.3%</w:t>
      </w:r>
      <w:r>
        <w:rPr>
          <w:rFonts w:hint="eastAsia"/>
        </w:rPr>
        <w:t>，表明两周前的磨损状态对当前寿命预测影响最大；</w:t>
      </w:r>
    </w:p>
    <w:p w:rsidR="00DD3A0D" w:rsidRDefault="00DD3A0D" w:rsidP="00CC711F">
      <w:pPr>
        <w:pStyle w:val="af4"/>
        <w:ind w:left="630" w:firstLineChars="0" w:firstLine="0"/>
      </w:pPr>
      <w:r>
        <w:rPr>
          <w:rFonts w:hint="eastAsia"/>
        </w:rPr>
        <w:t>滞后</w:t>
      </w:r>
      <w:r>
        <w:rPr>
          <w:rFonts w:hint="eastAsia"/>
        </w:rPr>
        <w:t>30</w:t>
      </w:r>
      <w:r>
        <w:rPr>
          <w:rFonts w:hint="eastAsia"/>
        </w:rPr>
        <w:t>天（</w:t>
      </w:r>
      <w:r>
        <w:rPr>
          <w:rFonts w:hint="eastAsia"/>
        </w:rPr>
        <w:t>wear_percentage_lag30</w:t>
      </w:r>
      <w:r>
        <w:rPr>
          <w:rFonts w:hint="eastAsia"/>
        </w:rPr>
        <w:t>）贡献</w:t>
      </w:r>
      <w:r>
        <w:rPr>
          <w:rFonts w:hint="eastAsia"/>
        </w:rPr>
        <w:t>28.9%</w:t>
      </w:r>
      <w:r>
        <w:rPr>
          <w:rFonts w:hint="eastAsia"/>
        </w:rPr>
        <w:t>，显示长期磨损趋势的重要性；</w:t>
      </w:r>
    </w:p>
    <w:p w:rsidR="00DD3A0D" w:rsidRDefault="00DD3A0D" w:rsidP="00CC711F">
      <w:pPr>
        <w:pStyle w:val="af4"/>
        <w:ind w:left="630" w:firstLineChars="0" w:firstLine="0"/>
      </w:pPr>
      <w:r>
        <w:rPr>
          <w:rFonts w:hint="eastAsia"/>
        </w:rPr>
        <w:t>当前磨损率（</w:t>
      </w:r>
      <w:r>
        <w:rPr>
          <w:rFonts w:hint="eastAsia"/>
        </w:rPr>
        <w:t>wear_percentage</w:t>
      </w:r>
      <w:r>
        <w:rPr>
          <w:rFonts w:hint="eastAsia"/>
        </w:rPr>
        <w:t>）占</w:t>
      </w:r>
      <w:r>
        <w:rPr>
          <w:rFonts w:hint="eastAsia"/>
        </w:rPr>
        <w:t>15.8%</w:t>
      </w:r>
      <w:r>
        <w:rPr>
          <w:rFonts w:hint="eastAsia"/>
        </w:rPr>
        <w:t>，表明实时磨损数据仍有较强预测价值。</w:t>
      </w:r>
    </w:p>
    <w:p w:rsidR="00DD3A0D" w:rsidRDefault="00DD3A0D" w:rsidP="00CC711F">
      <w:pPr>
        <w:pStyle w:val="af4"/>
        <w:ind w:left="630" w:firstLineChars="0" w:firstLine="0"/>
      </w:pPr>
      <w:r>
        <w:rPr>
          <w:rFonts w:hint="eastAsia"/>
        </w:rPr>
        <w:t>磨损累积效应明显</w:t>
      </w:r>
    </w:p>
    <w:p w:rsidR="00DD3A0D" w:rsidRDefault="00DD3A0D" w:rsidP="00CC711F">
      <w:pPr>
        <w:pStyle w:val="af4"/>
        <w:ind w:left="630" w:firstLineChars="0" w:firstLine="0"/>
      </w:pPr>
      <w:r>
        <w:rPr>
          <w:rFonts w:hint="eastAsia"/>
        </w:rPr>
        <w:t>各时间窗口的磨损率特征合计占比超过</w:t>
      </w:r>
      <w:r>
        <w:rPr>
          <w:rFonts w:hint="eastAsia"/>
        </w:rPr>
        <w:t>80%</w:t>
      </w:r>
      <w:r>
        <w:rPr>
          <w:rFonts w:hint="eastAsia"/>
        </w:rPr>
        <w:t>，印证了存储介质物理磨损的累积效应，与</w:t>
      </w:r>
      <w:r>
        <w:rPr>
          <w:rFonts w:hint="eastAsia"/>
        </w:rPr>
        <w:t>SSD</w:t>
      </w:r>
      <w:r>
        <w:rPr>
          <w:rFonts w:hint="eastAsia"/>
        </w:rPr>
        <w:t>擦写次数限制的物理特性直接相关。</w:t>
      </w:r>
    </w:p>
    <w:p w:rsidR="00DD3A0D" w:rsidRDefault="00DD3A0D" w:rsidP="00A84BDE">
      <w:pPr>
        <w:pStyle w:val="af4"/>
        <w:numPr>
          <w:ilvl w:val="0"/>
          <w:numId w:val="49"/>
        </w:numPr>
        <w:ind w:firstLineChars="0"/>
      </w:pPr>
      <w:r>
        <w:rPr>
          <w:rFonts w:hint="eastAsia"/>
        </w:rPr>
        <w:t>重映射扇区（</w:t>
      </w:r>
      <w:r>
        <w:rPr>
          <w:rFonts w:hint="eastAsia"/>
        </w:rPr>
        <w:t>remapped_sectors</w:t>
      </w:r>
      <w:r>
        <w:rPr>
          <w:rFonts w:hint="eastAsia"/>
        </w:rPr>
        <w:t>）的预警价值</w:t>
      </w:r>
    </w:p>
    <w:p w:rsidR="00DD3A0D" w:rsidRDefault="00DD3A0D" w:rsidP="00CC711F">
      <w:pPr>
        <w:pStyle w:val="af4"/>
        <w:ind w:left="630" w:firstLineChars="0" w:firstLine="0"/>
      </w:pPr>
      <w:r>
        <w:rPr>
          <w:rFonts w:hint="eastAsia"/>
        </w:rPr>
        <w:t>长期滞后特征更具指示性</w:t>
      </w:r>
    </w:p>
    <w:p w:rsidR="00DD3A0D" w:rsidRDefault="00DD3A0D" w:rsidP="00CC711F">
      <w:pPr>
        <w:pStyle w:val="af4"/>
        <w:ind w:left="630" w:firstLineChars="0" w:firstLine="0"/>
      </w:pPr>
      <w:r>
        <w:rPr>
          <w:rFonts w:hint="eastAsia"/>
        </w:rPr>
        <w:t>滞后</w:t>
      </w:r>
      <w:r>
        <w:rPr>
          <w:rFonts w:hint="eastAsia"/>
        </w:rPr>
        <w:t>30</w:t>
      </w:r>
      <w:r>
        <w:rPr>
          <w:rFonts w:hint="eastAsia"/>
        </w:rPr>
        <w:t>天特征（</w:t>
      </w:r>
      <w:r>
        <w:rPr>
          <w:rFonts w:hint="eastAsia"/>
        </w:rPr>
        <w:t>remapped_sectors_lag30</w:t>
      </w:r>
      <w:r>
        <w:rPr>
          <w:rFonts w:hint="eastAsia"/>
        </w:rPr>
        <w:t>）贡献</w:t>
      </w:r>
      <w:r>
        <w:rPr>
          <w:rFonts w:hint="eastAsia"/>
        </w:rPr>
        <w:t>4.7%</w:t>
      </w:r>
      <w:r>
        <w:rPr>
          <w:rFonts w:hint="eastAsia"/>
        </w:rPr>
        <w:t>，远高于短期滞后（</w:t>
      </w:r>
      <w:r>
        <w:rPr>
          <w:rFonts w:hint="eastAsia"/>
        </w:rPr>
        <w:t>lag15</w:t>
      </w:r>
      <w:r>
        <w:rPr>
          <w:rFonts w:hint="eastAsia"/>
        </w:rPr>
        <w:t>的</w:t>
      </w:r>
      <w:r>
        <w:rPr>
          <w:rFonts w:hint="eastAsia"/>
        </w:rPr>
        <w:t>1.5%</w:t>
      </w:r>
      <w:r>
        <w:rPr>
          <w:rFonts w:hint="eastAsia"/>
        </w:rPr>
        <w:t>）和当前值（</w:t>
      </w:r>
      <w:r>
        <w:rPr>
          <w:rFonts w:hint="eastAsia"/>
        </w:rPr>
        <w:t>0.5%</w:t>
      </w:r>
      <w:r>
        <w:rPr>
          <w:rFonts w:hint="eastAsia"/>
        </w:rPr>
        <w:t>）；</w:t>
      </w:r>
    </w:p>
    <w:p w:rsidR="00DD3A0D" w:rsidRDefault="00DD3A0D" w:rsidP="00CC711F">
      <w:pPr>
        <w:pStyle w:val="af4"/>
        <w:ind w:left="630" w:firstLineChars="0" w:firstLine="0"/>
      </w:pPr>
      <w:r>
        <w:rPr>
          <w:rFonts w:hint="eastAsia"/>
        </w:rPr>
        <w:t>说明重映射行为的长期积累才是故障前兆，符合硬盘坏道修复的延迟效应。</w:t>
      </w:r>
    </w:p>
    <w:p w:rsidR="00DD3A0D" w:rsidRDefault="00DD3A0D" w:rsidP="00CC711F">
      <w:pPr>
        <w:pStyle w:val="af4"/>
        <w:ind w:left="630" w:firstLineChars="0" w:firstLine="0"/>
      </w:pPr>
      <w:r>
        <w:rPr>
          <w:rFonts w:hint="eastAsia"/>
        </w:rPr>
        <w:t>映射机制的双重性</w:t>
      </w:r>
    </w:p>
    <w:p w:rsidR="00DD3A0D" w:rsidRDefault="00DD3A0D" w:rsidP="00CC711F">
      <w:pPr>
        <w:pStyle w:val="af4"/>
        <w:ind w:left="630" w:firstLineChars="0" w:firstLine="0"/>
      </w:pPr>
      <w:r>
        <w:rPr>
          <w:rFonts w:hint="eastAsia"/>
        </w:rPr>
        <w:t>重映射既是硬盘自我修复机制，也是介质老化的标志。模型中该特征中等重要性（合计约</w:t>
      </w:r>
      <w:r>
        <w:rPr>
          <w:rFonts w:hint="eastAsia"/>
        </w:rPr>
        <w:t>7%</w:t>
      </w:r>
      <w:r>
        <w:rPr>
          <w:rFonts w:hint="eastAsia"/>
        </w:rPr>
        <w:t>），反映其作为</w:t>
      </w:r>
      <w:r>
        <w:rPr>
          <w:rFonts w:hint="eastAsia"/>
        </w:rPr>
        <w:t>"</w:t>
      </w:r>
      <w:r>
        <w:rPr>
          <w:rFonts w:hint="eastAsia"/>
        </w:rPr>
        <w:t>次生指标</w:t>
      </w:r>
      <w:r>
        <w:rPr>
          <w:rFonts w:hint="eastAsia"/>
        </w:rPr>
        <w:t>"</w:t>
      </w:r>
      <w:r>
        <w:rPr>
          <w:rFonts w:hint="eastAsia"/>
        </w:rPr>
        <w:t>的特性。</w:t>
      </w:r>
    </w:p>
    <w:p w:rsidR="00DD3A0D" w:rsidRDefault="00DD3A0D" w:rsidP="00A84BDE">
      <w:pPr>
        <w:pStyle w:val="af4"/>
        <w:numPr>
          <w:ilvl w:val="0"/>
          <w:numId w:val="49"/>
        </w:numPr>
        <w:ind w:firstLineChars="0"/>
      </w:pPr>
      <w:r>
        <w:rPr>
          <w:rFonts w:hint="eastAsia"/>
        </w:rPr>
        <w:t>坏道（</w:t>
      </w:r>
      <w:r>
        <w:rPr>
          <w:rFonts w:hint="eastAsia"/>
        </w:rPr>
        <w:t>bad_sectors</w:t>
      </w:r>
      <w:r>
        <w:rPr>
          <w:rFonts w:hint="eastAsia"/>
        </w:rPr>
        <w:t>）的辅助性作用</w:t>
      </w:r>
    </w:p>
    <w:p w:rsidR="00DD3A0D" w:rsidRDefault="00DD3A0D" w:rsidP="00CC711F">
      <w:pPr>
        <w:pStyle w:val="af4"/>
        <w:ind w:left="630" w:firstLineChars="0" w:firstLine="0"/>
      </w:pPr>
      <w:r>
        <w:rPr>
          <w:rFonts w:hint="eastAsia"/>
        </w:rPr>
        <w:t>滞后性影响大于实时值</w:t>
      </w:r>
    </w:p>
    <w:p w:rsidR="00DD3A0D" w:rsidRDefault="00DD3A0D" w:rsidP="00CC711F">
      <w:pPr>
        <w:pStyle w:val="af4"/>
        <w:ind w:left="630" w:firstLineChars="0" w:firstLine="0"/>
      </w:pPr>
      <w:r>
        <w:rPr>
          <w:rFonts w:hint="eastAsia"/>
        </w:rPr>
        <w:t>坏道相关特征整体贡献不足</w:t>
      </w:r>
      <w:r>
        <w:rPr>
          <w:rFonts w:hint="eastAsia"/>
        </w:rPr>
        <w:t>3%</w:t>
      </w:r>
      <w:r>
        <w:rPr>
          <w:rFonts w:hint="eastAsia"/>
        </w:rPr>
        <w:t>，且滞后</w:t>
      </w:r>
      <w:r>
        <w:rPr>
          <w:rFonts w:hint="eastAsia"/>
        </w:rPr>
        <w:t>30</w:t>
      </w:r>
      <w:r>
        <w:rPr>
          <w:rFonts w:hint="eastAsia"/>
        </w:rPr>
        <w:t>天（</w:t>
      </w:r>
      <w:r>
        <w:rPr>
          <w:rFonts w:hint="eastAsia"/>
        </w:rPr>
        <w:t>0.7%</w:t>
      </w:r>
      <w:r>
        <w:rPr>
          <w:rFonts w:hint="eastAsia"/>
        </w:rPr>
        <w:t>）</w:t>
      </w:r>
      <w:r>
        <w:rPr>
          <w:rFonts w:hint="eastAsia"/>
        </w:rPr>
        <w:t>&gt;</w:t>
      </w:r>
      <w:r>
        <w:rPr>
          <w:rFonts w:hint="eastAsia"/>
        </w:rPr>
        <w:t>滞后</w:t>
      </w:r>
      <w:r>
        <w:rPr>
          <w:rFonts w:hint="eastAsia"/>
        </w:rPr>
        <w:t>15</w:t>
      </w:r>
      <w:r>
        <w:rPr>
          <w:rFonts w:hint="eastAsia"/>
        </w:rPr>
        <w:t>天（</w:t>
      </w:r>
      <w:r>
        <w:rPr>
          <w:rFonts w:hint="eastAsia"/>
        </w:rPr>
        <w:t>0.6%</w:t>
      </w:r>
      <w:r>
        <w:rPr>
          <w:rFonts w:hint="eastAsia"/>
        </w:rPr>
        <w:t>）</w:t>
      </w:r>
      <w:r>
        <w:rPr>
          <w:rFonts w:hint="eastAsia"/>
        </w:rPr>
        <w:t>&gt;</w:t>
      </w:r>
      <w:r>
        <w:rPr>
          <w:rFonts w:hint="eastAsia"/>
        </w:rPr>
        <w:t>当前值（</w:t>
      </w:r>
      <w:r>
        <w:rPr>
          <w:rFonts w:hint="eastAsia"/>
        </w:rPr>
        <w:t>0.35%</w:t>
      </w:r>
      <w:r>
        <w:rPr>
          <w:rFonts w:hint="eastAsia"/>
        </w:rPr>
        <w:t>）；</w:t>
      </w:r>
    </w:p>
    <w:p w:rsidR="00DD3A0D" w:rsidRDefault="00DD3A0D" w:rsidP="00CC711F">
      <w:pPr>
        <w:pStyle w:val="af4"/>
        <w:ind w:left="630" w:firstLineChars="0" w:firstLine="0"/>
      </w:pPr>
      <w:r>
        <w:rPr>
          <w:rFonts w:hint="eastAsia"/>
        </w:rPr>
        <w:t>说明坏道出现后的后续处理（如重映射）对寿命影响更大。</w:t>
      </w:r>
    </w:p>
    <w:p w:rsidR="00DD3A0D" w:rsidRDefault="00DD3A0D" w:rsidP="00CC711F">
      <w:pPr>
        <w:pStyle w:val="af4"/>
        <w:ind w:left="630" w:firstLineChars="0" w:firstLine="0"/>
      </w:pPr>
      <w:r>
        <w:rPr>
          <w:rFonts w:hint="eastAsia"/>
        </w:rPr>
        <w:t>可能的数据补偿效应</w:t>
      </w:r>
    </w:p>
    <w:p w:rsidR="00DD3A0D" w:rsidRDefault="00DD3A0D" w:rsidP="00CC711F">
      <w:pPr>
        <w:pStyle w:val="af4"/>
        <w:ind w:left="630" w:firstLineChars="0" w:firstLine="0"/>
      </w:pPr>
      <w:r>
        <w:rPr>
          <w:rFonts w:hint="eastAsia"/>
        </w:rPr>
        <w:t>低重要性可能源于：坏道已被重映射机制处理。</w:t>
      </w:r>
    </w:p>
    <w:p w:rsidR="00DD3A0D" w:rsidRDefault="00DD3A0D" w:rsidP="00A84BDE">
      <w:pPr>
        <w:pStyle w:val="af4"/>
        <w:numPr>
          <w:ilvl w:val="0"/>
          <w:numId w:val="49"/>
        </w:numPr>
        <w:ind w:firstLineChars="0"/>
      </w:pPr>
      <w:r>
        <w:rPr>
          <w:rFonts w:hint="eastAsia"/>
        </w:rPr>
        <w:t>特征工程启示</w:t>
      </w:r>
    </w:p>
    <w:p w:rsidR="00DD3A0D" w:rsidRDefault="00DD3A0D" w:rsidP="00CC711F">
      <w:pPr>
        <w:pStyle w:val="af4"/>
        <w:ind w:left="630" w:firstLineChars="0" w:firstLine="0"/>
      </w:pPr>
      <w:r>
        <w:rPr>
          <w:rFonts w:hint="eastAsia"/>
        </w:rPr>
        <w:t>时间序列建模必要性</w:t>
      </w:r>
    </w:p>
    <w:p w:rsidR="00DD3A0D" w:rsidRDefault="00DD3A0D" w:rsidP="00CC711F">
      <w:pPr>
        <w:pStyle w:val="af4"/>
        <w:ind w:left="630" w:firstLineChars="0" w:firstLine="0"/>
      </w:pPr>
      <w:r>
        <w:rPr>
          <w:rFonts w:hint="eastAsia"/>
        </w:rPr>
        <w:t>滞后特征占据前四重要位置，验证了存储介质退化过程的时序依赖性。</w:t>
      </w:r>
    </w:p>
    <w:p w:rsidR="00DD3A0D" w:rsidRDefault="00DD3A0D" w:rsidP="00CC711F">
      <w:pPr>
        <w:pStyle w:val="af4"/>
        <w:ind w:left="630" w:firstLineChars="0" w:firstLine="0"/>
      </w:pPr>
      <w:r>
        <w:rPr>
          <w:rFonts w:hint="eastAsia"/>
        </w:rPr>
        <w:t>指标交互作用待挖掘</w:t>
      </w:r>
    </w:p>
    <w:p w:rsidR="00DD3A0D" w:rsidRDefault="00DD3A0D" w:rsidP="00CC711F">
      <w:pPr>
        <w:pStyle w:val="af4"/>
        <w:ind w:left="630" w:firstLineChars="0" w:firstLine="0"/>
      </w:pPr>
      <w:r>
        <w:rPr>
          <w:rFonts w:hint="eastAsia"/>
        </w:rPr>
        <w:t>当前模型未显式包含特征交互项，而生存树模型显示指标间存在协同效应，建议尝试交叉特征或更复杂模型。</w:t>
      </w:r>
    </w:p>
    <w:p w:rsidR="00CC711F" w:rsidRPr="00C26994" w:rsidRDefault="00C26994" w:rsidP="00C26994">
      <w:pPr>
        <w:ind w:firstLine="211"/>
        <w:rPr>
          <w:b/>
        </w:rPr>
      </w:pPr>
      <w:r w:rsidRPr="00C26994">
        <w:rPr>
          <w:rFonts w:hint="eastAsia"/>
          <w:b/>
        </w:rPr>
        <w:t>You said</w:t>
      </w:r>
      <w:r w:rsidR="00CC711F" w:rsidRPr="00C26994">
        <w:rPr>
          <w:rFonts w:hint="eastAsia"/>
          <w:b/>
        </w:rPr>
        <w:t>：</w:t>
      </w:r>
    </w:p>
    <w:p w:rsidR="00DD3A0D" w:rsidRDefault="00DD3A0D" w:rsidP="00DD3A0D">
      <w:pPr>
        <w:ind w:firstLine="210"/>
      </w:pPr>
      <w:r>
        <w:rPr>
          <w:rFonts w:hint="eastAsia"/>
        </w:rPr>
        <w:t>训练的这个结果颠覆了训练前的认知，原先的认知是机械硬盘：</w:t>
      </w:r>
      <w:r>
        <w:rPr>
          <w:rFonts w:hint="eastAsia"/>
        </w:rPr>
        <w:t>bad_sectors</w:t>
      </w:r>
      <w:r>
        <w:rPr>
          <w:rFonts w:hint="eastAsia"/>
        </w:rPr>
        <w:t>与</w:t>
      </w:r>
      <w:r>
        <w:rPr>
          <w:rFonts w:hint="eastAsia"/>
        </w:rPr>
        <w:t>remapped_sectors</w:t>
      </w:r>
      <w:r>
        <w:rPr>
          <w:rFonts w:hint="eastAsia"/>
        </w:rPr>
        <w:t>对硬盘寿命影响最大，磨损率</w:t>
      </w:r>
      <w:r>
        <w:rPr>
          <w:rFonts w:hint="eastAsia"/>
        </w:rPr>
        <w:t>wear_percentage</w:t>
      </w:r>
      <w:r>
        <w:rPr>
          <w:rFonts w:hint="eastAsia"/>
        </w:rPr>
        <w:t>可以忽略，但是训练后却得到这样应该结果，出乎意料，不符合业务逻辑，请解释一下。</w:t>
      </w:r>
    </w:p>
    <w:p w:rsidR="00DD3A0D" w:rsidRPr="00C26994" w:rsidRDefault="00DD3A0D" w:rsidP="00C26994">
      <w:pPr>
        <w:ind w:firstLine="211"/>
        <w:rPr>
          <w:b/>
        </w:rPr>
      </w:pPr>
      <w:r w:rsidRPr="00C26994">
        <w:rPr>
          <w:b/>
        </w:rPr>
        <w:t>ChatGPT said:</w:t>
      </w:r>
    </w:p>
    <w:p w:rsidR="00DD3A0D" w:rsidRDefault="00DD3A0D" w:rsidP="00DD3A0D">
      <w:pPr>
        <w:ind w:firstLine="210"/>
      </w:pPr>
      <w:r>
        <w:rPr>
          <w:rFonts w:hint="eastAsia"/>
        </w:rPr>
        <w:t>你提出的问题非常深刻，触及了领域知识与机器学习建模结果之间的冲突，这是在数据科学实践中非常常见且值得重视的问题。</w:t>
      </w:r>
    </w:p>
    <w:p w:rsidR="00DD3A0D" w:rsidRDefault="00DD3A0D" w:rsidP="00DD3A0D">
      <w:pPr>
        <w:ind w:firstLine="210"/>
      </w:pPr>
      <w:r>
        <w:rPr>
          <w:rFonts w:hint="eastAsia"/>
        </w:rPr>
        <w:t>问题核心</w:t>
      </w:r>
    </w:p>
    <w:p w:rsidR="00DD3A0D" w:rsidRDefault="00DD3A0D" w:rsidP="00DD3A0D">
      <w:pPr>
        <w:ind w:firstLine="210"/>
      </w:pPr>
      <w:r>
        <w:rPr>
          <w:rFonts w:hint="eastAsia"/>
        </w:rPr>
        <w:t>为何在训练之前，基于硬盘常识认为</w:t>
      </w:r>
      <w:r>
        <w:rPr>
          <w:rFonts w:hint="eastAsia"/>
        </w:rPr>
        <w:t xml:space="preserve"> bad_sectors </w:t>
      </w:r>
      <w:r>
        <w:rPr>
          <w:rFonts w:hint="eastAsia"/>
        </w:rPr>
        <w:t>和</w:t>
      </w:r>
      <w:r>
        <w:rPr>
          <w:rFonts w:hint="eastAsia"/>
        </w:rPr>
        <w:t xml:space="preserve"> remapped_sectors </w:t>
      </w:r>
      <w:r>
        <w:rPr>
          <w:rFonts w:hint="eastAsia"/>
        </w:rPr>
        <w:t>是最关键指标，但训练后模型却认为磨损率</w:t>
      </w:r>
      <w:r>
        <w:rPr>
          <w:rFonts w:hint="eastAsia"/>
        </w:rPr>
        <w:t xml:space="preserve"> wear_percentage </w:t>
      </w:r>
      <w:r>
        <w:rPr>
          <w:rFonts w:hint="eastAsia"/>
        </w:rPr>
        <w:t>最关键？而</w:t>
      </w:r>
      <w:r>
        <w:rPr>
          <w:rFonts w:hint="eastAsia"/>
        </w:rPr>
        <w:t xml:space="preserve"> bad_sectors </w:t>
      </w:r>
      <w:r>
        <w:rPr>
          <w:rFonts w:hint="eastAsia"/>
        </w:rPr>
        <w:t>贡献极低？这是否违背了业务逻辑？</w:t>
      </w:r>
    </w:p>
    <w:p w:rsidR="00DD3A0D" w:rsidRDefault="00DD3A0D" w:rsidP="00DD3A0D">
      <w:pPr>
        <w:ind w:firstLine="210"/>
      </w:pPr>
      <w:r>
        <w:lastRenderedPageBreak/>
        <w:t xml:space="preserve">✅ </w:t>
      </w:r>
      <w:r>
        <w:rPr>
          <w:rFonts w:hint="eastAsia"/>
        </w:rPr>
        <w:t>回答思路分四部分：</w:t>
      </w:r>
    </w:p>
    <w:p w:rsidR="00DD3A0D" w:rsidRDefault="00DD3A0D" w:rsidP="00DD3A0D">
      <w:pPr>
        <w:ind w:firstLine="210"/>
      </w:pPr>
      <w:r>
        <w:rPr>
          <w:rFonts w:hint="eastAsia"/>
        </w:rPr>
        <w:t>①</w:t>
      </w:r>
      <w:r>
        <w:rPr>
          <w:rFonts w:hint="eastAsia"/>
        </w:rPr>
        <w:t xml:space="preserve"> </w:t>
      </w:r>
      <w:r>
        <w:rPr>
          <w:rFonts w:hint="eastAsia"/>
        </w:rPr>
        <w:t>模型结果“反直觉”的根本原因</w:t>
      </w:r>
    </w:p>
    <w:p w:rsidR="00DD3A0D" w:rsidRDefault="00DD3A0D" w:rsidP="00DD3A0D">
      <w:pPr>
        <w:ind w:firstLine="210"/>
      </w:pPr>
      <w:r>
        <w:rPr>
          <w:rFonts w:hint="eastAsia"/>
        </w:rPr>
        <w:t>机器学习模型不是基于“常识”判断，它是基于训练数据的统计模式建立因果</w:t>
      </w:r>
      <w:r>
        <w:rPr>
          <w:rFonts w:hint="eastAsia"/>
        </w:rPr>
        <w:t>/</w:t>
      </w:r>
      <w:r>
        <w:rPr>
          <w:rFonts w:hint="eastAsia"/>
        </w:rPr>
        <w:t>相关关系。如果模型说：</w:t>
      </w:r>
    </w:p>
    <w:p w:rsidR="00DD3A0D" w:rsidRDefault="00DD3A0D" w:rsidP="00DD3A0D">
      <w:pPr>
        <w:ind w:firstLine="210"/>
      </w:pPr>
      <w:r>
        <w:rPr>
          <w:rFonts w:hint="eastAsia"/>
        </w:rPr>
        <w:t>“磨损率比坏道更重要”——那只能说明在你提供的这批训练数据中，磨损率对剩余寿命的预测能力更强，而坏道数据几乎没有带来信息增益。</w:t>
      </w:r>
    </w:p>
    <w:p w:rsidR="00DD3A0D" w:rsidRDefault="00DD3A0D" w:rsidP="00DD3A0D">
      <w:pPr>
        <w:ind w:firstLine="210"/>
      </w:pPr>
      <w:r>
        <w:rPr>
          <w:rFonts w:hint="eastAsia"/>
        </w:rPr>
        <w:t>原因可能有：</w:t>
      </w:r>
    </w:p>
    <w:p w:rsidR="00DD3A0D" w:rsidRDefault="00DD3A0D" w:rsidP="00DD3A0D">
      <w:pPr>
        <w:ind w:firstLine="210"/>
      </w:pPr>
      <w:r>
        <w:rPr>
          <w:rFonts w:hint="eastAsia"/>
        </w:rPr>
        <w:t>你的数据是</w:t>
      </w:r>
      <w:r>
        <w:rPr>
          <w:rFonts w:hint="eastAsia"/>
        </w:rPr>
        <w:t xml:space="preserve"> SSD</w:t>
      </w:r>
      <w:r>
        <w:rPr>
          <w:rFonts w:hint="eastAsia"/>
        </w:rPr>
        <w:t>，而非</w:t>
      </w:r>
      <w:r>
        <w:rPr>
          <w:rFonts w:hint="eastAsia"/>
        </w:rPr>
        <w:t xml:space="preserve"> HDD</w:t>
      </w:r>
    </w:p>
    <w:p w:rsidR="00DD3A0D" w:rsidRDefault="00DD3A0D" w:rsidP="00DD3A0D">
      <w:pPr>
        <w:ind w:firstLine="210"/>
      </w:pPr>
      <w:r>
        <w:rPr>
          <w:rFonts w:hint="eastAsia"/>
        </w:rPr>
        <w:t>对</w:t>
      </w:r>
      <w:r>
        <w:rPr>
          <w:rFonts w:hint="eastAsia"/>
        </w:rPr>
        <w:t xml:space="preserve"> SSD </w:t>
      </w:r>
      <w:r>
        <w:rPr>
          <w:rFonts w:hint="eastAsia"/>
        </w:rPr>
        <w:t>而言，</w:t>
      </w:r>
      <w:r>
        <w:rPr>
          <w:rFonts w:hint="eastAsia"/>
        </w:rPr>
        <w:t xml:space="preserve">wear_percentage </w:t>
      </w:r>
      <w:r>
        <w:rPr>
          <w:rFonts w:hint="eastAsia"/>
        </w:rPr>
        <w:t>是</w:t>
      </w:r>
      <w:r>
        <w:rPr>
          <w:rFonts w:hint="eastAsia"/>
        </w:rPr>
        <w:t xml:space="preserve"> NAND </w:t>
      </w:r>
      <w:r>
        <w:rPr>
          <w:rFonts w:hint="eastAsia"/>
        </w:rPr>
        <w:t>擦写寿命的物理损耗直接指标；</w:t>
      </w:r>
    </w:p>
    <w:p w:rsidR="00DD3A0D" w:rsidRDefault="00DD3A0D" w:rsidP="00DD3A0D">
      <w:pPr>
        <w:ind w:firstLine="210"/>
      </w:pPr>
      <w:r>
        <w:rPr>
          <w:rFonts w:hint="eastAsia"/>
        </w:rPr>
        <w:t>而</w:t>
      </w:r>
      <w:r>
        <w:rPr>
          <w:rFonts w:hint="eastAsia"/>
        </w:rPr>
        <w:t xml:space="preserve"> bad_sectors </w:t>
      </w:r>
      <w:r>
        <w:rPr>
          <w:rFonts w:hint="eastAsia"/>
        </w:rPr>
        <w:t>是低频或延迟表现出的后果，很少在</w:t>
      </w:r>
      <w:r>
        <w:rPr>
          <w:rFonts w:hint="eastAsia"/>
        </w:rPr>
        <w:t xml:space="preserve"> SSD </w:t>
      </w:r>
      <w:r>
        <w:rPr>
          <w:rFonts w:hint="eastAsia"/>
        </w:rPr>
        <w:t>上频繁出现（甚至</w:t>
      </w:r>
      <w:r>
        <w:rPr>
          <w:rFonts w:hint="eastAsia"/>
        </w:rPr>
        <w:t xml:space="preserve"> SSD </w:t>
      </w:r>
      <w:r>
        <w:rPr>
          <w:rFonts w:hint="eastAsia"/>
        </w:rPr>
        <w:t>坏了也未必出现大量坏道）；</w:t>
      </w:r>
    </w:p>
    <w:p w:rsidR="00DD3A0D" w:rsidRDefault="00DD3A0D" w:rsidP="00DD3A0D">
      <w:pPr>
        <w:ind w:firstLine="210"/>
      </w:pPr>
      <w:r>
        <w:rPr>
          <w:rFonts w:hint="eastAsia"/>
        </w:rPr>
        <w:t>所以你原本“</w:t>
      </w:r>
      <w:r>
        <w:rPr>
          <w:rFonts w:hint="eastAsia"/>
        </w:rPr>
        <w:t xml:space="preserve">bad_sectors </w:t>
      </w:r>
      <w:r>
        <w:rPr>
          <w:rFonts w:hint="eastAsia"/>
        </w:rPr>
        <w:t>为主”的假设很可能适用于</w:t>
      </w:r>
      <w:r>
        <w:rPr>
          <w:rFonts w:hint="eastAsia"/>
        </w:rPr>
        <w:t xml:space="preserve"> </w:t>
      </w:r>
      <w:r>
        <w:rPr>
          <w:rFonts w:hint="eastAsia"/>
        </w:rPr>
        <w:t>机械硬盘（</w:t>
      </w:r>
      <w:r>
        <w:rPr>
          <w:rFonts w:hint="eastAsia"/>
        </w:rPr>
        <w:t>HDD</w:t>
      </w:r>
      <w:r>
        <w:rPr>
          <w:rFonts w:hint="eastAsia"/>
        </w:rPr>
        <w:t>），但你现在的训练数据来自</w:t>
      </w:r>
      <w:r>
        <w:rPr>
          <w:rFonts w:hint="eastAsia"/>
        </w:rPr>
        <w:t xml:space="preserve"> SSD </w:t>
      </w:r>
      <w:r>
        <w:rPr>
          <w:rFonts w:hint="eastAsia"/>
        </w:rPr>
        <w:t>或混合场景。</w:t>
      </w:r>
    </w:p>
    <w:p w:rsidR="00DD3A0D" w:rsidRDefault="00DD3A0D" w:rsidP="00DD3A0D">
      <w:pPr>
        <w:ind w:firstLine="210"/>
      </w:pPr>
      <w:r>
        <w:rPr>
          <w:rFonts w:hint="eastAsia"/>
        </w:rPr>
        <w:t xml:space="preserve">bad_sectors </w:t>
      </w:r>
      <w:r>
        <w:rPr>
          <w:rFonts w:hint="eastAsia"/>
        </w:rPr>
        <w:t>本身波动小或严重滞后</w:t>
      </w:r>
    </w:p>
    <w:p w:rsidR="00DD3A0D" w:rsidRDefault="00DD3A0D" w:rsidP="00DD3A0D">
      <w:pPr>
        <w:ind w:firstLine="210"/>
      </w:pPr>
      <w:r>
        <w:rPr>
          <w:rFonts w:hint="eastAsia"/>
        </w:rPr>
        <w:t>如果你训练数据中的</w:t>
      </w:r>
      <w:r>
        <w:rPr>
          <w:rFonts w:hint="eastAsia"/>
        </w:rPr>
        <w:t xml:space="preserve"> bad_sectors </w:t>
      </w:r>
      <w:r>
        <w:rPr>
          <w:rFonts w:hint="eastAsia"/>
        </w:rPr>
        <w:t>值变化很小（例如</w:t>
      </w:r>
      <w:r>
        <w:rPr>
          <w:rFonts w:hint="eastAsia"/>
        </w:rPr>
        <w:t xml:space="preserve"> 90% </w:t>
      </w:r>
      <w:r>
        <w:rPr>
          <w:rFonts w:hint="eastAsia"/>
        </w:rPr>
        <w:t>记录是</w:t>
      </w:r>
      <w:r>
        <w:rPr>
          <w:rFonts w:hint="eastAsia"/>
        </w:rPr>
        <w:t xml:space="preserve"> 0</w:t>
      </w:r>
      <w:r>
        <w:rPr>
          <w:rFonts w:hint="eastAsia"/>
        </w:rPr>
        <w:t>），那它就不是一个能分辨设备寿命的好特征。</w:t>
      </w:r>
    </w:p>
    <w:p w:rsidR="00DD3A0D" w:rsidRDefault="00DD3A0D" w:rsidP="00DD3A0D">
      <w:pPr>
        <w:ind w:firstLine="210"/>
      </w:pPr>
      <w:r>
        <w:rPr>
          <w:rFonts w:hint="eastAsia"/>
        </w:rPr>
        <w:t>有时候硬盘即便快坏了，</w:t>
      </w:r>
      <w:r>
        <w:rPr>
          <w:rFonts w:hint="eastAsia"/>
        </w:rPr>
        <w:t xml:space="preserve">bad_sectors </w:t>
      </w:r>
      <w:r>
        <w:rPr>
          <w:rFonts w:hint="eastAsia"/>
        </w:rPr>
        <w:t>也仍为</w:t>
      </w:r>
      <w:r>
        <w:rPr>
          <w:rFonts w:hint="eastAsia"/>
        </w:rPr>
        <w:t xml:space="preserve"> 0</w:t>
      </w:r>
      <w:r>
        <w:rPr>
          <w:rFonts w:hint="eastAsia"/>
        </w:rPr>
        <w:t>，因为它们被</w:t>
      </w:r>
      <w:r>
        <w:rPr>
          <w:rFonts w:hint="eastAsia"/>
        </w:rPr>
        <w:t xml:space="preserve"> remapped_sectors </w:t>
      </w:r>
      <w:r>
        <w:rPr>
          <w:rFonts w:hint="eastAsia"/>
        </w:rPr>
        <w:t>吸收了；</w:t>
      </w:r>
    </w:p>
    <w:p w:rsidR="00DD3A0D" w:rsidRDefault="00DD3A0D" w:rsidP="00DD3A0D">
      <w:pPr>
        <w:ind w:firstLine="210"/>
      </w:pPr>
      <w:r>
        <w:rPr>
          <w:rFonts w:hint="eastAsia"/>
        </w:rPr>
        <w:t>又或者直到最后才突然爆发（非渐变），那它在模型中就无法作为早期预警因子。</w:t>
      </w:r>
    </w:p>
    <w:p w:rsidR="00DD3A0D" w:rsidRDefault="00DD3A0D" w:rsidP="00DD3A0D">
      <w:pPr>
        <w:ind w:firstLine="210"/>
      </w:pPr>
      <w:r>
        <w:rPr>
          <w:rFonts w:hint="eastAsia"/>
        </w:rPr>
        <w:t xml:space="preserve">wear_percentage </w:t>
      </w:r>
      <w:r>
        <w:rPr>
          <w:rFonts w:hint="eastAsia"/>
        </w:rPr>
        <w:t>带有强烈的时间趋势与区分能力</w:t>
      </w:r>
    </w:p>
    <w:p w:rsidR="00DD3A0D" w:rsidRDefault="00DD3A0D" w:rsidP="00DD3A0D">
      <w:pPr>
        <w:ind w:firstLine="210"/>
      </w:pPr>
      <w:r>
        <w:rPr>
          <w:rFonts w:hint="eastAsia"/>
        </w:rPr>
        <w:t>你用了</w:t>
      </w:r>
      <w:r>
        <w:rPr>
          <w:rFonts w:hint="eastAsia"/>
        </w:rPr>
        <w:t xml:space="preserve"> wear_percentage_lag15/30 </w:t>
      </w:r>
      <w:r>
        <w:rPr>
          <w:rFonts w:hint="eastAsia"/>
        </w:rPr>
        <w:t>这些滞后特征，模型很容易“看出”设备磨损的累积过程；</w:t>
      </w:r>
    </w:p>
    <w:p w:rsidR="00DD3A0D" w:rsidRDefault="00DD3A0D" w:rsidP="00DD3A0D">
      <w:pPr>
        <w:ind w:firstLine="210"/>
      </w:pPr>
      <w:r>
        <w:rPr>
          <w:rFonts w:hint="eastAsia"/>
        </w:rPr>
        <w:t>而你可能没为</w:t>
      </w:r>
      <w:r>
        <w:rPr>
          <w:rFonts w:hint="eastAsia"/>
        </w:rPr>
        <w:t xml:space="preserve"> bad_sectors </w:t>
      </w:r>
      <w:r>
        <w:rPr>
          <w:rFonts w:hint="eastAsia"/>
        </w:rPr>
        <w:t>提供类似“趋势特征”或者</w:t>
      </w:r>
      <w:r>
        <w:rPr>
          <w:rFonts w:hint="eastAsia"/>
        </w:rPr>
        <w:t xml:space="preserve"> bad_sectors </w:t>
      </w:r>
      <w:r>
        <w:rPr>
          <w:rFonts w:hint="eastAsia"/>
        </w:rPr>
        <w:t>本身变化不明显；</w:t>
      </w:r>
    </w:p>
    <w:p w:rsidR="00DD3A0D" w:rsidRDefault="00DD3A0D" w:rsidP="00DD3A0D">
      <w:pPr>
        <w:ind w:firstLine="210"/>
      </w:pPr>
      <w:r>
        <w:rPr>
          <w:rFonts w:hint="eastAsia"/>
        </w:rPr>
        <w:t>模型自然就倾向于依赖磨损率系列变量。</w:t>
      </w:r>
    </w:p>
    <w:p w:rsidR="00DD3A0D" w:rsidRDefault="00DD3A0D" w:rsidP="00DD3A0D">
      <w:pPr>
        <w:ind w:firstLine="210"/>
      </w:pPr>
      <w:r>
        <w:rPr>
          <w:rFonts w:hint="eastAsia"/>
        </w:rPr>
        <w:t>②</w:t>
      </w:r>
      <w:r>
        <w:t xml:space="preserve"> </w:t>
      </w:r>
      <w:r>
        <w:rPr>
          <w:rFonts w:hint="eastAsia"/>
        </w:rPr>
        <w:t>从数据结构的角度看问题</w:t>
      </w:r>
    </w:p>
    <w:p w:rsidR="00DD3A0D" w:rsidRDefault="00DD3A0D" w:rsidP="00DD3A0D">
      <w:pPr>
        <w:ind w:firstLine="210"/>
      </w:pPr>
      <w:r>
        <w:rPr>
          <w:rFonts w:hint="eastAsia"/>
        </w:rPr>
        <w:t>特征</w:t>
      </w:r>
      <w:r>
        <w:rPr>
          <w:rFonts w:hint="eastAsia"/>
        </w:rPr>
        <w:tab/>
      </w:r>
      <w:r>
        <w:rPr>
          <w:rFonts w:hint="eastAsia"/>
        </w:rPr>
        <w:t>描述</w:t>
      </w:r>
      <w:r>
        <w:rPr>
          <w:rFonts w:hint="eastAsia"/>
        </w:rPr>
        <w:tab/>
      </w:r>
      <w:r>
        <w:rPr>
          <w:rFonts w:hint="eastAsia"/>
        </w:rPr>
        <w:t>模型中表现</w:t>
      </w:r>
      <w:r>
        <w:rPr>
          <w:rFonts w:hint="eastAsia"/>
        </w:rPr>
        <w:tab/>
      </w:r>
      <w:r>
        <w:rPr>
          <w:rFonts w:hint="eastAsia"/>
        </w:rPr>
        <w:t>原因</w:t>
      </w:r>
    </w:p>
    <w:p w:rsidR="00DD3A0D" w:rsidRDefault="00DD3A0D" w:rsidP="00DD3A0D">
      <w:pPr>
        <w:ind w:firstLine="210"/>
      </w:pPr>
      <w:r>
        <w:rPr>
          <w:rFonts w:hint="eastAsia"/>
        </w:rPr>
        <w:t>wear_percentage</w:t>
      </w:r>
      <w:r>
        <w:rPr>
          <w:rFonts w:hint="eastAsia"/>
        </w:rPr>
        <w:tab/>
      </w:r>
      <w:r>
        <w:rPr>
          <w:rFonts w:hint="eastAsia"/>
        </w:rPr>
        <w:t>直接反映</w:t>
      </w:r>
      <w:r>
        <w:rPr>
          <w:rFonts w:hint="eastAsia"/>
        </w:rPr>
        <w:t xml:space="preserve"> SSD NAND </w:t>
      </w:r>
      <w:r>
        <w:rPr>
          <w:rFonts w:hint="eastAsia"/>
        </w:rPr>
        <w:t>芯片的写入磨损程度</w:t>
      </w:r>
      <w:r>
        <w:rPr>
          <w:rFonts w:hint="eastAsia"/>
        </w:rPr>
        <w:tab/>
      </w:r>
      <w:r>
        <w:rPr>
          <w:rFonts w:hint="eastAsia"/>
        </w:rPr>
        <w:t>极度重要</w:t>
      </w:r>
      <w:r>
        <w:rPr>
          <w:rFonts w:hint="eastAsia"/>
        </w:rPr>
        <w:tab/>
      </w:r>
      <w:r>
        <w:rPr>
          <w:rFonts w:hint="eastAsia"/>
        </w:rPr>
        <w:t>真实、稳定、渐变、易预测</w:t>
      </w:r>
    </w:p>
    <w:p w:rsidR="00DD3A0D" w:rsidRDefault="00DD3A0D" w:rsidP="00DD3A0D">
      <w:pPr>
        <w:ind w:firstLine="210"/>
      </w:pPr>
      <w:r>
        <w:rPr>
          <w:rFonts w:hint="eastAsia"/>
        </w:rPr>
        <w:t>remapped_sectors</w:t>
      </w:r>
      <w:r>
        <w:rPr>
          <w:rFonts w:hint="eastAsia"/>
        </w:rPr>
        <w:tab/>
      </w:r>
      <w:r>
        <w:rPr>
          <w:rFonts w:hint="eastAsia"/>
        </w:rPr>
        <w:t>系统重映射坏道的次数</w:t>
      </w:r>
      <w:r>
        <w:rPr>
          <w:rFonts w:hint="eastAsia"/>
        </w:rPr>
        <w:tab/>
      </w:r>
      <w:r>
        <w:rPr>
          <w:rFonts w:hint="eastAsia"/>
        </w:rPr>
        <w:t>中等重要</w:t>
      </w:r>
      <w:r>
        <w:rPr>
          <w:rFonts w:hint="eastAsia"/>
        </w:rPr>
        <w:tab/>
      </w:r>
      <w:r>
        <w:rPr>
          <w:rFonts w:hint="eastAsia"/>
        </w:rPr>
        <w:t>受硬件保护机制干扰，有滞后</w:t>
      </w:r>
    </w:p>
    <w:p w:rsidR="00DD3A0D" w:rsidRDefault="00DD3A0D" w:rsidP="00DD3A0D">
      <w:pPr>
        <w:ind w:firstLine="210"/>
      </w:pPr>
      <w:r>
        <w:rPr>
          <w:rFonts w:hint="eastAsia"/>
        </w:rPr>
        <w:t>bad_sectors</w:t>
      </w:r>
      <w:r>
        <w:rPr>
          <w:rFonts w:hint="eastAsia"/>
        </w:rPr>
        <w:tab/>
      </w:r>
      <w:r>
        <w:rPr>
          <w:rFonts w:hint="eastAsia"/>
        </w:rPr>
        <w:t>已发生的物理故障点数量（机械故障）</w:t>
      </w:r>
      <w:r>
        <w:rPr>
          <w:rFonts w:hint="eastAsia"/>
        </w:rPr>
        <w:tab/>
      </w:r>
      <w:r>
        <w:rPr>
          <w:rFonts w:hint="eastAsia"/>
        </w:rPr>
        <w:t>非常低</w:t>
      </w:r>
      <w:r>
        <w:rPr>
          <w:rFonts w:hint="eastAsia"/>
        </w:rPr>
        <w:tab/>
      </w:r>
      <w:r>
        <w:rPr>
          <w:rFonts w:hint="eastAsia"/>
        </w:rPr>
        <w:t>样本中稀缺、不连续、不具预测性</w:t>
      </w:r>
    </w:p>
    <w:p w:rsidR="00DD3A0D" w:rsidRDefault="00DD3A0D" w:rsidP="00DD3A0D">
      <w:pPr>
        <w:ind w:firstLine="210"/>
      </w:pPr>
      <w:r>
        <w:rPr>
          <w:rFonts w:hint="eastAsia"/>
        </w:rPr>
        <w:t>你的模型告诉你：</w:t>
      </w:r>
    </w:p>
    <w:p w:rsidR="00DD3A0D" w:rsidRDefault="00DD3A0D" w:rsidP="00DD3A0D">
      <w:pPr>
        <w:ind w:firstLine="210"/>
      </w:pPr>
      <w:r>
        <w:rPr>
          <w:rFonts w:hint="eastAsia"/>
        </w:rPr>
        <w:t>“硬盘变坏”这个事件的前兆是：写多了、磨损率高了，但不一定马上会出现</w:t>
      </w:r>
      <w:r>
        <w:rPr>
          <w:rFonts w:hint="eastAsia"/>
        </w:rPr>
        <w:t xml:space="preserve"> bad sectors</w:t>
      </w:r>
      <w:r>
        <w:rPr>
          <w:rFonts w:hint="eastAsia"/>
        </w:rPr>
        <w:t>。</w:t>
      </w:r>
    </w:p>
    <w:p w:rsidR="00DD3A0D" w:rsidRDefault="00DD3A0D" w:rsidP="00DD3A0D">
      <w:pPr>
        <w:ind w:firstLine="210"/>
      </w:pPr>
      <w:r>
        <w:rPr>
          <w:rFonts w:hint="eastAsia"/>
        </w:rPr>
        <w:t>特别是</w:t>
      </w:r>
      <w:r>
        <w:rPr>
          <w:rFonts w:hint="eastAsia"/>
        </w:rPr>
        <w:t xml:space="preserve"> SSD</w:t>
      </w:r>
      <w:r>
        <w:rPr>
          <w:rFonts w:hint="eastAsia"/>
        </w:rPr>
        <w:t>，有较强的</w:t>
      </w:r>
      <w:r>
        <w:rPr>
          <w:rFonts w:hint="eastAsia"/>
        </w:rPr>
        <w:t xml:space="preserve"> ECC</w:t>
      </w:r>
      <w:r>
        <w:rPr>
          <w:rFonts w:hint="eastAsia"/>
        </w:rPr>
        <w:t>（纠错机制）和</w:t>
      </w:r>
      <w:r>
        <w:rPr>
          <w:rFonts w:hint="eastAsia"/>
        </w:rPr>
        <w:t xml:space="preserve"> spare block</w:t>
      </w:r>
      <w:r>
        <w:rPr>
          <w:rFonts w:hint="eastAsia"/>
        </w:rPr>
        <w:t>（冗余块），可以屏蔽掉坏道的表现。</w:t>
      </w:r>
    </w:p>
    <w:p w:rsidR="00DD3A0D" w:rsidRDefault="00DD3A0D" w:rsidP="00DD3A0D">
      <w:pPr>
        <w:ind w:firstLine="210"/>
      </w:pPr>
      <w:r>
        <w:rPr>
          <w:rFonts w:hint="eastAsia"/>
        </w:rPr>
        <w:t>所以业务逻辑不能简单照搬机械硬盘的经验。</w:t>
      </w:r>
    </w:p>
    <w:p w:rsidR="00DD3A0D" w:rsidRDefault="00DD3A0D" w:rsidP="00DD3A0D">
      <w:pPr>
        <w:ind w:firstLine="210"/>
      </w:pPr>
      <w:r>
        <w:rPr>
          <w:rFonts w:hint="eastAsia"/>
        </w:rPr>
        <w:t>③</w:t>
      </w:r>
      <w:r>
        <w:rPr>
          <w:rFonts w:hint="eastAsia"/>
        </w:rPr>
        <w:t xml:space="preserve"> </w:t>
      </w:r>
      <w:r>
        <w:rPr>
          <w:rFonts w:hint="eastAsia"/>
        </w:rPr>
        <w:t>如何验证模型是否“学偏”了</w:t>
      </w:r>
    </w:p>
    <w:p w:rsidR="00DD3A0D" w:rsidRDefault="00DD3A0D" w:rsidP="00DD3A0D">
      <w:pPr>
        <w:ind w:firstLine="210"/>
      </w:pPr>
      <w:r>
        <w:rPr>
          <w:rFonts w:hint="eastAsia"/>
        </w:rPr>
        <w:t>以下是一些建议检查方式：</w:t>
      </w:r>
    </w:p>
    <w:p w:rsidR="00DD3A0D" w:rsidRDefault="00DD3A0D" w:rsidP="00DD3A0D">
      <w:pPr>
        <w:ind w:firstLine="210"/>
      </w:pPr>
      <w:r>
        <w:t xml:space="preserve">✅ 1. </w:t>
      </w:r>
      <w:r>
        <w:rPr>
          <w:rFonts w:hint="eastAsia"/>
        </w:rPr>
        <w:t>检查</w:t>
      </w:r>
      <w:r>
        <w:t xml:space="preserve"> bad_sectors </w:t>
      </w:r>
      <w:r>
        <w:rPr>
          <w:rFonts w:hint="eastAsia"/>
        </w:rPr>
        <w:t>的分布：</w:t>
      </w:r>
    </w:p>
    <w:p w:rsidR="00DD3A0D" w:rsidRDefault="00DD3A0D" w:rsidP="00DD3A0D">
      <w:pPr>
        <w:ind w:firstLine="210"/>
      </w:pPr>
      <w:r>
        <w:t>df['bad_sectors'].value_counts()</w:t>
      </w:r>
    </w:p>
    <w:p w:rsidR="00DD3A0D" w:rsidRDefault="00DD3A0D" w:rsidP="00DD3A0D">
      <w:pPr>
        <w:ind w:firstLine="210"/>
      </w:pPr>
      <w:r>
        <w:t>df['bad_sectors'].describe()</w:t>
      </w:r>
    </w:p>
    <w:p w:rsidR="00DD3A0D" w:rsidRDefault="00DD3A0D" w:rsidP="00DD3A0D">
      <w:pPr>
        <w:ind w:firstLine="210"/>
      </w:pPr>
      <w:r>
        <w:rPr>
          <w:rFonts w:hint="eastAsia"/>
        </w:rPr>
        <w:t>→</w:t>
      </w:r>
      <w:r>
        <w:rPr>
          <w:rFonts w:hint="eastAsia"/>
        </w:rPr>
        <w:t xml:space="preserve"> </w:t>
      </w:r>
      <w:r>
        <w:rPr>
          <w:rFonts w:hint="eastAsia"/>
        </w:rPr>
        <w:t>若大多数样本</w:t>
      </w:r>
      <w:r>
        <w:rPr>
          <w:rFonts w:hint="eastAsia"/>
        </w:rPr>
        <w:t xml:space="preserve"> bad_sectors=0</w:t>
      </w:r>
      <w:r>
        <w:rPr>
          <w:rFonts w:hint="eastAsia"/>
        </w:rPr>
        <w:t>，说明它无法提供有效的预测信号。</w:t>
      </w:r>
    </w:p>
    <w:p w:rsidR="00DD3A0D" w:rsidRDefault="00DD3A0D" w:rsidP="00DD3A0D">
      <w:pPr>
        <w:ind w:firstLine="210"/>
      </w:pPr>
      <w:r>
        <w:lastRenderedPageBreak/>
        <w:t xml:space="preserve">✅ 2. </w:t>
      </w:r>
      <w:r>
        <w:rPr>
          <w:rFonts w:hint="eastAsia"/>
        </w:rPr>
        <w:t>做特征删除试验</w:t>
      </w:r>
    </w:p>
    <w:p w:rsidR="00DD3A0D" w:rsidRDefault="00DD3A0D" w:rsidP="00DD3A0D">
      <w:pPr>
        <w:ind w:firstLine="210"/>
      </w:pPr>
      <w:r>
        <w:rPr>
          <w:rFonts w:hint="eastAsia"/>
        </w:rPr>
        <w:t>手动去掉</w:t>
      </w:r>
      <w:r>
        <w:rPr>
          <w:rFonts w:hint="eastAsia"/>
        </w:rPr>
        <w:t xml:space="preserve"> wear_percentage </w:t>
      </w:r>
      <w:r>
        <w:rPr>
          <w:rFonts w:hint="eastAsia"/>
        </w:rPr>
        <w:t>系列特征，只保留</w:t>
      </w:r>
      <w:r>
        <w:rPr>
          <w:rFonts w:hint="eastAsia"/>
        </w:rPr>
        <w:t xml:space="preserve"> bad_sectors </w:t>
      </w:r>
      <w:r>
        <w:rPr>
          <w:rFonts w:hint="eastAsia"/>
        </w:rPr>
        <w:t>和</w:t>
      </w:r>
      <w:r>
        <w:rPr>
          <w:rFonts w:hint="eastAsia"/>
        </w:rPr>
        <w:t xml:space="preserve"> remapped_sectors</w:t>
      </w:r>
      <w:r>
        <w:rPr>
          <w:rFonts w:hint="eastAsia"/>
        </w:rPr>
        <w:t>，重新训练模型；</w:t>
      </w:r>
    </w:p>
    <w:p w:rsidR="00DD3A0D" w:rsidRDefault="00DD3A0D" w:rsidP="00DD3A0D">
      <w:pPr>
        <w:ind w:firstLine="210"/>
      </w:pPr>
      <w:r>
        <w:rPr>
          <w:rFonts w:hint="eastAsia"/>
        </w:rPr>
        <w:t>观察模型性能下降多少（</w:t>
      </w:r>
      <w:r>
        <w:rPr>
          <w:rFonts w:hint="eastAsia"/>
        </w:rPr>
        <w:t>RMSE</w:t>
      </w:r>
      <w:r>
        <w:rPr>
          <w:rFonts w:hint="eastAsia"/>
        </w:rPr>
        <w:t>、</w:t>
      </w:r>
      <w:r>
        <w:rPr>
          <w:rFonts w:hint="eastAsia"/>
        </w:rPr>
        <w:t>MAE</w:t>
      </w:r>
      <w:r>
        <w:rPr>
          <w:rFonts w:hint="eastAsia"/>
        </w:rPr>
        <w:t>变化），就知道磨损率到底有多关键；</w:t>
      </w:r>
    </w:p>
    <w:p w:rsidR="00DD3A0D" w:rsidRDefault="00DD3A0D" w:rsidP="00DD3A0D">
      <w:pPr>
        <w:ind w:firstLine="210"/>
      </w:pPr>
      <w:r>
        <w:rPr>
          <w:rFonts w:hint="eastAsia"/>
        </w:rPr>
        <w:t>这是验证模型依赖程度最直接的方法。</w:t>
      </w:r>
    </w:p>
    <w:p w:rsidR="00DD3A0D" w:rsidRDefault="00DD3A0D" w:rsidP="00DD3A0D">
      <w:pPr>
        <w:ind w:firstLine="210"/>
      </w:pPr>
      <w:r>
        <w:t xml:space="preserve">✅ 3. </w:t>
      </w:r>
      <w:r>
        <w:rPr>
          <w:rFonts w:hint="eastAsia"/>
        </w:rPr>
        <w:t>检查模型是否“信任过度”了某一变量</w:t>
      </w:r>
    </w:p>
    <w:p w:rsidR="00DD3A0D" w:rsidRDefault="00DD3A0D" w:rsidP="00DD3A0D">
      <w:pPr>
        <w:ind w:firstLine="210"/>
      </w:pPr>
      <w:r>
        <w:rPr>
          <w:rFonts w:hint="eastAsia"/>
        </w:rPr>
        <w:t>你可以加一些人为“噪声特征”进去对比，测试模型是否被</w:t>
      </w:r>
      <w:r>
        <w:rPr>
          <w:rFonts w:hint="eastAsia"/>
        </w:rPr>
        <w:t xml:space="preserve"> wear_percentage_lag15 </w:t>
      </w:r>
      <w:r>
        <w:rPr>
          <w:rFonts w:hint="eastAsia"/>
        </w:rPr>
        <w:t>过拟合。</w:t>
      </w:r>
    </w:p>
    <w:p w:rsidR="00DD3A0D" w:rsidRDefault="00DD3A0D" w:rsidP="00DD3A0D">
      <w:pPr>
        <w:ind w:firstLine="210"/>
      </w:pPr>
      <w:r>
        <w:rPr>
          <w:rFonts w:hint="eastAsia"/>
        </w:rPr>
        <w:t>④</w:t>
      </w:r>
      <w:r>
        <w:rPr>
          <w:rFonts w:hint="eastAsia"/>
        </w:rPr>
        <w:t xml:space="preserve"> </w:t>
      </w:r>
      <w:r>
        <w:t>🧭</w:t>
      </w:r>
      <w:r>
        <w:rPr>
          <w:rFonts w:hint="eastAsia"/>
        </w:rPr>
        <w:t xml:space="preserve"> </w:t>
      </w:r>
      <w:r>
        <w:rPr>
          <w:rFonts w:hint="eastAsia"/>
        </w:rPr>
        <w:t>下一步建议（业务视角与技术结合）</w:t>
      </w:r>
    </w:p>
    <w:p w:rsidR="00DD3A0D" w:rsidRDefault="00DD3A0D" w:rsidP="00DD3A0D">
      <w:pPr>
        <w:ind w:firstLine="210"/>
      </w:pPr>
      <w:r>
        <w:rPr>
          <w:rFonts w:hint="eastAsia"/>
        </w:rPr>
        <w:t>方向</w:t>
      </w:r>
      <w:r>
        <w:rPr>
          <w:rFonts w:hint="eastAsia"/>
        </w:rPr>
        <w:tab/>
      </w:r>
      <w:r w:rsidR="00C26994">
        <w:rPr>
          <w:rFonts w:hint="eastAsia"/>
        </w:rPr>
        <w:t xml:space="preserve">            </w:t>
      </w:r>
      <w:r>
        <w:rPr>
          <w:rFonts w:hint="eastAsia"/>
        </w:rPr>
        <w:t>建议</w:t>
      </w:r>
    </w:p>
    <w:p w:rsidR="00DD3A0D" w:rsidRDefault="00DD3A0D" w:rsidP="00DD3A0D">
      <w:pPr>
        <w:ind w:firstLine="210"/>
      </w:pPr>
      <w:r>
        <w:t xml:space="preserve">✅ </w:t>
      </w:r>
      <w:r>
        <w:rPr>
          <w:rFonts w:hint="eastAsia"/>
        </w:rPr>
        <w:t>确认数据背景</w:t>
      </w:r>
      <w:r>
        <w:tab/>
      </w:r>
      <w:r>
        <w:rPr>
          <w:rFonts w:hint="eastAsia"/>
        </w:rPr>
        <w:t>请确认你的数据是否为</w:t>
      </w:r>
      <w:r>
        <w:t xml:space="preserve"> SSD </w:t>
      </w:r>
      <w:r>
        <w:rPr>
          <w:rFonts w:hint="eastAsia"/>
        </w:rPr>
        <w:t>设备，而不是传统机械硬盘。如果是</w:t>
      </w:r>
      <w:r>
        <w:t xml:space="preserve"> SSD</w:t>
      </w:r>
      <w:r>
        <w:rPr>
          <w:rFonts w:hint="eastAsia"/>
        </w:rPr>
        <w:t>，那</w:t>
      </w:r>
      <w:r>
        <w:t xml:space="preserve"> wear_percentage </w:t>
      </w:r>
      <w:r>
        <w:rPr>
          <w:rFonts w:hint="eastAsia"/>
        </w:rPr>
        <w:t>成为核心指标完全合理。</w:t>
      </w:r>
    </w:p>
    <w:p w:rsidR="00DD3A0D" w:rsidRDefault="00DD3A0D" w:rsidP="00DD3A0D">
      <w:pPr>
        <w:ind w:firstLine="210"/>
      </w:pPr>
      <w:r>
        <w:t xml:space="preserve">✅ </w:t>
      </w:r>
      <w:r>
        <w:rPr>
          <w:rFonts w:hint="eastAsia"/>
        </w:rPr>
        <w:t>增加其他健康指标</w:t>
      </w:r>
      <w:r>
        <w:tab/>
      </w:r>
      <w:r>
        <w:rPr>
          <w:rFonts w:hint="eastAsia"/>
        </w:rPr>
        <w:t>加入</w:t>
      </w:r>
      <w:r>
        <w:t xml:space="preserve"> SMART </w:t>
      </w:r>
      <w:r>
        <w:rPr>
          <w:rFonts w:hint="eastAsia"/>
        </w:rPr>
        <w:t>中的：温度、</w:t>
      </w:r>
      <w:r>
        <w:t xml:space="preserve">I/O </w:t>
      </w:r>
      <w:r>
        <w:rPr>
          <w:rFonts w:hint="eastAsia"/>
        </w:rPr>
        <w:t>次数、</w:t>
      </w:r>
      <w:r>
        <w:t>Power-on hours</w:t>
      </w:r>
      <w:r>
        <w:rPr>
          <w:rFonts w:hint="eastAsia"/>
        </w:rPr>
        <w:t>、</w:t>
      </w:r>
      <w:r>
        <w:t xml:space="preserve">ECC </w:t>
      </w:r>
      <w:r>
        <w:rPr>
          <w:rFonts w:hint="eastAsia"/>
        </w:rPr>
        <w:t>校验错误次数等辅助指标，补足</w:t>
      </w:r>
      <w:r>
        <w:t xml:space="preserve"> bad_sectors </w:t>
      </w:r>
      <w:r>
        <w:rPr>
          <w:rFonts w:hint="eastAsia"/>
        </w:rPr>
        <w:t>无法及时表达的问题。</w:t>
      </w:r>
    </w:p>
    <w:p w:rsidR="00DD3A0D" w:rsidRDefault="00DD3A0D" w:rsidP="00DD3A0D">
      <w:pPr>
        <w:ind w:firstLine="210"/>
      </w:pPr>
      <w:r>
        <w:t xml:space="preserve">✅ </w:t>
      </w:r>
      <w:r>
        <w:rPr>
          <w:rFonts w:hint="eastAsia"/>
        </w:rPr>
        <w:t>试试交互项与非线性特征</w:t>
      </w:r>
      <w:r>
        <w:tab/>
      </w:r>
      <w:r>
        <w:rPr>
          <w:rFonts w:hint="eastAsia"/>
        </w:rPr>
        <w:t>如</w:t>
      </w:r>
      <w:r>
        <w:t xml:space="preserve"> wear_ratio_change_30d = wear_percentage - wear_percentage_lag30 </w:t>
      </w:r>
      <w:r>
        <w:rPr>
          <w:rFonts w:hint="eastAsia"/>
        </w:rPr>
        <w:t>来表达“</w:t>
      </w:r>
      <w:r>
        <w:t>30</w:t>
      </w:r>
      <w:r>
        <w:rPr>
          <w:rFonts w:hint="eastAsia"/>
        </w:rPr>
        <w:t>天磨损趋势”</w:t>
      </w:r>
    </w:p>
    <w:p w:rsidR="00DD3A0D" w:rsidRDefault="00DD3A0D" w:rsidP="00DD3A0D">
      <w:pPr>
        <w:ind w:firstLine="210"/>
      </w:pPr>
      <w:r>
        <w:t xml:space="preserve">✅ </w:t>
      </w:r>
      <w:r>
        <w:rPr>
          <w:rFonts w:hint="eastAsia"/>
        </w:rPr>
        <w:t>使用更适合硬件寿命建模的模型</w:t>
      </w:r>
      <w:r>
        <w:tab/>
      </w:r>
      <w:r>
        <w:rPr>
          <w:rFonts w:hint="eastAsia"/>
        </w:rPr>
        <w:t>例如：</w:t>
      </w:r>
      <w:r>
        <w:t>Survival Analysis</w:t>
      </w:r>
      <w:r>
        <w:rPr>
          <w:rFonts w:hint="eastAsia"/>
        </w:rPr>
        <w:t>（生存分析）模型、生存树、</w:t>
      </w:r>
      <w:r>
        <w:t xml:space="preserve">Cox </w:t>
      </w:r>
      <w:r>
        <w:rPr>
          <w:rFonts w:hint="eastAsia"/>
        </w:rPr>
        <w:t>模型，更适合处理“什么时候会坏”而非“还剩几天”这种问题。</w:t>
      </w:r>
    </w:p>
    <w:p w:rsidR="00DD3A0D" w:rsidRDefault="00DD3A0D" w:rsidP="00DD3A0D">
      <w:pPr>
        <w:ind w:firstLine="210"/>
      </w:pPr>
      <w:r>
        <w:t xml:space="preserve">✅ </w:t>
      </w:r>
      <w:r>
        <w:rPr>
          <w:rFonts w:hint="eastAsia"/>
        </w:rPr>
        <w:t>总结一句话：</w:t>
      </w:r>
    </w:p>
    <w:p w:rsidR="00DD3A0D" w:rsidRDefault="00DD3A0D" w:rsidP="00DD3A0D">
      <w:pPr>
        <w:ind w:firstLine="210"/>
      </w:pPr>
      <w:r>
        <w:rPr>
          <w:rFonts w:hint="eastAsia"/>
        </w:rPr>
        <w:t>你现在的模型结果不是错误或颠覆常识，而是它揭示了你当前数据中真正能预测寿命的变量是“磨损率”，这也与你可能使用的</w:t>
      </w:r>
      <w:r>
        <w:rPr>
          <w:rFonts w:hint="eastAsia"/>
        </w:rPr>
        <w:t xml:space="preserve"> SSD </w:t>
      </w:r>
      <w:r>
        <w:rPr>
          <w:rFonts w:hint="eastAsia"/>
        </w:rPr>
        <w:t>数据结构相符；而</w:t>
      </w:r>
      <w:r>
        <w:rPr>
          <w:rFonts w:hint="eastAsia"/>
        </w:rPr>
        <w:t xml:space="preserve"> bad_sectors </w:t>
      </w:r>
      <w:r>
        <w:rPr>
          <w:rFonts w:hint="eastAsia"/>
        </w:rPr>
        <w:t>作为传统认知下的重要指标，在现代硬盘（特别是</w:t>
      </w:r>
      <w:r>
        <w:rPr>
          <w:rFonts w:hint="eastAsia"/>
        </w:rPr>
        <w:t xml:space="preserve"> SSD</w:t>
      </w:r>
      <w:r>
        <w:rPr>
          <w:rFonts w:hint="eastAsia"/>
        </w:rPr>
        <w:t>）中已不再是早期预警的关键，更多是一个“滞后发生的终局信号”。</w:t>
      </w:r>
    </w:p>
    <w:p w:rsidR="00DD3A0D" w:rsidRDefault="00DD3A0D" w:rsidP="00DD3A0D">
      <w:pPr>
        <w:ind w:firstLine="210"/>
      </w:pPr>
      <w:r>
        <w:rPr>
          <w:rFonts w:hint="eastAsia"/>
        </w:rPr>
        <w:t>如你愿意提供完整的样本特征分布或设备类型背景，我还可以帮你进一步验证这些解释是否成立</w:t>
      </w:r>
      <w:r>
        <w:rPr>
          <w:rFonts w:hint="eastAsia"/>
        </w:rPr>
        <w:t xml:space="preserve"> </w:t>
      </w:r>
      <w:r>
        <w:t>😄</w:t>
      </w:r>
    </w:p>
    <w:p w:rsidR="00DD3A0D" w:rsidRDefault="00C26994" w:rsidP="00DD3A0D">
      <w:pPr>
        <w:ind w:firstLine="210"/>
      </w:pPr>
      <w:r>
        <w:t>我：</w:t>
      </w:r>
    </w:p>
    <w:p w:rsidR="00DD3A0D" w:rsidRDefault="00DD3A0D" w:rsidP="00DD3A0D">
      <w:pPr>
        <w:ind w:firstLine="210"/>
      </w:pPr>
      <w:r>
        <w:rPr>
          <w:rFonts w:hint="eastAsia"/>
        </w:rPr>
        <w:t>不是</w:t>
      </w:r>
      <w:r>
        <w:rPr>
          <w:rFonts w:hint="eastAsia"/>
        </w:rPr>
        <w:t>SSD</w:t>
      </w:r>
      <w:r>
        <w:rPr>
          <w:rFonts w:hint="eastAsia"/>
        </w:rPr>
        <w:t>硬盘，是</w:t>
      </w:r>
      <w:r>
        <w:rPr>
          <w:rFonts w:hint="eastAsia"/>
        </w:rPr>
        <w:t>HHD</w:t>
      </w:r>
      <w:r>
        <w:rPr>
          <w:rFonts w:hint="eastAsia"/>
        </w:rPr>
        <w:t>硬盘</w:t>
      </w:r>
    </w:p>
    <w:p w:rsidR="00DD3A0D" w:rsidRDefault="00DD3A0D" w:rsidP="00DD3A0D">
      <w:pPr>
        <w:ind w:firstLine="210"/>
      </w:pPr>
      <w:r>
        <w:t>ChatGPT said:</w:t>
      </w:r>
    </w:p>
    <w:p w:rsidR="00DD3A0D" w:rsidRDefault="00DD3A0D" w:rsidP="00DD3A0D">
      <w:pPr>
        <w:ind w:firstLine="210"/>
      </w:pPr>
      <w:r>
        <w:rPr>
          <w:rFonts w:hint="eastAsia"/>
        </w:rPr>
        <w:t>非常关键的信息：你确认训练数据来自</w:t>
      </w:r>
      <w:r>
        <w:rPr>
          <w:rFonts w:hint="eastAsia"/>
        </w:rPr>
        <w:t xml:space="preserve"> HDD</w:t>
      </w:r>
      <w:r>
        <w:rPr>
          <w:rFonts w:hint="eastAsia"/>
        </w:rPr>
        <w:t>（机械硬盘）</w:t>
      </w:r>
      <w:r>
        <w:rPr>
          <w:rFonts w:hint="eastAsia"/>
        </w:rPr>
        <w:t xml:space="preserve"> </w:t>
      </w:r>
      <w:r>
        <w:rPr>
          <w:rFonts w:hint="eastAsia"/>
        </w:rPr>
        <w:t>而不是</w:t>
      </w:r>
      <w:r>
        <w:rPr>
          <w:rFonts w:hint="eastAsia"/>
        </w:rPr>
        <w:t xml:space="preserve"> SSD</w:t>
      </w:r>
      <w:r>
        <w:rPr>
          <w:rFonts w:hint="eastAsia"/>
        </w:rPr>
        <w:t>，那我们就必须重新审视“磨损率（</w:t>
      </w:r>
      <w:r>
        <w:rPr>
          <w:rFonts w:hint="eastAsia"/>
        </w:rPr>
        <w:t>wear_percentage</w:t>
      </w:r>
      <w:r>
        <w:rPr>
          <w:rFonts w:hint="eastAsia"/>
        </w:rPr>
        <w:t>）成为最重要特征”这个结果是否合理。</w:t>
      </w:r>
    </w:p>
    <w:p w:rsidR="00DD3A0D" w:rsidRDefault="00DD3A0D" w:rsidP="00DD3A0D">
      <w:pPr>
        <w:ind w:firstLine="210"/>
      </w:pPr>
      <w:r>
        <w:rPr>
          <w:rFonts w:hint="eastAsia"/>
        </w:rPr>
        <w:t>从</w:t>
      </w:r>
      <w:r>
        <w:rPr>
          <w:rFonts w:hint="eastAsia"/>
        </w:rPr>
        <w:t xml:space="preserve"> HDD</w:t>
      </w:r>
      <w:r>
        <w:rPr>
          <w:rFonts w:hint="eastAsia"/>
        </w:rPr>
        <w:t>（机械硬盘）视角出发，磨损率成为核心特征是异常现象！</w:t>
      </w:r>
    </w:p>
    <w:p w:rsidR="00DD3A0D" w:rsidRDefault="00DD3A0D" w:rsidP="00DD3A0D">
      <w:pPr>
        <w:ind w:firstLine="210"/>
      </w:pPr>
      <w:r>
        <w:rPr>
          <w:rFonts w:hint="eastAsia"/>
        </w:rPr>
        <w:t>因为：</w:t>
      </w:r>
    </w:p>
    <w:p w:rsidR="00DD3A0D" w:rsidRDefault="00DD3A0D" w:rsidP="00DD3A0D">
      <w:pPr>
        <w:ind w:firstLine="210"/>
      </w:pPr>
      <w:r>
        <w:rPr>
          <w:rFonts w:hint="eastAsia"/>
        </w:rPr>
        <w:t xml:space="preserve">HDD </w:t>
      </w:r>
      <w:r>
        <w:rPr>
          <w:rFonts w:hint="eastAsia"/>
        </w:rPr>
        <w:t>没有</w:t>
      </w:r>
      <w:r>
        <w:rPr>
          <w:rFonts w:hint="eastAsia"/>
        </w:rPr>
        <w:t xml:space="preserve"> NAND </w:t>
      </w:r>
      <w:r>
        <w:rPr>
          <w:rFonts w:hint="eastAsia"/>
        </w:rPr>
        <w:t>闪存，不存在“擦写次数”或“介质磨损”问题；</w:t>
      </w:r>
    </w:p>
    <w:p w:rsidR="00DD3A0D" w:rsidRDefault="00DD3A0D" w:rsidP="00DD3A0D">
      <w:pPr>
        <w:ind w:firstLine="210"/>
      </w:pPr>
      <w:r>
        <w:rPr>
          <w:rFonts w:hint="eastAsia"/>
        </w:rPr>
        <w:t>所谓</w:t>
      </w:r>
      <w:r>
        <w:rPr>
          <w:rFonts w:hint="eastAsia"/>
        </w:rPr>
        <w:t xml:space="preserve"> wear_percentage </w:t>
      </w:r>
      <w:r>
        <w:rPr>
          <w:rFonts w:hint="eastAsia"/>
        </w:rPr>
        <w:t>可能是某种伪特征，来源不明或采集错误；</w:t>
      </w:r>
    </w:p>
    <w:p w:rsidR="00DD3A0D" w:rsidRDefault="00DD3A0D" w:rsidP="00DD3A0D">
      <w:pPr>
        <w:ind w:firstLine="210"/>
      </w:pPr>
      <w:r>
        <w:rPr>
          <w:rFonts w:hint="eastAsia"/>
        </w:rPr>
        <w:t>而真正反映硬盘健康状态的应是：</w:t>
      </w:r>
    </w:p>
    <w:p w:rsidR="00DD3A0D" w:rsidRDefault="00DD3A0D" w:rsidP="00DD3A0D">
      <w:pPr>
        <w:ind w:firstLine="210"/>
      </w:pPr>
      <w:r>
        <w:rPr>
          <w:rFonts w:hint="eastAsia"/>
        </w:rPr>
        <w:t>bad_sectors</w:t>
      </w:r>
      <w:r>
        <w:rPr>
          <w:rFonts w:hint="eastAsia"/>
        </w:rPr>
        <w:t>（坏道）</w:t>
      </w:r>
    </w:p>
    <w:p w:rsidR="00DD3A0D" w:rsidRDefault="00DD3A0D" w:rsidP="00DD3A0D">
      <w:pPr>
        <w:ind w:firstLine="210"/>
      </w:pPr>
      <w:r>
        <w:rPr>
          <w:rFonts w:hint="eastAsia"/>
        </w:rPr>
        <w:t>remapped_sectors</w:t>
      </w:r>
      <w:r>
        <w:rPr>
          <w:rFonts w:hint="eastAsia"/>
        </w:rPr>
        <w:t>（重映射扇区）</w:t>
      </w:r>
    </w:p>
    <w:p w:rsidR="00DD3A0D" w:rsidRDefault="00DD3A0D" w:rsidP="00DD3A0D">
      <w:pPr>
        <w:ind w:firstLine="210"/>
      </w:pPr>
      <w:r>
        <w:rPr>
          <w:rFonts w:hint="eastAsia"/>
        </w:rPr>
        <w:t>current_pending_sector</w:t>
      </w:r>
      <w:r>
        <w:rPr>
          <w:rFonts w:hint="eastAsia"/>
        </w:rPr>
        <w:t>（待重映射扇区，</w:t>
      </w:r>
      <w:r>
        <w:rPr>
          <w:rFonts w:hint="eastAsia"/>
        </w:rPr>
        <w:t>SMART 197</w:t>
      </w:r>
      <w:r>
        <w:rPr>
          <w:rFonts w:hint="eastAsia"/>
        </w:rPr>
        <w:t>）</w:t>
      </w:r>
    </w:p>
    <w:p w:rsidR="00DD3A0D" w:rsidRDefault="00DD3A0D" w:rsidP="00DD3A0D">
      <w:pPr>
        <w:ind w:firstLine="210"/>
      </w:pPr>
      <w:r>
        <w:rPr>
          <w:rFonts w:hint="eastAsia"/>
        </w:rPr>
        <w:t>offline_uncorrectable</w:t>
      </w:r>
      <w:r>
        <w:rPr>
          <w:rFonts w:hint="eastAsia"/>
        </w:rPr>
        <w:t>（离线不可校正错误，</w:t>
      </w:r>
      <w:r>
        <w:rPr>
          <w:rFonts w:hint="eastAsia"/>
        </w:rPr>
        <w:t>SMART 198</w:t>
      </w:r>
      <w:r>
        <w:rPr>
          <w:rFonts w:hint="eastAsia"/>
        </w:rPr>
        <w:t>）</w:t>
      </w:r>
    </w:p>
    <w:p w:rsidR="00DD3A0D" w:rsidRDefault="00DD3A0D" w:rsidP="00DD3A0D">
      <w:pPr>
        <w:ind w:firstLine="210"/>
      </w:pPr>
      <w:r>
        <w:rPr>
          <w:rFonts w:hint="eastAsia"/>
        </w:rPr>
        <w:t>raw_read_error_rate</w:t>
      </w:r>
      <w:r>
        <w:rPr>
          <w:rFonts w:hint="eastAsia"/>
        </w:rPr>
        <w:t>（读错误率，</w:t>
      </w:r>
      <w:r>
        <w:rPr>
          <w:rFonts w:hint="eastAsia"/>
        </w:rPr>
        <w:t>SMART 1</w:t>
      </w:r>
      <w:r>
        <w:rPr>
          <w:rFonts w:hint="eastAsia"/>
        </w:rPr>
        <w:t>）</w:t>
      </w:r>
    </w:p>
    <w:p w:rsidR="00DD3A0D" w:rsidRDefault="00DD3A0D" w:rsidP="00DD3A0D">
      <w:pPr>
        <w:ind w:firstLine="210"/>
      </w:pPr>
      <w:r>
        <w:rPr>
          <w:rFonts w:hint="eastAsia"/>
        </w:rPr>
        <w:lastRenderedPageBreak/>
        <w:t>所以问题可能出在哪？</w:t>
      </w:r>
    </w:p>
    <w:p w:rsidR="00DD3A0D" w:rsidRDefault="00DD3A0D" w:rsidP="00DD3A0D">
      <w:pPr>
        <w:ind w:firstLine="210"/>
      </w:pPr>
      <w:r>
        <w:rPr>
          <w:rFonts w:hint="eastAsia"/>
        </w:rPr>
        <w:t>①</w:t>
      </w:r>
      <w:r>
        <w:rPr>
          <w:rFonts w:hint="eastAsia"/>
        </w:rPr>
        <w:t xml:space="preserve"> wear_percentage </w:t>
      </w:r>
      <w:r>
        <w:rPr>
          <w:rFonts w:hint="eastAsia"/>
        </w:rPr>
        <w:t>不是来自</w:t>
      </w:r>
      <w:r>
        <w:rPr>
          <w:rFonts w:hint="eastAsia"/>
        </w:rPr>
        <w:t xml:space="preserve"> HDD</w:t>
      </w:r>
      <w:r>
        <w:rPr>
          <w:rFonts w:hint="eastAsia"/>
        </w:rPr>
        <w:t>，而是数据污染或字段复用</w:t>
      </w:r>
    </w:p>
    <w:p w:rsidR="00DD3A0D" w:rsidRDefault="00DD3A0D" w:rsidP="00DD3A0D">
      <w:pPr>
        <w:ind w:firstLine="210"/>
      </w:pPr>
      <w:r>
        <w:rPr>
          <w:rFonts w:hint="eastAsia"/>
        </w:rPr>
        <w:t>有两种可能性：</w:t>
      </w:r>
    </w:p>
    <w:p w:rsidR="00DD3A0D" w:rsidRDefault="00DD3A0D" w:rsidP="00DD3A0D">
      <w:pPr>
        <w:ind w:firstLine="210"/>
      </w:pPr>
      <w:r>
        <w:rPr>
          <w:rFonts w:hint="eastAsia"/>
        </w:rPr>
        <w:t>该字段误从</w:t>
      </w:r>
      <w:r>
        <w:rPr>
          <w:rFonts w:hint="eastAsia"/>
        </w:rPr>
        <w:t xml:space="preserve"> SSD </w:t>
      </w:r>
      <w:r>
        <w:rPr>
          <w:rFonts w:hint="eastAsia"/>
        </w:rPr>
        <w:t>指标或系统级统计中混入；</w:t>
      </w:r>
    </w:p>
    <w:p w:rsidR="00DD3A0D" w:rsidRDefault="00DD3A0D" w:rsidP="00DD3A0D">
      <w:pPr>
        <w:ind w:firstLine="210"/>
      </w:pPr>
      <w:r>
        <w:rPr>
          <w:rFonts w:hint="eastAsia"/>
        </w:rPr>
        <w:t>实际并没有记录磨损率，但被命名为</w:t>
      </w:r>
      <w:r>
        <w:rPr>
          <w:rFonts w:hint="eastAsia"/>
        </w:rPr>
        <w:t xml:space="preserve"> wear_percentage</w:t>
      </w:r>
      <w:r>
        <w:rPr>
          <w:rFonts w:hint="eastAsia"/>
        </w:rPr>
        <w:t>，其实是别的意思，比如使用年限比例、开机小时数比例等。</w:t>
      </w:r>
    </w:p>
    <w:p w:rsidR="00DD3A0D" w:rsidRDefault="00DD3A0D" w:rsidP="00DD3A0D">
      <w:pPr>
        <w:ind w:firstLine="210"/>
      </w:pPr>
      <w:r>
        <w:rPr>
          <w:rFonts w:hint="eastAsia"/>
        </w:rPr>
        <w:t>②</w:t>
      </w:r>
      <w:r>
        <w:rPr>
          <w:rFonts w:hint="eastAsia"/>
        </w:rPr>
        <w:t xml:space="preserve"> </w:t>
      </w:r>
      <w:r>
        <w:rPr>
          <w:rFonts w:hint="eastAsia"/>
        </w:rPr>
        <w:t>模型只是“看数据说话”，它并不知道什么叫“磨损率是否物理合理”</w:t>
      </w:r>
    </w:p>
    <w:p w:rsidR="00DD3A0D" w:rsidRDefault="00DD3A0D" w:rsidP="00DD3A0D">
      <w:pPr>
        <w:ind w:firstLine="210"/>
      </w:pPr>
      <w:r>
        <w:rPr>
          <w:rFonts w:hint="eastAsia"/>
        </w:rPr>
        <w:t>只要某个变量数值波动大、与标签强相关，模型就会用它；</w:t>
      </w:r>
    </w:p>
    <w:p w:rsidR="00DD3A0D" w:rsidRDefault="00DD3A0D" w:rsidP="00DD3A0D">
      <w:pPr>
        <w:ind w:firstLine="210"/>
      </w:pPr>
      <w:r>
        <w:rPr>
          <w:rFonts w:hint="eastAsia"/>
        </w:rPr>
        <w:t>哪怕这个变量是错误的、重复的、甚至是人为泄露的（如用了剩余寿命本身的某种变体）！</w:t>
      </w:r>
    </w:p>
    <w:p w:rsidR="00DD3A0D" w:rsidRDefault="00DD3A0D" w:rsidP="00DD3A0D">
      <w:pPr>
        <w:ind w:firstLine="210"/>
      </w:pPr>
      <w:r>
        <w:t xml:space="preserve">✅ </w:t>
      </w:r>
      <w:r>
        <w:rPr>
          <w:rFonts w:hint="eastAsia"/>
        </w:rPr>
        <w:t>建议立即做的</w:t>
      </w:r>
      <w:r>
        <w:t xml:space="preserve"> 3 </w:t>
      </w:r>
      <w:r>
        <w:rPr>
          <w:rFonts w:hint="eastAsia"/>
        </w:rPr>
        <w:t>步验证：</w:t>
      </w:r>
    </w:p>
    <w:p w:rsidR="00DD3A0D" w:rsidRDefault="00DD3A0D" w:rsidP="00DD3A0D">
      <w:pPr>
        <w:ind w:firstLine="210"/>
      </w:pPr>
      <w:r>
        <w:rPr>
          <w:rFonts w:hint="eastAsia"/>
        </w:rPr>
        <w:t xml:space="preserve">1. </w:t>
      </w:r>
      <w:r>
        <w:rPr>
          <w:rFonts w:hint="eastAsia"/>
        </w:rPr>
        <w:t>检查</w:t>
      </w:r>
      <w:r>
        <w:rPr>
          <w:rFonts w:hint="eastAsia"/>
        </w:rPr>
        <w:t xml:space="preserve"> wear_percentage </w:t>
      </w:r>
      <w:r>
        <w:rPr>
          <w:rFonts w:hint="eastAsia"/>
        </w:rPr>
        <w:t>的取值范围</w:t>
      </w:r>
    </w:p>
    <w:p w:rsidR="00DD3A0D" w:rsidRDefault="00DD3A0D" w:rsidP="00DD3A0D">
      <w:pPr>
        <w:ind w:firstLine="210"/>
      </w:pPr>
      <w:r>
        <w:t>df['wear_percentage'].describe()</w:t>
      </w:r>
    </w:p>
    <w:p w:rsidR="00DD3A0D" w:rsidRDefault="00DD3A0D" w:rsidP="00DD3A0D">
      <w:pPr>
        <w:ind w:firstLine="210"/>
      </w:pPr>
      <w:r>
        <w:rPr>
          <w:rFonts w:hint="eastAsia"/>
        </w:rPr>
        <w:t>看它是否：</w:t>
      </w:r>
    </w:p>
    <w:p w:rsidR="00DD3A0D" w:rsidRDefault="00DD3A0D" w:rsidP="00DD3A0D">
      <w:pPr>
        <w:ind w:firstLine="210"/>
      </w:pPr>
      <w:r>
        <w:rPr>
          <w:rFonts w:hint="eastAsia"/>
        </w:rPr>
        <w:t>范围在</w:t>
      </w:r>
      <w:r>
        <w:rPr>
          <w:rFonts w:hint="eastAsia"/>
        </w:rPr>
        <w:t xml:space="preserve"> 0</w:t>
      </w:r>
      <w:r>
        <w:rPr>
          <w:rFonts w:hint="eastAsia"/>
        </w:rPr>
        <w:t>–</w:t>
      </w:r>
      <w:r>
        <w:rPr>
          <w:rFonts w:hint="eastAsia"/>
        </w:rPr>
        <w:t>100</w:t>
      </w:r>
      <w:r>
        <w:rPr>
          <w:rFonts w:hint="eastAsia"/>
        </w:rPr>
        <w:t>（百分比），像</w:t>
      </w:r>
      <w:r>
        <w:rPr>
          <w:rFonts w:hint="eastAsia"/>
        </w:rPr>
        <w:t xml:space="preserve"> SSD </w:t>
      </w:r>
      <w:r>
        <w:rPr>
          <w:rFonts w:hint="eastAsia"/>
        </w:rPr>
        <w:t>那样？</w:t>
      </w:r>
    </w:p>
    <w:p w:rsidR="00DD3A0D" w:rsidRDefault="00DD3A0D" w:rsidP="00DD3A0D">
      <w:pPr>
        <w:ind w:firstLine="210"/>
      </w:pPr>
      <w:r>
        <w:rPr>
          <w:rFonts w:hint="eastAsia"/>
        </w:rPr>
        <w:t>是否跟</w:t>
      </w:r>
      <w:r>
        <w:rPr>
          <w:rFonts w:hint="eastAsia"/>
        </w:rPr>
        <w:t xml:space="preserve"> Power_On_Hours </w:t>
      </w:r>
      <w:r>
        <w:rPr>
          <w:rFonts w:hint="eastAsia"/>
        </w:rPr>
        <w:t>成比例？</w:t>
      </w:r>
    </w:p>
    <w:p w:rsidR="00DD3A0D" w:rsidRDefault="00DD3A0D" w:rsidP="00DD3A0D">
      <w:pPr>
        <w:ind w:firstLine="210"/>
      </w:pPr>
      <w:r>
        <w:rPr>
          <w:rFonts w:hint="eastAsia"/>
        </w:rPr>
        <w:t>是否存在逻辑不合理的跳跃？</w:t>
      </w:r>
    </w:p>
    <w:p w:rsidR="00DD3A0D" w:rsidRDefault="00DD3A0D" w:rsidP="00DD3A0D">
      <w:pPr>
        <w:ind w:firstLine="210"/>
      </w:pPr>
      <w:r>
        <w:rPr>
          <w:rFonts w:hint="eastAsia"/>
        </w:rPr>
        <w:t xml:space="preserve">2. </w:t>
      </w:r>
      <w:r>
        <w:rPr>
          <w:rFonts w:hint="eastAsia"/>
        </w:rPr>
        <w:t>可视化</w:t>
      </w:r>
      <w:r>
        <w:rPr>
          <w:rFonts w:hint="eastAsia"/>
        </w:rPr>
        <w:t xml:space="preserve"> wear_percentage </w:t>
      </w:r>
      <w:r>
        <w:rPr>
          <w:rFonts w:hint="eastAsia"/>
        </w:rPr>
        <w:t>与</w:t>
      </w:r>
      <w:r>
        <w:rPr>
          <w:rFonts w:hint="eastAsia"/>
        </w:rPr>
        <w:t xml:space="preserve"> bad_sectors </w:t>
      </w:r>
      <w:r>
        <w:rPr>
          <w:rFonts w:hint="eastAsia"/>
        </w:rPr>
        <w:t>的对比趋势</w:t>
      </w:r>
    </w:p>
    <w:p w:rsidR="00DD3A0D" w:rsidRDefault="00DD3A0D" w:rsidP="00DD3A0D">
      <w:pPr>
        <w:ind w:firstLine="210"/>
      </w:pPr>
      <w:r>
        <w:t>import matplotlib.pyplot as plt</w:t>
      </w:r>
    </w:p>
    <w:p w:rsidR="00DD3A0D" w:rsidRDefault="00DD3A0D" w:rsidP="00DD3A0D">
      <w:pPr>
        <w:ind w:firstLine="210"/>
      </w:pPr>
      <w:r>
        <w:t>sample = df[df['hdd_id'] == 1].sort_values("date")</w:t>
      </w:r>
    </w:p>
    <w:p w:rsidR="00DD3A0D" w:rsidRDefault="00DD3A0D" w:rsidP="00DD3A0D">
      <w:pPr>
        <w:ind w:firstLine="210"/>
      </w:pPr>
      <w:r>
        <w:t>plt.plot(sample['date'], sample['wear_percentage'], label='wear_percentage')</w:t>
      </w:r>
    </w:p>
    <w:p w:rsidR="00DD3A0D" w:rsidRDefault="00DD3A0D" w:rsidP="00DD3A0D">
      <w:pPr>
        <w:ind w:firstLine="210"/>
      </w:pPr>
      <w:r>
        <w:t>plt.plot(sample['date'], sample['bad_sectors'], label='bad_sectors')</w:t>
      </w:r>
    </w:p>
    <w:p w:rsidR="00DD3A0D" w:rsidRDefault="00DD3A0D" w:rsidP="00DD3A0D">
      <w:pPr>
        <w:ind w:firstLine="210"/>
      </w:pPr>
      <w:r>
        <w:rPr>
          <w:rFonts w:hint="eastAsia"/>
        </w:rPr>
        <w:t>plt.legend(); plt.grid(); plt.title("</w:t>
      </w:r>
      <w:r>
        <w:rPr>
          <w:rFonts w:hint="eastAsia"/>
        </w:rPr>
        <w:t>对比趋势</w:t>
      </w:r>
      <w:r>
        <w:rPr>
          <w:rFonts w:hint="eastAsia"/>
        </w:rPr>
        <w:t>"); plt.show()</w:t>
      </w:r>
    </w:p>
    <w:p w:rsidR="00DD3A0D" w:rsidRDefault="00DD3A0D" w:rsidP="00DD3A0D">
      <w:pPr>
        <w:ind w:firstLine="210"/>
      </w:pPr>
      <w:r>
        <w:rPr>
          <w:rFonts w:hint="eastAsia"/>
        </w:rPr>
        <w:t>看</w:t>
      </w:r>
      <w:r>
        <w:rPr>
          <w:rFonts w:hint="eastAsia"/>
        </w:rPr>
        <w:t xml:space="preserve"> wear </w:t>
      </w:r>
      <w:r>
        <w:rPr>
          <w:rFonts w:hint="eastAsia"/>
        </w:rPr>
        <w:t>是否真的像健康指标，还是某种“假数据”。</w:t>
      </w:r>
    </w:p>
    <w:p w:rsidR="00DD3A0D" w:rsidRDefault="00DD3A0D" w:rsidP="00DD3A0D">
      <w:pPr>
        <w:ind w:firstLine="210"/>
      </w:pPr>
      <w:r>
        <w:t>🔍</w:t>
      </w:r>
      <w:r>
        <w:rPr>
          <w:rFonts w:hint="eastAsia"/>
        </w:rPr>
        <w:t xml:space="preserve"> 3. </w:t>
      </w:r>
      <w:r>
        <w:rPr>
          <w:rFonts w:hint="eastAsia"/>
        </w:rPr>
        <w:t>不使用</w:t>
      </w:r>
      <w:r>
        <w:rPr>
          <w:rFonts w:hint="eastAsia"/>
        </w:rPr>
        <w:t xml:space="preserve"> wear_percentage </w:t>
      </w:r>
      <w:r>
        <w:rPr>
          <w:rFonts w:hint="eastAsia"/>
        </w:rPr>
        <w:t>训练模型，再看效果如何</w:t>
      </w:r>
    </w:p>
    <w:p w:rsidR="00DD3A0D" w:rsidRDefault="00DD3A0D" w:rsidP="00DD3A0D">
      <w:pPr>
        <w:ind w:firstLine="210"/>
      </w:pPr>
      <w:r>
        <w:rPr>
          <w:rFonts w:hint="eastAsia"/>
        </w:rPr>
        <w:t>手动去掉所有</w:t>
      </w:r>
      <w:r>
        <w:rPr>
          <w:rFonts w:hint="eastAsia"/>
        </w:rPr>
        <w:t xml:space="preserve"> wear_percentage* </w:t>
      </w:r>
      <w:r>
        <w:rPr>
          <w:rFonts w:hint="eastAsia"/>
        </w:rPr>
        <w:t>的列；</w:t>
      </w:r>
    </w:p>
    <w:p w:rsidR="00DD3A0D" w:rsidRDefault="00DD3A0D" w:rsidP="00DD3A0D">
      <w:pPr>
        <w:ind w:firstLine="210"/>
      </w:pPr>
      <w:r>
        <w:rPr>
          <w:rFonts w:hint="eastAsia"/>
        </w:rPr>
        <w:t>再训练一次模型，看看</w:t>
      </w:r>
      <w:r>
        <w:rPr>
          <w:rFonts w:hint="eastAsia"/>
        </w:rPr>
        <w:t xml:space="preserve"> bad_sectors </w:t>
      </w:r>
      <w:r>
        <w:rPr>
          <w:rFonts w:hint="eastAsia"/>
        </w:rPr>
        <w:t>和</w:t>
      </w:r>
      <w:r>
        <w:rPr>
          <w:rFonts w:hint="eastAsia"/>
        </w:rPr>
        <w:t xml:space="preserve"> remapped_sectors </w:t>
      </w:r>
      <w:r>
        <w:rPr>
          <w:rFonts w:hint="eastAsia"/>
        </w:rPr>
        <w:t>是否重要性回升；</w:t>
      </w:r>
    </w:p>
    <w:p w:rsidR="00DD3A0D" w:rsidRDefault="00DD3A0D" w:rsidP="00DD3A0D">
      <w:pPr>
        <w:ind w:firstLine="210"/>
      </w:pPr>
      <w:r>
        <w:rPr>
          <w:rFonts w:hint="eastAsia"/>
        </w:rPr>
        <w:t>如果回升，则说明你之前被“异常强信号”遮蔽了真正变量。</w:t>
      </w:r>
    </w:p>
    <w:p w:rsidR="00DD3A0D" w:rsidRDefault="00DD3A0D" w:rsidP="00DD3A0D">
      <w:pPr>
        <w:ind w:firstLine="210"/>
      </w:pPr>
      <w:r>
        <w:rPr>
          <w:rFonts w:hint="eastAsia"/>
        </w:rPr>
        <w:t>推论与诊断总结</w:t>
      </w:r>
    </w:p>
    <w:p w:rsidR="00DD3A0D" w:rsidRDefault="00DD3A0D" w:rsidP="00DD3A0D">
      <w:pPr>
        <w:ind w:firstLine="210"/>
      </w:pPr>
      <w:r>
        <w:rPr>
          <w:rFonts w:hint="eastAsia"/>
        </w:rPr>
        <w:t>项</w:t>
      </w:r>
      <w:r>
        <w:rPr>
          <w:rFonts w:hint="eastAsia"/>
        </w:rPr>
        <w:tab/>
      </w:r>
      <w:r>
        <w:rPr>
          <w:rFonts w:hint="eastAsia"/>
        </w:rPr>
        <w:t>状态</w:t>
      </w:r>
      <w:r>
        <w:rPr>
          <w:rFonts w:hint="eastAsia"/>
        </w:rPr>
        <w:tab/>
      </w:r>
      <w:r>
        <w:rPr>
          <w:rFonts w:hint="eastAsia"/>
        </w:rPr>
        <w:t>说明</w:t>
      </w:r>
    </w:p>
    <w:p w:rsidR="00DD3A0D" w:rsidRDefault="00DD3A0D" w:rsidP="00DD3A0D">
      <w:pPr>
        <w:ind w:firstLine="210"/>
      </w:pPr>
      <w:r>
        <w:t>✅ HDD</w:t>
      </w:r>
      <w:r>
        <w:tab/>
        <w:t xml:space="preserve">❗ </w:t>
      </w:r>
      <w:r>
        <w:rPr>
          <w:rFonts w:hint="eastAsia"/>
        </w:rPr>
        <w:t>不应该有磨损率指标</w:t>
      </w:r>
      <w:r>
        <w:tab/>
      </w:r>
    </w:p>
    <w:p w:rsidR="00DD3A0D" w:rsidRDefault="00DD3A0D" w:rsidP="00DD3A0D">
      <w:pPr>
        <w:ind w:firstLine="210"/>
      </w:pPr>
      <w:r>
        <w:t xml:space="preserve">❓ wear_percentage </w:t>
      </w:r>
      <w:r>
        <w:rPr>
          <w:rFonts w:hint="eastAsia"/>
        </w:rPr>
        <w:t>高占比</w:t>
      </w:r>
      <w:r>
        <w:tab/>
        <w:t xml:space="preserve">💡 </w:t>
      </w:r>
      <w:r>
        <w:rPr>
          <w:rFonts w:hint="eastAsia"/>
        </w:rPr>
        <w:t>可能是伪指标、字段污染或泄露</w:t>
      </w:r>
      <w:r>
        <w:tab/>
      </w:r>
    </w:p>
    <w:p w:rsidR="00DD3A0D" w:rsidRDefault="00DD3A0D" w:rsidP="00DD3A0D">
      <w:pPr>
        <w:ind w:firstLine="210"/>
      </w:pPr>
      <w:r>
        <w:t xml:space="preserve">❌ bad_sectors </w:t>
      </w:r>
      <w:r>
        <w:rPr>
          <w:rFonts w:hint="eastAsia"/>
        </w:rPr>
        <w:t>低重要性</w:t>
      </w:r>
      <w:r>
        <w:tab/>
        <w:t xml:space="preserve">🚨 </w:t>
      </w:r>
      <w:r>
        <w:rPr>
          <w:rFonts w:hint="eastAsia"/>
        </w:rPr>
        <w:t>与</w:t>
      </w:r>
      <w:r>
        <w:t xml:space="preserve"> HDD </w:t>
      </w:r>
      <w:r>
        <w:rPr>
          <w:rFonts w:hint="eastAsia"/>
        </w:rPr>
        <w:t>直觉矛盾，需重点调查</w:t>
      </w:r>
      <w:r>
        <w:tab/>
      </w:r>
    </w:p>
    <w:p w:rsidR="00DD3A0D" w:rsidRDefault="00DD3A0D" w:rsidP="00DD3A0D">
      <w:pPr>
        <w:ind w:firstLine="210"/>
      </w:pPr>
      <w:r>
        <w:t xml:space="preserve">✅ </w:t>
      </w:r>
      <w:r>
        <w:rPr>
          <w:rFonts w:hint="eastAsia"/>
        </w:rPr>
        <w:t>重映射扇区贡献有限</w:t>
      </w:r>
      <w:r>
        <w:tab/>
        <w:t xml:space="preserve">🟡 </w:t>
      </w:r>
      <w:r>
        <w:rPr>
          <w:rFonts w:hint="eastAsia"/>
        </w:rPr>
        <w:t>可以理解（如果已进入稳定重映射阶段）</w:t>
      </w:r>
      <w:r>
        <w:tab/>
      </w:r>
    </w:p>
    <w:p w:rsidR="00DD3A0D" w:rsidRDefault="00DD3A0D" w:rsidP="00DD3A0D">
      <w:pPr>
        <w:ind w:firstLine="210"/>
      </w:pPr>
      <w:r>
        <w:t xml:space="preserve">✅ </w:t>
      </w:r>
      <w:r>
        <w:rPr>
          <w:rFonts w:hint="eastAsia"/>
        </w:rPr>
        <w:t>下一步建议：</w:t>
      </w:r>
    </w:p>
    <w:p w:rsidR="00DD3A0D" w:rsidRDefault="00DD3A0D" w:rsidP="00DD3A0D">
      <w:pPr>
        <w:ind w:firstLine="210"/>
      </w:pPr>
      <w:r>
        <w:rPr>
          <w:rFonts w:hint="eastAsia"/>
        </w:rPr>
        <w:t>审查</w:t>
      </w:r>
      <w:r>
        <w:rPr>
          <w:rFonts w:hint="eastAsia"/>
        </w:rPr>
        <w:t xml:space="preserve"> wear_percentage </w:t>
      </w:r>
      <w:r>
        <w:rPr>
          <w:rFonts w:hint="eastAsia"/>
        </w:rPr>
        <w:t>是怎么生成的</w:t>
      </w:r>
    </w:p>
    <w:p w:rsidR="00DD3A0D" w:rsidRDefault="00DD3A0D" w:rsidP="00DD3A0D">
      <w:pPr>
        <w:ind w:firstLine="210"/>
      </w:pPr>
      <w:r>
        <w:rPr>
          <w:rFonts w:hint="eastAsia"/>
        </w:rPr>
        <w:t>是否来自误配置的</w:t>
      </w:r>
      <w:r>
        <w:rPr>
          <w:rFonts w:hint="eastAsia"/>
        </w:rPr>
        <w:t xml:space="preserve"> SMART </w:t>
      </w:r>
      <w:r>
        <w:rPr>
          <w:rFonts w:hint="eastAsia"/>
        </w:rPr>
        <w:t>字段？</w:t>
      </w:r>
    </w:p>
    <w:p w:rsidR="00DD3A0D" w:rsidRDefault="00DD3A0D" w:rsidP="00DD3A0D">
      <w:pPr>
        <w:ind w:firstLine="210"/>
      </w:pPr>
      <w:r>
        <w:rPr>
          <w:rFonts w:hint="eastAsia"/>
        </w:rPr>
        <w:lastRenderedPageBreak/>
        <w:t>是否来自错误字段命名或列重用？</w:t>
      </w:r>
    </w:p>
    <w:p w:rsidR="00DD3A0D" w:rsidRDefault="00DD3A0D" w:rsidP="00DD3A0D">
      <w:pPr>
        <w:ind w:firstLine="210"/>
      </w:pPr>
      <w:r>
        <w:rPr>
          <w:rFonts w:hint="eastAsia"/>
        </w:rPr>
        <w:t>禁用</w:t>
      </w:r>
      <w:r>
        <w:rPr>
          <w:rFonts w:hint="eastAsia"/>
        </w:rPr>
        <w:t xml:space="preserve"> wear </w:t>
      </w:r>
      <w:r>
        <w:rPr>
          <w:rFonts w:hint="eastAsia"/>
        </w:rPr>
        <w:t>重新训练模型</w:t>
      </w:r>
    </w:p>
    <w:p w:rsidR="00DD3A0D" w:rsidRDefault="00DD3A0D" w:rsidP="00DD3A0D">
      <w:pPr>
        <w:ind w:firstLine="210"/>
      </w:pPr>
      <w:r>
        <w:rPr>
          <w:rFonts w:hint="eastAsia"/>
        </w:rPr>
        <w:t>用真实</w:t>
      </w:r>
      <w:r>
        <w:rPr>
          <w:rFonts w:hint="eastAsia"/>
        </w:rPr>
        <w:t xml:space="preserve"> HDD </w:t>
      </w:r>
      <w:r>
        <w:rPr>
          <w:rFonts w:hint="eastAsia"/>
        </w:rPr>
        <w:t>指标重新评估特征重要性；</w:t>
      </w:r>
    </w:p>
    <w:p w:rsidR="00DD3A0D" w:rsidRDefault="00DD3A0D" w:rsidP="00DD3A0D">
      <w:pPr>
        <w:ind w:firstLine="210"/>
      </w:pPr>
      <w:r>
        <w:rPr>
          <w:rFonts w:hint="eastAsia"/>
        </w:rPr>
        <w:t>重新验证业务逻辑是否回归合理。</w:t>
      </w:r>
    </w:p>
    <w:p w:rsidR="00DD3A0D" w:rsidRDefault="00DD3A0D" w:rsidP="00DD3A0D">
      <w:pPr>
        <w:ind w:firstLine="210"/>
      </w:pPr>
      <w:r>
        <w:rPr>
          <w:rFonts w:hint="eastAsia"/>
        </w:rPr>
        <w:t>扩展特征覆盖面</w:t>
      </w:r>
    </w:p>
    <w:p w:rsidR="00DD3A0D" w:rsidRDefault="00DD3A0D" w:rsidP="00DD3A0D">
      <w:pPr>
        <w:ind w:firstLine="210"/>
      </w:pPr>
      <w:r>
        <w:rPr>
          <w:rFonts w:hint="eastAsia"/>
        </w:rPr>
        <w:t>加入如</w:t>
      </w:r>
      <w:r>
        <w:rPr>
          <w:rFonts w:hint="eastAsia"/>
        </w:rPr>
        <w:t xml:space="preserve"> Current_Pending_Sector</w:t>
      </w:r>
      <w:r>
        <w:rPr>
          <w:rFonts w:hint="eastAsia"/>
        </w:rPr>
        <w:t>、</w:t>
      </w:r>
      <w:r>
        <w:rPr>
          <w:rFonts w:hint="eastAsia"/>
        </w:rPr>
        <w:t xml:space="preserve">Offline_Uncorrectable </w:t>
      </w:r>
      <w:r>
        <w:rPr>
          <w:rFonts w:hint="eastAsia"/>
        </w:rPr>
        <w:t>等</w:t>
      </w:r>
      <w:r>
        <w:rPr>
          <w:rFonts w:hint="eastAsia"/>
        </w:rPr>
        <w:t xml:space="preserve"> SMART </w:t>
      </w:r>
      <w:r>
        <w:rPr>
          <w:rFonts w:hint="eastAsia"/>
        </w:rPr>
        <w:t>指标；</w:t>
      </w:r>
    </w:p>
    <w:p w:rsidR="00DD3A0D" w:rsidRDefault="00DD3A0D" w:rsidP="00DD3A0D">
      <w:pPr>
        <w:ind w:firstLine="210"/>
      </w:pPr>
      <w:r>
        <w:rPr>
          <w:rFonts w:hint="eastAsia"/>
        </w:rPr>
        <w:t>如果可以获取，增加温度、转速、启动次数等辅助特征。</w:t>
      </w:r>
    </w:p>
    <w:p w:rsidR="00DD3A0D" w:rsidRDefault="00DD3A0D" w:rsidP="00DD3A0D">
      <w:pPr>
        <w:ind w:firstLine="210"/>
      </w:pPr>
      <w:r>
        <w:rPr>
          <w:rFonts w:hint="eastAsia"/>
        </w:rPr>
        <w:t>总结一句话：</w:t>
      </w:r>
    </w:p>
    <w:p w:rsidR="00DD3A0D" w:rsidRDefault="00DD3A0D" w:rsidP="00DD3A0D">
      <w:pPr>
        <w:ind w:firstLine="210"/>
      </w:pPr>
      <w:r>
        <w:rPr>
          <w:rFonts w:hint="eastAsia"/>
        </w:rPr>
        <w:t>在</w:t>
      </w:r>
      <w:r>
        <w:rPr>
          <w:rFonts w:hint="eastAsia"/>
        </w:rPr>
        <w:t xml:space="preserve"> HDD </w:t>
      </w:r>
      <w:r>
        <w:rPr>
          <w:rFonts w:hint="eastAsia"/>
        </w:rPr>
        <w:t>环境下，</w:t>
      </w:r>
      <w:r>
        <w:rPr>
          <w:rFonts w:hint="eastAsia"/>
        </w:rPr>
        <w:t xml:space="preserve">wear_percentage </w:t>
      </w:r>
      <w:r>
        <w:rPr>
          <w:rFonts w:hint="eastAsia"/>
        </w:rPr>
        <w:t>成为首要预测指标是一个显著异常信号，很可能意味着该字段来源不真实或数据污染。强烈建议你暂停信任模型结果，先排查数据源，确保训练过程没有信息泄露或特征误用。如果清洗后发现磨损率确实是假的，那么重新建模后</w:t>
      </w:r>
      <w:r>
        <w:rPr>
          <w:rFonts w:hint="eastAsia"/>
        </w:rPr>
        <w:t xml:space="preserve"> bad_sectors </w:t>
      </w:r>
      <w:r>
        <w:rPr>
          <w:rFonts w:hint="eastAsia"/>
        </w:rPr>
        <w:t>和</w:t>
      </w:r>
      <w:r>
        <w:rPr>
          <w:rFonts w:hint="eastAsia"/>
        </w:rPr>
        <w:t xml:space="preserve"> remapped_sectors </w:t>
      </w:r>
      <w:r>
        <w:rPr>
          <w:rFonts w:hint="eastAsia"/>
        </w:rPr>
        <w:t>很可能会回归为主导特征，与你原始业务认知一致。</w:t>
      </w:r>
    </w:p>
    <w:p w:rsidR="00DD3A0D" w:rsidRDefault="00DD3A0D" w:rsidP="00DD3A0D">
      <w:pPr>
        <w:ind w:firstLine="210"/>
      </w:pPr>
      <w:r>
        <w:rPr>
          <w:rFonts w:hint="eastAsia"/>
        </w:rPr>
        <w:t>如你愿意，我可以帮你检查一段样本数据，协助你确认</w:t>
      </w:r>
      <w:r>
        <w:rPr>
          <w:rFonts w:hint="eastAsia"/>
        </w:rPr>
        <w:t xml:space="preserve"> wear_percentage </w:t>
      </w:r>
      <w:r>
        <w:rPr>
          <w:rFonts w:hint="eastAsia"/>
        </w:rPr>
        <w:t>的真实来源和可疑特征。需要继续深入分析吗？</w:t>
      </w:r>
    </w:p>
    <w:p w:rsidR="00F972DE" w:rsidRDefault="00C26994" w:rsidP="00F972DE">
      <w:pPr>
        <w:ind w:firstLine="210"/>
      </w:pPr>
      <w:r>
        <w:t>上述讨论使我对曾经与</w:t>
      </w:r>
      <w:r>
        <w:t>ChatGPT</w:t>
      </w:r>
      <w:r>
        <w:t>讨论的一个她给出的说法：多因素特征项会提供预测精度发生怀疑，目前的测试还是回复到单因素：</w:t>
      </w:r>
      <w:r>
        <w:t>bad</w:t>
      </w:r>
      <w:r>
        <w:rPr>
          <w:rFonts w:hint="eastAsia"/>
        </w:rPr>
        <w:t>_sectors</w:t>
      </w:r>
      <w:r>
        <w:rPr>
          <w:rFonts w:hint="eastAsia"/>
        </w:rPr>
        <w:t>，之后还需要反复测试多因素的影响。</w:t>
      </w:r>
    </w:p>
    <w:p w:rsidR="0093492E" w:rsidRDefault="0093492E" w:rsidP="0093492E">
      <w:pPr>
        <w:pStyle w:val="2"/>
      </w:pPr>
      <w:r>
        <w:t>服务器部件故障预测系统</w:t>
      </w:r>
    </w:p>
    <w:p w:rsidR="0093492E" w:rsidRPr="0093492E" w:rsidRDefault="0093492E" w:rsidP="0093492E">
      <w:pPr>
        <w:ind w:firstLine="210"/>
      </w:pPr>
      <w:r>
        <w:rPr>
          <w:rFonts w:hint="eastAsia"/>
        </w:rPr>
        <w:t>服务器部件故障预测系统结构如下：</w:t>
      </w:r>
    </w:p>
    <w:p w:rsidR="0093492E" w:rsidRDefault="004A4205" w:rsidP="0093492E">
      <w:pPr>
        <w:ind w:firstLine="210"/>
      </w:pPr>
      <w:r>
        <w:object w:dxaOrig="9513" w:dyaOrig="46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1pt;height:223.2pt" o:ole="">
            <v:imagedata r:id="rId11" o:title=""/>
          </v:shape>
          <o:OLEObject Type="Embed" ProgID="Visio.Drawing.11" ShapeID="_x0000_i1025" DrawAspect="Content" ObjectID="_1823485151" r:id="rId12"/>
        </w:object>
      </w:r>
    </w:p>
    <w:p w:rsidR="0093492E" w:rsidRDefault="0093492E" w:rsidP="0093492E">
      <w:pPr>
        <w:pStyle w:val="af4"/>
        <w:numPr>
          <w:ilvl w:val="0"/>
          <w:numId w:val="51"/>
        </w:numPr>
        <w:ind w:firstLineChars="0"/>
      </w:pPr>
      <w:r>
        <w:t>服务器阵列</w:t>
      </w:r>
    </w:p>
    <w:p w:rsidR="0093492E" w:rsidRDefault="0093492E" w:rsidP="0093492E">
      <w:pPr>
        <w:pStyle w:val="af4"/>
        <w:ind w:left="630" w:firstLineChars="0" w:firstLine="0"/>
      </w:pPr>
      <w:r>
        <w:rPr>
          <w:rFonts w:hint="eastAsia"/>
        </w:rPr>
        <w:t>机房的服务器集群阵列，被定期检测服务器部件包括：硬盘、电源、风扇、内存、操作系统等。</w:t>
      </w:r>
    </w:p>
    <w:p w:rsidR="0093492E" w:rsidRDefault="004A4205" w:rsidP="0093492E">
      <w:pPr>
        <w:pStyle w:val="af4"/>
        <w:numPr>
          <w:ilvl w:val="0"/>
          <w:numId w:val="51"/>
        </w:numPr>
        <w:ind w:firstLineChars="0"/>
      </w:pPr>
      <w:r>
        <w:t>服务器部件数据库（</w:t>
      </w:r>
      <w:r>
        <w:t>MongoDB</w:t>
      </w:r>
      <w:r>
        <w:t>），定期（例如：每天一次）持续从机房服务器采集影响服务器器件可用性的检测指标数据，保存在数据库中。</w:t>
      </w:r>
    </w:p>
    <w:p w:rsidR="004A4205" w:rsidRDefault="004A4205" w:rsidP="0093492E">
      <w:pPr>
        <w:pStyle w:val="af4"/>
        <w:numPr>
          <w:ilvl w:val="0"/>
          <w:numId w:val="51"/>
        </w:numPr>
        <w:ind w:firstLineChars="0"/>
      </w:pPr>
      <w:r>
        <w:rPr>
          <w:rFonts w:hint="eastAsia"/>
        </w:rPr>
        <w:t>服务器部件故障时间序列预测训练模块，利用服务器部件数据库的部件历史数据作为</w:t>
      </w:r>
      <w:r w:rsidR="00121E3F">
        <w:rPr>
          <w:rFonts w:hint="eastAsia"/>
        </w:rPr>
        <w:t>训练</w:t>
      </w:r>
      <w:r>
        <w:rPr>
          <w:rFonts w:hint="eastAsia"/>
        </w:rPr>
        <w:t>样本，训练时间序列算法模型。</w:t>
      </w:r>
    </w:p>
    <w:p w:rsidR="00121E3F" w:rsidRDefault="00121E3F" w:rsidP="0093492E">
      <w:pPr>
        <w:pStyle w:val="af4"/>
        <w:numPr>
          <w:ilvl w:val="0"/>
          <w:numId w:val="51"/>
        </w:numPr>
        <w:ind w:firstLineChars="0"/>
      </w:pPr>
      <w:r>
        <w:rPr>
          <w:rFonts w:hint="eastAsia"/>
        </w:rPr>
        <w:lastRenderedPageBreak/>
        <w:t>算法模型文件，服务器部件故障时间序列预测训练的结果生成算法模型文件，该文件可供预测服务加载实现部件故障预测。</w:t>
      </w:r>
    </w:p>
    <w:p w:rsidR="00121E3F" w:rsidRPr="0093492E" w:rsidRDefault="00121E3F" w:rsidP="0093492E">
      <w:pPr>
        <w:pStyle w:val="af4"/>
        <w:numPr>
          <w:ilvl w:val="0"/>
          <w:numId w:val="51"/>
        </w:numPr>
        <w:ind w:firstLineChars="0"/>
      </w:pPr>
      <w:r>
        <w:rPr>
          <w:rFonts w:hint="eastAsia"/>
        </w:rPr>
        <w:t>预测服务包含</w:t>
      </w:r>
      <w:r>
        <w:rPr>
          <w:rFonts w:hint="eastAsia"/>
        </w:rPr>
        <w:t>3</w:t>
      </w:r>
      <w:r>
        <w:rPr>
          <w:rFonts w:hint="eastAsia"/>
        </w:rPr>
        <w:t>部分：</w:t>
      </w:r>
      <w:r>
        <w:rPr>
          <w:rFonts w:hint="eastAsia"/>
        </w:rPr>
        <w:t>1</w:t>
      </w:r>
      <w:r>
        <w:rPr>
          <w:rFonts w:hint="eastAsia"/>
        </w:rPr>
        <w:t>，数据采集接口：定期从服务器部件数据库采集服务器部件对象的时间序列数据（例如：硬盘的</w:t>
      </w:r>
      <w:r>
        <w:rPr>
          <w:rFonts w:hint="eastAsia"/>
        </w:rPr>
        <w:t>smart</w:t>
      </w:r>
      <w:r>
        <w:rPr>
          <w:rFonts w:hint="eastAsia"/>
        </w:rPr>
        <w:t>数据）；</w:t>
      </w:r>
      <w:r>
        <w:rPr>
          <w:rFonts w:hint="eastAsia"/>
        </w:rPr>
        <w:t>2</w:t>
      </w:r>
      <w:r>
        <w:rPr>
          <w:rFonts w:hint="eastAsia"/>
        </w:rPr>
        <w:t>，预测服务模块：利用加载的算法模块对输入的时间序列数据进行可用性预测；</w:t>
      </w:r>
      <w:r>
        <w:rPr>
          <w:rFonts w:hint="eastAsia"/>
        </w:rPr>
        <w:t>3</w:t>
      </w:r>
      <w:r>
        <w:rPr>
          <w:rFonts w:hint="eastAsia"/>
        </w:rPr>
        <w:t>，预测发送接口：将预测的结果数据集发送给远端的故障预测应用模块。</w:t>
      </w:r>
    </w:p>
    <w:bookmarkEnd w:id="33"/>
    <w:bookmarkEnd w:id="34"/>
    <w:p w:rsidR="00623C1A" w:rsidRDefault="00623C1A" w:rsidP="00623C1A">
      <w:pPr>
        <w:pStyle w:val="1"/>
      </w:pPr>
      <w:r>
        <w:t>资料</w:t>
      </w:r>
    </w:p>
    <w:p w:rsidR="00DB53AC" w:rsidRDefault="00DB53AC" w:rsidP="00DB53AC">
      <w:pPr>
        <w:ind w:firstLine="210"/>
      </w:pPr>
      <w:r>
        <w:t>以下是保留的与</w:t>
      </w:r>
      <w:r>
        <w:t>ChatGPT</w:t>
      </w:r>
      <w:r>
        <w:t>或腾讯元宝的讨论沟通信息。</w:t>
      </w:r>
    </w:p>
    <w:p w:rsidR="00623C1A" w:rsidRPr="00451EE8" w:rsidRDefault="00EF652A" w:rsidP="009924E2">
      <w:pPr>
        <w:pStyle w:val="2"/>
      </w:pPr>
      <w:r>
        <w:rPr>
          <w:rFonts w:hint="eastAsia"/>
        </w:rPr>
        <w:t>预测硬盘坏道增长趋势</w:t>
      </w:r>
    </w:p>
    <w:p w:rsidR="00623C1A" w:rsidRDefault="00623C1A" w:rsidP="00623C1A">
      <w:pPr>
        <w:ind w:firstLine="210"/>
      </w:pPr>
      <w:r>
        <w:t>You said:</w:t>
      </w:r>
    </w:p>
    <w:p w:rsidR="00623C1A" w:rsidRDefault="00623C1A" w:rsidP="00623C1A">
      <w:pPr>
        <w:ind w:firstLine="210"/>
      </w:pPr>
      <w:r>
        <w:rPr>
          <w:rFonts w:hint="eastAsia"/>
        </w:rPr>
        <w:t>这里可能有一个我们刚才讨论忽视的需求，即预测何时到达硬盘不可用时间点的预期窗口时间，比如说，每天一个采样检测，假如坏道的增长是稳定的，那预测达到某个坏道值，还有多少天，直至预测达到硬盘不可用时间点的时间窗口还有多少，这类预测，时间序列预测能够做到吗？</w:t>
      </w:r>
      <w:r>
        <w:rPr>
          <w:rFonts w:hint="eastAsia"/>
        </w:rPr>
        <w:t>h2o</w:t>
      </w:r>
      <w:r>
        <w:rPr>
          <w:rFonts w:hint="eastAsia"/>
        </w:rPr>
        <w:t>软件能够做到吗？</w:t>
      </w:r>
    </w:p>
    <w:p w:rsidR="00623C1A" w:rsidRDefault="00623C1A" w:rsidP="00623C1A">
      <w:pPr>
        <w:ind w:firstLine="210"/>
      </w:pPr>
      <w:r>
        <w:t>ChatGPT said:</w:t>
      </w:r>
    </w:p>
    <w:p w:rsidR="00623C1A" w:rsidRDefault="00623C1A" w:rsidP="00623C1A">
      <w:pPr>
        <w:ind w:firstLine="210"/>
      </w:pPr>
      <w:r>
        <w:rPr>
          <w:rFonts w:hint="eastAsia"/>
        </w:rPr>
        <w:t>现在我明白你的需求了！你想要的是基于硬盘坏道数的增长趋势来预测硬盘在未来多少天会达到不可用的时间窗口点。具体来说，你希望预测如果坏道数增长是稳定的，硬盘将在多少天后达到设定的阈值，并进入不可用状态。</w:t>
      </w:r>
    </w:p>
    <w:p w:rsidR="00623C1A" w:rsidRDefault="00623C1A" w:rsidP="00623C1A">
      <w:pPr>
        <w:ind w:firstLine="210"/>
      </w:pPr>
      <w:r>
        <w:rPr>
          <w:rFonts w:hint="eastAsia"/>
        </w:rPr>
        <w:t>这种类型的需求实际上属于时间序列预测中的回归问题，即预测某个数值（在这里是“多少天后”）基于历史数据。这个问题和常见的时间序列预测（例如预测未来的坏道数）略有不同，因为你预测的是时间点，而非数值。</w:t>
      </w:r>
    </w:p>
    <w:p w:rsidR="00623C1A" w:rsidRDefault="00623C1A" w:rsidP="00623C1A">
      <w:pPr>
        <w:ind w:firstLine="210"/>
      </w:pPr>
      <w:r>
        <w:rPr>
          <w:rFonts w:hint="eastAsia"/>
        </w:rPr>
        <w:t>时间序列预测是否能够解决这个问题？</w:t>
      </w:r>
    </w:p>
    <w:p w:rsidR="00623C1A" w:rsidRDefault="00623C1A" w:rsidP="00623C1A">
      <w:pPr>
        <w:ind w:firstLine="210"/>
      </w:pPr>
      <w:r>
        <w:rPr>
          <w:rFonts w:hint="eastAsia"/>
        </w:rPr>
        <w:t>是的，时间序列预测完全可以帮助解决这个问题，特别是当坏道数的增长趋势稳定时。时间序列模型可以利用历史数据来建模坏道数随时间的变化趋势，从而预测在未来的某个时间点（例如，几天后）坏道数会超过设定的阈值。</w:t>
      </w:r>
    </w:p>
    <w:p w:rsidR="00623C1A" w:rsidRDefault="00623C1A" w:rsidP="00623C1A">
      <w:pPr>
        <w:ind w:firstLine="210"/>
      </w:pPr>
      <w:r>
        <w:rPr>
          <w:rFonts w:hint="eastAsia"/>
        </w:rPr>
        <w:t>使用</w:t>
      </w:r>
      <w:r>
        <w:rPr>
          <w:rFonts w:hint="eastAsia"/>
        </w:rPr>
        <w:t xml:space="preserve"> H2O </w:t>
      </w:r>
      <w:r>
        <w:rPr>
          <w:rFonts w:hint="eastAsia"/>
        </w:rPr>
        <w:t>实现时间序列预测</w:t>
      </w:r>
    </w:p>
    <w:p w:rsidR="00623C1A" w:rsidRDefault="00623C1A" w:rsidP="00623C1A">
      <w:pPr>
        <w:ind w:firstLine="210"/>
      </w:pPr>
      <w:r>
        <w:rPr>
          <w:rFonts w:hint="eastAsia"/>
        </w:rPr>
        <w:t xml:space="preserve">H2O </w:t>
      </w:r>
      <w:r>
        <w:rPr>
          <w:rFonts w:hint="eastAsia"/>
        </w:rPr>
        <w:t>提供了</w:t>
      </w:r>
      <w:r w:rsidR="00F80292">
        <w:rPr>
          <w:rFonts w:hint="eastAsia"/>
        </w:rPr>
        <w:t>AutoML</w:t>
      </w:r>
      <w:r>
        <w:rPr>
          <w:rFonts w:hint="eastAsia"/>
        </w:rPr>
        <w:t>功能，可以用来预测时间序列数据（尽管它更常用于预测数值或分类问题）。为了预测硬盘在多少天后会达到不可用状态，我们可以通过回归模型来实现。以下是如何使用</w:t>
      </w:r>
      <w:r>
        <w:rPr>
          <w:rFonts w:hint="eastAsia"/>
        </w:rPr>
        <w:t xml:space="preserve"> H2O </w:t>
      </w:r>
      <w:r>
        <w:rPr>
          <w:rFonts w:hint="eastAsia"/>
        </w:rPr>
        <w:t>实现这个需求的思路：</w:t>
      </w:r>
    </w:p>
    <w:p w:rsidR="00623C1A" w:rsidRDefault="00623C1A" w:rsidP="00623C1A">
      <w:pPr>
        <w:ind w:firstLine="210"/>
      </w:pPr>
      <w:r>
        <w:rPr>
          <w:rFonts w:hint="eastAsia"/>
        </w:rPr>
        <w:t>解决方案：预测达到不可用时间窗口的天数</w:t>
      </w:r>
    </w:p>
    <w:p w:rsidR="00623C1A" w:rsidRDefault="00623C1A" w:rsidP="00623C1A">
      <w:pPr>
        <w:ind w:firstLine="210"/>
      </w:pPr>
      <w:r>
        <w:rPr>
          <w:rFonts w:hint="eastAsia"/>
        </w:rPr>
        <w:t>目标：你希望预测的是硬盘坏道数在未来多少天内达到设定阈值（例如</w:t>
      </w:r>
      <w:r>
        <w:rPr>
          <w:rFonts w:hint="eastAsia"/>
        </w:rPr>
        <w:t xml:space="preserve"> 10</w:t>
      </w:r>
      <w:r>
        <w:rPr>
          <w:rFonts w:hint="eastAsia"/>
        </w:rPr>
        <w:t>）。因此，目标是预测未来的时间窗口，而不是坏道数本身。</w:t>
      </w:r>
    </w:p>
    <w:p w:rsidR="00623C1A" w:rsidRDefault="00623C1A" w:rsidP="00623C1A">
      <w:pPr>
        <w:ind w:firstLine="210"/>
      </w:pPr>
      <w:r>
        <w:rPr>
          <w:rFonts w:hint="eastAsia"/>
        </w:rPr>
        <w:t>数据格式：</w:t>
      </w:r>
    </w:p>
    <w:p w:rsidR="00623C1A" w:rsidRDefault="00623C1A" w:rsidP="00623C1A">
      <w:pPr>
        <w:ind w:firstLine="210"/>
      </w:pPr>
      <w:r>
        <w:rPr>
          <w:rFonts w:hint="eastAsia"/>
        </w:rPr>
        <w:t>硬盘标签：每个硬盘的唯一标识符。</w:t>
      </w:r>
    </w:p>
    <w:p w:rsidR="00623C1A" w:rsidRDefault="00623C1A" w:rsidP="00623C1A">
      <w:pPr>
        <w:ind w:firstLine="210"/>
      </w:pPr>
      <w:r>
        <w:rPr>
          <w:rFonts w:hint="eastAsia"/>
        </w:rPr>
        <w:t>时间戳：记录的时间。</w:t>
      </w:r>
    </w:p>
    <w:p w:rsidR="00623C1A" w:rsidRDefault="00623C1A" w:rsidP="00623C1A">
      <w:pPr>
        <w:ind w:firstLine="210"/>
      </w:pPr>
      <w:r>
        <w:rPr>
          <w:rFonts w:hint="eastAsia"/>
        </w:rPr>
        <w:t>坏道数：当前的坏道数。</w:t>
      </w:r>
    </w:p>
    <w:p w:rsidR="00623C1A" w:rsidRDefault="00623C1A" w:rsidP="00623C1A">
      <w:pPr>
        <w:ind w:firstLine="210"/>
      </w:pPr>
      <w:r>
        <w:rPr>
          <w:rFonts w:hint="eastAsia"/>
        </w:rPr>
        <w:t>目标变量：预测在多少天后，硬盘的坏道数会超过设定的阈值。</w:t>
      </w:r>
    </w:p>
    <w:p w:rsidR="00623C1A" w:rsidRDefault="00623C1A" w:rsidP="00623C1A">
      <w:pPr>
        <w:ind w:firstLine="210"/>
      </w:pPr>
      <w:r>
        <w:rPr>
          <w:rFonts w:hint="eastAsia"/>
        </w:rPr>
        <w:t>示例数据格式</w:t>
      </w:r>
    </w:p>
    <w:p w:rsidR="00623C1A" w:rsidRDefault="00623C1A" w:rsidP="00623C1A">
      <w:pPr>
        <w:ind w:firstLine="210"/>
      </w:pPr>
      <w:r>
        <w:lastRenderedPageBreak/>
        <w:t>disk_id</w:t>
      </w:r>
      <w:r>
        <w:tab/>
        <w:t>timestamp</w:t>
      </w:r>
      <w:r>
        <w:tab/>
        <w:t>bad_sectors</w:t>
      </w:r>
      <w:r>
        <w:tab/>
        <w:t>days_to_failure</w:t>
      </w:r>
    </w:p>
    <w:p w:rsidR="00623C1A" w:rsidRDefault="00623C1A" w:rsidP="00623C1A">
      <w:pPr>
        <w:ind w:firstLine="210"/>
      </w:pPr>
      <w:r>
        <w:t>disk_1</w:t>
      </w:r>
      <w:r>
        <w:tab/>
        <w:t>2023-01-01 00:00:00</w:t>
      </w:r>
      <w:r>
        <w:tab/>
        <w:t>0</w:t>
      </w:r>
      <w:r>
        <w:tab/>
        <w:t>30</w:t>
      </w:r>
    </w:p>
    <w:p w:rsidR="00623C1A" w:rsidRDefault="00623C1A" w:rsidP="00623C1A">
      <w:pPr>
        <w:ind w:firstLine="210"/>
      </w:pPr>
      <w:r>
        <w:t>disk_1</w:t>
      </w:r>
      <w:r>
        <w:tab/>
        <w:t>2023-01-02 00:00:00</w:t>
      </w:r>
      <w:r>
        <w:tab/>
        <w:t>2</w:t>
      </w:r>
      <w:r>
        <w:tab/>
        <w:t>29</w:t>
      </w:r>
    </w:p>
    <w:p w:rsidR="00623C1A" w:rsidRDefault="00623C1A" w:rsidP="00623C1A">
      <w:pPr>
        <w:ind w:firstLine="210"/>
      </w:pPr>
      <w:r>
        <w:t>disk_1</w:t>
      </w:r>
      <w:r>
        <w:tab/>
        <w:t>2023-01-03 00:00:00</w:t>
      </w:r>
      <w:r>
        <w:tab/>
        <w:t>5</w:t>
      </w:r>
      <w:r>
        <w:tab/>
        <w:t>28</w:t>
      </w:r>
    </w:p>
    <w:p w:rsidR="00623C1A" w:rsidRDefault="00623C1A" w:rsidP="00623C1A">
      <w:pPr>
        <w:ind w:firstLine="210"/>
      </w:pPr>
      <w:r>
        <w:t>disk_1</w:t>
      </w:r>
      <w:r>
        <w:tab/>
        <w:t>2023-01-04 00:00:00</w:t>
      </w:r>
      <w:r>
        <w:tab/>
        <w:t>7</w:t>
      </w:r>
      <w:r>
        <w:tab/>
        <w:t>25</w:t>
      </w:r>
    </w:p>
    <w:p w:rsidR="00623C1A" w:rsidRDefault="00623C1A" w:rsidP="00623C1A">
      <w:pPr>
        <w:ind w:firstLine="210"/>
      </w:pPr>
      <w:r>
        <w:t>disk_2</w:t>
      </w:r>
      <w:r>
        <w:tab/>
        <w:t>2023-01-01 00:00:00</w:t>
      </w:r>
      <w:r>
        <w:tab/>
        <w:t>0</w:t>
      </w:r>
      <w:r>
        <w:tab/>
        <w:t>20</w:t>
      </w:r>
    </w:p>
    <w:p w:rsidR="00623C1A" w:rsidRDefault="00623C1A" w:rsidP="00623C1A">
      <w:pPr>
        <w:ind w:firstLine="210"/>
      </w:pPr>
      <w:r>
        <w:t>disk_2</w:t>
      </w:r>
      <w:r>
        <w:tab/>
        <w:t>2023-01-02 00:00:00</w:t>
      </w:r>
      <w:r>
        <w:tab/>
        <w:t>1</w:t>
      </w:r>
      <w:r>
        <w:tab/>
        <w:t>19</w:t>
      </w:r>
    </w:p>
    <w:p w:rsidR="00623C1A" w:rsidRDefault="00623C1A" w:rsidP="00623C1A">
      <w:pPr>
        <w:ind w:firstLine="210"/>
      </w:pPr>
      <w:r>
        <w:rPr>
          <w:rFonts w:hint="eastAsia"/>
        </w:rPr>
        <w:t>在这个数据中：</w:t>
      </w:r>
    </w:p>
    <w:p w:rsidR="00623C1A" w:rsidRDefault="00623C1A" w:rsidP="00623C1A">
      <w:pPr>
        <w:ind w:firstLine="210"/>
      </w:pPr>
      <w:r>
        <w:rPr>
          <w:rFonts w:hint="eastAsia"/>
        </w:rPr>
        <w:t>bad_sectors</w:t>
      </w:r>
      <w:r>
        <w:rPr>
          <w:rFonts w:hint="eastAsia"/>
        </w:rPr>
        <w:t>：硬盘当前的坏道数。</w:t>
      </w:r>
    </w:p>
    <w:p w:rsidR="00623C1A" w:rsidRDefault="00623C1A" w:rsidP="00623C1A">
      <w:pPr>
        <w:ind w:firstLine="210"/>
      </w:pPr>
      <w:r>
        <w:rPr>
          <w:rFonts w:hint="eastAsia"/>
        </w:rPr>
        <w:t>days_to_failure</w:t>
      </w:r>
      <w:r>
        <w:rPr>
          <w:rFonts w:hint="eastAsia"/>
        </w:rPr>
        <w:t>：从当前时刻起，预测多少天后坏道数将超过阈值。</w:t>
      </w:r>
    </w:p>
    <w:p w:rsidR="00623C1A" w:rsidRDefault="00623C1A" w:rsidP="00623C1A">
      <w:pPr>
        <w:ind w:firstLine="210"/>
      </w:pPr>
      <w:r>
        <w:rPr>
          <w:rFonts w:hint="eastAsia"/>
        </w:rPr>
        <w:t xml:space="preserve">3. </w:t>
      </w:r>
      <w:r>
        <w:rPr>
          <w:rFonts w:hint="eastAsia"/>
        </w:rPr>
        <w:t>如何实现</w:t>
      </w:r>
    </w:p>
    <w:p w:rsidR="00623C1A" w:rsidRDefault="00623C1A" w:rsidP="00623C1A">
      <w:pPr>
        <w:ind w:firstLine="210"/>
      </w:pPr>
      <w:r>
        <w:rPr>
          <w:rFonts w:hint="eastAsia"/>
        </w:rPr>
        <w:t>步骤一：数据处理</w:t>
      </w:r>
    </w:p>
    <w:p w:rsidR="00623C1A" w:rsidRDefault="00623C1A" w:rsidP="00623C1A">
      <w:pPr>
        <w:ind w:firstLine="210"/>
      </w:pPr>
      <w:r>
        <w:rPr>
          <w:rFonts w:hint="eastAsia"/>
        </w:rPr>
        <w:t>根据历史坏道数的增长趋势，计算每一天到达阈值所需的天数。例如，可以基于坏道数的增长速度，推测它将在多少天后达到阈值。</w:t>
      </w:r>
    </w:p>
    <w:p w:rsidR="00623C1A" w:rsidRDefault="00623C1A" w:rsidP="00623C1A">
      <w:pPr>
        <w:ind w:firstLine="210"/>
      </w:pPr>
      <w:r>
        <w:rPr>
          <w:rFonts w:hint="eastAsia"/>
        </w:rPr>
        <w:t>步骤二：使用</w:t>
      </w:r>
      <w:r>
        <w:rPr>
          <w:rFonts w:hint="eastAsia"/>
        </w:rPr>
        <w:t xml:space="preserve"> H2O </w:t>
      </w:r>
      <w:r>
        <w:rPr>
          <w:rFonts w:hint="eastAsia"/>
        </w:rPr>
        <w:t>训练模型</w:t>
      </w:r>
    </w:p>
    <w:p w:rsidR="00623C1A" w:rsidRDefault="00623C1A" w:rsidP="00623C1A">
      <w:pPr>
        <w:ind w:firstLine="210"/>
      </w:pPr>
      <w:r>
        <w:rPr>
          <w:rFonts w:hint="eastAsia"/>
        </w:rPr>
        <w:t xml:space="preserve">H2OAutoML </w:t>
      </w:r>
      <w:r>
        <w:rPr>
          <w:rFonts w:hint="eastAsia"/>
        </w:rPr>
        <w:t>可以用来训练回归模型预测</w:t>
      </w:r>
      <w:r>
        <w:rPr>
          <w:rFonts w:hint="eastAsia"/>
        </w:rPr>
        <w:t>days_to_failure</w:t>
      </w:r>
      <w:r>
        <w:rPr>
          <w:rFonts w:hint="eastAsia"/>
        </w:rPr>
        <w:t>，基于历史坏道数。</w:t>
      </w:r>
    </w:p>
    <w:p w:rsidR="00623C1A" w:rsidRDefault="00623C1A" w:rsidP="00623C1A">
      <w:pPr>
        <w:ind w:firstLine="210"/>
      </w:pPr>
      <w:r>
        <w:rPr>
          <w:rFonts w:hint="eastAsia"/>
        </w:rPr>
        <w:t>示例代码</w:t>
      </w:r>
    </w:p>
    <w:p w:rsidR="00623C1A" w:rsidRDefault="00623C1A" w:rsidP="00623C1A">
      <w:pPr>
        <w:ind w:firstLine="210"/>
      </w:pPr>
      <w:r>
        <w:t>import h2o</w:t>
      </w:r>
    </w:p>
    <w:p w:rsidR="00623C1A" w:rsidRDefault="00623C1A" w:rsidP="00623C1A">
      <w:pPr>
        <w:ind w:firstLine="210"/>
      </w:pPr>
      <w:r>
        <w:t>from h2o.automl import H2OAutoML</w:t>
      </w:r>
    </w:p>
    <w:p w:rsidR="00623C1A" w:rsidRDefault="00623C1A" w:rsidP="00623C1A">
      <w:pPr>
        <w:ind w:firstLine="210"/>
      </w:pPr>
      <w:r>
        <w:rPr>
          <w:rFonts w:hint="eastAsia"/>
        </w:rPr>
        <w:t xml:space="preserve"># </w:t>
      </w:r>
      <w:r>
        <w:rPr>
          <w:rFonts w:hint="eastAsia"/>
        </w:rPr>
        <w:t>初始化</w:t>
      </w:r>
      <w:r>
        <w:rPr>
          <w:rFonts w:hint="eastAsia"/>
        </w:rPr>
        <w:t xml:space="preserve"> H2O </w:t>
      </w:r>
      <w:r>
        <w:rPr>
          <w:rFonts w:hint="eastAsia"/>
        </w:rPr>
        <w:t>集群</w:t>
      </w:r>
    </w:p>
    <w:p w:rsidR="00623C1A" w:rsidRDefault="00623C1A" w:rsidP="00623C1A">
      <w:pPr>
        <w:ind w:firstLine="210"/>
      </w:pPr>
      <w:r>
        <w:t>h2o.init()</w:t>
      </w:r>
    </w:p>
    <w:p w:rsidR="00623C1A" w:rsidRDefault="00623C1A" w:rsidP="00623C1A">
      <w:pPr>
        <w:ind w:firstLine="210"/>
      </w:pPr>
      <w:r>
        <w:rPr>
          <w:rFonts w:hint="eastAsia"/>
        </w:rPr>
        <w:t xml:space="preserve"># </w:t>
      </w:r>
      <w:r>
        <w:rPr>
          <w:rFonts w:hint="eastAsia"/>
        </w:rPr>
        <w:t>导入数据</w:t>
      </w:r>
    </w:p>
    <w:p w:rsidR="00623C1A" w:rsidRDefault="00623C1A" w:rsidP="00623C1A">
      <w:pPr>
        <w:ind w:firstLine="210"/>
      </w:pPr>
      <w:r>
        <w:t>data = h2o.import_file("path_to_your_hard_drive_data.csv")</w:t>
      </w:r>
    </w:p>
    <w:p w:rsidR="00623C1A" w:rsidRDefault="00623C1A" w:rsidP="00623C1A">
      <w:pPr>
        <w:ind w:firstLine="210"/>
      </w:pPr>
      <w:r>
        <w:rPr>
          <w:rFonts w:hint="eastAsia"/>
        </w:rPr>
        <w:t xml:space="preserve"># </w:t>
      </w:r>
      <w:r>
        <w:rPr>
          <w:rFonts w:hint="eastAsia"/>
        </w:rPr>
        <w:t>转换时间戳为日期类型（如果需要）</w:t>
      </w:r>
    </w:p>
    <w:p w:rsidR="00623C1A" w:rsidRDefault="00623C1A" w:rsidP="00623C1A">
      <w:pPr>
        <w:ind w:firstLine="210"/>
      </w:pPr>
      <w:r>
        <w:t>data['timestamp'] = data['timestamp'].as_datetime()</w:t>
      </w:r>
    </w:p>
    <w:p w:rsidR="00623C1A" w:rsidRDefault="00623C1A" w:rsidP="00623C1A">
      <w:pPr>
        <w:ind w:firstLine="210"/>
      </w:pPr>
      <w:r>
        <w:rPr>
          <w:rFonts w:hint="eastAsia"/>
        </w:rPr>
        <w:t xml:space="preserve"># </w:t>
      </w:r>
      <w:r>
        <w:rPr>
          <w:rFonts w:hint="eastAsia"/>
        </w:rPr>
        <w:t>创建训练集和测试集</w:t>
      </w:r>
    </w:p>
    <w:p w:rsidR="00623C1A" w:rsidRDefault="00623C1A" w:rsidP="00623C1A">
      <w:pPr>
        <w:ind w:firstLine="210"/>
      </w:pPr>
      <w:r>
        <w:t>train, test = data.split_frame(ratios=[0.8], seed=42)</w:t>
      </w:r>
    </w:p>
    <w:p w:rsidR="00623C1A" w:rsidRDefault="00623C1A" w:rsidP="00623C1A">
      <w:pPr>
        <w:ind w:firstLine="210"/>
      </w:pPr>
      <w:r>
        <w:rPr>
          <w:rFonts w:hint="eastAsia"/>
        </w:rPr>
        <w:t xml:space="preserve"># </w:t>
      </w:r>
      <w:r>
        <w:rPr>
          <w:rFonts w:hint="eastAsia"/>
        </w:rPr>
        <w:t>设置特征和目标变量</w:t>
      </w:r>
    </w:p>
    <w:p w:rsidR="00623C1A" w:rsidRDefault="00623C1A" w:rsidP="00623C1A">
      <w:pPr>
        <w:ind w:firstLine="210"/>
      </w:pPr>
      <w:r>
        <w:rPr>
          <w:rFonts w:hint="eastAsia"/>
        </w:rPr>
        <w:t xml:space="preserve"># 'bad_sectors' </w:t>
      </w:r>
      <w:r>
        <w:rPr>
          <w:rFonts w:hint="eastAsia"/>
        </w:rPr>
        <w:t>是特征变量，</w:t>
      </w:r>
      <w:r>
        <w:rPr>
          <w:rFonts w:hint="eastAsia"/>
        </w:rPr>
        <w:t xml:space="preserve">'days_to_failure' </w:t>
      </w:r>
      <w:r>
        <w:rPr>
          <w:rFonts w:hint="eastAsia"/>
        </w:rPr>
        <w:t>是目标变量</w:t>
      </w:r>
    </w:p>
    <w:p w:rsidR="00623C1A" w:rsidRDefault="00623C1A" w:rsidP="00623C1A">
      <w:pPr>
        <w:ind w:firstLine="210"/>
      </w:pPr>
      <w:r>
        <w:t>aml = H2OAutoML(max_models=20, max_runtime_secs=3600, seed=42)</w:t>
      </w:r>
    </w:p>
    <w:p w:rsidR="00623C1A" w:rsidRDefault="00623C1A" w:rsidP="00623C1A">
      <w:pPr>
        <w:ind w:firstLine="210"/>
      </w:pPr>
      <w:r>
        <w:t>aml.train(y="days_to_failure", training_frame=train)</w:t>
      </w:r>
    </w:p>
    <w:p w:rsidR="00623C1A" w:rsidRDefault="00623C1A" w:rsidP="00623C1A">
      <w:pPr>
        <w:ind w:firstLine="210"/>
      </w:pPr>
      <w:r>
        <w:rPr>
          <w:rFonts w:hint="eastAsia"/>
        </w:rPr>
        <w:t xml:space="preserve"># </w:t>
      </w:r>
      <w:r>
        <w:rPr>
          <w:rFonts w:hint="eastAsia"/>
        </w:rPr>
        <w:t>查看训练的模型表现</w:t>
      </w:r>
    </w:p>
    <w:p w:rsidR="00623C1A" w:rsidRDefault="00623C1A" w:rsidP="00623C1A">
      <w:pPr>
        <w:ind w:firstLine="210"/>
      </w:pPr>
      <w:r>
        <w:t>leaderboard = aml.leaderboard</w:t>
      </w:r>
    </w:p>
    <w:p w:rsidR="00623C1A" w:rsidRDefault="00623C1A" w:rsidP="00623C1A">
      <w:pPr>
        <w:ind w:firstLine="210"/>
      </w:pPr>
      <w:r>
        <w:t>print(leaderboard)</w:t>
      </w:r>
    </w:p>
    <w:p w:rsidR="00623C1A" w:rsidRDefault="00623C1A" w:rsidP="00623C1A">
      <w:pPr>
        <w:ind w:firstLine="210"/>
      </w:pPr>
      <w:r>
        <w:rPr>
          <w:rFonts w:hint="eastAsia"/>
        </w:rPr>
        <w:t xml:space="preserve"># </w:t>
      </w:r>
      <w:r>
        <w:rPr>
          <w:rFonts w:hint="eastAsia"/>
        </w:rPr>
        <w:t>使用最佳模型进行预测</w:t>
      </w:r>
    </w:p>
    <w:p w:rsidR="00623C1A" w:rsidRDefault="00623C1A" w:rsidP="00623C1A">
      <w:pPr>
        <w:ind w:firstLine="210"/>
      </w:pPr>
      <w:r>
        <w:t>best_model = aml.leader</w:t>
      </w:r>
    </w:p>
    <w:p w:rsidR="00623C1A" w:rsidRDefault="00623C1A" w:rsidP="00623C1A">
      <w:pPr>
        <w:ind w:firstLine="210"/>
      </w:pPr>
      <w:r>
        <w:t>predictions = best_model.predict(test)</w:t>
      </w:r>
    </w:p>
    <w:p w:rsidR="00623C1A" w:rsidRDefault="00623C1A" w:rsidP="00623C1A">
      <w:pPr>
        <w:ind w:firstLine="210"/>
      </w:pPr>
      <w:r>
        <w:rPr>
          <w:rFonts w:hint="eastAsia"/>
        </w:rPr>
        <w:t xml:space="preserve"># </w:t>
      </w:r>
      <w:r>
        <w:rPr>
          <w:rFonts w:hint="eastAsia"/>
        </w:rPr>
        <w:t>查看预测结果</w:t>
      </w:r>
    </w:p>
    <w:p w:rsidR="00623C1A" w:rsidRDefault="00623C1A" w:rsidP="00623C1A">
      <w:pPr>
        <w:ind w:firstLine="210"/>
      </w:pPr>
      <w:r>
        <w:lastRenderedPageBreak/>
        <w:t>print(predictions)</w:t>
      </w:r>
    </w:p>
    <w:p w:rsidR="00623C1A" w:rsidRDefault="00623C1A" w:rsidP="00623C1A">
      <w:pPr>
        <w:ind w:firstLine="210"/>
      </w:pPr>
      <w:r>
        <w:rPr>
          <w:rFonts w:hint="eastAsia"/>
        </w:rPr>
        <w:t>步骤三：解读结果</w:t>
      </w:r>
    </w:p>
    <w:p w:rsidR="00623C1A" w:rsidRDefault="00623C1A" w:rsidP="00623C1A">
      <w:pPr>
        <w:ind w:firstLine="210"/>
      </w:pPr>
      <w:r>
        <w:rPr>
          <w:rFonts w:hint="eastAsia"/>
        </w:rPr>
        <w:t>预测值：预测模型会给出一个“</w:t>
      </w:r>
      <w:r>
        <w:rPr>
          <w:rFonts w:hint="eastAsia"/>
        </w:rPr>
        <w:t>days_to_failure</w:t>
      </w:r>
      <w:r>
        <w:rPr>
          <w:rFonts w:hint="eastAsia"/>
        </w:rPr>
        <w:t>”的预测值，表示硬盘将会在多少天后达到不可用的状态。</w:t>
      </w:r>
    </w:p>
    <w:p w:rsidR="00623C1A" w:rsidRDefault="00623C1A" w:rsidP="00623C1A">
      <w:pPr>
        <w:ind w:firstLine="210"/>
      </w:pPr>
      <w:r>
        <w:rPr>
          <w:rFonts w:hint="eastAsia"/>
        </w:rPr>
        <w:t>误差评估：通过</w:t>
      </w:r>
      <w:r>
        <w:rPr>
          <w:rFonts w:hint="eastAsia"/>
        </w:rPr>
        <w:t xml:space="preserve"> leaderboard </w:t>
      </w:r>
      <w:r>
        <w:rPr>
          <w:rFonts w:hint="eastAsia"/>
        </w:rPr>
        <w:t>中的性能指标（如</w:t>
      </w:r>
      <w:r>
        <w:rPr>
          <w:rFonts w:hint="eastAsia"/>
        </w:rPr>
        <w:t xml:space="preserve"> RMSE</w:t>
      </w:r>
      <w:r>
        <w:rPr>
          <w:rFonts w:hint="eastAsia"/>
        </w:rPr>
        <w:t>、</w:t>
      </w:r>
      <w:r>
        <w:rPr>
          <w:rFonts w:hint="eastAsia"/>
        </w:rPr>
        <w:t xml:space="preserve">MAE </w:t>
      </w:r>
      <w:r>
        <w:rPr>
          <w:rFonts w:hint="eastAsia"/>
        </w:rPr>
        <w:t>等），可以评估模型在测试集上的表现。</w:t>
      </w:r>
    </w:p>
    <w:p w:rsidR="00623C1A" w:rsidRDefault="00623C1A" w:rsidP="00623C1A">
      <w:pPr>
        <w:ind w:firstLine="210"/>
      </w:pPr>
      <w:r>
        <w:rPr>
          <w:rFonts w:hint="eastAsia"/>
        </w:rPr>
        <w:t>为什么时间序列预测有效？</w:t>
      </w:r>
    </w:p>
    <w:p w:rsidR="00623C1A" w:rsidRDefault="00623C1A" w:rsidP="00623C1A">
      <w:pPr>
        <w:ind w:firstLine="210"/>
      </w:pPr>
      <w:r>
        <w:rPr>
          <w:rFonts w:hint="eastAsia"/>
        </w:rPr>
        <w:t>坏道数的增长趋势：假设坏道数增长相对稳定，时间序列模型能够通过历史数据学习坏道数随时间变化的趋势，预测未来增长的速度。</w:t>
      </w:r>
    </w:p>
    <w:p w:rsidR="00623C1A" w:rsidRDefault="00623C1A" w:rsidP="00623C1A">
      <w:pPr>
        <w:ind w:firstLine="210"/>
      </w:pPr>
      <w:r>
        <w:rPr>
          <w:rFonts w:hint="eastAsia"/>
        </w:rPr>
        <w:t>基于回归的预测：通过学习坏道数的变化，模型能够预测未来某个时刻硬盘会达到不可用的坏道数，进而给出预期的时间窗口（即多少天后）。</w:t>
      </w:r>
    </w:p>
    <w:p w:rsidR="00623C1A" w:rsidRDefault="00623C1A" w:rsidP="00623C1A">
      <w:pPr>
        <w:ind w:firstLine="210"/>
      </w:pPr>
      <w:r>
        <w:rPr>
          <w:rFonts w:hint="eastAsia"/>
        </w:rPr>
        <w:t>结论</w:t>
      </w:r>
    </w:p>
    <w:p w:rsidR="00623C1A" w:rsidRDefault="00623C1A" w:rsidP="00623C1A">
      <w:pPr>
        <w:ind w:firstLine="210"/>
      </w:pPr>
      <w:r>
        <w:rPr>
          <w:rFonts w:hint="eastAsia"/>
        </w:rPr>
        <w:t>对于你的需求，使用</w:t>
      </w:r>
      <w:r>
        <w:rPr>
          <w:rFonts w:hint="eastAsia"/>
        </w:rPr>
        <w:t xml:space="preserve"> H2O </w:t>
      </w:r>
      <w:r>
        <w:rPr>
          <w:rFonts w:hint="eastAsia"/>
        </w:rPr>
        <w:t>的时间序列预测功能（特别是</w:t>
      </w:r>
      <w:r>
        <w:rPr>
          <w:rFonts w:hint="eastAsia"/>
        </w:rPr>
        <w:t xml:space="preserve"> H2OAutoML</w:t>
      </w:r>
      <w:r>
        <w:rPr>
          <w:rFonts w:hint="eastAsia"/>
        </w:rPr>
        <w:t>）可以很好地解决这个问题。通过历史坏道数数据，训练一个回归模型预测硬盘在多少天后会达到不可用的时间窗口。虽然坏道数的阈值判断足够简单，但如果坏道数的增加是渐进式的（而非突发性的），时间序列回归预测可以为你提供更精准的预警时间点。</w:t>
      </w:r>
    </w:p>
    <w:p w:rsidR="00623C1A" w:rsidRDefault="00623C1A" w:rsidP="00623C1A">
      <w:pPr>
        <w:ind w:firstLine="210"/>
      </w:pPr>
      <w:r>
        <w:rPr>
          <w:rFonts w:hint="eastAsia"/>
        </w:rPr>
        <w:t>如果你有更多问题，或者需要进一步优化这个流程，请告诉我！</w:t>
      </w:r>
    </w:p>
    <w:p w:rsidR="00623C1A" w:rsidRDefault="00EF652A" w:rsidP="00A62F42">
      <w:pPr>
        <w:pStyle w:val="2"/>
      </w:pPr>
      <w:r>
        <w:t>硬盘</w:t>
      </w:r>
      <w:r>
        <w:t>smart</w:t>
      </w:r>
      <w:r>
        <w:t>健康指标</w:t>
      </w:r>
    </w:p>
    <w:p w:rsidR="00623C1A" w:rsidRDefault="00623C1A" w:rsidP="00623C1A">
      <w:pPr>
        <w:ind w:firstLine="210"/>
      </w:pPr>
      <w:r>
        <w:t>You said:</w:t>
      </w:r>
    </w:p>
    <w:p w:rsidR="00623C1A" w:rsidRDefault="00623C1A" w:rsidP="00623C1A">
      <w:pPr>
        <w:ind w:firstLine="210"/>
      </w:pPr>
      <w:r>
        <w:rPr>
          <w:rFonts w:hint="eastAsia"/>
        </w:rPr>
        <w:t>如果我给出硬盘的多个</w:t>
      </w:r>
      <w:r>
        <w:rPr>
          <w:rFonts w:hint="eastAsia"/>
        </w:rPr>
        <w:t>smart</w:t>
      </w:r>
      <w:r>
        <w:rPr>
          <w:rFonts w:hint="eastAsia"/>
        </w:rPr>
        <w:t>健康指标参数，这些参数之间有相互影响关系，并且共同作用最后的结果，比如达到某个坏道阈值使硬盘不可用。时间序列预测能否给出这些参数相互之间的影响预期，以及对硬盘不可用影响的权重值，包括将达到不可用的预期时间等这些复杂关系？</w:t>
      </w:r>
    </w:p>
    <w:p w:rsidR="00623C1A" w:rsidRDefault="00623C1A" w:rsidP="00623C1A">
      <w:pPr>
        <w:ind w:firstLine="210"/>
      </w:pPr>
      <w:r>
        <w:t>ChatGPT said:</w:t>
      </w:r>
    </w:p>
    <w:p w:rsidR="00623C1A" w:rsidRDefault="00623C1A" w:rsidP="00623C1A">
      <w:pPr>
        <w:ind w:firstLine="210"/>
      </w:pPr>
      <w:r>
        <w:rPr>
          <w:rFonts w:hint="eastAsia"/>
        </w:rPr>
        <w:t>你提出的需求确实涉及更复杂的建模问题，特别是多个</w:t>
      </w:r>
      <w:r>
        <w:rPr>
          <w:rFonts w:hint="eastAsia"/>
        </w:rPr>
        <w:t xml:space="preserve"> SMART </w:t>
      </w:r>
      <w:r>
        <w:rPr>
          <w:rFonts w:hint="eastAsia"/>
        </w:rPr>
        <w:t>健康指标之间的相互影响关系，以及它们如何共同作用于硬盘是否达到不可用状态。这不仅仅是单一指标的预测，而是一个多变量的、具有时间序列特性的回归问题。</w:t>
      </w:r>
    </w:p>
    <w:p w:rsidR="00623C1A" w:rsidRDefault="00623C1A" w:rsidP="00623C1A">
      <w:pPr>
        <w:ind w:firstLine="210"/>
      </w:pPr>
      <w:r>
        <w:rPr>
          <w:rFonts w:hint="eastAsia"/>
        </w:rPr>
        <w:t xml:space="preserve">1. </w:t>
      </w:r>
      <w:r>
        <w:rPr>
          <w:rFonts w:hint="eastAsia"/>
        </w:rPr>
        <w:t>时间序列预测能否处理这种复杂关系？</w:t>
      </w:r>
    </w:p>
    <w:p w:rsidR="00623C1A" w:rsidRDefault="00623C1A" w:rsidP="00623C1A">
      <w:pPr>
        <w:ind w:firstLine="210"/>
      </w:pPr>
      <w:r>
        <w:rPr>
          <w:rFonts w:hint="eastAsia"/>
        </w:rPr>
        <w:t>时间序列预测可以处理这些复杂关系，但这通常需要结合多维度的特征工程和更先进的模型架构，尤其是涉及多参数（如多个</w:t>
      </w:r>
      <w:r>
        <w:rPr>
          <w:rFonts w:hint="eastAsia"/>
        </w:rPr>
        <w:t xml:space="preserve"> SMART </w:t>
      </w:r>
      <w:r>
        <w:rPr>
          <w:rFonts w:hint="eastAsia"/>
        </w:rPr>
        <w:t>指标）和它们的相互影响关系时。</w:t>
      </w:r>
    </w:p>
    <w:p w:rsidR="00623C1A" w:rsidRDefault="00623C1A" w:rsidP="00623C1A">
      <w:pPr>
        <w:ind w:firstLine="210"/>
      </w:pPr>
      <w:r>
        <w:rPr>
          <w:rFonts w:hint="eastAsia"/>
        </w:rPr>
        <w:t>多变量时间序列：如果硬盘的多个</w:t>
      </w:r>
      <w:r>
        <w:rPr>
          <w:rFonts w:hint="eastAsia"/>
        </w:rPr>
        <w:t xml:space="preserve"> SMART </w:t>
      </w:r>
      <w:r>
        <w:rPr>
          <w:rFonts w:hint="eastAsia"/>
        </w:rPr>
        <w:t>指标（如温度、读取写入次数、坏道数等）随时间变化，并且这些指标之间相互影响，时间序列模型能够通过学习这些指标的历史变化，预测硬盘的未来健康状态。</w:t>
      </w:r>
    </w:p>
    <w:p w:rsidR="00623C1A" w:rsidRDefault="00623C1A" w:rsidP="00623C1A">
      <w:pPr>
        <w:ind w:firstLine="210"/>
      </w:pPr>
      <w:r>
        <w:rPr>
          <w:rFonts w:hint="eastAsia"/>
        </w:rPr>
        <w:t>影响关系与权重：时间序列预测本身并不直接提供各个参数之间的权重或影响关系，但可以通过回归模型或深度学习模型（如</w:t>
      </w:r>
      <w:r>
        <w:rPr>
          <w:rFonts w:hint="eastAsia"/>
        </w:rPr>
        <w:t xml:space="preserve"> LSTM </w:t>
      </w:r>
      <w:r>
        <w:rPr>
          <w:rFonts w:hint="eastAsia"/>
        </w:rPr>
        <w:t>或</w:t>
      </w:r>
      <w:r>
        <w:rPr>
          <w:rFonts w:hint="eastAsia"/>
        </w:rPr>
        <w:t xml:space="preserve"> GRU</w:t>
      </w:r>
      <w:r>
        <w:rPr>
          <w:rFonts w:hint="eastAsia"/>
        </w:rPr>
        <w:t>）来捕捉这些变量之间的潜在关系，进而预测硬盘的健康状态。通过训练过程，模型能够学会各个变量对硬盘故障的贡献度。</w:t>
      </w:r>
    </w:p>
    <w:p w:rsidR="00623C1A" w:rsidRDefault="00623C1A" w:rsidP="00623C1A">
      <w:pPr>
        <w:ind w:firstLine="210"/>
      </w:pPr>
      <w:r>
        <w:rPr>
          <w:rFonts w:hint="eastAsia"/>
        </w:rPr>
        <w:t>达到不可用的预期时间：模型可以被训练来预测硬盘在未来几天内达到不可用状态的时间窗口。这个时间点（即“不可用的预期时间”）可以作为一个回归问题进行处理，类似于预测坏道数何时会超过设定的阈值。</w:t>
      </w:r>
    </w:p>
    <w:p w:rsidR="00623C1A" w:rsidRDefault="00623C1A" w:rsidP="00623C1A">
      <w:pPr>
        <w:ind w:firstLine="210"/>
      </w:pPr>
      <w:r>
        <w:rPr>
          <w:rFonts w:hint="eastAsia"/>
        </w:rPr>
        <w:t xml:space="preserve">2. </w:t>
      </w:r>
      <w:r>
        <w:rPr>
          <w:rFonts w:hint="eastAsia"/>
        </w:rPr>
        <w:t>如何处理这些复杂关系？</w:t>
      </w:r>
    </w:p>
    <w:p w:rsidR="00623C1A" w:rsidRDefault="00623C1A" w:rsidP="00623C1A">
      <w:pPr>
        <w:ind w:firstLine="210"/>
      </w:pPr>
      <w:r>
        <w:rPr>
          <w:rFonts w:hint="eastAsia"/>
        </w:rPr>
        <w:t>多维度特征建模</w:t>
      </w:r>
    </w:p>
    <w:p w:rsidR="00623C1A" w:rsidRDefault="00623C1A" w:rsidP="00623C1A">
      <w:pPr>
        <w:ind w:firstLine="210"/>
      </w:pPr>
      <w:r>
        <w:rPr>
          <w:rFonts w:hint="eastAsia"/>
        </w:rPr>
        <w:lastRenderedPageBreak/>
        <w:t>数据准备：</w:t>
      </w:r>
    </w:p>
    <w:p w:rsidR="00623C1A" w:rsidRDefault="00623C1A" w:rsidP="00623C1A">
      <w:pPr>
        <w:ind w:firstLine="210"/>
      </w:pPr>
      <w:r>
        <w:rPr>
          <w:rFonts w:hint="eastAsia"/>
        </w:rPr>
        <w:t>为了捕捉多个</w:t>
      </w:r>
      <w:r>
        <w:rPr>
          <w:rFonts w:hint="eastAsia"/>
        </w:rPr>
        <w:t xml:space="preserve"> SMART </w:t>
      </w:r>
      <w:r>
        <w:rPr>
          <w:rFonts w:hint="eastAsia"/>
        </w:rPr>
        <w:t>健康指标之间的相互影响，数据集应该包含多个列，每个列代表一个</w:t>
      </w:r>
      <w:r>
        <w:rPr>
          <w:rFonts w:hint="eastAsia"/>
        </w:rPr>
        <w:t xml:space="preserve"> SMART </w:t>
      </w:r>
      <w:r>
        <w:rPr>
          <w:rFonts w:hint="eastAsia"/>
        </w:rPr>
        <w:t>指标，例如：</w:t>
      </w:r>
    </w:p>
    <w:p w:rsidR="00623C1A" w:rsidRDefault="00623C1A" w:rsidP="00623C1A">
      <w:pPr>
        <w:ind w:firstLine="210"/>
      </w:pPr>
      <w:r>
        <w:rPr>
          <w:rFonts w:hint="eastAsia"/>
        </w:rPr>
        <w:t>Reallocated_Sector_Ct</w:t>
      </w:r>
      <w:r>
        <w:rPr>
          <w:rFonts w:hint="eastAsia"/>
        </w:rPr>
        <w:t>：重新分配的扇区数。</w:t>
      </w:r>
    </w:p>
    <w:p w:rsidR="00623C1A" w:rsidRDefault="00623C1A" w:rsidP="00623C1A">
      <w:pPr>
        <w:ind w:firstLine="210"/>
      </w:pPr>
      <w:r>
        <w:rPr>
          <w:rFonts w:hint="eastAsia"/>
        </w:rPr>
        <w:t>Raw_Read_Error_Rate</w:t>
      </w:r>
      <w:r>
        <w:rPr>
          <w:rFonts w:hint="eastAsia"/>
        </w:rPr>
        <w:t>：原始读错误率。</w:t>
      </w:r>
    </w:p>
    <w:p w:rsidR="00623C1A" w:rsidRDefault="00623C1A" w:rsidP="00623C1A">
      <w:pPr>
        <w:ind w:firstLine="210"/>
      </w:pPr>
      <w:r>
        <w:rPr>
          <w:rFonts w:hint="eastAsia"/>
        </w:rPr>
        <w:t>Current_Pending_Sector</w:t>
      </w:r>
      <w:r>
        <w:rPr>
          <w:rFonts w:hint="eastAsia"/>
        </w:rPr>
        <w:t>：待处理扇区数。</w:t>
      </w:r>
    </w:p>
    <w:p w:rsidR="00623C1A" w:rsidRDefault="00623C1A" w:rsidP="00623C1A">
      <w:pPr>
        <w:ind w:firstLine="210"/>
      </w:pPr>
      <w:r>
        <w:rPr>
          <w:rFonts w:hint="eastAsia"/>
        </w:rPr>
        <w:t>Temperature</w:t>
      </w:r>
      <w:r>
        <w:rPr>
          <w:rFonts w:hint="eastAsia"/>
        </w:rPr>
        <w:t>：硬盘温度。</w:t>
      </w:r>
    </w:p>
    <w:p w:rsidR="00623C1A" w:rsidRDefault="00623C1A" w:rsidP="00623C1A">
      <w:pPr>
        <w:ind w:firstLine="210"/>
      </w:pPr>
      <w:r>
        <w:rPr>
          <w:rFonts w:hint="eastAsia"/>
        </w:rPr>
        <w:t>其他如写入次数、工作时间、硬盘型号等。</w:t>
      </w:r>
    </w:p>
    <w:p w:rsidR="00623C1A" w:rsidRDefault="00623C1A" w:rsidP="00623C1A">
      <w:pPr>
        <w:ind w:firstLine="210"/>
      </w:pPr>
      <w:r>
        <w:rPr>
          <w:rFonts w:hint="eastAsia"/>
        </w:rPr>
        <w:t>时间序列建模：</w:t>
      </w:r>
    </w:p>
    <w:p w:rsidR="00623C1A" w:rsidRDefault="00623C1A" w:rsidP="00623C1A">
      <w:pPr>
        <w:ind w:firstLine="210"/>
      </w:pPr>
      <w:r>
        <w:rPr>
          <w:rFonts w:hint="eastAsia"/>
        </w:rPr>
        <w:t>通过历史时间戳和各个</w:t>
      </w:r>
      <w:r>
        <w:rPr>
          <w:rFonts w:hint="eastAsia"/>
        </w:rPr>
        <w:t xml:space="preserve"> SMART </w:t>
      </w:r>
      <w:r>
        <w:rPr>
          <w:rFonts w:hint="eastAsia"/>
        </w:rPr>
        <w:t>指标数据，时间序列模型（例如：</w:t>
      </w:r>
      <w:r>
        <w:rPr>
          <w:rFonts w:hint="eastAsia"/>
        </w:rPr>
        <w:t>LSTM</w:t>
      </w:r>
      <w:r>
        <w:rPr>
          <w:rFonts w:hint="eastAsia"/>
        </w:rPr>
        <w:t>、</w:t>
      </w:r>
      <w:r>
        <w:rPr>
          <w:rFonts w:hint="eastAsia"/>
        </w:rPr>
        <w:t>GRU</w:t>
      </w:r>
      <w:r>
        <w:rPr>
          <w:rFonts w:hint="eastAsia"/>
        </w:rPr>
        <w:t>）能够学习不同指标随时间的动态变化，并捕捉它们之间的复杂关系。</w:t>
      </w:r>
    </w:p>
    <w:p w:rsidR="00623C1A" w:rsidRDefault="00623C1A" w:rsidP="00623C1A">
      <w:pPr>
        <w:ind w:firstLine="210"/>
      </w:pPr>
      <w:r>
        <w:rPr>
          <w:rFonts w:hint="eastAsia"/>
        </w:rPr>
        <w:t>模型将基于这些多维特征来预测硬盘的状态（如坏道数达到阈值时的预测天数，或者硬盘故障的预期时间）。</w:t>
      </w:r>
    </w:p>
    <w:p w:rsidR="00623C1A" w:rsidRDefault="00623C1A" w:rsidP="00623C1A">
      <w:pPr>
        <w:ind w:firstLine="210"/>
      </w:pPr>
      <w:r>
        <w:rPr>
          <w:rFonts w:hint="eastAsia"/>
        </w:rPr>
        <w:t>使用</w:t>
      </w:r>
      <w:r>
        <w:rPr>
          <w:rFonts w:hint="eastAsia"/>
        </w:rPr>
        <w:t xml:space="preserve"> H2O </w:t>
      </w:r>
      <w:r>
        <w:rPr>
          <w:rFonts w:hint="eastAsia"/>
        </w:rPr>
        <w:t>或其他机器学习模型</w:t>
      </w:r>
    </w:p>
    <w:p w:rsidR="00623C1A" w:rsidRDefault="00623C1A" w:rsidP="00623C1A">
      <w:pPr>
        <w:ind w:firstLine="210"/>
      </w:pPr>
      <w:r>
        <w:rPr>
          <w:rFonts w:hint="eastAsia"/>
        </w:rPr>
        <w:t xml:space="preserve">H2OAutoML </w:t>
      </w:r>
      <w:r>
        <w:rPr>
          <w:rFonts w:hint="eastAsia"/>
        </w:rPr>
        <w:t>或其他回归模型：</w:t>
      </w:r>
    </w:p>
    <w:p w:rsidR="00623C1A" w:rsidRDefault="00623C1A" w:rsidP="00623C1A">
      <w:pPr>
        <w:ind w:firstLine="210"/>
      </w:pPr>
      <w:r>
        <w:rPr>
          <w:rFonts w:hint="eastAsia"/>
        </w:rPr>
        <w:t>如果你使用</w:t>
      </w:r>
      <w:r>
        <w:rPr>
          <w:rFonts w:hint="eastAsia"/>
        </w:rPr>
        <w:t xml:space="preserve"> H2OAutoML</w:t>
      </w:r>
      <w:r>
        <w:rPr>
          <w:rFonts w:hint="eastAsia"/>
        </w:rPr>
        <w:t>，可以将所有</w:t>
      </w:r>
      <w:r>
        <w:rPr>
          <w:rFonts w:hint="eastAsia"/>
        </w:rPr>
        <w:t xml:space="preserve"> SMART </w:t>
      </w:r>
      <w:r>
        <w:rPr>
          <w:rFonts w:hint="eastAsia"/>
        </w:rPr>
        <w:t>指标作为特征输入，目标变量为硬盘的故障预期时间（即从当前时刻起，多少天后坏道数会达到阈值）。</w:t>
      </w:r>
    </w:p>
    <w:p w:rsidR="00623C1A" w:rsidRDefault="00623C1A" w:rsidP="00623C1A">
      <w:pPr>
        <w:ind w:firstLine="210"/>
      </w:pPr>
      <w:r>
        <w:rPr>
          <w:rFonts w:hint="eastAsia"/>
        </w:rPr>
        <w:t xml:space="preserve">H2OAutoML </w:t>
      </w:r>
      <w:r>
        <w:rPr>
          <w:rFonts w:hint="eastAsia"/>
        </w:rPr>
        <w:t>会自动选择适当的模型（如随机森林、</w:t>
      </w:r>
      <w:r>
        <w:rPr>
          <w:rFonts w:hint="eastAsia"/>
        </w:rPr>
        <w:t>GBM</w:t>
      </w:r>
      <w:r>
        <w:rPr>
          <w:rFonts w:hint="eastAsia"/>
        </w:rPr>
        <w:t>、深度学习等）来处理多维度的输入数据，并预测目标变量。</w:t>
      </w:r>
    </w:p>
    <w:p w:rsidR="00623C1A" w:rsidRDefault="00623C1A" w:rsidP="00623C1A">
      <w:pPr>
        <w:ind w:firstLine="210"/>
      </w:pPr>
      <w:r>
        <w:rPr>
          <w:rFonts w:hint="eastAsia"/>
        </w:rPr>
        <w:t>深度学习模型（如</w:t>
      </w:r>
      <w:r>
        <w:rPr>
          <w:rFonts w:hint="eastAsia"/>
        </w:rPr>
        <w:t xml:space="preserve"> LSTM</w:t>
      </w:r>
      <w:r>
        <w:rPr>
          <w:rFonts w:hint="eastAsia"/>
        </w:rPr>
        <w:t>、</w:t>
      </w:r>
      <w:r>
        <w:rPr>
          <w:rFonts w:hint="eastAsia"/>
        </w:rPr>
        <w:t>GRU</w:t>
      </w:r>
      <w:r>
        <w:rPr>
          <w:rFonts w:hint="eastAsia"/>
        </w:rPr>
        <w:t>）：</w:t>
      </w:r>
    </w:p>
    <w:p w:rsidR="00623C1A" w:rsidRDefault="00623C1A" w:rsidP="00623C1A">
      <w:pPr>
        <w:ind w:firstLine="210"/>
      </w:pPr>
      <w:r>
        <w:rPr>
          <w:rFonts w:hint="eastAsia"/>
        </w:rPr>
        <w:t>对于这种复杂的时间序列问题，深度学习中的</w:t>
      </w:r>
      <w:r>
        <w:rPr>
          <w:rFonts w:hint="eastAsia"/>
        </w:rPr>
        <w:t xml:space="preserve"> </w:t>
      </w:r>
      <w:r>
        <w:rPr>
          <w:rFonts w:hint="eastAsia"/>
        </w:rPr>
        <w:t>长短期记忆（</w:t>
      </w:r>
      <w:r>
        <w:rPr>
          <w:rFonts w:hint="eastAsia"/>
        </w:rPr>
        <w:t>LSTM</w:t>
      </w:r>
      <w:r>
        <w:rPr>
          <w:rFonts w:hint="eastAsia"/>
        </w:rPr>
        <w:t>）</w:t>
      </w:r>
      <w:r>
        <w:rPr>
          <w:rFonts w:hint="eastAsia"/>
        </w:rPr>
        <w:t xml:space="preserve"> </w:t>
      </w:r>
      <w:r>
        <w:rPr>
          <w:rFonts w:hint="eastAsia"/>
        </w:rPr>
        <w:t>或</w:t>
      </w:r>
      <w:r>
        <w:rPr>
          <w:rFonts w:hint="eastAsia"/>
        </w:rPr>
        <w:t xml:space="preserve"> </w:t>
      </w:r>
      <w:r>
        <w:rPr>
          <w:rFonts w:hint="eastAsia"/>
        </w:rPr>
        <w:t>门控循环单元（</w:t>
      </w:r>
      <w:r>
        <w:rPr>
          <w:rFonts w:hint="eastAsia"/>
        </w:rPr>
        <w:t>GRU</w:t>
      </w:r>
      <w:r>
        <w:rPr>
          <w:rFonts w:hint="eastAsia"/>
        </w:rPr>
        <w:t>）</w:t>
      </w:r>
      <w:r>
        <w:rPr>
          <w:rFonts w:hint="eastAsia"/>
        </w:rPr>
        <w:t xml:space="preserve"> </w:t>
      </w:r>
      <w:r>
        <w:rPr>
          <w:rFonts w:hint="eastAsia"/>
        </w:rPr>
        <w:t>可以处理多个时间步长的依赖，并能够捕捉不同</w:t>
      </w:r>
      <w:r>
        <w:rPr>
          <w:rFonts w:hint="eastAsia"/>
        </w:rPr>
        <w:t xml:space="preserve"> SMART </w:t>
      </w:r>
      <w:r>
        <w:rPr>
          <w:rFonts w:hint="eastAsia"/>
        </w:rPr>
        <w:t>指标之间的相互关系。</w:t>
      </w:r>
    </w:p>
    <w:p w:rsidR="00623C1A" w:rsidRDefault="00623C1A" w:rsidP="00623C1A">
      <w:pPr>
        <w:ind w:firstLine="210"/>
      </w:pPr>
      <w:r>
        <w:rPr>
          <w:rFonts w:hint="eastAsia"/>
        </w:rPr>
        <w:t>在深度学习模型中，</w:t>
      </w:r>
      <w:r>
        <w:rPr>
          <w:rFonts w:hint="eastAsia"/>
        </w:rPr>
        <w:t xml:space="preserve">bad_sectors </w:t>
      </w:r>
      <w:r>
        <w:rPr>
          <w:rFonts w:hint="eastAsia"/>
        </w:rPr>
        <w:t>只是一个最终的目标输出，而多个</w:t>
      </w:r>
      <w:r>
        <w:rPr>
          <w:rFonts w:hint="eastAsia"/>
        </w:rPr>
        <w:t xml:space="preserve"> SMART </w:t>
      </w:r>
      <w:r>
        <w:rPr>
          <w:rFonts w:hint="eastAsia"/>
        </w:rPr>
        <w:t>指标会作为输入特征传递给模型。模型会根据历史数据学习这些指标之间的动态关系。</w:t>
      </w:r>
    </w:p>
    <w:p w:rsidR="00623C1A" w:rsidRDefault="00623C1A" w:rsidP="00623C1A">
      <w:pPr>
        <w:ind w:firstLine="210"/>
      </w:pPr>
      <w:r>
        <w:rPr>
          <w:rFonts w:hint="eastAsia"/>
        </w:rPr>
        <w:t>模型的解释与权重分析</w:t>
      </w:r>
    </w:p>
    <w:p w:rsidR="00623C1A" w:rsidRDefault="00623C1A" w:rsidP="00623C1A">
      <w:pPr>
        <w:ind w:firstLine="210"/>
      </w:pPr>
      <w:r>
        <w:rPr>
          <w:rFonts w:hint="eastAsia"/>
        </w:rPr>
        <w:t>时间序列模型（尤其是复杂的深度学习模型）并不直接提供每个输入特征的“权重”，但是你可以使用以下方法来解释这些特征的相对影响力：</w:t>
      </w:r>
    </w:p>
    <w:p w:rsidR="00623C1A" w:rsidRDefault="00623C1A" w:rsidP="00623C1A">
      <w:pPr>
        <w:ind w:firstLine="210"/>
      </w:pPr>
      <w:r>
        <w:rPr>
          <w:rFonts w:hint="eastAsia"/>
        </w:rPr>
        <w:t>特征重要性：</w:t>
      </w:r>
    </w:p>
    <w:p w:rsidR="00623C1A" w:rsidRDefault="00623C1A" w:rsidP="00623C1A">
      <w:pPr>
        <w:ind w:firstLine="210"/>
      </w:pPr>
      <w:r>
        <w:rPr>
          <w:rFonts w:hint="eastAsia"/>
        </w:rPr>
        <w:t>如果使用树模型（如随机森林或</w:t>
      </w:r>
      <w:r>
        <w:rPr>
          <w:rFonts w:hint="eastAsia"/>
        </w:rPr>
        <w:t xml:space="preserve"> XGBoost</w:t>
      </w:r>
      <w:r>
        <w:rPr>
          <w:rFonts w:hint="eastAsia"/>
        </w:rPr>
        <w:t>），可以通过计算每个特征的重要性来得到每个</w:t>
      </w:r>
      <w:r>
        <w:rPr>
          <w:rFonts w:hint="eastAsia"/>
        </w:rPr>
        <w:t xml:space="preserve"> SMART </w:t>
      </w:r>
      <w:r>
        <w:rPr>
          <w:rFonts w:hint="eastAsia"/>
        </w:rPr>
        <w:t>指标在预测硬盘故障时的贡献度。</w:t>
      </w:r>
    </w:p>
    <w:p w:rsidR="00623C1A" w:rsidRDefault="00623C1A" w:rsidP="00623C1A">
      <w:pPr>
        <w:ind w:firstLine="210"/>
      </w:pPr>
      <w:r>
        <w:rPr>
          <w:rFonts w:hint="eastAsia"/>
        </w:rPr>
        <w:t xml:space="preserve">LIME </w:t>
      </w:r>
      <w:r>
        <w:rPr>
          <w:rFonts w:hint="eastAsia"/>
        </w:rPr>
        <w:t>或</w:t>
      </w:r>
      <w:r>
        <w:rPr>
          <w:rFonts w:hint="eastAsia"/>
        </w:rPr>
        <w:t xml:space="preserve"> SHAP</w:t>
      </w:r>
      <w:r>
        <w:rPr>
          <w:rFonts w:hint="eastAsia"/>
        </w:rPr>
        <w:t>：</w:t>
      </w:r>
    </w:p>
    <w:p w:rsidR="00623C1A" w:rsidRDefault="00623C1A" w:rsidP="00623C1A">
      <w:pPr>
        <w:ind w:firstLine="210"/>
      </w:pPr>
      <w:r>
        <w:rPr>
          <w:rFonts w:hint="eastAsia"/>
        </w:rPr>
        <w:t>对于深度学习模型，你可以使用</w:t>
      </w:r>
      <w:r>
        <w:rPr>
          <w:rFonts w:hint="eastAsia"/>
        </w:rPr>
        <w:t xml:space="preserve"> LIME </w:t>
      </w:r>
      <w:r>
        <w:rPr>
          <w:rFonts w:hint="eastAsia"/>
        </w:rPr>
        <w:t>或</w:t>
      </w:r>
      <w:r>
        <w:rPr>
          <w:rFonts w:hint="eastAsia"/>
        </w:rPr>
        <w:t xml:space="preserve"> SHAP </w:t>
      </w:r>
      <w:r>
        <w:rPr>
          <w:rFonts w:hint="eastAsia"/>
        </w:rPr>
        <w:t>等模型解释工具来分析每个</w:t>
      </w:r>
      <w:r>
        <w:rPr>
          <w:rFonts w:hint="eastAsia"/>
        </w:rPr>
        <w:t xml:space="preserve"> SMART </w:t>
      </w:r>
      <w:r>
        <w:rPr>
          <w:rFonts w:hint="eastAsia"/>
        </w:rPr>
        <w:t>指标对最终预测（如“多少天后硬盘故障”）的贡献。</w:t>
      </w:r>
      <w:r>
        <w:rPr>
          <w:rFonts w:hint="eastAsia"/>
        </w:rPr>
        <w:t>SHAP</w:t>
      </w:r>
      <w:r>
        <w:rPr>
          <w:rFonts w:hint="eastAsia"/>
        </w:rPr>
        <w:t>（</w:t>
      </w:r>
      <w:r>
        <w:rPr>
          <w:rFonts w:hint="eastAsia"/>
        </w:rPr>
        <w:t>SHapley Additive exPlanations</w:t>
      </w:r>
      <w:r>
        <w:rPr>
          <w:rFonts w:hint="eastAsia"/>
        </w:rPr>
        <w:t>）可以提供每个特征的贡献度，并帮助你理解各个</w:t>
      </w:r>
      <w:r>
        <w:rPr>
          <w:rFonts w:hint="eastAsia"/>
        </w:rPr>
        <w:t xml:space="preserve"> SMART </w:t>
      </w:r>
      <w:r>
        <w:rPr>
          <w:rFonts w:hint="eastAsia"/>
        </w:rPr>
        <w:t>指标对硬盘故障预测的影响。</w:t>
      </w:r>
    </w:p>
    <w:p w:rsidR="00623C1A" w:rsidRDefault="00623C1A" w:rsidP="00623C1A">
      <w:pPr>
        <w:ind w:firstLine="210"/>
      </w:pPr>
      <w:r>
        <w:rPr>
          <w:rFonts w:hint="eastAsia"/>
        </w:rPr>
        <w:t>如何预测不可用的时间点？</w:t>
      </w:r>
    </w:p>
    <w:p w:rsidR="00623C1A" w:rsidRDefault="00623C1A" w:rsidP="00623C1A">
      <w:pPr>
        <w:ind w:firstLine="210"/>
      </w:pPr>
      <w:r>
        <w:rPr>
          <w:rFonts w:hint="eastAsia"/>
        </w:rPr>
        <w:t>回归目标变量：</w:t>
      </w:r>
    </w:p>
    <w:p w:rsidR="00623C1A" w:rsidRDefault="00623C1A" w:rsidP="00623C1A">
      <w:pPr>
        <w:ind w:firstLine="210"/>
      </w:pPr>
      <w:r>
        <w:rPr>
          <w:rFonts w:hint="eastAsia"/>
        </w:rPr>
        <w:t>模型的目标是预测“达到不可用时间点”的天数（即</w:t>
      </w:r>
      <w:r>
        <w:rPr>
          <w:rFonts w:hint="eastAsia"/>
        </w:rPr>
        <w:t xml:space="preserve"> days_to_failure</w:t>
      </w:r>
      <w:r>
        <w:rPr>
          <w:rFonts w:hint="eastAsia"/>
        </w:rPr>
        <w:t>）。当坏道数等指标达到阈值时，这个</w:t>
      </w:r>
      <w:r>
        <w:rPr>
          <w:rFonts w:hint="eastAsia"/>
        </w:rPr>
        <w:lastRenderedPageBreak/>
        <w:t>预测变量将是一个时间点（例如，硬盘将在未来</w:t>
      </w:r>
      <w:r>
        <w:rPr>
          <w:rFonts w:hint="eastAsia"/>
        </w:rPr>
        <w:t xml:space="preserve"> 7 </w:t>
      </w:r>
      <w:r>
        <w:rPr>
          <w:rFonts w:hint="eastAsia"/>
        </w:rPr>
        <w:t>天内达到不可用状态）。</w:t>
      </w:r>
    </w:p>
    <w:p w:rsidR="00623C1A" w:rsidRDefault="00623C1A" w:rsidP="00623C1A">
      <w:pPr>
        <w:ind w:firstLine="210"/>
      </w:pPr>
    </w:p>
    <w:p w:rsidR="00623C1A" w:rsidRDefault="00623C1A" w:rsidP="00623C1A">
      <w:pPr>
        <w:ind w:firstLine="210"/>
      </w:pPr>
      <w:r>
        <w:rPr>
          <w:rFonts w:hint="eastAsia"/>
        </w:rPr>
        <w:t>如果你有多个</w:t>
      </w:r>
      <w:r>
        <w:rPr>
          <w:rFonts w:hint="eastAsia"/>
        </w:rPr>
        <w:t xml:space="preserve"> SMART </w:t>
      </w:r>
      <w:r>
        <w:rPr>
          <w:rFonts w:hint="eastAsia"/>
        </w:rPr>
        <w:t>指标，模型会根据它们的历史值和时间特征来推测未来多少天后硬盘的状态会达到不可用。</w:t>
      </w:r>
    </w:p>
    <w:p w:rsidR="00623C1A" w:rsidRDefault="00623C1A" w:rsidP="00623C1A">
      <w:pPr>
        <w:ind w:firstLine="210"/>
      </w:pPr>
      <w:r>
        <w:rPr>
          <w:rFonts w:hint="eastAsia"/>
        </w:rPr>
        <w:t xml:space="preserve">3. </w:t>
      </w:r>
      <w:r>
        <w:rPr>
          <w:rFonts w:hint="eastAsia"/>
        </w:rPr>
        <w:t>示例代码（使用</w:t>
      </w:r>
      <w:r>
        <w:rPr>
          <w:rFonts w:hint="eastAsia"/>
        </w:rPr>
        <w:t xml:space="preserve"> H2OAutoML</w:t>
      </w:r>
      <w:r>
        <w:rPr>
          <w:rFonts w:hint="eastAsia"/>
        </w:rPr>
        <w:t>）</w:t>
      </w:r>
    </w:p>
    <w:p w:rsidR="00623C1A" w:rsidRDefault="00623C1A" w:rsidP="00623C1A">
      <w:pPr>
        <w:ind w:firstLine="210"/>
      </w:pPr>
      <w:r>
        <w:t>python</w:t>
      </w:r>
    </w:p>
    <w:p w:rsidR="00623C1A" w:rsidRDefault="00623C1A" w:rsidP="00623C1A">
      <w:pPr>
        <w:ind w:firstLine="210"/>
      </w:pPr>
      <w:r>
        <w:t>Copy</w:t>
      </w:r>
    </w:p>
    <w:p w:rsidR="00623C1A" w:rsidRDefault="00623C1A" w:rsidP="00623C1A">
      <w:pPr>
        <w:ind w:firstLine="210"/>
      </w:pPr>
      <w:r>
        <w:t>Edit</w:t>
      </w:r>
    </w:p>
    <w:p w:rsidR="00623C1A" w:rsidRDefault="00623C1A" w:rsidP="00623C1A">
      <w:pPr>
        <w:ind w:firstLine="210"/>
      </w:pPr>
      <w:r>
        <w:t>import h2o</w:t>
      </w:r>
    </w:p>
    <w:p w:rsidR="00623C1A" w:rsidRDefault="00623C1A" w:rsidP="00623C1A">
      <w:pPr>
        <w:ind w:firstLine="210"/>
      </w:pPr>
      <w:r>
        <w:t>from h2o.automl import H2OAutoML</w:t>
      </w:r>
    </w:p>
    <w:p w:rsidR="00623C1A" w:rsidRDefault="00623C1A" w:rsidP="00623C1A">
      <w:pPr>
        <w:ind w:firstLine="210"/>
      </w:pPr>
      <w:r>
        <w:rPr>
          <w:rFonts w:hint="eastAsia"/>
        </w:rPr>
        <w:t xml:space="preserve"># </w:t>
      </w:r>
      <w:r>
        <w:rPr>
          <w:rFonts w:hint="eastAsia"/>
        </w:rPr>
        <w:t>初始化</w:t>
      </w:r>
      <w:r>
        <w:rPr>
          <w:rFonts w:hint="eastAsia"/>
        </w:rPr>
        <w:t xml:space="preserve"> H2O </w:t>
      </w:r>
      <w:r>
        <w:rPr>
          <w:rFonts w:hint="eastAsia"/>
        </w:rPr>
        <w:t>集群</w:t>
      </w:r>
    </w:p>
    <w:p w:rsidR="00623C1A" w:rsidRDefault="00623C1A" w:rsidP="00623C1A">
      <w:pPr>
        <w:ind w:firstLine="210"/>
      </w:pPr>
      <w:r>
        <w:t>h2o.init()</w:t>
      </w:r>
    </w:p>
    <w:p w:rsidR="00623C1A" w:rsidRDefault="00623C1A" w:rsidP="00623C1A">
      <w:pPr>
        <w:ind w:firstLine="210"/>
      </w:pPr>
      <w:r>
        <w:rPr>
          <w:rFonts w:hint="eastAsia"/>
        </w:rPr>
        <w:t xml:space="preserve"># </w:t>
      </w:r>
      <w:r>
        <w:rPr>
          <w:rFonts w:hint="eastAsia"/>
        </w:rPr>
        <w:t>导入数据集，假设数据包含多个</w:t>
      </w:r>
      <w:r>
        <w:rPr>
          <w:rFonts w:hint="eastAsia"/>
        </w:rPr>
        <w:t xml:space="preserve"> SMART </w:t>
      </w:r>
      <w:r>
        <w:rPr>
          <w:rFonts w:hint="eastAsia"/>
        </w:rPr>
        <w:t>指标</w:t>
      </w:r>
    </w:p>
    <w:p w:rsidR="00623C1A" w:rsidRDefault="00623C1A" w:rsidP="00623C1A">
      <w:pPr>
        <w:ind w:firstLine="210"/>
      </w:pPr>
      <w:r>
        <w:t>data = h2o.import_file("path_to_your_hard_drive_data.csv")</w:t>
      </w:r>
    </w:p>
    <w:p w:rsidR="00623C1A" w:rsidRDefault="00623C1A" w:rsidP="00623C1A">
      <w:pPr>
        <w:ind w:firstLine="210"/>
      </w:pPr>
      <w:r>
        <w:rPr>
          <w:rFonts w:hint="eastAsia"/>
        </w:rPr>
        <w:t xml:space="preserve"># </w:t>
      </w:r>
      <w:r>
        <w:rPr>
          <w:rFonts w:hint="eastAsia"/>
        </w:rPr>
        <w:t>转换时间戳为日期类型（如果需要）</w:t>
      </w:r>
    </w:p>
    <w:p w:rsidR="00623C1A" w:rsidRDefault="00623C1A" w:rsidP="00623C1A">
      <w:pPr>
        <w:ind w:firstLine="210"/>
      </w:pPr>
      <w:r>
        <w:t>data['timestamp'] = data['timestamp'].as_datetime()</w:t>
      </w:r>
    </w:p>
    <w:p w:rsidR="00623C1A" w:rsidRDefault="00623C1A" w:rsidP="00623C1A">
      <w:pPr>
        <w:ind w:firstLine="210"/>
      </w:pPr>
      <w:r>
        <w:rPr>
          <w:rFonts w:hint="eastAsia"/>
        </w:rPr>
        <w:t xml:space="preserve"># </w:t>
      </w:r>
      <w:r>
        <w:rPr>
          <w:rFonts w:hint="eastAsia"/>
        </w:rPr>
        <w:t>创建训练集和测试集</w:t>
      </w:r>
    </w:p>
    <w:p w:rsidR="00623C1A" w:rsidRDefault="00623C1A" w:rsidP="00623C1A">
      <w:pPr>
        <w:ind w:firstLine="210"/>
      </w:pPr>
      <w:r>
        <w:t>train, test = data.split_frame(ratios=[0.8], seed=42)</w:t>
      </w:r>
    </w:p>
    <w:p w:rsidR="00623C1A" w:rsidRDefault="00623C1A" w:rsidP="00623C1A">
      <w:pPr>
        <w:ind w:firstLine="210"/>
      </w:pPr>
      <w:r>
        <w:rPr>
          <w:rFonts w:hint="eastAsia"/>
        </w:rPr>
        <w:t xml:space="preserve"># </w:t>
      </w:r>
      <w:r>
        <w:rPr>
          <w:rFonts w:hint="eastAsia"/>
        </w:rPr>
        <w:t>设置特征和目标变量</w:t>
      </w:r>
    </w:p>
    <w:p w:rsidR="00623C1A" w:rsidRDefault="00623C1A" w:rsidP="00623C1A">
      <w:pPr>
        <w:ind w:firstLine="210"/>
      </w:pPr>
      <w:r>
        <w:rPr>
          <w:rFonts w:hint="eastAsia"/>
        </w:rPr>
        <w:t xml:space="preserve"># </w:t>
      </w:r>
      <w:r>
        <w:rPr>
          <w:rFonts w:hint="eastAsia"/>
        </w:rPr>
        <w:t>假设数据包含多个</w:t>
      </w:r>
      <w:r>
        <w:rPr>
          <w:rFonts w:hint="eastAsia"/>
        </w:rPr>
        <w:t xml:space="preserve"> SMART </w:t>
      </w:r>
      <w:r>
        <w:rPr>
          <w:rFonts w:hint="eastAsia"/>
        </w:rPr>
        <w:t>指标列，如</w:t>
      </w:r>
      <w:r>
        <w:rPr>
          <w:rFonts w:hint="eastAsia"/>
        </w:rPr>
        <w:t xml:space="preserve"> 'smart_1', 'smart_2', ..., 'smart_n'</w:t>
      </w:r>
    </w:p>
    <w:p w:rsidR="00623C1A" w:rsidRDefault="00623C1A" w:rsidP="00623C1A">
      <w:pPr>
        <w:ind w:firstLine="210"/>
      </w:pPr>
      <w:r>
        <w:rPr>
          <w:rFonts w:hint="eastAsia"/>
        </w:rPr>
        <w:t xml:space="preserve">features = ['smart_1', 'smart_2', 'smart_3', 'smart_4', 'smart_5']  # </w:t>
      </w:r>
      <w:r>
        <w:rPr>
          <w:rFonts w:hint="eastAsia"/>
        </w:rPr>
        <w:t>这里只是示例</w:t>
      </w:r>
    </w:p>
    <w:p w:rsidR="00623C1A" w:rsidRDefault="00623C1A" w:rsidP="00623C1A">
      <w:pPr>
        <w:ind w:firstLine="210"/>
      </w:pPr>
      <w:r>
        <w:rPr>
          <w:rFonts w:hint="eastAsia"/>
        </w:rPr>
        <w:t xml:space="preserve">target = 'days_to_failure'  # </w:t>
      </w:r>
      <w:r>
        <w:rPr>
          <w:rFonts w:hint="eastAsia"/>
        </w:rPr>
        <w:t>预测硬盘达到不可用时间点的天数</w:t>
      </w:r>
    </w:p>
    <w:p w:rsidR="00623C1A" w:rsidRDefault="00623C1A" w:rsidP="00623C1A">
      <w:pPr>
        <w:ind w:firstLine="210"/>
      </w:pPr>
      <w:r>
        <w:t>aml = H2OAutoML(max_models=20, max_runtime_secs=3600, seed=42)</w:t>
      </w:r>
    </w:p>
    <w:p w:rsidR="00623C1A" w:rsidRDefault="00623C1A" w:rsidP="00623C1A">
      <w:pPr>
        <w:ind w:firstLine="210"/>
      </w:pPr>
      <w:r>
        <w:t>aml.train(x=features, y=target, training_frame=train)</w:t>
      </w:r>
    </w:p>
    <w:p w:rsidR="00623C1A" w:rsidRDefault="00623C1A" w:rsidP="00623C1A">
      <w:pPr>
        <w:ind w:firstLine="210"/>
      </w:pPr>
      <w:r>
        <w:rPr>
          <w:rFonts w:hint="eastAsia"/>
        </w:rPr>
        <w:t xml:space="preserve"># </w:t>
      </w:r>
      <w:r>
        <w:rPr>
          <w:rFonts w:hint="eastAsia"/>
        </w:rPr>
        <w:t>查看训练的模型表现</w:t>
      </w:r>
    </w:p>
    <w:p w:rsidR="00623C1A" w:rsidRDefault="00623C1A" w:rsidP="00623C1A">
      <w:pPr>
        <w:ind w:firstLine="210"/>
      </w:pPr>
      <w:r>
        <w:t>leaderboard = aml.leaderboard</w:t>
      </w:r>
    </w:p>
    <w:p w:rsidR="00623C1A" w:rsidRDefault="00623C1A" w:rsidP="00623C1A">
      <w:pPr>
        <w:ind w:firstLine="210"/>
      </w:pPr>
      <w:r>
        <w:t>print(leaderboard)</w:t>
      </w:r>
    </w:p>
    <w:p w:rsidR="00623C1A" w:rsidRDefault="00623C1A" w:rsidP="00623C1A">
      <w:pPr>
        <w:ind w:firstLine="210"/>
      </w:pPr>
      <w:r>
        <w:rPr>
          <w:rFonts w:hint="eastAsia"/>
        </w:rPr>
        <w:t xml:space="preserve"># </w:t>
      </w:r>
      <w:r>
        <w:rPr>
          <w:rFonts w:hint="eastAsia"/>
        </w:rPr>
        <w:t>使用最佳模型进行预测</w:t>
      </w:r>
    </w:p>
    <w:p w:rsidR="00623C1A" w:rsidRDefault="00623C1A" w:rsidP="00623C1A">
      <w:pPr>
        <w:ind w:firstLine="210"/>
      </w:pPr>
      <w:r>
        <w:t>best_model = aml.leader</w:t>
      </w:r>
    </w:p>
    <w:p w:rsidR="00623C1A" w:rsidRDefault="00623C1A" w:rsidP="00623C1A">
      <w:pPr>
        <w:ind w:firstLine="210"/>
      </w:pPr>
      <w:r>
        <w:t>predictions = best_model.predict(test)</w:t>
      </w:r>
    </w:p>
    <w:p w:rsidR="00623C1A" w:rsidRDefault="00623C1A" w:rsidP="00623C1A">
      <w:pPr>
        <w:ind w:firstLine="210"/>
      </w:pPr>
      <w:r>
        <w:rPr>
          <w:rFonts w:hint="eastAsia"/>
        </w:rPr>
        <w:t xml:space="preserve"># </w:t>
      </w:r>
      <w:r>
        <w:rPr>
          <w:rFonts w:hint="eastAsia"/>
        </w:rPr>
        <w:t>查看预测结果</w:t>
      </w:r>
    </w:p>
    <w:p w:rsidR="00623C1A" w:rsidRDefault="00623C1A" w:rsidP="00623C1A">
      <w:pPr>
        <w:ind w:firstLine="210"/>
      </w:pPr>
      <w:r>
        <w:t>print(predictions)</w:t>
      </w:r>
    </w:p>
    <w:p w:rsidR="00623C1A" w:rsidRDefault="00623C1A" w:rsidP="00623C1A">
      <w:pPr>
        <w:ind w:firstLine="210"/>
      </w:pPr>
      <w:r>
        <w:rPr>
          <w:rFonts w:hint="eastAsia"/>
        </w:rPr>
        <w:t>总结</w:t>
      </w:r>
    </w:p>
    <w:p w:rsidR="00623C1A" w:rsidRDefault="00623C1A" w:rsidP="00623C1A">
      <w:pPr>
        <w:ind w:firstLine="210"/>
      </w:pPr>
      <w:r>
        <w:rPr>
          <w:rFonts w:hint="eastAsia"/>
        </w:rPr>
        <w:t>时间序列预测能够处理复杂的影响关系：时间序列模型（如</w:t>
      </w:r>
      <w:r>
        <w:rPr>
          <w:rFonts w:hint="eastAsia"/>
        </w:rPr>
        <w:t xml:space="preserve"> LSTM</w:t>
      </w:r>
      <w:r>
        <w:rPr>
          <w:rFonts w:hint="eastAsia"/>
        </w:rPr>
        <w:t>、</w:t>
      </w:r>
      <w:r>
        <w:rPr>
          <w:rFonts w:hint="eastAsia"/>
        </w:rPr>
        <w:t>GRU</w:t>
      </w:r>
      <w:r>
        <w:rPr>
          <w:rFonts w:hint="eastAsia"/>
        </w:rPr>
        <w:t>）能够学习多个</w:t>
      </w:r>
      <w:r>
        <w:rPr>
          <w:rFonts w:hint="eastAsia"/>
        </w:rPr>
        <w:t xml:space="preserve"> SMART </w:t>
      </w:r>
      <w:r>
        <w:rPr>
          <w:rFonts w:hint="eastAsia"/>
        </w:rPr>
        <w:t>指标之间的相互关系，并根据这些关系预测硬盘在未来某个时间点达到不可用状态的时间窗口。</w:t>
      </w:r>
    </w:p>
    <w:p w:rsidR="00623C1A" w:rsidRDefault="00623C1A" w:rsidP="00623C1A">
      <w:pPr>
        <w:ind w:firstLine="210"/>
      </w:pPr>
      <w:r>
        <w:rPr>
          <w:rFonts w:hint="eastAsia"/>
        </w:rPr>
        <w:t>模型解释：你可以使用特征重要性分析或模型解释工具（如</w:t>
      </w:r>
      <w:r>
        <w:rPr>
          <w:rFonts w:hint="eastAsia"/>
        </w:rPr>
        <w:t xml:space="preserve"> SHAP </w:t>
      </w:r>
      <w:r>
        <w:rPr>
          <w:rFonts w:hint="eastAsia"/>
        </w:rPr>
        <w:t>或</w:t>
      </w:r>
      <w:r>
        <w:rPr>
          <w:rFonts w:hint="eastAsia"/>
        </w:rPr>
        <w:t xml:space="preserve"> LIME</w:t>
      </w:r>
      <w:r>
        <w:rPr>
          <w:rFonts w:hint="eastAsia"/>
        </w:rPr>
        <w:t>）来了解不同</w:t>
      </w:r>
      <w:r>
        <w:rPr>
          <w:rFonts w:hint="eastAsia"/>
        </w:rPr>
        <w:t xml:space="preserve"> SMART </w:t>
      </w:r>
      <w:r>
        <w:rPr>
          <w:rFonts w:hint="eastAsia"/>
        </w:rPr>
        <w:t>指标对硬盘故障预测的贡献度和影响权重。</w:t>
      </w:r>
    </w:p>
    <w:p w:rsidR="00623C1A" w:rsidRDefault="00623C1A" w:rsidP="00623C1A">
      <w:pPr>
        <w:ind w:firstLine="210"/>
      </w:pPr>
      <w:r>
        <w:rPr>
          <w:rFonts w:hint="eastAsia"/>
        </w:rPr>
        <w:t>回归问题：最终的预测目标是回归问题，即预测硬盘在多少天后将达到不可用的状态。模型会基于历史数</w:t>
      </w:r>
      <w:r>
        <w:rPr>
          <w:rFonts w:hint="eastAsia"/>
        </w:rPr>
        <w:lastRenderedPageBreak/>
        <w:t>据学习坏道数与其他</w:t>
      </w:r>
      <w:r>
        <w:rPr>
          <w:rFonts w:hint="eastAsia"/>
        </w:rPr>
        <w:t xml:space="preserve"> SMART </w:t>
      </w:r>
      <w:r>
        <w:rPr>
          <w:rFonts w:hint="eastAsia"/>
        </w:rPr>
        <w:t>指标之间的关系，并预测故障时间。</w:t>
      </w:r>
    </w:p>
    <w:p w:rsidR="00623C1A" w:rsidRDefault="00623C1A" w:rsidP="00623C1A">
      <w:pPr>
        <w:ind w:firstLine="210"/>
      </w:pPr>
      <w:r>
        <w:rPr>
          <w:rFonts w:hint="eastAsia"/>
        </w:rPr>
        <w:t>如果你有更多问题或需要更深入的帮助，请随时告诉我！</w:t>
      </w:r>
    </w:p>
    <w:p w:rsidR="00623C1A" w:rsidRDefault="00EF652A" w:rsidP="00A62F42">
      <w:pPr>
        <w:pStyle w:val="2"/>
      </w:pPr>
      <w:r>
        <w:t>推荐时间序列预测软件</w:t>
      </w:r>
    </w:p>
    <w:p w:rsidR="00623C1A" w:rsidRDefault="00623C1A" w:rsidP="00623C1A">
      <w:pPr>
        <w:ind w:firstLine="210"/>
      </w:pPr>
      <w:r>
        <w:t>You said:</w:t>
      </w:r>
    </w:p>
    <w:p w:rsidR="00623C1A" w:rsidRDefault="00623C1A" w:rsidP="00623C1A">
      <w:pPr>
        <w:ind w:firstLine="210"/>
      </w:pPr>
      <w:r>
        <w:rPr>
          <w:rFonts w:hint="eastAsia"/>
        </w:rPr>
        <w:t>你给我推荐一下完成上述复杂任务的时间序列预测软件组合，或者那款软件可以完成这类任务，例如，</w:t>
      </w:r>
      <w:r>
        <w:rPr>
          <w:rFonts w:hint="eastAsia"/>
        </w:rPr>
        <w:t>google</w:t>
      </w:r>
      <w:r>
        <w:rPr>
          <w:rFonts w:hint="eastAsia"/>
        </w:rPr>
        <w:t>的</w:t>
      </w:r>
      <w:r>
        <w:rPr>
          <w:rFonts w:hint="eastAsia"/>
        </w:rPr>
        <w:t>timesfm</w:t>
      </w:r>
      <w:r>
        <w:rPr>
          <w:rFonts w:hint="eastAsia"/>
        </w:rPr>
        <w:t>行吗？</w:t>
      </w:r>
    </w:p>
    <w:p w:rsidR="00623C1A" w:rsidRDefault="00623C1A" w:rsidP="00623C1A">
      <w:pPr>
        <w:ind w:firstLine="210"/>
      </w:pPr>
      <w:r>
        <w:t>ChatGPT said:</w:t>
      </w:r>
    </w:p>
    <w:p w:rsidR="00623C1A" w:rsidRDefault="00623C1A" w:rsidP="00623C1A">
      <w:pPr>
        <w:ind w:firstLine="210"/>
      </w:pPr>
      <w:r>
        <w:rPr>
          <w:rFonts w:hint="eastAsia"/>
        </w:rPr>
        <w:t>对于你提到的任务，即预测硬盘在多少天后达到不可用状态，并且包含多个</w:t>
      </w:r>
      <w:r>
        <w:rPr>
          <w:rFonts w:hint="eastAsia"/>
        </w:rPr>
        <w:t xml:space="preserve"> SMART </w:t>
      </w:r>
      <w:r>
        <w:rPr>
          <w:rFonts w:hint="eastAsia"/>
        </w:rPr>
        <w:t>健康指标之间的相互影响关系，确实涉及复杂的时间序列预测问题。以下是几种推荐的工具组合和框架，这些工具可以帮助你处理这种类型的任务，包括捕捉多个变量之间的相互作用和时间依赖性。</w:t>
      </w:r>
    </w:p>
    <w:p w:rsidR="00623C1A" w:rsidRDefault="00623C1A" w:rsidP="00623C1A">
      <w:pPr>
        <w:ind w:firstLine="210"/>
      </w:pPr>
      <w:r>
        <w:rPr>
          <w:rFonts w:hint="eastAsia"/>
        </w:rPr>
        <w:t xml:space="preserve">1. Google </w:t>
      </w:r>
      <w:r>
        <w:rPr>
          <w:rFonts w:hint="eastAsia"/>
        </w:rPr>
        <w:t>的</w:t>
      </w:r>
      <w:r>
        <w:rPr>
          <w:rFonts w:hint="eastAsia"/>
        </w:rPr>
        <w:t xml:space="preserve"> TimesFM</w:t>
      </w:r>
    </w:p>
    <w:p w:rsidR="00623C1A" w:rsidRDefault="00623C1A" w:rsidP="00623C1A">
      <w:pPr>
        <w:ind w:firstLine="210"/>
      </w:pPr>
      <w:r>
        <w:rPr>
          <w:rFonts w:hint="eastAsia"/>
        </w:rPr>
        <w:t xml:space="preserve">TimesFM </w:t>
      </w:r>
      <w:r>
        <w:rPr>
          <w:rFonts w:hint="eastAsia"/>
        </w:rPr>
        <w:t>是</w:t>
      </w:r>
      <w:r>
        <w:rPr>
          <w:rFonts w:hint="eastAsia"/>
        </w:rPr>
        <w:t xml:space="preserve"> Google </w:t>
      </w:r>
      <w:r>
        <w:rPr>
          <w:rFonts w:hint="eastAsia"/>
        </w:rPr>
        <w:t>提供的一款</w:t>
      </w:r>
      <w:r>
        <w:rPr>
          <w:rFonts w:hint="eastAsia"/>
        </w:rPr>
        <w:t xml:space="preserve"> </w:t>
      </w:r>
      <w:r>
        <w:rPr>
          <w:rFonts w:hint="eastAsia"/>
        </w:rPr>
        <w:t>时间序列预测大模型，主要用于长时间序列预测，特别适用于金融、需求预测等领域。它的特点是能够通过深度学习模型，处理多种时间序列数据，并且能够在训练过程中自动学习数据中的长期依赖关系。</w:t>
      </w:r>
    </w:p>
    <w:p w:rsidR="00623C1A" w:rsidRDefault="00623C1A" w:rsidP="00623C1A">
      <w:pPr>
        <w:ind w:firstLine="210"/>
      </w:pPr>
      <w:r>
        <w:rPr>
          <w:rFonts w:hint="eastAsia"/>
        </w:rPr>
        <w:t xml:space="preserve">TimesFM </w:t>
      </w:r>
      <w:r>
        <w:rPr>
          <w:rFonts w:hint="eastAsia"/>
        </w:rPr>
        <w:t>的优势：</w:t>
      </w:r>
    </w:p>
    <w:p w:rsidR="00623C1A" w:rsidRDefault="00623C1A" w:rsidP="00623C1A">
      <w:pPr>
        <w:ind w:firstLine="210"/>
      </w:pPr>
      <w:r>
        <w:rPr>
          <w:rFonts w:hint="eastAsia"/>
        </w:rPr>
        <w:t>零训练：</w:t>
      </w:r>
      <w:r>
        <w:rPr>
          <w:rFonts w:hint="eastAsia"/>
        </w:rPr>
        <w:t xml:space="preserve">TimesFM </w:t>
      </w:r>
      <w:r>
        <w:rPr>
          <w:rFonts w:hint="eastAsia"/>
        </w:rPr>
        <w:t>是基于预训练模型的框架，能够直接用于预测任务，减少了传统训练过程中的大量计算。</w:t>
      </w:r>
    </w:p>
    <w:p w:rsidR="00623C1A" w:rsidRDefault="00623C1A" w:rsidP="00623C1A">
      <w:pPr>
        <w:ind w:firstLine="210"/>
      </w:pPr>
      <w:r>
        <w:rPr>
          <w:rFonts w:hint="eastAsia"/>
        </w:rPr>
        <w:t>长序列建模：其在长时间序列数据上的表现较好，能够处理多个时间点的历史数据并推断未来的趋势。</w:t>
      </w:r>
    </w:p>
    <w:p w:rsidR="00623C1A" w:rsidRDefault="00623C1A" w:rsidP="00623C1A">
      <w:pPr>
        <w:ind w:firstLine="210"/>
      </w:pPr>
      <w:r>
        <w:rPr>
          <w:rFonts w:hint="eastAsia"/>
        </w:rPr>
        <w:t>扩展性：可以适应复杂的时间序列数据，且能通过微调在具体任务上提升精度。</w:t>
      </w:r>
    </w:p>
    <w:p w:rsidR="00623C1A" w:rsidRDefault="00623C1A" w:rsidP="00623C1A">
      <w:pPr>
        <w:ind w:firstLine="210"/>
      </w:pPr>
      <w:r>
        <w:rPr>
          <w:rFonts w:hint="eastAsia"/>
        </w:rPr>
        <w:t>是否适合你的任务？</w:t>
      </w:r>
    </w:p>
    <w:p w:rsidR="00623C1A" w:rsidRDefault="00623C1A" w:rsidP="00623C1A">
      <w:pPr>
        <w:ind w:firstLine="210"/>
      </w:pPr>
      <w:r>
        <w:rPr>
          <w:rFonts w:hint="eastAsia"/>
        </w:rPr>
        <w:t>硬盘预测：</w:t>
      </w:r>
      <w:r>
        <w:rPr>
          <w:rFonts w:hint="eastAsia"/>
        </w:rPr>
        <w:t xml:space="preserve">TimesFM </w:t>
      </w:r>
      <w:r>
        <w:rPr>
          <w:rFonts w:hint="eastAsia"/>
        </w:rPr>
        <w:t>在处理多维度、长时间序列数据时非常强大，如果你的硬盘健康指标数据有长时间的历史记录，并且这些数据之间具有复杂的依赖关系，</w:t>
      </w:r>
      <w:r>
        <w:rPr>
          <w:rFonts w:hint="eastAsia"/>
        </w:rPr>
        <w:t xml:space="preserve">TimesFM </w:t>
      </w:r>
      <w:r>
        <w:rPr>
          <w:rFonts w:hint="eastAsia"/>
        </w:rPr>
        <w:t>应该能很好地完成这个任务。</w:t>
      </w:r>
    </w:p>
    <w:p w:rsidR="00623C1A" w:rsidRDefault="00623C1A" w:rsidP="00623C1A">
      <w:pPr>
        <w:ind w:firstLine="210"/>
      </w:pPr>
      <w:r>
        <w:rPr>
          <w:rFonts w:hint="eastAsia"/>
        </w:rPr>
        <w:t>你可以使用</w:t>
      </w:r>
      <w:r>
        <w:rPr>
          <w:rFonts w:hint="eastAsia"/>
        </w:rPr>
        <w:t xml:space="preserve"> TimesFM </w:t>
      </w:r>
      <w:r>
        <w:rPr>
          <w:rFonts w:hint="eastAsia"/>
        </w:rPr>
        <w:t>直接训练模型，预测硬盘在未来多少天内达到不可用的状态。你需要将多个</w:t>
      </w:r>
      <w:r>
        <w:rPr>
          <w:rFonts w:hint="eastAsia"/>
        </w:rPr>
        <w:t xml:space="preserve"> SMART </w:t>
      </w:r>
      <w:r>
        <w:rPr>
          <w:rFonts w:hint="eastAsia"/>
        </w:rPr>
        <w:t>指标（如温度、坏道数、读写次数等）作为输入特征，模型将学习这些特征与硬盘故障之间的关系。</w:t>
      </w:r>
    </w:p>
    <w:p w:rsidR="00623C1A" w:rsidRDefault="00623C1A" w:rsidP="00623C1A">
      <w:pPr>
        <w:ind w:firstLine="210"/>
      </w:pPr>
      <w:r>
        <w:rPr>
          <w:rFonts w:hint="eastAsia"/>
        </w:rPr>
        <w:t>如果你能接入</w:t>
      </w:r>
      <w:r>
        <w:rPr>
          <w:rFonts w:hint="eastAsia"/>
        </w:rPr>
        <w:t xml:space="preserve"> TimesFM </w:t>
      </w:r>
      <w:r>
        <w:rPr>
          <w:rFonts w:hint="eastAsia"/>
        </w:rPr>
        <w:t>的模型并将其应用于你的数据，应该可以有效预测硬盘的故障时间窗口。</w:t>
      </w:r>
    </w:p>
    <w:p w:rsidR="00623C1A" w:rsidRDefault="00623C1A" w:rsidP="00623C1A">
      <w:pPr>
        <w:ind w:firstLine="210"/>
      </w:pPr>
      <w:r>
        <w:t>2. Facebook Prophet + LSTM/GRU</w:t>
      </w:r>
    </w:p>
    <w:p w:rsidR="00623C1A" w:rsidRDefault="00623C1A" w:rsidP="00623C1A">
      <w:pPr>
        <w:ind w:firstLine="210"/>
      </w:pPr>
      <w:r>
        <w:rPr>
          <w:rFonts w:hint="eastAsia"/>
        </w:rPr>
        <w:t>如果</w:t>
      </w:r>
      <w:r>
        <w:rPr>
          <w:rFonts w:hint="eastAsia"/>
        </w:rPr>
        <w:t xml:space="preserve"> TimesFM </w:t>
      </w:r>
      <w:r>
        <w:rPr>
          <w:rFonts w:hint="eastAsia"/>
        </w:rPr>
        <w:t>不能完全满足你的需求，</w:t>
      </w:r>
      <w:r>
        <w:rPr>
          <w:rFonts w:hint="eastAsia"/>
        </w:rPr>
        <w:t xml:space="preserve">Facebook Prophet </w:t>
      </w:r>
      <w:r>
        <w:rPr>
          <w:rFonts w:hint="eastAsia"/>
        </w:rPr>
        <w:t>和</w:t>
      </w:r>
      <w:r>
        <w:rPr>
          <w:rFonts w:hint="eastAsia"/>
        </w:rPr>
        <w:t xml:space="preserve"> LSTM/GRU </w:t>
      </w:r>
      <w:r>
        <w:rPr>
          <w:rFonts w:hint="eastAsia"/>
        </w:rPr>
        <w:t>的组合是另一个非常好的选择。</w:t>
      </w:r>
    </w:p>
    <w:p w:rsidR="00623C1A" w:rsidRDefault="00623C1A" w:rsidP="00623C1A">
      <w:pPr>
        <w:ind w:firstLine="210"/>
      </w:pPr>
      <w:r>
        <w:t>Facebook Prophet</w:t>
      </w:r>
    </w:p>
    <w:p w:rsidR="00623C1A" w:rsidRDefault="00623C1A" w:rsidP="00623C1A">
      <w:pPr>
        <w:ind w:firstLine="210"/>
      </w:pPr>
      <w:r>
        <w:rPr>
          <w:rFonts w:hint="eastAsia"/>
        </w:rPr>
        <w:t xml:space="preserve">Prophet </w:t>
      </w:r>
      <w:r>
        <w:rPr>
          <w:rFonts w:hint="eastAsia"/>
        </w:rPr>
        <w:t>是</w:t>
      </w:r>
      <w:r>
        <w:rPr>
          <w:rFonts w:hint="eastAsia"/>
        </w:rPr>
        <w:t xml:space="preserve"> Facebook </w:t>
      </w:r>
      <w:r>
        <w:rPr>
          <w:rFonts w:hint="eastAsia"/>
        </w:rPr>
        <w:t>开源的一个时间序列预测工具，擅长处理带有季节性、趋势性变化的数据。</w:t>
      </w:r>
    </w:p>
    <w:p w:rsidR="00623C1A" w:rsidRDefault="00623C1A" w:rsidP="00623C1A">
      <w:pPr>
        <w:ind w:firstLine="210"/>
      </w:pPr>
      <w:r>
        <w:rPr>
          <w:rFonts w:hint="eastAsia"/>
        </w:rPr>
        <w:t>适用场景：如果硬盘的坏道数变化具有周期性或趋势性，</w:t>
      </w:r>
      <w:r>
        <w:rPr>
          <w:rFonts w:hint="eastAsia"/>
        </w:rPr>
        <w:t xml:space="preserve">Prophet </w:t>
      </w:r>
      <w:r>
        <w:rPr>
          <w:rFonts w:hint="eastAsia"/>
        </w:rPr>
        <w:t>可以很好地捕捉这种变化。你可以使用</w:t>
      </w:r>
      <w:r>
        <w:rPr>
          <w:rFonts w:hint="eastAsia"/>
        </w:rPr>
        <w:t xml:space="preserve"> Prophet </w:t>
      </w:r>
      <w:r>
        <w:rPr>
          <w:rFonts w:hint="eastAsia"/>
        </w:rPr>
        <w:t>来预测硬盘坏道数的趋势变化。</w:t>
      </w:r>
    </w:p>
    <w:p w:rsidR="00623C1A" w:rsidRDefault="00623C1A" w:rsidP="00623C1A">
      <w:pPr>
        <w:ind w:firstLine="210"/>
      </w:pPr>
      <w:r>
        <w:rPr>
          <w:rFonts w:hint="eastAsia"/>
        </w:rPr>
        <w:t>特点：</w:t>
      </w:r>
    </w:p>
    <w:p w:rsidR="00623C1A" w:rsidRDefault="00623C1A" w:rsidP="00623C1A">
      <w:pPr>
        <w:ind w:firstLine="210"/>
      </w:pPr>
      <w:r>
        <w:rPr>
          <w:rFonts w:hint="eastAsia"/>
        </w:rPr>
        <w:t>可以处理季节性变化。</w:t>
      </w:r>
    </w:p>
    <w:p w:rsidR="00623C1A" w:rsidRDefault="00623C1A" w:rsidP="00623C1A">
      <w:pPr>
        <w:ind w:firstLine="210"/>
      </w:pPr>
      <w:r>
        <w:rPr>
          <w:rFonts w:hint="eastAsia"/>
        </w:rPr>
        <w:t>容易调整和微调，尤其适合具有多种季节性因素的情况。</w:t>
      </w:r>
    </w:p>
    <w:p w:rsidR="00623C1A" w:rsidRDefault="00623C1A" w:rsidP="00623C1A">
      <w:pPr>
        <w:ind w:firstLine="210"/>
      </w:pPr>
      <w:r>
        <w:rPr>
          <w:rFonts w:hint="eastAsia"/>
        </w:rPr>
        <w:t>不需要大量的数据预处理，易于使用。</w:t>
      </w:r>
    </w:p>
    <w:p w:rsidR="00623C1A" w:rsidRDefault="00623C1A" w:rsidP="00623C1A">
      <w:pPr>
        <w:ind w:firstLine="210"/>
      </w:pPr>
      <w:r>
        <w:t>LSTM / GRU</w:t>
      </w:r>
    </w:p>
    <w:p w:rsidR="00623C1A" w:rsidRDefault="00623C1A" w:rsidP="00623C1A">
      <w:pPr>
        <w:ind w:firstLine="210"/>
      </w:pPr>
      <w:r>
        <w:rPr>
          <w:rFonts w:hint="eastAsia"/>
        </w:rPr>
        <w:t xml:space="preserve">LSTM </w:t>
      </w:r>
      <w:r>
        <w:rPr>
          <w:rFonts w:hint="eastAsia"/>
        </w:rPr>
        <w:t>和</w:t>
      </w:r>
      <w:r>
        <w:rPr>
          <w:rFonts w:hint="eastAsia"/>
        </w:rPr>
        <w:t xml:space="preserve"> GRU </w:t>
      </w:r>
      <w:r>
        <w:rPr>
          <w:rFonts w:hint="eastAsia"/>
        </w:rPr>
        <w:t>是深度学习模型，专门用于时间序列预测，能够处理数据中的长期依赖关系。</w:t>
      </w:r>
    </w:p>
    <w:p w:rsidR="00623C1A" w:rsidRDefault="00623C1A" w:rsidP="00623C1A">
      <w:pPr>
        <w:ind w:firstLine="210"/>
      </w:pPr>
      <w:r>
        <w:rPr>
          <w:rFonts w:hint="eastAsia"/>
        </w:rPr>
        <w:lastRenderedPageBreak/>
        <w:t>适用场景：如果多个</w:t>
      </w:r>
      <w:r>
        <w:rPr>
          <w:rFonts w:hint="eastAsia"/>
        </w:rPr>
        <w:t xml:space="preserve"> SMART </w:t>
      </w:r>
      <w:r>
        <w:rPr>
          <w:rFonts w:hint="eastAsia"/>
        </w:rPr>
        <w:t>指标之间有复杂的相互作用，</w:t>
      </w:r>
      <w:r>
        <w:rPr>
          <w:rFonts w:hint="eastAsia"/>
        </w:rPr>
        <w:t xml:space="preserve">LSTM </w:t>
      </w:r>
      <w:r>
        <w:rPr>
          <w:rFonts w:hint="eastAsia"/>
        </w:rPr>
        <w:t>或</w:t>
      </w:r>
      <w:r>
        <w:rPr>
          <w:rFonts w:hint="eastAsia"/>
        </w:rPr>
        <w:t xml:space="preserve"> GRU </w:t>
      </w:r>
      <w:r>
        <w:rPr>
          <w:rFonts w:hint="eastAsia"/>
        </w:rPr>
        <w:t>可以捕捉这些复杂的时间依赖性，帮助你预测硬盘在未来多少天内会达到不可用状态。</w:t>
      </w:r>
    </w:p>
    <w:p w:rsidR="00623C1A" w:rsidRDefault="00623C1A" w:rsidP="00623C1A">
      <w:pPr>
        <w:ind w:firstLine="210"/>
      </w:pPr>
      <w:r>
        <w:rPr>
          <w:rFonts w:hint="eastAsia"/>
        </w:rPr>
        <w:t>组合方案：</w:t>
      </w:r>
    </w:p>
    <w:p w:rsidR="00623C1A" w:rsidRDefault="00623C1A" w:rsidP="00623C1A">
      <w:pPr>
        <w:ind w:firstLine="210"/>
      </w:pPr>
      <w:r>
        <w:rPr>
          <w:rFonts w:hint="eastAsia"/>
        </w:rPr>
        <w:t>使用</w:t>
      </w:r>
      <w:r>
        <w:rPr>
          <w:rFonts w:hint="eastAsia"/>
        </w:rPr>
        <w:t xml:space="preserve"> Prophet </w:t>
      </w:r>
      <w:r>
        <w:rPr>
          <w:rFonts w:hint="eastAsia"/>
        </w:rPr>
        <w:t>来处理硬盘坏道数等指标的季节性和趋势性变化。</w:t>
      </w:r>
    </w:p>
    <w:p w:rsidR="00623C1A" w:rsidRDefault="00623C1A" w:rsidP="00623C1A">
      <w:pPr>
        <w:ind w:firstLine="210"/>
      </w:pPr>
      <w:r>
        <w:rPr>
          <w:rFonts w:hint="eastAsia"/>
        </w:rPr>
        <w:t>使用</w:t>
      </w:r>
      <w:r>
        <w:rPr>
          <w:rFonts w:hint="eastAsia"/>
        </w:rPr>
        <w:t xml:space="preserve"> LSTM </w:t>
      </w:r>
      <w:r>
        <w:rPr>
          <w:rFonts w:hint="eastAsia"/>
        </w:rPr>
        <w:t>或</w:t>
      </w:r>
      <w:r>
        <w:rPr>
          <w:rFonts w:hint="eastAsia"/>
        </w:rPr>
        <w:t xml:space="preserve"> GRU </w:t>
      </w:r>
      <w:r>
        <w:rPr>
          <w:rFonts w:hint="eastAsia"/>
        </w:rPr>
        <w:t>来处理多维度数据（多个</w:t>
      </w:r>
      <w:r>
        <w:rPr>
          <w:rFonts w:hint="eastAsia"/>
        </w:rPr>
        <w:t xml:space="preserve"> SMART </w:t>
      </w:r>
      <w:r>
        <w:rPr>
          <w:rFonts w:hint="eastAsia"/>
        </w:rPr>
        <w:t>指标）之间的动态关系，并预测硬盘故障时间窗口（即预测多少天后硬盘达到不可用状态）。</w:t>
      </w:r>
    </w:p>
    <w:p w:rsidR="00623C1A" w:rsidRDefault="00623C1A" w:rsidP="00623C1A">
      <w:pPr>
        <w:ind w:firstLine="210"/>
      </w:pPr>
      <w:r>
        <w:rPr>
          <w:rFonts w:hint="eastAsia"/>
        </w:rPr>
        <w:t>优点：</w:t>
      </w:r>
    </w:p>
    <w:p w:rsidR="00623C1A" w:rsidRDefault="00623C1A" w:rsidP="00623C1A">
      <w:pPr>
        <w:ind w:firstLine="210"/>
      </w:pPr>
      <w:r>
        <w:rPr>
          <w:rFonts w:hint="eastAsia"/>
        </w:rPr>
        <w:t xml:space="preserve">Prophet </w:t>
      </w:r>
      <w:r>
        <w:rPr>
          <w:rFonts w:hint="eastAsia"/>
        </w:rPr>
        <w:t>适合捕捉季节性、趋势性数据，尤其对于长期趋势预测非常有效。</w:t>
      </w:r>
    </w:p>
    <w:p w:rsidR="00623C1A" w:rsidRDefault="00623C1A" w:rsidP="00623C1A">
      <w:pPr>
        <w:ind w:firstLine="210"/>
      </w:pPr>
      <w:r>
        <w:rPr>
          <w:rFonts w:hint="eastAsia"/>
        </w:rPr>
        <w:t xml:space="preserve">LSTM / GRU </w:t>
      </w:r>
      <w:r>
        <w:rPr>
          <w:rFonts w:hint="eastAsia"/>
        </w:rPr>
        <w:t>强大的时间依赖建模能力，可以处理多个时间序列数据之间的复杂关系。</w:t>
      </w:r>
    </w:p>
    <w:p w:rsidR="00623C1A" w:rsidRDefault="00623C1A" w:rsidP="00623C1A">
      <w:pPr>
        <w:ind w:firstLine="210"/>
      </w:pPr>
      <w:r>
        <w:rPr>
          <w:rFonts w:hint="eastAsia"/>
        </w:rPr>
        <w:t>3. DeepAR by Amazon (</w:t>
      </w:r>
      <w:r>
        <w:rPr>
          <w:rFonts w:hint="eastAsia"/>
        </w:rPr>
        <w:t>深度学习时间序列预测</w:t>
      </w:r>
      <w:r>
        <w:rPr>
          <w:rFonts w:hint="eastAsia"/>
        </w:rPr>
        <w:t>)</w:t>
      </w:r>
    </w:p>
    <w:p w:rsidR="00623C1A" w:rsidRDefault="00623C1A" w:rsidP="00623C1A">
      <w:pPr>
        <w:ind w:firstLine="210"/>
      </w:pPr>
      <w:r>
        <w:rPr>
          <w:rFonts w:hint="eastAsia"/>
        </w:rPr>
        <w:t xml:space="preserve">DeepAR </w:t>
      </w:r>
      <w:r>
        <w:rPr>
          <w:rFonts w:hint="eastAsia"/>
        </w:rPr>
        <w:t>是由</w:t>
      </w:r>
      <w:r>
        <w:rPr>
          <w:rFonts w:hint="eastAsia"/>
        </w:rPr>
        <w:t xml:space="preserve"> Amazon </w:t>
      </w:r>
      <w:r>
        <w:rPr>
          <w:rFonts w:hint="eastAsia"/>
        </w:rPr>
        <w:t>提供的一个基于深度学习的时间序列预测模型，广泛应用于需求预测、库存管理等领域。它基于</w:t>
      </w:r>
      <w:r>
        <w:rPr>
          <w:rFonts w:hint="eastAsia"/>
        </w:rPr>
        <w:t xml:space="preserve"> RNN</w:t>
      </w:r>
      <w:r>
        <w:rPr>
          <w:rFonts w:hint="eastAsia"/>
        </w:rPr>
        <w:t>（递归神经网络）架构，能够有效地处理多个时间序列数据。</w:t>
      </w:r>
    </w:p>
    <w:p w:rsidR="00623C1A" w:rsidRDefault="00623C1A" w:rsidP="00623C1A">
      <w:pPr>
        <w:ind w:firstLine="210"/>
      </w:pPr>
      <w:r>
        <w:rPr>
          <w:rFonts w:hint="eastAsia"/>
        </w:rPr>
        <w:t xml:space="preserve">DeepAR </w:t>
      </w:r>
      <w:r>
        <w:rPr>
          <w:rFonts w:hint="eastAsia"/>
        </w:rPr>
        <w:t>的优势：</w:t>
      </w:r>
    </w:p>
    <w:p w:rsidR="00623C1A" w:rsidRDefault="00623C1A" w:rsidP="00623C1A">
      <w:pPr>
        <w:ind w:firstLine="210"/>
      </w:pPr>
      <w:r>
        <w:rPr>
          <w:rFonts w:hint="eastAsia"/>
        </w:rPr>
        <w:t>多维度时间序列预测：能够处理多个时间序列数据的输入，适合你的多</w:t>
      </w:r>
      <w:r>
        <w:rPr>
          <w:rFonts w:hint="eastAsia"/>
        </w:rPr>
        <w:t xml:space="preserve"> SMART </w:t>
      </w:r>
      <w:r>
        <w:rPr>
          <w:rFonts w:hint="eastAsia"/>
        </w:rPr>
        <w:t>指标的数据结构。</w:t>
      </w:r>
    </w:p>
    <w:p w:rsidR="00623C1A" w:rsidRDefault="00623C1A" w:rsidP="00623C1A">
      <w:pPr>
        <w:ind w:firstLine="210"/>
      </w:pPr>
      <w:r>
        <w:rPr>
          <w:rFonts w:hint="eastAsia"/>
        </w:rPr>
        <w:t>不确定性预测：</w:t>
      </w:r>
      <w:r>
        <w:rPr>
          <w:rFonts w:hint="eastAsia"/>
        </w:rPr>
        <w:t xml:space="preserve">DeepAR </w:t>
      </w:r>
      <w:r>
        <w:rPr>
          <w:rFonts w:hint="eastAsia"/>
        </w:rPr>
        <w:t>能够不仅给出预测值，还能提供预测的不确定性范围，非常适合复杂的预测任务。</w:t>
      </w:r>
    </w:p>
    <w:p w:rsidR="00623C1A" w:rsidRDefault="00623C1A" w:rsidP="00623C1A">
      <w:pPr>
        <w:ind w:firstLine="210"/>
      </w:pPr>
      <w:r>
        <w:rPr>
          <w:rFonts w:hint="eastAsia"/>
        </w:rPr>
        <w:t>大规模数据处理：适用于处理大规模的时间序列数据，特别是当数据量较大时。</w:t>
      </w:r>
    </w:p>
    <w:p w:rsidR="00623C1A" w:rsidRDefault="00623C1A" w:rsidP="00623C1A">
      <w:pPr>
        <w:ind w:firstLine="210"/>
      </w:pPr>
      <w:r>
        <w:rPr>
          <w:rFonts w:hint="eastAsia"/>
        </w:rPr>
        <w:t>是否适合你的任务？</w:t>
      </w:r>
    </w:p>
    <w:p w:rsidR="00623C1A" w:rsidRDefault="00623C1A" w:rsidP="00623C1A">
      <w:pPr>
        <w:ind w:firstLine="210"/>
      </w:pPr>
      <w:r>
        <w:rPr>
          <w:rFonts w:hint="eastAsia"/>
        </w:rPr>
        <w:t>硬盘健康预测：</w:t>
      </w:r>
      <w:r>
        <w:rPr>
          <w:rFonts w:hint="eastAsia"/>
        </w:rPr>
        <w:t xml:space="preserve">DeepAR </w:t>
      </w:r>
      <w:r>
        <w:rPr>
          <w:rFonts w:hint="eastAsia"/>
        </w:rPr>
        <w:t>可以学习硬盘健康状态（如坏道数、温度、读写次数等）与故障之间的关系，并预测未来多久后硬盘会达到不可用状态。</w:t>
      </w:r>
    </w:p>
    <w:p w:rsidR="00623C1A" w:rsidRDefault="00623C1A" w:rsidP="00623C1A">
      <w:pPr>
        <w:ind w:firstLine="210"/>
      </w:pPr>
      <w:r>
        <w:rPr>
          <w:rFonts w:hint="eastAsia"/>
        </w:rPr>
        <w:t xml:space="preserve">4. XGBoost + </w:t>
      </w:r>
      <w:r>
        <w:rPr>
          <w:rFonts w:hint="eastAsia"/>
        </w:rPr>
        <w:t>滞后特征</w:t>
      </w:r>
    </w:p>
    <w:p w:rsidR="00623C1A" w:rsidRDefault="00623C1A" w:rsidP="00623C1A">
      <w:pPr>
        <w:ind w:firstLine="210"/>
      </w:pPr>
      <w:r>
        <w:rPr>
          <w:rFonts w:hint="eastAsia"/>
        </w:rPr>
        <w:t>如果你的数据不要求深度学习方法，使用经典的</w:t>
      </w:r>
      <w:r>
        <w:rPr>
          <w:rFonts w:hint="eastAsia"/>
        </w:rPr>
        <w:t xml:space="preserve"> XGBoost </w:t>
      </w:r>
      <w:r>
        <w:rPr>
          <w:rFonts w:hint="eastAsia"/>
        </w:rPr>
        <w:t>配合</w:t>
      </w:r>
      <w:r>
        <w:rPr>
          <w:rFonts w:hint="eastAsia"/>
        </w:rPr>
        <w:t xml:space="preserve"> </w:t>
      </w:r>
      <w:r>
        <w:rPr>
          <w:rFonts w:hint="eastAsia"/>
        </w:rPr>
        <w:t>滞后特征（</w:t>
      </w:r>
      <w:r>
        <w:rPr>
          <w:rFonts w:hint="eastAsia"/>
        </w:rPr>
        <w:t>lag features</w:t>
      </w:r>
      <w:r>
        <w:rPr>
          <w:rFonts w:hint="eastAsia"/>
        </w:rPr>
        <w:t>）也可以有效解决预测问题。</w:t>
      </w:r>
      <w:r>
        <w:rPr>
          <w:rFonts w:hint="eastAsia"/>
        </w:rPr>
        <w:t xml:space="preserve">XGBoost </w:t>
      </w:r>
      <w:r>
        <w:rPr>
          <w:rFonts w:hint="eastAsia"/>
        </w:rPr>
        <w:t>是一种非常强大的梯度提升模型，能够高效处理多维度特征。</w:t>
      </w:r>
    </w:p>
    <w:p w:rsidR="00623C1A" w:rsidRDefault="00623C1A" w:rsidP="00623C1A">
      <w:pPr>
        <w:ind w:firstLine="210"/>
      </w:pPr>
      <w:r>
        <w:rPr>
          <w:rFonts w:hint="eastAsia"/>
        </w:rPr>
        <w:t>优点：</w:t>
      </w:r>
    </w:p>
    <w:p w:rsidR="00623C1A" w:rsidRDefault="00623C1A" w:rsidP="00623C1A">
      <w:pPr>
        <w:ind w:firstLine="210"/>
      </w:pPr>
      <w:r>
        <w:rPr>
          <w:rFonts w:hint="eastAsia"/>
        </w:rPr>
        <w:t>特征工程灵活：你可以通过创建滞后特征（例如：过去</w:t>
      </w:r>
      <w:r>
        <w:rPr>
          <w:rFonts w:hint="eastAsia"/>
        </w:rPr>
        <w:t xml:space="preserve"> 3 </w:t>
      </w:r>
      <w:r>
        <w:rPr>
          <w:rFonts w:hint="eastAsia"/>
        </w:rPr>
        <w:t>天的坏道数、过去</w:t>
      </w:r>
      <w:r>
        <w:rPr>
          <w:rFonts w:hint="eastAsia"/>
        </w:rPr>
        <w:t xml:space="preserve"> 5 </w:t>
      </w:r>
      <w:r>
        <w:rPr>
          <w:rFonts w:hint="eastAsia"/>
        </w:rPr>
        <w:t>天的温度等）来增强模型的预测能力。</w:t>
      </w:r>
    </w:p>
    <w:p w:rsidR="00623C1A" w:rsidRDefault="00623C1A" w:rsidP="00623C1A">
      <w:pPr>
        <w:ind w:firstLine="210"/>
      </w:pPr>
      <w:r>
        <w:rPr>
          <w:rFonts w:hint="eastAsia"/>
        </w:rPr>
        <w:t>高效处理复杂数据：</w:t>
      </w:r>
      <w:r>
        <w:rPr>
          <w:rFonts w:hint="eastAsia"/>
        </w:rPr>
        <w:t xml:space="preserve">XGBoost </w:t>
      </w:r>
      <w:r>
        <w:rPr>
          <w:rFonts w:hint="eastAsia"/>
        </w:rPr>
        <w:t>可以处理大量特征，并提供特征重要性评估，帮助你理解不同</w:t>
      </w:r>
      <w:r>
        <w:rPr>
          <w:rFonts w:hint="eastAsia"/>
        </w:rPr>
        <w:t xml:space="preserve"> SMART </w:t>
      </w:r>
      <w:r>
        <w:rPr>
          <w:rFonts w:hint="eastAsia"/>
        </w:rPr>
        <w:t>指标对预测的影响。</w:t>
      </w:r>
    </w:p>
    <w:p w:rsidR="00623C1A" w:rsidRDefault="00623C1A" w:rsidP="00623C1A">
      <w:pPr>
        <w:ind w:firstLine="210"/>
      </w:pPr>
      <w:r>
        <w:rPr>
          <w:rFonts w:hint="eastAsia"/>
        </w:rPr>
        <w:t>推荐组合总结</w:t>
      </w:r>
    </w:p>
    <w:p w:rsidR="00623C1A" w:rsidRDefault="00623C1A" w:rsidP="00623C1A">
      <w:pPr>
        <w:ind w:firstLine="210"/>
      </w:pPr>
      <w:r>
        <w:rPr>
          <w:rFonts w:hint="eastAsia"/>
        </w:rPr>
        <w:t>最优方案：</w:t>
      </w:r>
      <w:r>
        <w:rPr>
          <w:rFonts w:hint="eastAsia"/>
        </w:rPr>
        <w:t>TimesFM + LSTM/GRU</w:t>
      </w:r>
    </w:p>
    <w:p w:rsidR="00623C1A" w:rsidRDefault="00623C1A" w:rsidP="00623C1A">
      <w:pPr>
        <w:ind w:firstLine="210"/>
      </w:pPr>
      <w:r>
        <w:rPr>
          <w:rFonts w:hint="eastAsia"/>
        </w:rPr>
        <w:t>如果</w:t>
      </w:r>
      <w:r>
        <w:rPr>
          <w:rFonts w:hint="eastAsia"/>
        </w:rPr>
        <w:t xml:space="preserve"> TimesFM </w:t>
      </w:r>
      <w:r>
        <w:rPr>
          <w:rFonts w:hint="eastAsia"/>
        </w:rPr>
        <w:t>能够适配你的任务，它是最为理想的方案，因为它能够捕捉长时间序列中的趋势和季节性变化。</w:t>
      </w:r>
    </w:p>
    <w:p w:rsidR="00623C1A" w:rsidRDefault="00623C1A" w:rsidP="00623C1A">
      <w:pPr>
        <w:ind w:firstLine="210"/>
      </w:pPr>
      <w:r>
        <w:rPr>
          <w:rFonts w:hint="eastAsia"/>
        </w:rPr>
        <w:t>如果需要处理更多的变量关系，可以结合</w:t>
      </w:r>
      <w:r>
        <w:rPr>
          <w:rFonts w:hint="eastAsia"/>
        </w:rPr>
        <w:t xml:space="preserve"> LSTM </w:t>
      </w:r>
      <w:r>
        <w:rPr>
          <w:rFonts w:hint="eastAsia"/>
        </w:rPr>
        <w:t>或</w:t>
      </w:r>
      <w:r>
        <w:rPr>
          <w:rFonts w:hint="eastAsia"/>
        </w:rPr>
        <w:t xml:space="preserve"> GRU </w:t>
      </w:r>
      <w:r>
        <w:rPr>
          <w:rFonts w:hint="eastAsia"/>
        </w:rPr>
        <w:t>来捕捉多个</w:t>
      </w:r>
      <w:r>
        <w:rPr>
          <w:rFonts w:hint="eastAsia"/>
        </w:rPr>
        <w:t xml:space="preserve"> SMART </w:t>
      </w:r>
      <w:r>
        <w:rPr>
          <w:rFonts w:hint="eastAsia"/>
        </w:rPr>
        <w:t>指标之间的时间依赖性。</w:t>
      </w:r>
    </w:p>
    <w:p w:rsidR="00623C1A" w:rsidRDefault="00623C1A" w:rsidP="00623C1A">
      <w:pPr>
        <w:ind w:firstLine="210"/>
      </w:pPr>
      <w:r>
        <w:rPr>
          <w:rFonts w:hint="eastAsia"/>
        </w:rPr>
        <w:t>备选方案：</w:t>
      </w:r>
      <w:r>
        <w:rPr>
          <w:rFonts w:hint="eastAsia"/>
        </w:rPr>
        <w:t>Prophet + LSTM/GRU</w:t>
      </w:r>
    </w:p>
    <w:p w:rsidR="00623C1A" w:rsidRDefault="00623C1A" w:rsidP="00623C1A">
      <w:pPr>
        <w:ind w:firstLine="210"/>
      </w:pPr>
      <w:r>
        <w:rPr>
          <w:rFonts w:hint="eastAsia"/>
        </w:rPr>
        <w:t>如果硬盘坏道数和其他指标变化具有明显的季节性或趋势性，使用</w:t>
      </w:r>
      <w:r>
        <w:rPr>
          <w:rFonts w:hint="eastAsia"/>
        </w:rPr>
        <w:t xml:space="preserve"> Prophet </w:t>
      </w:r>
      <w:r>
        <w:rPr>
          <w:rFonts w:hint="eastAsia"/>
        </w:rPr>
        <w:t>来建模趋势和季节性变化，同时使用</w:t>
      </w:r>
      <w:r>
        <w:rPr>
          <w:rFonts w:hint="eastAsia"/>
        </w:rPr>
        <w:t xml:space="preserve"> LSTM/GRU </w:t>
      </w:r>
      <w:r>
        <w:rPr>
          <w:rFonts w:hint="eastAsia"/>
        </w:rPr>
        <w:t>来处理多维度的时间依赖关系。</w:t>
      </w:r>
    </w:p>
    <w:p w:rsidR="00623C1A" w:rsidRDefault="00623C1A" w:rsidP="00623C1A">
      <w:pPr>
        <w:ind w:firstLine="210"/>
      </w:pPr>
      <w:r>
        <w:rPr>
          <w:rFonts w:hint="eastAsia"/>
        </w:rPr>
        <w:t>备用方案：</w:t>
      </w:r>
      <w:r>
        <w:rPr>
          <w:rFonts w:hint="eastAsia"/>
        </w:rPr>
        <w:t>DeepAR</w:t>
      </w:r>
    </w:p>
    <w:p w:rsidR="00623C1A" w:rsidRDefault="00623C1A" w:rsidP="00623C1A">
      <w:pPr>
        <w:ind w:firstLine="210"/>
      </w:pPr>
      <w:r>
        <w:rPr>
          <w:rFonts w:hint="eastAsia"/>
        </w:rPr>
        <w:lastRenderedPageBreak/>
        <w:t>如果你需要一个基于深度学习的解决方案，</w:t>
      </w:r>
      <w:r>
        <w:rPr>
          <w:rFonts w:hint="eastAsia"/>
        </w:rPr>
        <w:t xml:space="preserve">DeepAR </w:t>
      </w:r>
      <w:r>
        <w:rPr>
          <w:rFonts w:hint="eastAsia"/>
        </w:rPr>
        <w:t>是另一个强有力的选择，能够同时处理多个时间序列，并给出预测的不确定性。</w:t>
      </w:r>
    </w:p>
    <w:p w:rsidR="00623C1A" w:rsidRDefault="00623C1A" w:rsidP="00623C1A">
      <w:pPr>
        <w:ind w:firstLine="210"/>
      </w:pPr>
      <w:r>
        <w:rPr>
          <w:rFonts w:hint="eastAsia"/>
        </w:rPr>
        <w:t>总结</w:t>
      </w:r>
    </w:p>
    <w:p w:rsidR="00623C1A" w:rsidRDefault="00623C1A" w:rsidP="00623C1A">
      <w:pPr>
        <w:ind w:firstLine="210"/>
      </w:pPr>
      <w:r>
        <w:rPr>
          <w:rFonts w:hint="eastAsia"/>
        </w:rPr>
        <w:t xml:space="preserve">TimesFM </w:t>
      </w:r>
      <w:r>
        <w:rPr>
          <w:rFonts w:hint="eastAsia"/>
        </w:rPr>
        <w:t>适合处理长时间序列的趋势预测，特别适合具有趋势性和周期性变化的数据，因此是一个非常合适的选择，尤其在你的硬盘预测任务中。</w:t>
      </w:r>
    </w:p>
    <w:p w:rsidR="00623C1A" w:rsidRDefault="00623C1A" w:rsidP="00623C1A">
      <w:pPr>
        <w:ind w:firstLine="210"/>
      </w:pPr>
      <w:r>
        <w:rPr>
          <w:rFonts w:hint="eastAsia"/>
        </w:rPr>
        <w:t>结合</w:t>
      </w:r>
      <w:r>
        <w:rPr>
          <w:rFonts w:hint="eastAsia"/>
        </w:rPr>
        <w:t xml:space="preserve"> LSTM/GRU </w:t>
      </w:r>
      <w:r>
        <w:rPr>
          <w:rFonts w:hint="eastAsia"/>
        </w:rPr>
        <w:t>可以进一步提升对多维特征之间复杂关系的建模能力。</w:t>
      </w:r>
    </w:p>
    <w:p w:rsidR="00623C1A" w:rsidRDefault="00623C1A" w:rsidP="00623C1A">
      <w:pPr>
        <w:ind w:firstLine="210"/>
      </w:pPr>
      <w:r>
        <w:rPr>
          <w:rFonts w:hint="eastAsia"/>
        </w:rPr>
        <w:t>如果你的任务比较复杂，且包含多维度特征的时间依赖性，结合</w:t>
      </w:r>
      <w:r>
        <w:rPr>
          <w:rFonts w:hint="eastAsia"/>
        </w:rPr>
        <w:t xml:space="preserve"> Prophet </w:t>
      </w:r>
      <w:r>
        <w:rPr>
          <w:rFonts w:hint="eastAsia"/>
        </w:rPr>
        <w:t>和</w:t>
      </w:r>
      <w:r>
        <w:rPr>
          <w:rFonts w:hint="eastAsia"/>
        </w:rPr>
        <w:t xml:space="preserve"> LSTM/GRU </w:t>
      </w:r>
      <w:r>
        <w:rPr>
          <w:rFonts w:hint="eastAsia"/>
        </w:rPr>
        <w:t>或者</w:t>
      </w:r>
      <w:r>
        <w:rPr>
          <w:rFonts w:hint="eastAsia"/>
        </w:rPr>
        <w:t xml:space="preserve"> DeepAR </w:t>
      </w:r>
      <w:r>
        <w:rPr>
          <w:rFonts w:hint="eastAsia"/>
        </w:rPr>
        <w:t>可能会更好。</w:t>
      </w:r>
    </w:p>
    <w:p w:rsidR="00623C1A" w:rsidRDefault="00623C1A" w:rsidP="00623C1A">
      <w:pPr>
        <w:ind w:firstLine="210"/>
      </w:pPr>
      <w:r>
        <w:rPr>
          <w:rFonts w:hint="eastAsia"/>
        </w:rPr>
        <w:t>如果你希望了解具体的实现步骤，或者如何将这些工具进行集成，随时告诉我！</w:t>
      </w:r>
    </w:p>
    <w:p w:rsidR="001621CF" w:rsidRDefault="005834B3" w:rsidP="001621CF">
      <w:pPr>
        <w:pStyle w:val="2"/>
      </w:pPr>
      <w:r>
        <w:rPr>
          <w:rFonts w:hint="eastAsia"/>
        </w:rPr>
        <w:t>时间依赖性与非时间依赖性</w:t>
      </w:r>
    </w:p>
    <w:p w:rsidR="001621CF" w:rsidRDefault="001621CF" w:rsidP="001621CF">
      <w:pPr>
        <w:ind w:firstLine="210"/>
      </w:pPr>
      <w:r>
        <w:rPr>
          <w:rFonts w:hint="eastAsia"/>
        </w:rPr>
        <w:t>这种时间依赖性与非依赖性在回归训练中并不是以显示的方式设置训练参数，或选择不同的模型来实现吧，而是模型在训练样本数据中自动寻找的规律？</w:t>
      </w:r>
    </w:p>
    <w:p w:rsidR="001621CF" w:rsidRDefault="001621CF" w:rsidP="001621CF">
      <w:pPr>
        <w:ind w:firstLine="210"/>
      </w:pPr>
      <w:r>
        <w:t>ChatGPT said:</w:t>
      </w:r>
    </w:p>
    <w:p w:rsidR="001621CF" w:rsidRDefault="001621CF" w:rsidP="001621CF">
      <w:pPr>
        <w:ind w:firstLine="210"/>
      </w:pPr>
      <w:r>
        <w:rPr>
          <w:rFonts w:hint="eastAsia"/>
        </w:rPr>
        <w:t>是的，您理解得完全正确！在回归训练中，时间依赖性</w:t>
      </w:r>
      <w:r>
        <w:rPr>
          <w:rFonts w:hint="eastAsia"/>
        </w:rPr>
        <w:t xml:space="preserve"> </w:t>
      </w:r>
      <w:r>
        <w:rPr>
          <w:rFonts w:hint="eastAsia"/>
        </w:rPr>
        <w:t>和</w:t>
      </w:r>
      <w:r>
        <w:rPr>
          <w:rFonts w:hint="eastAsia"/>
        </w:rPr>
        <w:t xml:space="preserve"> </w:t>
      </w:r>
      <w:r>
        <w:rPr>
          <w:rFonts w:hint="eastAsia"/>
        </w:rPr>
        <w:t>非时间依赖性</w:t>
      </w:r>
      <w:r>
        <w:rPr>
          <w:rFonts w:hint="eastAsia"/>
        </w:rPr>
        <w:t xml:space="preserve"> </w:t>
      </w:r>
      <w:r>
        <w:rPr>
          <w:rFonts w:hint="eastAsia"/>
        </w:rPr>
        <w:t>通常是通过</w:t>
      </w:r>
      <w:r>
        <w:rPr>
          <w:rFonts w:hint="eastAsia"/>
        </w:rPr>
        <w:t xml:space="preserve"> </w:t>
      </w:r>
      <w:r>
        <w:rPr>
          <w:rFonts w:hint="eastAsia"/>
        </w:rPr>
        <w:t>训练数据的特征</w:t>
      </w:r>
      <w:r>
        <w:rPr>
          <w:rFonts w:hint="eastAsia"/>
        </w:rPr>
        <w:t xml:space="preserve"> </w:t>
      </w:r>
      <w:r>
        <w:rPr>
          <w:rFonts w:hint="eastAsia"/>
        </w:rPr>
        <w:t>自动学习到的，而</w:t>
      </w:r>
      <w:r>
        <w:rPr>
          <w:rFonts w:hint="eastAsia"/>
        </w:rPr>
        <w:t xml:space="preserve"> </w:t>
      </w:r>
      <w:r>
        <w:rPr>
          <w:rFonts w:hint="eastAsia"/>
        </w:rPr>
        <w:t>不是通过显式设置训练参数</w:t>
      </w:r>
      <w:r>
        <w:rPr>
          <w:rFonts w:hint="eastAsia"/>
        </w:rPr>
        <w:t xml:space="preserve"> </w:t>
      </w:r>
      <w:r>
        <w:rPr>
          <w:rFonts w:hint="eastAsia"/>
        </w:rPr>
        <w:t>或选择特定模型来直接实现的。模型会根据数据中的规律来</w:t>
      </w:r>
      <w:r>
        <w:rPr>
          <w:rFonts w:hint="eastAsia"/>
        </w:rPr>
        <w:t xml:space="preserve"> </w:t>
      </w:r>
      <w:r>
        <w:rPr>
          <w:rFonts w:hint="eastAsia"/>
        </w:rPr>
        <w:t>自动识别时间依赖性</w:t>
      </w:r>
      <w:r>
        <w:rPr>
          <w:rFonts w:hint="eastAsia"/>
        </w:rPr>
        <w:t xml:space="preserve"> </w:t>
      </w:r>
      <w:r>
        <w:rPr>
          <w:rFonts w:hint="eastAsia"/>
        </w:rPr>
        <w:t>或</w:t>
      </w:r>
      <w:r>
        <w:rPr>
          <w:rFonts w:hint="eastAsia"/>
        </w:rPr>
        <w:t xml:space="preserve"> </w:t>
      </w:r>
      <w:r>
        <w:rPr>
          <w:rFonts w:hint="eastAsia"/>
        </w:rPr>
        <w:t>非时间依赖性。</w:t>
      </w:r>
    </w:p>
    <w:p w:rsidR="001621CF" w:rsidRDefault="001621CF" w:rsidP="001621CF">
      <w:pPr>
        <w:ind w:firstLine="210"/>
      </w:pPr>
      <w:r>
        <w:rPr>
          <w:rFonts w:hint="eastAsia"/>
        </w:rPr>
        <w:t>如何在回归训练中识别时间依赖性与非时间依赖性：</w:t>
      </w:r>
    </w:p>
    <w:p w:rsidR="001621CF" w:rsidRDefault="001621CF" w:rsidP="001621CF">
      <w:pPr>
        <w:ind w:firstLine="210"/>
      </w:pPr>
      <w:r>
        <w:rPr>
          <w:rFonts w:hint="eastAsia"/>
        </w:rPr>
        <w:t>时间依赖性：</w:t>
      </w:r>
    </w:p>
    <w:p w:rsidR="001621CF" w:rsidRDefault="001621CF" w:rsidP="001621CF">
      <w:pPr>
        <w:ind w:firstLine="210"/>
      </w:pPr>
      <w:r>
        <w:rPr>
          <w:rFonts w:hint="eastAsia"/>
        </w:rPr>
        <w:t>时间依赖性</w:t>
      </w:r>
      <w:r>
        <w:rPr>
          <w:rFonts w:hint="eastAsia"/>
        </w:rPr>
        <w:t xml:space="preserve"> </w:t>
      </w:r>
      <w:r>
        <w:rPr>
          <w:rFonts w:hint="eastAsia"/>
        </w:rPr>
        <w:t>在回归训练中的表现形式通常是通过</w:t>
      </w:r>
      <w:r>
        <w:rPr>
          <w:rFonts w:hint="eastAsia"/>
        </w:rPr>
        <w:t xml:space="preserve"> </w:t>
      </w:r>
      <w:r>
        <w:rPr>
          <w:rFonts w:hint="eastAsia"/>
        </w:rPr>
        <w:t>滞后特征</w:t>
      </w:r>
      <w:r>
        <w:rPr>
          <w:rFonts w:hint="eastAsia"/>
        </w:rPr>
        <w:t xml:space="preserve"> </w:t>
      </w:r>
      <w:r>
        <w:rPr>
          <w:rFonts w:hint="eastAsia"/>
        </w:rPr>
        <w:t>或</w:t>
      </w:r>
      <w:r>
        <w:rPr>
          <w:rFonts w:hint="eastAsia"/>
        </w:rPr>
        <w:t xml:space="preserve"> </w:t>
      </w:r>
      <w:r>
        <w:rPr>
          <w:rFonts w:hint="eastAsia"/>
        </w:rPr>
        <w:t>时间序列数据</w:t>
      </w:r>
      <w:r>
        <w:rPr>
          <w:rFonts w:hint="eastAsia"/>
        </w:rPr>
        <w:t xml:space="preserve"> </w:t>
      </w:r>
      <w:r>
        <w:rPr>
          <w:rFonts w:hint="eastAsia"/>
        </w:rPr>
        <w:t>的</w:t>
      </w:r>
      <w:r>
        <w:rPr>
          <w:rFonts w:hint="eastAsia"/>
        </w:rPr>
        <w:t xml:space="preserve"> </w:t>
      </w:r>
      <w:r>
        <w:rPr>
          <w:rFonts w:hint="eastAsia"/>
        </w:rPr>
        <w:t>时间戳</w:t>
      </w:r>
      <w:r>
        <w:rPr>
          <w:rFonts w:hint="eastAsia"/>
        </w:rPr>
        <w:t xml:space="preserve"> </w:t>
      </w:r>
      <w:r>
        <w:rPr>
          <w:rFonts w:hint="eastAsia"/>
        </w:rPr>
        <w:t>来体现。模型会自动从</w:t>
      </w:r>
      <w:r>
        <w:rPr>
          <w:rFonts w:hint="eastAsia"/>
        </w:rPr>
        <w:t xml:space="preserve"> </w:t>
      </w:r>
      <w:r>
        <w:rPr>
          <w:rFonts w:hint="eastAsia"/>
        </w:rPr>
        <w:t>历史数据（如过去的坏道数量、历史销售数据等）中</w:t>
      </w:r>
      <w:r>
        <w:rPr>
          <w:rFonts w:hint="eastAsia"/>
        </w:rPr>
        <w:t xml:space="preserve"> </w:t>
      </w:r>
      <w:r>
        <w:rPr>
          <w:rFonts w:hint="eastAsia"/>
        </w:rPr>
        <w:t>学习到时间的相关性。</w:t>
      </w:r>
    </w:p>
    <w:p w:rsidR="001621CF" w:rsidRDefault="001621CF" w:rsidP="001621CF">
      <w:pPr>
        <w:ind w:firstLine="210"/>
      </w:pPr>
      <w:r>
        <w:rPr>
          <w:rFonts w:hint="eastAsia"/>
        </w:rPr>
        <w:t>例如，当我们训练</w:t>
      </w:r>
      <w:r>
        <w:rPr>
          <w:rFonts w:hint="eastAsia"/>
        </w:rPr>
        <w:t xml:space="preserve"> </w:t>
      </w:r>
      <w:r>
        <w:rPr>
          <w:rFonts w:hint="eastAsia"/>
        </w:rPr>
        <w:t>硬盘坏道数</w:t>
      </w:r>
      <w:r>
        <w:rPr>
          <w:rFonts w:hint="eastAsia"/>
        </w:rPr>
        <w:t xml:space="preserve"> </w:t>
      </w:r>
      <w:r>
        <w:rPr>
          <w:rFonts w:hint="eastAsia"/>
        </w:rPr>
        <w:t>预测模型时，模型会通过</w:t>
      </w:r>
      <w:r>
        <w:rPr>
          <w:rFonts w:hint="eastAsia"/>
        </w:rPr>
        <w:t xml:space="preserve"> </w:t>
      </w:r>
      <w:r>
        <w:rPr>
          <w:rFonts w:hint="eastAsia"/>
        </w:rPr>
        <w:t>历史坏道数量</w:t>
      </w:r>
      <w:r>
        <w:rPr>
          <w:rFonts w:hint="eastAsia"/>
        </w:rPr>
        <w:t xml:space="preserve"> </w:t>
      </w:r>
      <w:r>
        <w:rPr>
          <w:rFonts w:hint="eastAsia"/>
        </w:rPr>
        <w:t>来判断</w:t>
      </w:r>
      <w:r>
        <w:rPr>
          <w:rFonts w:hint="eastAsia"/>
        </w:rPr>
        <w:t xml:space="preserve"> </w:t>
      </w:r>
      <w:r>
        <w:rPr>
          <w:rFonts w:hint="eastAsia"/>
        </w:rPr>
        <w:t>未来坏道数量的变化趋势。这些历史数据包含了</w:t>
      </w:r>
      <w:r>
        <w:rPr>
          <w:rFonts w:hint="eastAsia"/>
        </w:rPr>
        <w:t xml:space="preserve"> </w:t>
      </w:r>
      <w:r>
        <w:rPr>
          <w:rFonts w:hint="eastAsia"/>
        </w:rPr>
        <w:t>时间依赖性，模型会自动学习这种依赖关系，并用来做未来预测。</w:t>
      </w:r>
    </w:p>
    <w:p w:rsidR="001621CF" w:rsidRDefault="001621CF" w:rsidP="001621CF">
      <w:pPr>
        <w:ind w:firstLine="210"/>
      </w:pPr>
      <w:r>
        <w:rPr>
          <w:rFonts w:hint="eastAsia"/>
        </w:rPr>
        <w:t>非时间依赖性：</w:t>
      </w:r>
    </w:p>
    <w:p w:rsidR="001621CF" w:rsidRDefault="001621CF" w:rsidP="001621CF">
      <w:pPr>
        <w:ind w:firstLine="210"/>
      </w:pPr>
      <w:r>
        <w:rPr>
          <w:rFonts w:hint="eastAsia"/>
        </w:rPr>
        <w:t>非时间依赖性</w:t>
      </w:r>
      <w:r>
        <w:rPr>
          <w:rFonts w:hint="eastAsia"/>
        </w:rPr>
        <w:t xml:space="preserve"> </w:t>
      </w:r>
      <w:r>
        <w:rPr>
          <w:rFonts w:hint="eastAsia"/>
        </w:rPr>
        <w:t>的回归训练则表现为</w:t>
      </w:r>
      <w:r>
        <w:rPr>
          <w:rFonts w:hint="eastAsia"/>
        </w:rPr>
        <w:t xml:space="preserve"> </w:t>
      </w:r>
      <w:r>
        <w:rPr>
          <w:rFonts w:hint="eastAsia"/>
        </w:rPr>
        <w:t>当前的变化趋势与历史数据无关，模型通过</w:t>
      </w:r>
      <w:r>
        <w:rPr>
          <w:rFonts w:hint="eastAsia"/>
        </w:rPr>
        <w:t xml:space="preserve"> </w:t>
      </w:r>
      <w:r>
        <w:rPr>
          <w:rFonts w:hint="eastAsia"/>
        </w:rPr>
        <w:t>当前特征</w:t>
      </w:r>
      <w:r>
        <w:rPr>
          <w:rFonts w:hint="eastAsia"/>
        </w:rPr>
        <w:t xml:space="preserve"> </w:t>
      </w:r>
      <w:r>
        <w:rPr>
          <w:rFonts w:hint="eastAsia"/>
        </w:rPr>
        <w:t>来预测目标变量。在这种情况下，数据的</w:t>
      </w:r>
      <w:r>
        <w:rPr>
          <w:rFonts w:hint="eastAsia"/>
        </w:rPr>
        <w:t xml:space="preserve"> </w:t>
      </w:r>
      <w:r>
        <w:rPr>
          <w:rFonts w:hint="eastAsia"/>
        </w:rPr>
        <w:t>时间顺序</w:t>
      </w:r>
      <w:r>
        <w:rPr>
          <w:rFonts w:hint="eastAsia"/>
        </w:rPr>
        <w:t xml:space="preserve"> </w:t>
      </w:r>
      <w:r>
        <w:rPr>
          <w:rFonts w:hint="eastAsia"/>
        </w:rPr>
        <w:t>不会影响模型的训练。</w:t>
      </w:r>
    </w:p>
    <w:p w:rsidR="001621CF" w:rsidRDefault="001621CF" w:rsidP="001621CF">
      <w:pPr>
        <w:ind w:firstLine="210"/>
      </w:pPr>
      <w:r>
        <w:rPr>
          <w:rFonts w:hint="eastAsia"/>
        </w:rPr>
        <w:t>例如，在</w:t>
      </w:r>
      <w:r>
        <w:rPr>
          <w:rFonts w:hint="eastAsia"/>
        </w:rPr>
        <w:t xml:space="preserve"> </w:t>
      </w:r>
      <w:r>
        <w:rPr>
          <w:rFonts w:hint="eastAsia"/>
        </w:rPr>
        <w:t>商品价格预测</w:t>
      </w:r>
      <w:r>
        <w:rPr>
          <w:rFonts w:hint="eastAsia"/>
        </w:rPr>
        <w:t xml:space="preserve"> </w:t>
      </w:r>
      <w:r>
        <w:rPr>
          <w:rFonts w:hint="eastAsia"/>
        </w:rPr>
        <w:t>中，模型可能通过</w:t>
      </w:r>
      <w:r>
        <w:rPr>
          <w:rFonts w:hint="eastAsia"/>
        </w:rPr>
        <w:t xml:space="preserve"> </w:t>
      </w:r>
      <w:r>
        <w:rPr>
          <w:rFonts w:hint="eastAsia"/>
        </w:rPr>
        <w:t>当前的市场需求、供给情况、生产成本等</w:t>
      </w:r>
      <w:r>
        <w:rPr>
          <w:rFonts w:hint="eastAsia"/>
        </w:rPr>
        <w:t xml:space="preserve"> </w:t>
      </w:r>
      <w:r>
        <w:rPr>
          <w:rFonts w:hint="eastAsia"/>
        </w:rPr>
        <w:t>特征来预测</w:t>
      </w:r>
      <w:r>
        <w:rPr>
          <w:rFonts w:hint="eastAsia"/>
        </w:rPr>
        <w:t xml:space="preserve"> </w:t>
      </w:r>
      <w:r>
        <w:rPr>
          <w:rFonts w:hint="eastAsia"/>
        </w:rPr>
        <w:t>未来的价格，而</w:t>
      </w:r>
      <w:r>
        <w:rPr>
          <w:rFonts w:hint="eastAsia"/>
        </w:rPr>
        <w:t xml:space="preserve"> </w:t>
      </w:r>
      <w:r>
        <w:rPr>
          <w:rFonts w:hint="eastAsia"/>
        </w:rPr>
        <w:t>不依赖于过去几天的价格数据。这种情况就表现为</w:t>
      </w:r>
      <w:r>
        <w:rPr>
          <w:rFonts w:hint="eastAsia"/>
        </w:rPr>
        <w:t xml:space="preserve"> </w:t>
      </w:r>
      <w:r>
        <w:rPr>
          <w:rFonts w:hint="eastAsia"/>
        </w:rPr>
        <w:t>非时间依赖性，并且模型会基于这些特征进行学习。</w:t>
      </w:r>
    </w:p>
    <w:p w:rsidR="001621CF" w:rsidRDefault="001621CF" w:rsidP="001621CF">
      <w:pPr>
        <w:ind w:firstLine="210"/>
      </w:pPr>
      <w:r>
        <w:rPr>
          <w:rFonts w:hint="eastAsia"/>
        </w:rPr>
        <w:t>回归模型如何识别这些依赖性？</w:t>
      </w:r>
    </w:p>
    <w:p w:rsidR="001621CF" w:rsidRDefault="001621CF" w:rsidP="001621CF">
      <w:pPr>
        <w:ind w:firstLine="210"/>
      </w:pPr>
      <w:r>
        <w:rPr>
          <w:rFonts w:hint="eastAsia"/>
        </w:rPr>
        <w:t>特征工程：</w:t>
      </w:r>
    </w:p>
    <w:p w:rsidR="001621CF" w:rsidRDefault="001621CF" w:rsidP="001621CF">
      <w:pPr>
        <w:ind w:firstLine="210"/>
      </w:pPr>
      <w:r>
        <w:rPr>
          <w:rFonts w:hint="eastAsia"/>
        </w:rPr>
        <w:t>在</w:t>
      </w:r>
      <w:r>
        <w:rPr>
          <w:rFonts w:hint="eastAsia"/>
        </w:rPr>
        <w:t xml:space="preserve"> </w:t>
      </w:r>
      <w:r>
        <w:rPr>
          <w:rFonts w:hint="eastAsia"/>
        </w:rPr>
        <w:t>时间序列分析</w:t>
      </w:r>
      <w:r>
        <w:rPr>
          <w:rFonts w:hint="eastAsia"/>
        </w:rPr>
        <w:t xml:space="preserve"> </w:t>
      </w:r>
      <w:r>
        <w:rPr>
          <w:rFonts w:hint="eastAsia"/>
        </w:rPr>
        <w:t>中，通常会通过</w:t>
      </w:r>
      <w:r>
        <w:rPr>
          <w:rFonts w:hint="eastAsia"/>
        </w:rPr>
        <w:t xml:space="preserve"> </w:t>
      </w:r>
      <w:r>
        <w:rPr>
          <w:rFonts w:hint="eastAsia"/>
        </w:rPr>
        <w:t>滞后特征（</w:t>
      </w:r>
      <w:r>
        <w:rPr>
          <w:rFonts w:hint="eastAsia"/>
        </w:rPr>
        <w:t>Lag Features</w:t>
      </w:r>
      <w:r>
        <w:rPr>
          <w:rFonts w:hint="eastAsia"/>
        </w:rPr>
        <w:t>）来显式地引入时间依赖性。例如，使用</w:t>
      </w:r>
      <w:r>
        <w:rPr>
          <w:rFonts w:hint="eastAsia"/>
        </w:rPr>
        <w:t xml:space="preserve"> </w:t>
      </w:r>
      <w:r>
        <w:rPr>
          <w:rFonts w:hint="eastAsia"/>
        </w:rPr>
        <w:t>过去几天的坏道数量</w:t>
      </w:r>
      <w:r>
        <w:rPr>
          <w:rFonts w:hint="eastAsia"/>
        </w:rPr>
        <w:t xml:space="preserve"> </w:t>
      </w:r>
      <w:r>
        <w:rPr>
          <w:rFonts w:hint="eastAsia"/>
        </w:rPr>
        <w:t>来预测</w:t>
      </w:r>
      <w:r>
        <w:rPr>
          <w:rFonts w:hint="eastAsia"/>
        </w:rPr>
        <w:t xml:space="preserve"> </w:t>
      </w:r>
      <w:r>
        <w:rPr>
          <w:rFonts w:hint="eastAsia"/>
        </w:rPr>
        <w:t>未来的坏道数量。</w:t>
      </w:r>
    </w:p>
    <w:p w:rsidR="001621CF" w:rsidRDefault="001621CF" w:rsidP="001621CF">
      <w:pPr>
        <w:ind w:firstLine="210"/>
      </w:pPr>
      <w:r>
        <w:rPr>
          <w:rFonts w:hint="eastAsia"/>
        </w:rPr>
        <w:t>如果数据中没有显式的</w:t>
      </w:r>
      <w:r>
        <w:rPr>
          <w:rFonts w:hint="eastAsia"/>
        </w:rPr>
        <w:t xml:space="preserve"> </w:t>
      </w:r>
      <w:r>
        <w:rPr>
          <w:rFonts w:hint="eastAsia"/>
        </w:rPr>
        <w:t>时间特征，则模型只能依赖于</w:t>
      </w:r>
      <w:r>
        <w:rPr>
          <w:rFonts w:hint="eastAsia"/>
        </w:rPr>
        <w:t xml:space="preserve"> </w:t>
      </w:r>
      <w:r>
        <w:rPr>
          <w:rFonts w:hint="eastAsia"/>
        </w:rPr>
        <w:t>当前输入特征</w:t>
      </w:r>
      <w:r>
        <w:rPr>
          <w:rFonts w:hint="eastAsia"/>
        </w:rPr>
        <w:t xml:space="preserve"> </w:t>
      </w:r>
      <w:r>
        <w:rPr>
          <w:rFonts w:hint="eastAsia"/>
        </w:rPr>
        <w:t>来做预测，这种情况就属于</w:t>
      </w:r>
      <w:r>
        <w:rPr>
          <w:rFonts w:hint="eastAsia"/>
        </w:rPr>
        <w:t xml:space="preserve"> </w:t>
      </w:r>
      <w:r>
        <w:rPr>
          <w:rFonts w:hint="eastAsia"/>
        </w:rPr>
        <w:t>非时间依赖性。</w:t>
      </w:r>
    </w:p>
    <w:p w:rsidR="001621CF" w:rsidRDefault="001621CF" w:rsidP="001621CF">
      <w:pPr>
        <w:ind w:firstLine="210"/>
      </w:pPr>
      <w:r>
        <w:rPr>
          <w:rFonts w:hint="eastAsia"/>
        </w:rPr>
        <w:t>模型学习：</w:t>
      </w:r>
    </w:p>
    <w:p w:rsidR="001621CF" w:rsidRDefault="001621CF" w:rsidP="001621CF">
      <w:pPr>
        <w:ind w:firstLine="210"/>
      </w:pPr>
      <w:r>
        <w:rPr>
          <w:rFonts w:hint="eastAsia"/>
        </w:rPr>
        <w:t>模型（如</w:t>
      </w:r>
      <w:r>
        <w:rPr>
          <w:rFonts w:hint="eastAsia"/>
        </w:rPr>
        <w:t xml:space="preserve"> </w:t>
      </w:r>
      <w:r>
        <w:rPr>
          <w:rFonts w:hint="eastAsia"/>
        </w:rPr>
        <w:t>线性回归、随机森林、</w:t>
      </w:r>
      <w:r>
        <w:rPr>
          <w:rFonts w:hint="eastAsia"/>
        </w:rPr>
        <w:t xml:space="preserve">XGBoost </w:t>
      </w:r>
      <w:r>
        <w:rPr>
          <w:rFonts w:hint="eastAsia"/>
        </w:rPr>
        <w:t>等）会</w:t>
      </w:r>
      <w:r>
        <w:rPr>
          <w:rFonts w:hint="eastAsia"/>
        </w:rPr>
        <w:t xml:space="preserve"> </w:t>
      </w:r>
      <w:r>
        <w:rPr>
          <w:rFonts w:hint="eastAsia"/>
        </w:rPr>
        <w:t>自动学习数据中的规律，包括</w:t>
      </w:r>
      <w:r>
        <w:rPr>
          <w:rFonts w:hint="eastAsia"/>
        </w:rPr>
        <w:t xml:space="preserve"> </w:t>
      </w:r>
      <w:r>
        <w:rPr>
          <w:rFonts w:hint="eastAsia"/>
        </w:rPr>
        <w:t>时间依赖性</w:t>
      </w:r>
      <w:r>
        <w:rPr>
          <w:rFonts w:hint="eastAsia"/>
        </w:rPr>
        <w:t xml:space="preserve"> </w:t>
      </w:r>
      <w:r>
        <w:rPr>
          <w:rFonts w:hint="eastAsia"/>
        </w:rPr>
        <w:t>或</w:t>
      </w:r>
      <w:r>
        <w:rPr>
          <w:rFonts w:hint="eastAsia"/>
        </w:rPr>
        <w:t xml:space="preserve"> </w:t>
      </w:r>
      <w:r>
        <w:rPr>
          <w:rFonts w:hint="eastAsia"/>
        </w:rPr>
        <w:t>非时间</w:t>
      </w:r>
      <w:r>
        <w:rPr>
          <w:rFonts w:hint="eastAsia"/>
        </w:rPr>
        <w:lastRenderedPageBreak/>
        <w:t>依赖性。</w:t>
      </w:r>
    </w:p>
    <w:p w:rsidR="001621CF" w:rsidRDefault="001621CF" w:rsidP="001621CF">
      <w:pPr>
        <w:ind w:firstLine="210"/>
      </w:pPr>
      <w:r>
        <w:rPr>
          <w:rFonts w:hint="eastAsia"/>
        </w:rPr>
        <w:t>时间依赖性</w:t>
      </w:r>
      <w:r>
        <w:rPr>
          <w:rFonts w:hint="eastAsia"/>
        </w:rPr>
        <w:t xml:space="preserve"> </w:t>
      </w:r>
      <w:r>
        <w:rPr>
          <w:rFonts w:hint="eastAsia"/>
        </w:rPr>
        <w:t>会表现为</w:t>
      </w:r>
      <w:r>
        <w:rPr>
          <w:rFonts w:hint="eastAsia"/>
        </w:rPr>
        <w:t xml:space="preserve"> </w:t>
      </w:r>
      <w:r>
        <w:rPr>
          <w:rFonts w:hint="eastAsia"/>
        </w:rPr>
        <w:t>过去的特征（如历史坏道数、历史股票价格等）对</w:t>
      </w:r>
      <w:r>
        <w:rPr>
          <w:rFonts w:hint="eastAsia"/>
        </w:rPr>
        <w:t xml:space="preserve"> </w:t>
      </w:r>
      <w:r>
        <w:rPr>
          <w:rFonts w:hint="eastAsia"/>
        </w:rPr>
        <w:t>未来预测结果的影响。</w:t>
      </w:r>
    </w:p>
    <w:p w:rsidR="001621CF" w:rsidRDefault="001621CF" w:rsidP="001621CF">
      <w:pPr>
        <w:ind w:firstLine="210"/>
      </w:pPr>
      <w:r>
        <w:rPr>
          <w:rFonts w:hint="eastAsia"/>
        </w:rPr>
        <w:t>非时间依赖性</w:t>
      </w:r>
      <w:r>
        <w:rPr>
          <w:rFonts w:hint="eastAsia"/>
        </w:rPr>
        <w:t xml:space="preserve"> </w:t>
      </w:r>
      <w:r>
        <w:rPr>
          <w:rFonts w:hint="eastAsia"/>
        </w:rPr>
        <w:t>会表现为</w:t>
      </w:r>
      <w:r>
        <w:rPr>
          <w:rFonts w:hint="eastAsia"/>
        </w:rPr>
        <w:t xml:space="preserve"> </w:t>
      </w:r>
      <w:r>
        <w:rPr>
          <w:rFonts w:hint="eastAsia"/>
        </w:rPr>
        <w:t>当前输入特征</w:t>
      </w:r>
      <w:r>
        <w:rPr>
          <w:rFonts w:hint="eastAsia"/>
        </w:rPr>
        <w:t xml:space="preserve"> </w:t>
      </w:r>
      <w:r>
        <w:rPr>
          <w:rFonts w:hint="eastAsia"/>
        </w:rPr>
        <w:t>对</w:t>
      </w:r>
      <w:r>
        <w:rPr>
          <w:rFonts w:hint="eastAsia"/>
        </w:rPr>
        <w:t xml:space="preserve"> </w:t>
      </w:r>
      <w:r>
        <w:rPr>
          <w:rFonts w:hint="eastAsia"/>
        </w:rPr>
        <w:t>目标变量的预测，而</w:t>
      </w:r>
      <w:r>
        <w:rPr>
          <w:rFonts w:hint="eastAsia"/>
        </w:rPr>
        <w:t xml:space="preserve"> </w:t>
      </w:r>
      <w:r>
        <w:rPr>
          <w:rFonts w:hint="eastAsia"/>
        </w:rPr>
        <w:t>不考虑过去的影响。</w:t>
      </w:r>
    </w:p>
    <w:p w:rsidR="001621CF" w:rsidRDefault="001621CF" w:rsidP="001621CF">
      <w:pPr>
        <w:ind w:firstLine="210"/>
      </w:pPr>
      <w:r>
        <w:rPr>
          <w:rFonts w:hint="eastAsia"/>
        </w:rPr>
        <w:t>训练过程中的自动学习：</w:t>
      </w:r>
    </w:p>
    <w:p w:rsidR="001621CF" w:rsidRDefault="001621CF" w:rsidP="001621CF">
      <w:pPr>
        <w:ind w:firstLine="210"/>
      </w:pPr>
      <w:r>
        <w:rPr>
          <w:rFonts w:hint="eastAsia"/>
        </w:rPr>
        <w:t>在训练过程中，回归算法</w:t>
      </w:r>
      <w:r>
        <w:rPr>
          <w:rFonts w:hint="eastAsia"/>
        </w:rPr>
        <w:t xml:space="preserve"> </w:t>
      </w:r>
      <w:r>
        <w:rPr>
          <w:rFonts w:hint="eastAsia"/>
        </w:rPr>
        <w:t>会根据</w:t>
      </w:r>
      <w:r>
        <w:rPr>
          <w:rFonts w:hint="eastAsia"/>
        </w:rPr>
        <w:t xml:space="preserve"> </w:t>
      </w:r>
      <w:r>
        <w:rPr>
          <w:rFonts w:hint="eastAsia"/>
        </w:rPr>
        <w:t>输入特征</w:t>
      </w:r>
      <w:r>
        <w:rPr>
          <w:rFonts w:hint="eastAsia"/>
        </w:rPr>
        <w:t xml:space="preserve"> </w:t>
      </w:r>
      <w:r>
        <w:rPr>
          <w:rFonts w:hint="eastAsia"/>
        </w:rPr>
        <w:t>和</w:t>
      </w:r>
      <w:r>
        <w:rPr>
          <w:rFonts w:hint="eastAsia"/>
        </w:rPr>
        <w:t xml:space="preserve"> </w:t>
      </w:r>
      <w:r>
        <w:rPr>
          <w:rFonts w:hint="eastAsia"/>
        </w:rPr>
        <w:t>目标变量</w:t>
      </w:r>
      <w:r>
        <w:rPr>
          <w:rFonts w:hint="eastAsia"/>
        </w:rPr>
        <w:t xml:space="preserve"> </w:t>
      </w:r>
      <w:r>
        <w:rPr>
          <w:rFonts w:hint="eastAsia"/>
        </w:rPr>
        <w:t>的关系来进行</w:t>
      </w:r>
      <w:r>
        <w:rPr>
          <w:rFonts w:hint="eastAsia"/>
        </w:rPr>
        <w:t xml:space="preserve"> </w:t>
      </w:r>
      <w:r>
        <w:rPr>
          <w:rFonts w:hint="eastAsia"/>
        </w:rPr>
        <w:t>权重调整，并通过</w:t>
      </w:r>
      <w:r>
        <w:rPr>
          <w:rFonts w:hint="eastAsia"/>
        </w:rPr>
        <w:t xml:space="preserve"> </w:t>
      </w:r>
      <w:r>
        <w:rPr>
          <w:rFonts w:hint="eastAsia"/>
        </w:rPr>
        <w:t>最小化误差</w:t>
      </w:r>
      <w:r>
        <w:rPr>
          <w:rFonts w:hint="eastAsia"/>
        </w:rPr>
        <w:t xml:space="preserve"> </w:t>
      </w:r>
      <w:r>
        <w:rPr>
          <w:rFonts w:hint="eastAsia"/>
        </w:rPr>
        <w:t>来</w:t>
      </w:r>
      <w:r>
        <w:rPr>
          <w:rFonts w:hint="eastAsia"/>
        </w:rPr>
        <w:t xml:space="preserve"> </w:t>
      </w:r>
      <w:r>
        <w:rPr>
          <w:rFonts w:hint="eastAsia"/>
        </w:rPr>
        <w:t>自动识别数据中的模式，包括是否有</w:t>
      </w:r>
      <w:r>
        <w:rPr>
          <w:rFonts w:hint="eastAsia"/>
        </w:rPr>
        <w:t xml:space="preserve"> </w:t>
      </w:r>
      <w:r>
        <w:rPr>
          <w:rFonts w:hint="eastAsia"/>
        </w:rPr>
        <w:t>时间依赖性。</w:t>
      </w:r>
    </w:p>
    <w:p w:rsidR="001621CF" w:rsidRDefault="001621CF" w:rsidP="001621CF">
      <w:pPr>
        <w:ind w:firstLine="210"/>
      </w:pPr>
      <w:r>
        <w:rPr>
          <w:rFonts w:hint="eastAsia"/>
        </w:rPr>
        <w:t>对于</w:t>
      </w:r>
      <w:r>
        <w:rPr>
          <w:rFonts w:hint="eastAsia"/>
        </w:rPr>
        <w:t xml:space="preserve"> </w:t>
      </w:r>
      <w:r>
        <w:rPr>
          <w:rFonts w:hint="eastAsia"/>
        </w:rPr>
        <w:t>时间序列数据，即使没有明确指定时间相关的特征，模型也可能会通过</w:t>
      </w:r>
      <w:r>
        <w:rPr>
          <w:rFonts w:hint="eastAsia"/>
        </w:rPr>
        <w:t xml:space="preserve"> </w:t>
      </w:r>
      <w:r>
        <w:rPr>
          <w:rFonts w:hint="eastAsia"/>
        </w:rPr>
        <w:t>数据的顺序</w:t>
      </w:r>
      <w:r>
        <w:rPr>
          <w:rFonts w:hint="eastAsia"/>
        </w:rPr>
        <w:t xml:space="preserve"> </w:t>
      </w:r>
      <w:r>
        <w:rPr>
          <w:rFonts w:hint="eastAsia"/>
        </w:rPr>
        <w:t>和</w:t>
      </w:r>
      <w:r>
        <w:rPr>
          <w:rFonts w:hint="eastAsia"/>
        </w:rPr>
        <w:t xml:space="preserve"> </w:t>
      </w:r>
      <w:r>
        <w:rPr>
          <w:rFonts w:hint="eastAsia"/>
        </w:rPr>
        <w:t>历史值</w:t>
      </w:r>
      <w:r>
        <w:rPr>
          <w:rFonts w:hint="eastAsia"/>
        </w:rPr>
        <w:t xml:space="preserve"> </w:t>
      </w:r>
      <w:r>
        <w:rPr>
          <w:rFonts w:hint="eastAsia"/>
        </w:rPr>
        <w:t>自动学习到某种时间依赖性。</w:t>
      </w:r>
    </w:p>
    <w:p w:rsidR="001621CF" w:rsidRDefault="001621CF" w:rsidP="001621CF">
      <w:pPr>
        <w:ind w:firstLine="210"/>
      </w:pPr>
      <w:r>
        <w:rPr>
          <w:rFonts w:hint="eastAsia"/>
        </w:rPr>
        <w:t>示例：硬盘坏道预测的时间依赖性学习</w:t>
      </w:r>
    </w:p>
    <w:p w:rsidR="001621CF" w:rsidRDefault="001621CF" w:rsidP="001621CF">
      <w:pPr>
        <w:ind w:firstLine="210"/>
      </w:pPr>
      <w:r>
        <w:rPr>
          <w:rFonts w:hint="eastAsia"/>
        </w:rPr>
        <w:t>假设我们在训练一个硬盘坏道预测的回归模型，模型的输入特征包括：</w:t>
      </w:r>
    </w:p>
    <w:p w:rsidR="001621CF" w:rsidRDefault="001621CF" w:rsidP="001621CF">
      <w:pPr>
        <w:ind w:firstLine="210"/>
      </w:pPr>
      <w:r>
        <w:rPr>
          <w:rFonts w:hint="eastAsia"/>
        </w:rPr>
        <w:t>当前坏道数量。</w:t>
      </w:r>
    </w:p>
    <w:p w:rsidR="001621CF" w:rsidRDefault="001621CF" w:rsidP="001621CF">
      <w:pPr>
        <w:ind w:firstLine="210"/>
      </w:pPr>
      <w:r>
        <w:rPr>
          <w:rFonts w:hint="eastAsia"/>
        </w:rPr>
        <w:t>时间戳（用来计算时间差或滞后特征）。</w:t>
      </w:r>
    </w:p>
    <w:p w:rsidR="001621CF" w:rsidRDefault="001621CF" w:rsidP="001621CF">
      <w:pPr>
        <w:ind w:firstLine="210"/>
      </w:pPr>
      <w:r>
        <w:rPr>
          <w:rFonts w:hint="eastAsia"/>
        </w:rPr>
        <w:t>训练过程：</w:t>
      </w:r>
    </w:p>
    <w:p w:rsidR="001621CF" w:rsidRDefault="001621CF" w:rsidP="001621CF">
      <w:pPr>
        <w:ind w:firstLine="210"/>
      </w:pPr>
      <w:r>
        <w:rPr>
          <w:rFonts w:hint="eastAsia"/>
        </w:rPr>
        <w:t>带有滞后特征的模型：如果我们引入了过去几天的坏道数量作为特征（如</w:t>
      </w:r>
      <w:r>
        <w:rPr>
          <w:rFonts w:hint="eastAsia"/>
        </w:rPr>
        <w:t xml:space="preserve"> </w:t>
      </w:r>
      <w:r>
        <w:rPr>
          <w:rFonts w:hint="eastAsia"/>
        </w:rPr>
        <w:t>过去</w:t>
      </w:r>
      <w:r>
        <w:rPr>
          <w:rFonts w:hint="eastAsia"/>
        </w:rPr>
        <w:t>1</w:t>
      </w:r>
      <w:r>
        <w:rPr>
          <w:rFonts w:hint="eastAsia"/>
        </w:rPr>
        <w:t>天、过去</w:t>
      </w:r>
      <w:r>
        <w:rPr>
          <w:rFonts w:hint="eastAsia"/>
        </w:rPr>
        <w:t>2</w:t>
      </w:r>
      <w:r>
        <w:rPr>
          <w:rFonts w:hint="eastAsia"/>
        </w:rPr>
        <w:t>天的坏道数量），模型会通过这些特征</w:t>
      </w:r>
      <w:r>
        <w:rPr>
          <w:rFonts w:hint="eastAsia"/>
        </w:rPr>
        <w:t xml:space="preserve"> </w:t>
      </w:r>
      <w:r>
        <w:rPr>
          <w:rFonts w:hint="eastAsia"/>
        </w:rPr>
        <w:t>自动识别时间依赖性，并利用这些滞后数据来预测</w:t>
      </w:r>
      <w:r>
        <w:rPr>
          <w:rFonts w:hint="eastAsia"/>
        </w:rPr>
        <w:t xml:space="preserve"> </w:t>
      </w:r>
      <w:r>
        <w:rPr>
          <w:rFonts w:hint="eastAsia"/>
        </w:rPr>
        <w:t>未来的坏道数量。</w:t>
      </w:r>
    </w:p>
    <w:p w:rsidR="001621CF" w:rsidRDefault="001621CF" w:rsidP="001621CF">
      <w:pPr>
        <w:ind w:firstLine="210"/>
      </w:pPr>
      <w:r>
        <w:rPr>
          <w:rFonts w:hint="eastAsia"/>
        </w:rPr>
        <w:t>自动学习依赖关系：回归模型在训练过程中会</w:t>
      </w:r>
      <w:r>
        <w:rPr>
          <w:rFonts w:hint="eastAsia"/>
        </w:rPr>
        <w:t xml:space="preserve"> </w:t>
      </w:r>
      <w:r>
        <w:rPr>
          <w:rFonts w:hint="eastAsia"/>
        </w:rPr>
        <w:t>自动学习</w:t>
      </w:r>
      <w:r>
        <w:rPr>
          <w:rFonts w:hint="eastAsia"/>
        </w:rPr>
        <w:t xml:space="preserve"> </w:t>
      </w:r>
      <w:r>
        <w:rPr>
          <w:rFonts w:hint="eastAsia"/>
        </w:rPr>
        <w:t>过去的坏道数量（即时间序列数据）对</w:t>
      </w:r>
      <w:r>
        <w:rPr>
          <w:rFonts w:hint="eastAsia"/>
        </w:rPr>
        <w:t xml:space="preserve"> </w:t>
      </w:r>
      <w:r>
        <w:rPr>
          <w:rFonts w:hint="eastAsia"/>
        </w:rPr>
        <w:t>当前预测目标</w:t>
      </w:r>
      <w:r>
        <w:rPr>
          <w:rFonts w:hint="eastAsia"/>
        </w:rPr>
        <w:t xml:space="preserve"> </w:t>
      </w:r>
      <w:r>
        <w:rPr>
          <w:rFonts w:hint="eastAsia"/>
        </w:rPr>
        <w:t>的影响。如果</w:t>
      </w:r>
      <w:r>
        <w:rPr>
          <w:rFonts w:hint="eastAsia"/>
        </w:rPr>
        <w:t xml:space="preserve"> </w:t>
      </w:r>
      <w:r>
        <w:rPr>
          <w:rFonts w:hint="eastAsia"/>
        </w:rPr>
        <w:t>过去的坏道数量</w:t>
      </w:r>
      <w:r>
        <w:rPr>
          <w:rFonts w:hint="eastAsia"/>
        </w:rPr>
        <w:t xml:space="preserve"> </w:t>
      </w:r>
      <w:r>
        <w:rPr>
          <w:rFonts w:hint="eastAsia"/>
        </w:rPr>
        <w:t>对</w:t>
      </w:r>
      <w:r>
        <w:rPr>
          <w:rFonts w:hint="eastAsia"/>
        </w:rPr>
        <w:t xml:space="preserve"> </w:t>
      </w:r>
      <w:r>
        <w:rPr>
          <w:rFonts w:hint="eastAsia"/>
        </w:rPr>
        <w:t>未来坏道数量的变化</w:t>
      </w:r>
      <w:r>
        <w:rPr>
          <w:rFonts w:hint="eastAsia"/>
        </w:rPr>
        <w:t xml:space="preserve"> </w:t>
      </w:r>
      <w:r>
        <w:rPr>
          <w:rFonts w:hint="eastAsia"/>
        </w:rPr>
        <w:t>有显著影响，模型会自动捕捉并学习到这种依赖性。</w:t>
      </w:r>
    </w:p>
    <w:p w:rsidR="001621CF" w:rsidRDefault="001621CF" w:rsidP="001621CF">
      <w:pPr>
        <w:ind w:firstLine="210"/>
      </w:pPr>
      <w:r>
        <w:rPr>
          <w:rFonts w:hint="eastAsia"/>
        </w:rPr>
        <w:t>如果没有滞后特征，模型就只能依赖</w:t>
      </w:r>
      <w:r>
        <w:rPr>
          <w:rFonts w:hint="eastAsia"/>
        </w:rPr>
        <w:t xml:space="preserve"> </w:t>
      </w:r>
      <w:r>
        <w:rPr>
          <w:rFonts w:hint="eastAsia"/>
        </w:rPr>
        <w:t>当前坏道数量</w:t>
      </w:r>
      <w:r>
        <w:rPr>
          <w:rFonts w:hint="eastAsia"/>
        </w:rPr>
        <w:t xml:space="preserve"> </w:t>
      </w:r>
      <w:r>
        <w:rPr>
          <w:rFonts w:hint="eastAsia"/>
        </w:rPr>
        <w:t>或其他</w:t>
      </w:r>
      <w:r>
        <w:rPr>
          <w:rFonts w:hint="eastAsia"/>
        </w:rPr>
        <w:t xml:space="preserve"> </w:t>
      </w:r>
      <w:r>
        <w:rPr>
          <w:rFonts w:hint="eastAsia"/>
        </w:rPr>
        <w:t>非时间相关的特征</w:t>
      </w:r>
      <w:r>
        <w:rPr>
          <w:rFonts w:hint="eastAsia"/>
        </w:rPr>
        <w:t xml:space="preserve"> </w:t>
      </w:r>
      <w:r>
        <w:rPr>
          <w:rFonts w:hint="eastAsia"/>
        </w:rPr>
        <w:t>来进行预测，这就表现为</w:t>
      </w:r>
      <w:r>
        <w:rPr>
          <w:rFonts w:hint="eastAsia"/>
        </w:rPr>
        <w:t xml:space="preserve"> </w:t>
      </w:r>
      <w:r>
        <w:rPr>
          <w:rFonts w:hint="eastAsia"/>
        </w:rPr>
        <w:t>非时间依赖性。</w:t>
      </w:r>
    </w:p>
    <w:p w:rsidR="001621CF" w:rsidRDefault="001621CF" w:rsidP="001621CF">
      <w:pPr>
        <w:ind w:firstLine="210"/>
      </w:pPr>
      <w:r>
        <w:rPr>
          <w:rFonts w:hint="eastAsia"/>
        </w:rPr>
        <w:t>回归训练与时间依赖性：</w:t>
      </w:r>
    </w:p>
    <w:p w:rsidR="001621CF" w:rsidRDefault="001621CF" w:rsidP="001621CF">
      <w:pPr>
        <w:ind w:firstLine="210"/>
      </w:pPr>
      <w:r>
        <w:rPr>
          <w:rFonts w:hint="eastAsia"/>
        </w:rPr>
        <w:t>回归模型自动识别依赖关系：</w:t>
      </w:r>
    </w:p>
    <w:p w:rsidR="001621CF" w:rsidRDefault="001621CF" w:rsidP="001621CF">
      <w:pPr>
        <w:ind w:firstLine="210"/>
      </w:pPr>
      <w:r>
        <w:rPr>
          <w:rFonts w:hint="eastAsia"/>
        </w:rPr>
        <w:t>如果数据</w:t>
      </w:r>
      <w:r>
        <w:rPr>
          <w:rFonts w:hint="eastAsia"/>
        </w:rPr>
        <w:t xml:space="preserve"> </w:t>
      </w:r>
      <w:r>
        <w:rPr>
          <w:rFonts w:hint="eastAsia"/>
        </w:rPr>
        <w:t>有时间依赖性（如时间序列数据），并且训练数据包括</w:t>
      </w:r>
      <w:r>
        <w:rPr>
          <w:rFonts w:hint="eastAsia"/>
        </w:rPr>
        <w:t xml:space="preserve"> </w:t>
      </w:r>
      <w:r>
        <w:rPr>
          <w:rFonts w:hint="eastAsia"/>
        </w:rPr>
        <w:t>滞后特征，模型将通过</w:t>
      </w:r>
      <w:r>
        <w:rPr>
          <w:rFonts w:hint="eastAsia"/>
        </w:rPr>
        <w:t xml:space="preserve"> </w:t>
      </w:r>
      <w:r>
        <w:rPr>
          <w:rFonts w:hint="eastAsia"/>
        </w:rPr>
        <w:t>训练过程自动捕捉这些依赖关系。</w:t>
      </w:r>
    </w:p>
    <w:p w:rsidR="001621CF" w:rsidRDefault="001621CF" w:rsidP="001621CF">
      <w:pPr>
        <w:ind w:firstLine="210"/>
      </w:pPr>
      <w:r>
        <w:rPr>
          <w:rFonts w:hint="eastAsia"/>
        </w:rPr>
        <w:t>如果数据</w:t>
      </w:r>
      <w:r>
        <w:rPr>
          <w:rFonts w:hint="eastAsia"/>
        </w:rPr>
        <w:t xml:space="preserve"> </w:t>
      </w:r>
      <w:r>
        <w:rPr>
          <w:rFonts w:hint="eastAsia"/>
        </w:rPr>
        <w:t>无时间依赖性，模型则会根据</w:t>
      </w:r>
      <w:r>
        <w:rPr>
          <w:rFonts w:hint="eastAsia"/>
        </w:rPr>
        <w:t xml:space="preserve"> </w:t>
      </w:r>
      <w:r>
        <w:rPr>
          <w:rFonts w:hint="eastAsia"/>
        </w:rPr>
        <w:t>当前输入特征（如商品的价格和质量）来进行预测，并不会受到</w:t>
      </w:r>
      <w:r>
        <w:rPr>
          <w:rFonts w:hint="eastAsia"/>
        </w:rPr>
        <w:t xml:space="preserve"> </w:t>
      </w:r>
      <w:r>
        <w:rPr>
          <w:rFonts w:hint="eastAsia"/>
        </w:rPr>
        <w:t>历史数据</w:t>
      </w:r>
      <w:r>
        <w:rPr>
          <w:rFonts w:hint="eastAsia"/>
        </w:rPr>
        <w:t xml:space="preserve"> </w:t>
      </w:r>
      <w:r>
        <w:rPr>
          <w:rFonts w:hint="eastAsia"/>
        </w:rPr>
        <w:t>的影响。</w:t>
      </w:r>
    </w:p>
    <w:p w:rsidR="001621CF" w:rsidRDefault="001621CF" w:rsidP="001621CF">
      <w:pPr>
        <w:ind w:firstLine="210"/>
      </w:pPr>
      <w:r>
        <w:rPr>
          <w:rFonts w:hint="eastAsia"/>
        </w:rPr>
        <w:t>训练过程：通过</w:t>
      </w:r>
      <w:r>
        <w:rPr>
          <w:rFonts w:hint="eastAsia"/>
        </w:rPr>
        <w:t xml:space="preserve"> </w:t>
      </w:r>
      <w:r>
        <w:rPr>
          <w:rFonts w:hint="eastAsia"/>
        </w:rPr>
        <w:t>误差最小化，回归模型将不断优化</w:t>
      </w:r>
      <w:r>
        <w:rPr>
          <w:rFonts w:hint="eastAsia"/>
        </w:rPr>
        <w:t xml:space="preserve"> </w:t>
      </w:r>
      <w:r>
        <w:rPr>
          <w:rFonts w:hint="eastAsia"/>
        </w:rPr>
        <w:t>输入特征与目标变量之间的关系。在</w:t>
      </w:r>
      <w:r>
        <w:rPr>
          <w:rFonts w:hint="eastAsia"/>
        </w:rPr>
        <w:t xml:space="preserve"> </w:t>
      </w:r>
      <w:r>
        <w:rPr>
          <w:rFonts w:hint="eastAsia"/>
        </w:rPr>
        <w:t>时间依赖性存在时，模型将更加关注</w:t>
      </w:r>
      <w:r>
        <w:rPr>
          <w:rFonts w:hint="eastAsia"/>
        </w:rPr>
        <w:t xml:space="preserve"> </w:t>
      </w:r>
      <w:r>
        <w:rPr>
          <w:rFonts w:hint="eastAsia"/>
        </w:rPr>
        <w:t>时间序列特征，在</w:t>
      </w:r>
      <w:r>
        <w:rPr>
          <w:rFonts w:hint="eastAsia"/>
        </w:rPr>
        <w:t xml:space="preserve"> </w:t>
      </w:r>
      <w:r>
        <w:rPr>
          <w:rFonts w:hint="eastAsia"/>
        </w:rPr>
        <w:t>非时间依赖性时，模型则更多依赖于</w:t>
      </w:r>
      <w:r>
        <w:rPr>
          <w:rFonts w:hint="eastAsia"/>
        </w:rPr>
        <w:t xml:space="preserve"> </w:t>
      </w:r>
      <w:r>
        <w:rPr>
          <w:rFonts w:hint="eastAsia"/>
        </w:rPr>
        <w:t>当前的静态特征。</w:t>
      </w:r>
    </w:p>
    <w:p w:rsidR="001621CF" w:rsidRDefault="001621CF" w:rsidP="001621CF">
      <w:pPr>
        <w:ind w:firstLine="210"/>
      </w:pPr>
      <w:r>
        <w:rPr>
          <w:rFonts w:hint="eastAsia"/>
        </w:rPr>
        <w:t>总结：</w:t>
      </w:r>
    </w:p>
    <w:p w:rsidR="001621CF" w:rsidRDefault="001621CF" w:rsidP="001621CF">
      <w:pPr>
        <w:ind w:firstLine="210"/>
      </w:pPr>
      <w:r>
        <w:rPr>
          <w:rFonts w:hint="eastAsia"/>
        </w:rPr>
        <w:t>时间依赖性</w:t>
      </w:r>
      <w:r>
        <w:rPr>
          <w:rFonts w:hint="eastAsia"/>
        </w:rPr>
        <w:t xml:space="preserve"> </w:t>
      </w:r>
      <w:r>
        <w:rPr>
          <w:rFonts w:hint="eastAsia"/>
        </w:rPr>
        <w:t>和</w:t>
      </w:r>
      <w:r>
        <w:rPr>
          <w:rFonts w:hint="eastAsia"/>
        </w:rPr>
        <w:t xml:space="preserve"> </w:t>
      </w:r>
      <w:r>
        <w:rPr>
          <w:rFonts w:hint="eastAsia"/>
        </w:rPr>
        <w:t>非时间依赖性</w:t>
      </w:r>
      <w:r>
        <w:rPr>
          <w:rFonts w:hint="eastAsia"/>
        </w:rPr>
        <w:t xml:space="preserve"> </w:t>
      </w:r>
      <w:r>
        <w:rPr>
          <w:rFonts w:hint="eastAsia"/>
        </w:rPr>
        <w:t>是通过回归模型在</w:t>
      </w:r>
      <w:r>
        <w:rPr>
          <w:rFonts w:hint="eastAsia"/>
        </w:rPr>
        <w:t xml:space="preserve"> </w:t>
      </w:r>
      <w:r>
        <w:rPr>
          <w:rFonts w:hint="eastAsia"/>
        </w:rPr>
        <w:t>训练数据中自动识别的，并不是通过显式设置训练参数来区分的。</w:t>
      </w:r>
    </w:p>
    <w:p w:rsidR="001621CF" w:rsidRDefault="001621CF" w:rsidP="001621CF">
      <w:pPr>
        <w:ind w:firstLine="210"/>
      </w:pPr>
      <w:r>
        <w:rPr>
          <w:rFonts w:hint="eastAsia"/>
        </w:rPr>
        <w:t>模型会根据</w:t>
      </w:r>
      <w:r>
        <w:rPr>
          <w:rFonts w:hint="eastAsia"/>
        </w:rPr>
        <w:t xml:space="preserve"> </w:t>
      </w:r>
      <w:r>
        <w:rPr>
          <w:rFonts w:hint="eastAsia"/>
        </w:rPr>
        <w:t>数据特征</w:t>
      </w:r>
      <w:r>
        <w:rPr>
          <w:rFonts w:hint="eastAsia"/>
        </w:rPr>
        <w:t xml:space="preserve"> </w:t>
      </w:r>
      <w:r>
        <w:rPr>
          <w:rFonts w:hint="eastAsia"/>
        </w:rPr>
        <w:t>来自动学习</w:t>
      </w:r>
      <w:r>
        <w:rPr>
          <w:rFonts w:hint="eastAsia"/>
        </w:rPr>
        <w:t xml:space="preserve"> </w:t>
      </w:r>
      <w:r>
        <w:rPr>
          <w:rFonts w:hint="eastAsia"/>
        </w:rPr>
        <w:t>时间序列中的规律，无论是</w:t>
      </w:r>
      <w:r>
        <w:rPr>
          <w:rFonts w:hint="eastAsia"/>
        </w:rPr>
        <w:t xml:space="preserve"> </w:t>
      </w:r>
      <w:r>
        <w:rPr>
          <w:rFonts w:hint="eastAsia"/>
        </w:rPr>
        <w:t>时间依赖性（如过去的坏道数量影响未来的坏道数量）还是</w:t>
      </w:r>
      <w:r>
        <w:rPr>
          <w:rFonts w:hint="eastAsia"/>
        </w:rPr>
        <w:t xml:space="preserve"> </w:t>
      </w:r>
      <w:r>
        <w:rPr>
          <w:rFonts w:hint="eastAsia"/>
        </w:rPr>
        <w:t>非时间依赖性（如当前的价格与质量决定未来价格）。</w:t>
      </w:r>
    </w:p>
    <w:p w:rsidR="001621CF" w:rsidRDefault="001621CF" w:rsidP="001621CF">
      <w:pPr>
        <w:ind w:firstLine="210"/>
      </w:pPr>
      <w:r>
        <w:rPr>
          <w:rFonts w:hint="eastAsia"/>
        </w:rPr>
        <w:t>训练样本数据中的特征会影响模型如何捕捉数据中的时间关系，而模型通过最小化误差来</w:t>
      </w:r>
      <w:r>
        <w:rPr>
          <w:rFonts w:hint="eastAsia"/>
        </w:rPr>
        <w:t xml:space="preserve"> </w:t>
      </w:r>
      <w:r>
        <w:rPr>
          <w:rFonts w:hint="eastAsia"/>
        </w:rPr>
        <w:t>自动调整</w:t>
      </w:r>
      <w:r>
        <w:rPr>
          <w:rFonts w:hint="eastAsia"/>
        </w:rPr>
        <w:t xml:space="preserve"> </w:t>
      </w:r>
      <w:r>
        <w:rPr>
          <w:rFonts w:hint="eastAsia"/>
        </w:rPr>
        <w:t>学到的数据规律。</w:t>
      </w:r>
    </w:p>
    <w:p w:rsidR="001621CF" w:rsidRDefault="001621CF" w:rsidP="001621CF">
      <w:pPr>
        <w:ind w:firstLine="210"/>
      </w:pPr>
      <w:r>
        <w:rPr>
          <w:rFonts w:hint="eastAsia"/>
        </w:rPr>
        <w:t>如果您有其他问题或需要更详细的说明，欢迎继续讨论！</w:t>
      </w:r>
    </w:p>
    <w:p w:rsidR="001621CF" w:rsidRDefault="001621CF" w:rsidP="001621CF">
      <w:pPr>
        <w:ind w:firstLine="210"/>
      </w:pPr>
      <w:r>
        <w:lastRenderedPageBreak/>
        <w:t>You said:</w:t>
      </w:r>
    </w:p>
    <w:p w:rsidR="001621CF" w:rsidRDefault="001621CF" w:rsidP="001621CF">
      <w:pPr>
        <w:ind w:firstLine="210"/>
      </w:pPr>
      <w:r>
        <w:rPr>
          <w:rFonts w:hint="eastAsia"/>
        </w:rPr>
        <w:t>解释一下滞后特征，并举例子说明</w:t>
      </w:r>
    </w:p>
    <w:p w:rsidR="001621CF" w:rsidRDefault="001621CF" w:rsidP="001621CF">
      <w:pPr>
        <w:ind w:firstLine="210"/>
      </w:pPr>
      <w:r>
        <w:t>ChatGPT said:</w:t>
      </w:r>
    </w:p>
    <w:p w:rsidR="001621CF" w:rsidRDefault="001621CF" w:rsidP="001621CF">
      <w:pPr>
        <w:ind w:firstLine="210"/>
      </w:pPr>
      <w:r>
        <w:rPr>
          <w:rFonts w:hint="eastAsia"/>
        </w:rPr>
        <w:t>滞后特征（</w:t>
      </w:r>
      <w:r>
        <w:rPr>
          <w:rFonts w:hint="eastAsia"/>
        </w:rPr>
        <w:t>Lag Features</w:t>
      </w:r>
      <w:r>
        <w:rPr>
          <w:rFonts w:hint="eastAsia"/>
        </w:rPr>
        <w:t>）：</w:t>
      </w:r>
    </w:p>
    <w:p w:rsidR="001621CF" w:rsidRDefault="001621CF" w:rsidP="001621CF">
      <w:pPr>
        <w:ind w:firstLine="210"/>
      </w:pPr>
      <w:r>
        <w:rPr>
          <w:rFonts w:hint="eastAsia"/>
        </w:rPr>
        <w:t>滞后特征（</w:t>
      </w:r>
      <w:r>
        <w:rPr>
          <w:rFonts w:hint="eastAsia"/>
        </w:rPr>
        <w:t>Lag Features</w:t>
      </w:r>
      <w:r>
        <w:rPr>
          <w:rFonts w:hint="eastAsia"/>
        </w:rPr>
        <w:t>）是时间序列分析中常用的一种技术，指的是</w:t>
      </w:r>
      <w:r>
        <w:rPr>
          <w:rFonts w:hint="eastAsia"/>
        </w:rPr>
        <w:t xml:space="preserve"> </w:t>
      </w:r>
      <w:r>
        <w:rPr>
          <w:rFonts w:hint="eastAsia"/>
        </w:rPr>
        <w:t>当前时刻的预测值与过去一段时间的数据值之间的关系。换句话说，滞后特征是将</w:t>
      </w:r>
      <w:r>
        <w:rPr>
          <w:rFonts w:hint="eastAsia"/>
        </w:rPr>
        <w:t xml:space="preserve"> </w:t>
      </w:r>
      <w:r>
        <w:rPr>
          <w:rFonts w:hint="eastAsia"/>
        </w:rPr>
        <w:t>过去的值</w:t>
      </w:r>
      <w:r>
        <w:rPr>
          <w:rFonts w:hint="eastAsia"/>
        </w:rPr>
        <w:t xml:space="preserve"> </w:t>
      </w:r>
      <w:r>
        <w:rPr>
          <w:rFonts w:hint="eastAsia"/>
        </w:rPr>
        <w:t>引入到</w:t>
      </w:r>
      <w:r>
        <w:rPr>
          <w:rFonts w:hint="eastAsia"/>
        </w:rPr>
        <w:t xml:space="preserve"> </w:t>
      </w:r>
      <w:r>
        <w:rPr>
          <w:rFonts w:hint="eastAsia"/>
        </w:rPr>
        <w:t>当前模型的输入特征中，以便模型能够学习</w:t>
      </w:r>
      <w:r>
        <w:rPr>
          <w:rFonts w:hint="eastAsia"/>
        </w:rPr>
        <w:t xml:space="preserve"> </w:t>
      </w:r>
      <w:r>
        <w:rPr>
          <w:rFonts w:hint="eastAsia"/>
        </w:rPr>
        <w:t>历史数据对当前预测的影响。</w:t>
      </w:r>
    </w:p>
    <w:p w:rsidR="001621CF" w:rsidRDefault="001621CF" w:rsidP="001621CF">
      <w:pPr>
        <w:ind w:firstLine="210"/>
      </w:pPr>
      <w:r>
        <w:rPr>
          <w:rFonts w:hint="eastAsia"/>
        </w:rPr>
        <w:t>滞后特征是</w:t>
      </w:r>
      <w:r>
        <w:rPr>
          <w:rFonts w:hint="eastAsia"/>
        </w:rPr>
        <w:t xml:space="preserve"> </w:t>
      </w:r>
      <w:r>
        <w:rPr>
          <w:rFonts w:hint="eastAsia"/>
        </w:rPr>
        <w:t>时间依赖性</w:t>
      </w:r>
      <w:r>
        <w:rPr>
          <w:rFonts w:hint="eastAsia"/>
        </w:rPr>
        <w:t xml:space="preserve"> </w:t>
      </w:r>
      <w:r>
        <w:rPr>
          <w:rFonts w:hint="eastAsia"/>
        </w:rPr>
        <w:t>的一种体现，因为它帮助模型理解数据中</w:t>
      </w:r>
      <w:r>
        <w:rPr>
          <w:rFonts w:hint="eastAsia"/>
        </w:rPr>
        <w:t xml:space="preserve"> </w:t>
      </w:r>
      <w:r>
        <w:rPr>
          <w:rFonts w:hint="eastAsia"/>
        </w:rPr>
        <w:t>过去的趋势和变化</w:t>
      </w:r>
      <w:r>
        <w:rPr>
          <w:rFonts w:hint="eastAsia"/>
        </w:rPr>
        <w:t xml:space="preserve"> </w:t>
      </w:r>
      <w:r>
        <w:rPr>
          <w:rFonts w:hint="eastAsia"/>
        </w:rPr>
        <w:t>如何影响</w:t>
      </w:r>
      <w:r>
        <w:rPr>
          <w:rFonts w:hint="eastAsia"/>
        </w:rPr>
        <w:t xml:space="preserve"> </w:t>
      </w:r>
      <w:r>
        <w:rPr>
          <w:rFonts w:hint="eastAsia"/>
        </w:rPr>
        <w:t>当前的状态</w:t>
      </w:r>
      <w:r>
        <w:rPr>
          <w:rFonts w:hint="eastAsia"/>
        </w:rPr>
        <w:t xml:space="preserve"> </w:t>
      </w:r>
      <w:r>
        <w:rPr>
          <w:rFonts w:hint="eastAsia"/>
        </w:rPr>
        <w:t>或</w:t>
      </w:r>
      <w:r>
        <w:rPr>
          <w:rFonts w:hint="eastAsia"/>
        </w:rPr>
        <w:t xml:space="preserve"> </w:t>
      </w:r>
      <w:r>
        <w:rPr>
          <w:rFonts w:hint="eastAsia"/>
        </w:rPr>
        <w:t>未来的结果。</w:t>
      </w:r>
    </w:p>
    <w:p w:rsidR="001621CF" w:rsidRDefault="001621CF" w:rsidP="001621CF">
      <w:pPr>
        <w:ind w:firstLine="210"/>
      </w:pPr>
      <w:r>
        <w:rPr>
          <w:rFonts w:hint="eastAsia"/>
        </w:rPr>
        <w:t>滞后特征的作用：</w:t>
      </w:r>
    </w:p>
    <w:p w:rsidR="001621CF" w:rsidRDefault="001621CF" w:rsidP="001621CF">
      <w:pPr>
        <w:ind w:firstLine="210"/>
      </w:pPr>
      <w:r>
        <w:rPr>
          <w:rFonts w:hint="eastAsia"/>
        </w:rPr>
        <w:t>捕捉时间依赖性：滞后特征通过将过去的数据作为输入特征来</w:t>
      </w:r>
      <w:r>
        <w:rPr>
          <w:rFonts w:hint="eastAsia"/>
        </w:rPr>
        <w:t xml:space="preserve"> </w:t>
      </w:r>
      <w:r>
        <w:rPr>
          <w:rFonts w:hint="eastAsia"/>
        </w:rPr>
        <w:t>捕捉时间序列中的依赖性，即</w:t>
      </w:r>
      <w:r>
        <w:rPr>
          <w:rFonts w:hint="eastAsia"/>
        </w:rPr>
        <w:t xml:space="preserve"> </w:t>
      </w:r>
      <w:r>
        <w:rPr>
          <w:rFonts w:hint="eastAsia"/>
        </w:rPr>
        <w:t>过去的值对当前或未来预测的影响。</w:t>
      </w:r>
    </w:p>
    <w:p w:rsidR="001621CF" w:rsidRDefault="001621CF" w:rsidP="001621CF">
      <w:pPr>
        <w:ind w:firstLine="210"/>
      </w:pPr>
    </w:p>
    <w:p w:rsidR="001621CF" w:rsidRDefault="001621CF" w:rsidP="001621CF">
      <w:pPr>
        <w:ind w:firstLine="210"/>
      </w:pPr>
      <w:r>
        <w:rPr>
          <w:rFonts w:hint="eastAsia"/>
        </w:rPr>
        <w:t>增强预测能力：对于时间序列数据，滞后特征能够帮助模型更好地预测未来的值，因为它为模型提供了关于</w:t>
      </w:r>
      <w:r>
        <w:rPr>
          <w:rFonts w:hint="eastAsia"/>
        </w:rPr>
        <w:t xml:space="preserve"> </w:t>
      </w:r>
      <w:r>
        <w:rPr>
          <w:rFonts w:hint="eastAsia"/>
        </w:rPr>
        <w:t>历史状态</w:t>
      </w:r>
      <w:r>
        <w:rPr>
          <w:rFonts w:hint="eastAsia"/>
        </w:rPr>
        <w:t xml:space="preserve"> </w:t>
      </w:r>
      <w:r>
        <w:rPr>
          <w:rFonts w:hint="eastAsia"/>
        </w:rPr>
        <w:t>的信息。</w:t>
      </w:r>
    </w:p>
    <w:p w:rsidR="001621CF" w:rsidRDefault="001621CF" w:rsidP="001621CF">
      <w:pPr>
        <w:ind w:firstLine="210"/>
      </w:pPr>
      <w:r>
        <w:rPr>
          <w:rFonts w:hint="eastAsia"/>
        </w:rPr>
        <w:t>滞后特征的创建：</w:t>
      </w:r>
    </w:p>
    <w:p w:rsidR="001621CF" w:rsidRDefault="001621CF" w:rsidP="001621CF">
      <w:pPr>
        <w:ind w:firstLine="210"/>
      </w:pPr>
      <w:r>
        <w:rPr>
          <w:rFonts w:hint="eastAsia"/>
        </w:rPr>
        <w:t>滞后特征通过将</w:t>
      </w:r>
      <w:r>
        <w:rPr>
          <w:rFonts w:hint="eastAsia"/>
        </w:rPr>
        <w:t xml:space="preserve"> </w:t>
      </w:r>
      <w:r>
        <w:rPr>
          <w:rFonts w:hint="eastAsia"/>
        </w:rPr>
        <w:t>历史的观测值（即过去一段时间的数据）作为特征，帮助模型学习</w:t>
      </w:r>
      <w:r>
        <w:rPr>
          <w:rFonts w:hint="eastAsia"/>
        </w:rPr>
        <w:t xml:space="preserve"> </w:t>
      </w:r>
      <w:r>
        <w:rPr>
          <w:rFonts w:hint="eastAsia"/>
        </w:rPr>
        <w:t>过去值与当前预测值之间的关系。通常，这些特征包括：</w:t>
      </w:r>
    </w:p>
    <w:p w:rsidR="001621CF" w:rsidRDefault="001621CF" w:rsidP="001621CF">
      <w:pPr>
        <w:ind w:firstLine="210"/>
      </w:pPr>
      <w:r>
        <w:rPr>
          <w:rFonts w:hint="eastAsia"/>
        </w:rPr>
        <w:t>滞后</w:t>
      </w:r>
      <w:r>
        <w:rPr>
          <w:rFonts w:hint="eastAsia"/>
        </w:rPr>
        <w:t>1</w:t>
      </w:r>
      <w:r>
        <w:rPr>
          <w:rFonts w:hint="eastAsia"/>
        </w:rPr>
        <w:t>步（</w:t>
      </w:r>
      <w:r>
        <w:rPr>
          <w:rFonts w:hint="eastAsia"/>
        </w:rPr>
        <w:t>Lag 1</w:t>
      </w:r>
      <w:r>
        <w:rPr>
          <w:rFonts w:hint="eastAsia"/>
        </w:rPr>
        <w:t>）：前一天、前一分钟、前月等的值。</w:t>
      </w:r>
    </w:p>
    <w:p w:rsidR="001621CF" w:rsidRDefault="001621CF" w:rsidP="001621CF">
      <w:pPr>
        <w:ind w:firstLine="210"/>
      </w:pPr>
      <w:r>
        <w:rPr>
          <w:rFonts w:hint="eastAsia"/>
        </w:rPr>
        <w:t>滞后</w:t>
      </w:r>
      <w:r>
        <w:rPr>
          <w:rFonts w:hint="eastAsia"/>
        </w:rPr>
        <w:t>2</w:t>
      </w:r>
      <w:r>
        <w:rPr>
          <w:rFonts w:hint="eastAsia"/>
        </w:rPr>
        <w:t>步（</w:t>
      </w:r>
      <w:r>
        <w:rPr>
          <w:rFonts w:hint="eastAsia"/>
        </w:rPr>
        <w:t>Lag 2</w:t>
      </w:r>
      <w:r>
        <w:rPr>
          <w:rFonts w:hint="eastAsia"/>
        </w:rPr>
        <w:t>）：前两天、前两分钟、前两月等的值。</w:t>
      </w:r>
    </w:p>
    <w:p w:rsidR="001621CF" w:rsidRDefault="001621CF" w:rsidP="001621CF">
      <w:pPr>
        <w:ind w:firstLine="210"/>
      </w:pPr>
      <w:r>
        <w:rPr>
          <w:rFonts w:hint="eastAsia"/>
        </w:rPr>
        <w:t>滞后</w:t>
      </w:r>
      <w:r>
        <w:rPr>
          <w:rFonts w:hint="eastAsia"/>
        </w:rPr>
        <w:t>N</w:t>
      </w:r>
      <w:r>
        <w:rPr>
          <w:rFonts w:hint="eastAsia"/>
        </w:rPr>
        <w:t>步（</w:t>
      </w:r>
      <w:r>
        <w:rPr>
          <w:rFonts w:hint="eastAsia"/>
        </w:rPr>
        <w:t>Lag N</w:t>
      </w:r>
      <w:r>
        <w:rPr>
          <w:rFonts w:hint="eastAsia"/>
        </w:rPr>
        <w:t>）：根据具体问题，可能使用</w:t>
      </w:r>
      <w:r>
        <w:rPr>
          <w:rFonts w:hint="eastAsia"/>
        </w:rPr>
        <w:t xml:space="preserve"> </w:t>
      </w:r>
      <w:r>
        <w:rPr>
          <w:rFonts w:hint="eastAsia"/>
        </w:rPr>
        <w:t>多步滞后特征（如过去</w:t>
      </w:r>
      <w:r>
        <w:rPr>
          <w:rFonts w:hint="eastAsia"/>
        </w:rPr>
        <w:t>3</w:t>
      </w:r>
      <w:r>
        <w:rPr>
          <w:rFonts w:hint="eastAsia"/>
        </w:rPr>
        <w:t>天、过去</w:t>
      </w:r>
      <w:r>
        <w:rPr>
          <w:rFonts w:hint="eastAsia"/>
        </w:rPr>
        <w:t>5</w:t>
      </w:r>
      <w:r>
        <w:rPr>
          <w:rFonts w:hint="eastAsia"/>
        </w:rPr>
        <w:t>天等的值）。</w:t>
      </w:r>
    </w:p>
    <w:p w:rsidR="001621CF" w:rsidRDefault="001621CF" w:rsidP="001621CF">
      <w:pPr>
        <w:ind w:firstLine="210"/>
      </w:pPr>
      <w:r>
        <w:rPr>
          <w:rFonts w:hint="eastAsia"/>
        </w:rPr>
        <w:t>如何构造滞后特征：</w:t>
      </w:r>
    </w:p>
    <w:p w:rsidR="001621CF" w:rsidRDefault="001621CF" w:rsidP="001621CF">
      <w:pPr>
        <w:ind w:firstLine="210"/>
      </w:pPr>
      <w:r>
        <w:rPr>
          <w:rFonts w:hint="eastAsia"/>
        </w:rPr>
        <w:t>假设我们有一个时间序列数据集，记录了</w:t>
      </w:r>
      <w:r>
        <w:rPr>
          <w:rFonts w:hint="eastAsia"/>
        </w:rPr>
        <w:t xml:space="preserve"> </w:t>
      </w:r>
      <w:r>
        <w:rPr>
          <w:rFonts w:hint="eastAsia"/>
        </w:rPr>
        <w:t>某产品的每日销售量，我们可以创建滞后特征来预测未来的销售量。例如，我们使用</w:t>
      </w:r>
      <w:r>
        <w:rPr>
          <w:rFonts w:hint="eastAsia"/>
        </w:rPr>
        <w:t xml:space="preserve"> </w:t>
      </w:r>
      <w:r>
        <w:rPr>
          <w:rFonts w:hint="eastAsia"/>
        </w:rPr>
        <w:t>过去</w:t>
      </w:r>
      <w:r>
        <w:rPr>
          <w:rFonts w:hint="eastAsia"/>
        </w:rPr>
        <w:t>3</w:t>
      </w:r>
      <w:r>
        <w:rPr>
          <w:rFonts w:hint="eastAsia"/>
        </w:rPr>
        <w:t>天的销售量</w:t>
      </w:r>
      <w:r>
        <w:rPr>
          <w:rFonts w:hint="eastAsia"/>
        </w:rPr>
        <w:t xml:space="preserve"> </w:t>
      </w:r>
      <w:r>
        <w:rPr>
          <w:rFonts w:hint="eastAsia"/>
        </w:rPr>
        <w:t>来预测</w:t>
      </w:r>
      <w:r>
        <w:rPr>
          <w:rFonts w:hint="eastAsia"/>
        </w:rPr>
        <w:t xml:space="preserve"> </w:t>
      </w:r>
      <w:r>
        <w:rPr>
          <w:rFonts w:hint="eastAsia"/>
        </w:rPr>
        <w:t>明天的销售量。</w:t>
      </w:r>
    </w:p>
    <w:p w:rsidR="001621CF" w:rsidRDefault="001621CF" w:rsidP="001621CF">
      <w:pPr>
        <w:ind w:firstLine="210"/>
      </w:pPr>
      <w:r>
        <w:rPr>
          <w:rFonts w:hint="eastAsia"/>
        </w:rPr>
        <w:t>示例：滞后特征在硬盘坏道预测中的应用</w:t>
      </w:r>
    </w:p>
    <w:p w:rsidR="001621CF" w:rsidRDefault="001621CF" w:rsidP="001621CF">
      <w:pPr>
        <w:ind w:firstLine="210"/>
      </w:pPr>
      <w:r>
        <w:rPr>
          <w:rFonts w:hint="eastAsia"/>
        </w:rPr>
        <w:t>假设我们有一个记录硬盘</w:t>
      </w:r>
      <w:r>
        <w:rPr>
          <w:rFonts w:hint="eastAsia"/>
        </w:rPr>
        <w:t xml:space="preserve"> </w:t>
      </w:r>
      <w:r>
        <w:rPr>
          <w:rFonts w:hint="eastAsia"/>
        </w:rPr>
        <w:t>坏道数量</w:t>
      </w:r>
      <w:r>
        <w:rPr>
          <w:rFonts w:hint="eastAsia"/>
        </w:rPr>
        <w:t xml:space="preserve"> </w:t>
      </w:r>
      <w:r>
        <w:rPr>
          <w:rFonts w:hint="eastAsia"/>
        </w:rPr>
        <w:t>的时间序列数据。我们希望预测</w:t>
      </w:r>
      <w:r>
        <w:rPr>
          <w:rFonts w:hint="eastAsia"/>
        </w:rPr>
        <w:t xml:space="preserve"> </w:t>
      </w:r>
      <w:r>
        <w:rPr>
          <w:rFonts w:hint="eastAsia"/>
        </w:rPr>
        <w:t>未来某一天的坏道数量。在这种情况下，我们可以创建滞后特征，来利用</w:t>
      </w:r>
      <w:r>
        <w:rPr>
          <w:rFonts w:hint="eastAsia"/>
        </w:rPr>
        <w:t xml:space="preserve"> </w:t>
      </w:r>
      <w:r>
        <w:rPr>
          <w:rFonts w:hint="eastAsia"/>
        </w:rPr>
        <w:t>过去几天的坏道数量</w:t>
      </w:r>
      <w:r>
        <w:rPr>
          <w:rFonts w:hint="eastAsia"/>
        </w:rPr>
        <w:t xml:space="preserve"> </w:t>
      </w:r>
      <w:r>
        <w:rPr>
          <w:rFonts w:hint="eastAsia"/>
        </w:rPr>
        <w:t>来预测</w:t>
      </w:r>
      <w:r>
        <w:rPr>
          <w:rFonts w:hint="eastAsia"/>
        </w:rPr>
        <w:t xml:space="preserve"> </w:t>
      </w:r>
      <w:r>
        <w:rPr>
          <w:rFonts w:hint="eastAsia"/>
        </w:rPr>
        <w:t>未来的坏道数量。</w:t>
      </w:r>
    </w:p>
    <w:p w:rsidR="001621CF" w:rsidRDefault="001621CF" w:rsidP="001621CF">
      <w:pPr>
        <w:ind w:firstLine="210"/>
      </w:pPr>
    </w:p>
    <w:p w:rsidR="001621CF" w:rsidRDefault="001621CF" w:rsidP="001621CF">
      <w:pPr>
        <w:ind w:firstLine="210"/>
      </w:pPr>
      <w:r>
        <w:rPr>
          <w:rFonts w:hint="eastAsia"/>
        </w:rPr>
        <w:t>原始数据（硬盘坏道数量）：</w:t>
      </w:r>
    </w:p>
    <w:p w:rsidR="001621CF" w:rsidRDefault="001621CF" w:rsidP="001621CF">
      <w:pPr>
        <w:ind w:firstLine="210"/>
      </w:pPr>
      <w:r>
        <w:rPr>
          <w:rFonts w:hint="eastAsia"/>
        </w:rPr>
        <w:t>日期</w:t>
      </w:r>
      <w:r>
        <w:rPr>
          <w:rFonts w:hint="eastAsia"/>
        </w:rPr>
        <w:tab/>
      </w:r>
      <w:r>
        <w:rPr>
          <w:rFonts w:hint="eastAsia"/>
        </w:rPr>
        <w:t>坏道数量</w:t>
      </w:r>
    </w:p>
    <w:p w:rsidR="001621CF" w:rsidRDefault="001621CF" w:rsidP="001621CF">
      <w:pPr>
        <w:ind w:firstLine="210"/>
      </w:pPr>
      <w:r>
        <w:t>2023-01-01</w:t>
      </w:r>
      <w:r>
        <w:tab/>
        <w:t>0</w:t>
      </w:r>
    </w:p>
    <w:p w:rsidR="001621CF" w:rsidRDefault="001621CF" w:rsidP="001621CF">
      <w:pPr>
        <w:ind w:firstLine="210"/>
      </w:pPr>
      <w:r>
        <w:t>2023-01-02</w:t>
      </w:r>
      <w:r>
        <w:tab/>
        <w:t>1</w:t>
      </w:r>
    </w:p>
    <w:p w:rsidR="001621CF" w:rsidRDefault="001621CF" w:rsidP="001621CF">
      <w:pPr>
        <w:ind w:firstLine="210"/>
      </w:pPr>
      <w:r>
        <w:t>2023-01-03</w:t>
      </w:r>
      <w:r>
        <w:tab/>
        <w:t>2</w:t>
      </w:r>
    </w:p>
    <w:p w:rsidR="001621CF" w:rsidRDefault="001621CF" w:rsidP="001621CF">
      <w:pPr>
        <w:ind w:firstLine="210"/>
      </w:pPr>
      <w:r>
        <w:t>2023-01-04</w:t>
      </w:r>
      <w:r>
        <w:tab/>
        <w:t>3</w:t>
      </w:r>
    </w:p>
    <w:p w:rsidR="001621CF" w:rsidRDefault="001621CF" w:rsidP="001621CF">
      <w:pPr>
        <w:ind w:firstLine="210"/>
      </w:pPr>
      <w:r>
        <w:t>2023-01-05</w:t>
      </w:r>
      <w:r>
        <w:tab/>
        <w:t>4</w:t>
      </w:r>
    </w:p>
    <w:p w:rsidR="001621CF" w:rsidRDefault="001621CF" w:rsidP="001621CF">
      <w:pPr>
        <w:ind w:firstLine="210"/>
      </w:pPr>
      <w:r>
        <w:rPr>
          <w:rFonts w:hint="eastAsia"/>
        </w:rPr>
        <w:t>滞后特征创建：</w:t>
      </w:r>
    </w:p>
    <w:p w:rsidR="001621CF" w:rsidRDefault="001621CF" w:rsidP="001621CF">
      <w:pPr>
        <w:ind w:firstLine="210"/>
      </w:pPr>
      <w:r>
        <w:rPr>
          <w:rFonts w:hint="eastAsia"/>
        </w:rPr>
        <w:t>假设我们希望使用</w:t>
      </w:r>
      <w:r>
        <w:rPr>
          <w:rFonts w:hint="eastAsia"/>
        </w:rPr>
        <w:t xml:space="preserve"> </w:t>
      </w:r>
      <w:r>
        <w:rPr>
          <w:rFonts w:hint="eastAsia"/>
        </w:rPr>
        <w:t>过去</w:t>
      </w:r>
      <w:r>
        <w:rPr>
          <w:rFonts w:hint="eastAsia"/>
        </w:rPr>
        <w:t>3</w:t>
      </w:r>
      <w:r>
        <w:rPr>
          <w:rFonts w:hint="eastAsia"/>
        </w:rPr>
        <w:t>天的坏道数量</w:t>
      </w:r>
      <w:r>
        <w:rPr>
          <w:rFonts w:hint="eastAsia"/>
        </w:rPr>
        <w:t xml:space="preserve"> </w:t>
      </w:r>
      <w:r>
        <w:rPr>
          <w:rFonts w:hint="eastAsia"/>
        </w:rPr>
        <w:t>来预测</w:t>
      </w:r>
      <w:r>
        <w:rPr>
          <w:rFonts w:hint="eastAsia"/>
        </w:rPr>
        <w:t xml:space="preserve"> </w:t>
      </w:r>
      <w:r>
        <w:rPr>
          <w:rFonts w:hint="eastAsia"/>
        </w:rPr>
        <w:t>今天的坏道数量，我们可以为每一天创建</w:t>
      </w:r>
      <w:r>
        <w:rPr>
          <w:rFonts w:hint="eastAsia"/>
        </w:rPr>
        <w:t xml:space="preserve"> </w:t>
      </w:r>
      <w:r>
        <w:rPr>
          <w:rFonts w:hint="eastAsia"/>
        </w:rPr>
        <w:t>滞后</w:t>
      </w:r>
      <w:r>
        <w:rPr>
          <w:rFonts w:hint="eastAsia"/>
        </w:rPr>
        <w:t>1</w:t>
      </w:r>
      <w:r>
        <w:rPr>
          <w:rFonts w:hint="eastAsia"/>
        </w:rPr>
        <w:t>步、滞</w:t>
      </w:r>
      <w:r>
        <w:rPr>
          <w:rFonts w:hint="eastAsia"/>
        </w:rPr>
        <w:lastRenderedPageBreak/>
        <w:t>后</w:t>
      </w:r>
      <w:r>
        <w:rPr>
          <w:rFonts w:hint="eastAsia"/>
        </w:rPr>
        <w:t>2</w:t>
      </w:r>
      <w:r>
        <w:rPr>
          <w:rFonts w:hint="eastAsia"/>
        </w:rPr>
        <w:t>步</w:t>
      </w:r>
      <w:r>
        <w:rPr>
          <w:rFonts w:hint="eastAsia"/>
        </w:rPr>
        <w:t xml:space="preserve"> </w:t>
      </w:r>
      <w:r>
        <w:rPr>
          <w:rFonts w:hint="eastAsia"/>
        </w:rPr>
        <w:t>和</w:t>
      </w:r>
      <w:r>
        <w:rPr>
          <w:rFonts w:hint="eastAsia"/>
        </w:rPr>
        <w:t xml:space="preserve"> </w:t>
      </w:r>
      <w:r>
        <w:rPr>
          <w:rFonts w:hint="eastAsia"/>
        </w:rPr>
        <w:t>滞后</w:t>
      </w:r>
      <w:r>
        <w:rPr>
          <w:rFonts w:hint="eastAsia"/>
        </w:rPr>
        <w:t>3</w:t>
      </w:r>
      <w:r>
        <w:rPr>
          <w:rFonts w:hint="eastAsia"/>
        </w:rPr>
        <w:t>步</w:t>
      </w:r>
      <w:r>
        <w:rPr>
          <w:rFonts w:hint="eastAsia"/>
        </w:rPr>
        <w:t xml:space="preserve"> </w:t>
      </w:r>
      <w:r>
        <w:rPr>
          <w:rFonts w:hint="eastAsia"/>
        </w:rPr>
        <w:t>特征。</w:t>
      </w:r>
    </w:p>
    <w:p w:rsidR="001621CF" w:rsidRDefault="001621CF" w:rsidP="001621CF">
      <w:pPr>
        <w:ind w:firstLine="210"/>
      </w:pPr>
      <w:r>
        <w:rPr>
          <w:rFonts w:hint="eastAsia"/>
        </w:rPr>
        <w:t>日期</w:t>
      </w:r>
      <w:r>
        <w:rPr>
          <w:rFonts w:hint="eastAsia"/>
        </w:rPr>
        <w:tab/>
      </w:r>
      <w:r>
        <w:rPr>
          <w:rFonts w:hint="eastAsia"/>
        </w:rPr>
        <w:t>坏道数量</w:t>
      </w:r>
      <w:r>
        <w:rPr>
          <w:rFonts w:hint="eastAsia"/>
        </w:rPr>
        <w:tab/>
      </w:r>
      <w:r>
        <w:rPr>
          <w:rFonts w:hint="eastAsia"/>
        </w:rPr>
        <w:t>滞后</w:t>
      </w:r>
      <w:r>
        <w:rPr>
          <w:rFonts w:hint="eastAsia"/>
        </w:rPr>
        <w:t>1</w:t>
      </w:r>
      <w:r>
        <w:rPr>
          <w:rFonts w:hint="eastAsia"/>
        </w:rPr>
        <w:t>步</w:t>
      </w:r>
      <w:r>
        <w:rPr>
          <w:rFonts w:hint="eastAsia"/>
        </w:rPr>
        <w:tab/>
      </w:r>
      <w:r>
        <w:rPr>
          <w:rFonts w:hint="eastAsia"/>
        </w:rPr>
        <w:t>滞后</w:t>
      </w:r>
      <w:r>
        <w:rPr>
          <w:rFonts w:hint="eastAsia"/>
        </w:rPr>
        <w:t>2</w:t>
      </w:r>
      <w:r>
        <w:rPr>
          <w:rFonts w:hint="eastAsia"/>
        </w:rPr>
        <w:t>步</w:t>
      </w:r>
      <w:r>
        <w:rPr>
          <w:rFonts w:hint="eastAsia"/>
        </w:rPr>
        <w:tab/>
      </w:r>
      <w:r>
        <w:rPr>
          <w:rFonts w:hint="eastAsia"/>
        </w:rPr>
        <w:t>滞后</w:t>
      </w:r>
      <w:r>
        <w:rPr>
          <w:rFonts w:hint="eastAsia"/>
        </w:rPr>
        <w:t>3</w:t>
      </w:r>
      <w:r>
        <w:rPr>
          <w:rFonts w:hint="eastAsia"/>
        </w:rPr>
        <w:t>步</w:t>
      </w:r>
    </w:p>
    <w:p w:rsidR="001621CF" w:rsidRDefault="001621CF" w:rsidP="001621CF">
      <w:pPr>
        <w:ind w:firstLine="210"/>
      </w:pPr>
      <w:r>
        <w:t>2023-01-01</w:t>
      </w:r>
      <w:r>
        <w:tab/>
        <w:t>0</w:t>
      </w:r>
      <w:r>
        <w:tab/>
        <w:t>NaN</w:t>
      </w:r>
      <w:r>
        <w:tab/>
        <w:t>NaN</w:t>
      </w:r>
      <w:r>
        <w:tab/>
        <w:t>NaN</w:t>
      </w:r>
    </w:p>
    <w:p w:rsidR="001621CF" w:rsidRDefault="001621CF" w:rsidP="001621CF">
      <w:pPr>
        <w:ind w:firstLine="210"/>
      </w:pPr>
      <w:r>
        <w:t>2023-01-02</w:t>
      </w:r>
      <w:r>
        <w:tab/>
        <w:t>1</w:t>
      </w:r>
      <w:r>
        <w:tab/>
        <w:t>0</w:t>
      </w:r>
      <w:r>
        <w:tab/>
        <w:t>NaN</w:t>
      </w:r>
      <w:r>
        <w:tab/>
        <w:t>NaN</w:t>
      </w:r>
    </w:p>
    <w:p w:rsidR="001621CF" w:rsidRDefault="001621CF" w:rsidP="001621CF">
      <w:pPr>
        <w:ind w:firstLine="210"/>
      </w:pPr>
      <w:r>
        <w:t>2023-01-03</w:t>
      </w:r>
      <w:r>
        <w:tab/>
        <w:t>2</w:t>
      </w:r>
      <w:r>
        <w:tab/>
        <w:t>1</w:t>
      </w:r>
      <w:r>
        <w:tab/>
        <w:t>0</w:t>
      </w:r>
      <w:r>
        <w:tab/>
        <w:t>NaN</w:t>
      </w:r>
    </w:p>
    <w:p w:rsidR="001621CF" w:rsidRDefault="001621CF" w:rsidP="001621CF">
      <w:pPr>
        <w:ind w:firstLine="210"/>
      </w:pPr>
      <w:r>
        <w:t>2023-01-04</w:t>
      </w:r>
      <w:r>
        <w:tab/>
        <w:t>3</w:t>
      </w:r>
      <w:r>
        <w:tab/>
        <w:t>2</w:t>
      </w:r>
      <w:r>
        <w:tab/>
        <w:t>1</w:t>
      </w:r>
      <w:r>
        <w:tab/>
        <w:t>0</w:t>
      </w:r>
    </w:p>
    <w:p w:rsidR="001621CF" w:rsidRDefault="001621CF" w:rsidP="001621CF">
      <w:pPr>
        <w:ind w:firstLine="210"/>
      </w:pPr>
      <w:r>
        <w:t>2023-01-05</w:t>
      </w:r>
      <w:r>
        <w:tab/>
        <w:t>4</w:t>
      </w:r>
      <w:r>
        <w:tab/>
        <w:t>3</w:t>
      </w:r>
      <w:r>
        <w:tab/>
        <w:t>2</w:t>
      </w:r>
      <w:r>
        <w:tab/>
        <w:t>1</w:t>
      </w:r>
    </w:p>
    <w:p w:rsidR="001621CF" w:rsidRDefault="001621CF" w:rsidP="001621CF">
      <w:pPr>
        <w:ind w:firstLine="210"/>
      </w:pPr>
      <w:r>
        <w:rPr>
          <w:rFonts w:hint="eastAsia"/>
        </w:rPr>
        <w:t>滞后</w:t>
      </w:r>
      <w:r>
        <w:rPr>
          <w:rFonts w:hint="eastAsia"/>
        </w:rPr>
        <w:t>1</w:t>
      </w:r>
      <w:r>
        <w:rPr>
          <w:rFonts w:hint="eastAsia"/>
        </w:rPr>
        <w:t>步：表示</w:t>
      </w:r>
      <w:r>
        <w:rPr>
          <w:rFonts w:hint="eastAsia"/>
        </w:rPr>
        <w:t xml:space="preserve"> </w:t>
      </w:r>
      <w:r>
        <w:rPr>
          <w:rFonts w:hint="eastAsia"/>
        </w:rPr>
        <w:t>前一天的坏道数量。</w:t>
      </w:r>
    </w:p>
    <w:p w:rsidR="001621CF" w:rsidRDefault="001621CF" w:rsidP="001621CF">
      <w:pPr>
        <w:ind w:firstLine="210"/>
      </w:pPr>
      <w:r>
        <w:rPr>
          <w:rFonts w:hint="eastAsia"/>
        </w:rPr>
        <w:t>滞后</w:t>
      </w:r>
      <w:r>
        <w:rPr>
          <w:rFonts w:hint="eastAsia"/>
        </w:rPr>
        <w:t>2</w:t>
      </w:r>
      <w:r>
        <w:rPr>
          <w:rFonts w:hint="eastAsia"/>
        </w:rPr>
        <w:t>步：表示</w:t>
      </w:r>
      <w:r>
        <w:rPr>
          <w:rFonts w:hint="eastAsia"/>
        </w:rPr>
        <w:t xml:space="preserve"> </w:t>
      </w:r>
      <w:r>
        <w:rPr>
          <w:rFonts w:hint="eastAsia"/>
        </w:rPr>
        <w:t>前两天的坏道数量。</w:t>
      </w:r>
    </w:p>
    <w:p w:rsidR="001621CF" w:rsidRDefault="001621CF" w:rsidP="001621CF">
      <w:pPr>
        <w:ind w:firstLine="210"/>
      </w:pPr>
      <w:r>
        <w:rPr>
          <w:rFonts w:hint="eastAsia"/>
        </w:rPr>
        <w:t>滞后</w:t>
      </w:r>
      <w:r>
        <w:rPr>
          <w:rFonts w:hint="eastAsia"/>
        </w:rPr>
        <w:t>3</w:t>
      </w:r>
      <w:r>
        <w:rPr>
          <w:rFonts w:hint="eastAsia"/>
        </w:rPr>
        <w:t>步：表示</w:t>
      </w:r>
      <w:r>
        <w:rPr>
          <w:rFonts w:hint="eastAsia"/>
        </w:rPr>
        <w:t xml:space="preserve"> </w:t>
      </w:r>
      <w:r>
        <w:rPr>
          <w:rFonts w:hint="eastAsia"/>
        </w:rPr>
        <w:t>前三天的坏道数量。</w:t>
      </w:r>
    </w:p>
    <w:p w:rsidR="001621CF" w:rsidRDefault="001621CF" w:rsidP="001621CF">
      <w:pPr>
        <w:ind w:firstLine="210"/>
      </w:pPr>
      <w:r>
        <w:rPr>
          <w:rFonts w:hint="eastAsia"/>
        </w:rPr>
        <w:t>现在，模型可以利用</w:t>
      </w:r>
      <w:r>
        <w:rPr>
          <w:rFonts w:hint="eastAsia"/>
        </w:rPr>
        <w:t xml:space="preserve"> </w:t>
      </w:r>
      <w:r>
        <w:rPr>
          <w:rFonts w:hint="eastAsia"/>
        </w:rPr>
        <w:t>滞后</w:t>
      </w:r>
      <w:r>
        <w:rPr>
          <w:rFonts w:hint="eastAsia"/>
        </w:rPr>
        <w:t>1</w:t>
      </w:r>
      <w:r>
        <w:rPr>
          <w:rFonts w:hint="eastAsia"/>
        </w:rPr>
        <w:t>步、滞后</w:t>
      </w:r>
      <w:r>
        <w:rPr>
          <w:rFonts w:hint="eastAsia"/>
        </w:rPr>
        <w:t>2</w:t>
      </w:r>
      <w:r>
        <w:rPr>
          <w:rFonts w:hint="eastAsia"/>
        </w:rPr>
        <w:t>步、滞后</w:t>
      </w:r>
      <w:r>
        <w:rPr>
          <w:rFonts w:hint="eastAsia"/>
        </w:rPr>
        <w:t>3</w:t>
      </w:r>
      <w:r>
        <w:rPr>
          <w:rFonts w:hint="eastAsia"/>
        </w:rPr>
        <w:t>步</w:t>
      </w:r>
      <w:r>
        <w:rPr>
          <w:rFonts w:hint="eastAsia"/>
        </w:rPr>
        <w:t xml:space="preserve"> </w:t>
      </w:r>
      <w:r>
        <w:rPr>
          <w:rFonts w:hint="eastAsia"/>
        </w:rPr>
        <w:t>作为输入特征来预测</w:t>
      </w:r>
      <w:r>
        <w:rPr>
          <w:rFonts w:hint="eastAsia"/>
        </w:rPr>
        <w:t xml:space="preserve"> </w:t>
      </w:r>
      <w:r>
        <w:rPr>
          <w:rFonts w:hint="eastAsia"/>
        </w:rPr>
        <w:t>当前（</w:t>
      </w:r>
      <w:r>
        <w:rPr>
          <w:rFonts w:hint="eastAsia"/>
        </w:rPr>
        <w:t>2023-01-05</w:t>
      </w:r>
      <w:r>
        <w:rPr>
          <w:rFonts w:hint="eastAsia"/>
        </w:rPr>
        <w:t>）</w:t>
      </w:r>
      <w:r>
        <w:rPr>
          <w:rFonts w:hint="eastAsia"/>
        </w:rPr>
        <w:t xml:space="preserve"> </w:t>
      </w:r>
      <w:r>
        <w:rPr>
          <w:rFonts w:hint="eastAsia"/>
        </w:rPr>
        <w:t>的坏道数量。</w:t>
      </w:r>
    </w:p>
    <w:p w:rsidR="001621CF" w:rsidRDefault="001621CF" w:rsidP="001621CF">
      <w:pPr>
        <w:ind w:firstLine="210"/>
      </w:pPr>
      <w:r>
        <w:rPr>
          <w:rFonts w:hint="eastAsia"/>
        </w:rPr>
        <w:t>滞后特征的应用场景：</w:t>
      </w:r>
    </w:p>
    <w:p w:rsidR="001621CF" w:rsidRDefault="001621CF" w:rsidP="001621CF">
      <w:pPr>
        <w:ind w:firstLine="210"/>
      </w:pPr>
      <w:r>
        <w:rPr>
          <w:rFonts w:hint="eastAsia"/>
        </w:rPr>
        <w:t>股票价格预测：</w:t>
      </w:r>
    </w:p>
    <w:p w:rsidR="001621CF" w:rsidRDefault="001621CF" w:rsidP="001621CF">
      <w:pPr>
        <w:ind w:firstLine="210"/>
      </w:pPr>
      <w:r>
        <w:rPr>
          <w:rFonts w:hint="eastAsia"/>
        </w:rPr>
        <w:t>输入特征：过去几天的股价（滞后</w:t>
      </w:r>
      <w:r>
        <w:rPr>
          <w:rFonts w:hint="eastAsia"/>
        </w:rPr>
        <w:t>1</w:t>
      </w:r>
      <w:r>
        <w:rPr>
          <w:rFonts w:hint="eastAsia"/>
        </w:rPr>
        <w:t>步、滞后</w:t>
      </w:r>
      <w:r>
        <w:rPr>
          <w:rFonts w:hint="eastAsia"/>
        </w:rPr>
        <w:t>2</w:t>
      </w:r>
      <w:r>
        <w:rPr>
          <w:rFonts w:hint="eastAsia"/>
        </w:rPr>
        <w:t>步等）。</w:t>
      </w:r>
    </w:p>
    <w:p w:rsidR="001621CF" w:rsidRDefault="001621CF" w:rsidP="001621CF">
      <w:pPr>
        <w:ind w:firstLine="210"/>
      </w:pPr>
      <w:r>
        <w:rPr>
          <w:rFonts w:hint="eastAsia"/>
        </w:rPr>
        <w:t>目标变量：未来某天的股价。</w:t>
      </w:r>
    </w:p>
    <w:p w:rsidR="001621CF" w:rsidRDefault="001621CF" w:rsidP="001621CF">
      <w:pPr>
        <w:ind w:firstLine="210"/>
      </w:pPr>
      <w:r>
        <w:rPr>
          <w:rFonts w:hint="eastAsia"/>
        </w:rPr>
        <w:t>通过滞后特征，模型能够捕捉到股票价格的</w:t>
      </w:r>
      <w:r>
        <w:rPr>
          <w:rFonts w:hint="eastAsia"/>
        </w:rPr>
        <w:t xml:space="preserve"> </w:t>
      </w:r>
      <w:r>
        <w:rPr>
          <w:rFonts w:hint="eastAsia"/>
        </w:rPr>
        <w:t>历史波动，并预测未来股价。</w:t>
      </w:r>
    </w:p>
    <w:p w:rsidR="001621CF" w:rsidRDefault="001621CF" w:rsidP="001621CF">
      <w:pPr>
        <w:ind w:firstLine="210"/>
      </w:pPr>
      <w:r>
        <w:rPr>
          <w:rFonts w:hint="eastAsia"/>
        </w:rPr>
        <w:t>温度预测：</w:t>
      </w:r>
    </w:p>
    <w:p w:rsidR="001621CF" w:rsidRDefault="001621CF" w:rsidP="001621CF">
      <w:pPr>
        <w:ind w:firstLine="210"/>
      </w:pPr>
      <w:r>
        <w:rPr>
          <w:rFonts w:hint="eastAsia"/>
        </w:rPr>
        <w:t>输入特征：过去几天的温度。</w:t>
      </w:r>
    </w:p>
    <w:p w:rsidR="001621CF" w:rsidRDefault="001621CF" w:rsidP="001621CF">
      <w:pPr>
        <w:ind w:firstLine="210"/>
      </w:pPr>
      <w:r>
        <w:rPr>
          <w:rFonts w:hint="eastAsia"/>
        </w:rPr>
        <w:t>目标变量：未来某天的温度。</w:t>
      </w:r>
    </w:p>
    <w:p w:rsidR="001621CF" w:rsidRDefault="001621CF" w:rsidP="001621CF">
      <w:pPr>
        <w:ind w:firstLine="210"/>
      </w:pPr>
      <w:r>
        <w:rPr>
          <w:rFonts w:hint="eastAsia"/>
        </w:rPr>
        <w:t>通过滞后特征，模型能够根据</w:t>
      </w:r>
      <w:r>
        <w:rPr>
          <w:rFonts w:hint="eastAsia"/>
        </w:rPr>
        <w:t xml:space="preserve"> </w:t>
      </w:r>
      <w:r>
        <w:rPr>
          <w:rFonts w:hint="eastAsia"/>
        </w:rPr>
        <w:t>前几天的温度变化</w:t>
      </w:r>
      <w:r>
        <w:rPr>
          <w:rFonts w:hint="eastAsia"/>
        </w:rPr>
        <w:t xml:space="preserve"> </w:t>
      </w:r>
      <w:r>
        <w:rPr>
          <w:rFonts w:hint="eastAsia"/>
        </w:rPr>
        <w:t>来预测</w:t>
      </w:r>
      <w:r>
        <w:rPr>
          <w:rFonts w:hint="eastAsia"/>
        </w:rPr>
        <w:t xml:space="preserve"> </w:t>
      </w:r>
      <w:r>
        <w:rPr>
          <w:rFonts w:hint="eastAsia"/>
        </w:rPr>
        <w:t>未来的温度。</w:t>
      </w:r>
    </w:p>
    <w:p w:rsidR="001621CF" w:rsidRDefault="001621CF" w:rsidP="001621CF">
      <w:pPr>
        <w:ind w:firstLine="210"/>
      </w:pPr>
      <w:r>
        <w:rPr>
          <w:rFonts w:hint="eastAsia"/>
        </w:rPr>
        <w:t>硬盘坏道预测：</w:t>
      </w:r>
    </w:p>
    <w:p w:rsidR="001621CF" w:rsidRDefault="001621CF" w:rsidP="001621CF">
      <w:pPr>
        <w:ind w:firstLine="210"/>
      </w:pPr>
      <w:r>
        <w:rPr>
          <w:rFonts w:hint="eastAsia"/>
        </w:rPr>
        <w:t>输入特征：过去几天的坏道数量。</w:t>
      </w:r>
    </w:p>
    <w:p w:rsidR="001621CF" w:rsidRDefault="001621CF" w:rsidP="001621CF">
      <w:pPr>
        <w:ind w:firstLine="210"/>
      </w:pPr>
      <w:r>
        <w:rPr>
          <w:rFonts w:hint="eastAsia"/>
        </w:rPr>
        <w:t>目标变量：未来某天的坏道数量。</w:t>
      </w:r>
    </w:p>
    <w:p w:rsidR="001621CF" w:rsidRDefault="001621CF" w:rsidP="001621CF">
      <w:pPr>
        <w:ind w:firstLine="210"/>
      </w:pPr>
      <w:r>
        <w:rPr>
          <w:rFonts w:hint="eastAsia"/>
        </w:rPr>
        <w:t>通过滞后特征，模型能够根据</w:t>
      </w:r>
      <w:r>
        <w:rPr>
          <w:rFonts w:hint="eastAsia"/>
        </w:rPr>
        <w:t xml:space="preserve"> </w:t>
      </w:r>
      <w:r>
        <w:rPr>
          <w:rFonts w:hint="eastAsia"/>
        </w:rPr>
        <w:t>过去的坏道数量</w:t>
      </w:r>
      <w:r>
        <w:rPr>
          <w:rFonts w:hint="eastAsia"/>
        </w:rPr>
        <w:t xml:space="preserve"> </w:t>
      </w:r>
      <w:r>
        <w:rPr>
          <w:rFonts w:hint="eastAsia"/>
        </w:rPr>
        <w:t>来预测</w:t>
      </w:r>
      <w:r>
        <w:rPr>
          <w:rFonts w:hint="eastAsia"/>
        </w:rPr>
        <w:t xml:space="preserve"> </w:t>
      </w:r>
      <w:r>
        <w:rPr>
          <w:rFonts w:hint="eastAsia"/>
        </w:rPr>
        <w:t>未来的坏道数量。</w:t>
      </w:r>
    </w:p>
    <w:p w:rsidR="001621CF" w:rsidRDefault="001621CF" w:rsidP="001621CF">
      <w:pPr>
        <w:ind w:firstLine="210"/>
      </w:pPr>
      <w:r>
        <w:rPr>
          <w:rFonts w:hint="eastAsia"/>
        </w:rPr>
        <w:t>总结：</w:t>
      </w:r>
    </w:p>
    <w:p w:rsidR="001621CF" w:rsidRDefault="001621CF" w:rsidP="001621CF">
      <w:pPr>
        <w:ind w:firstLine="210"/>
      </w:pPr>
      <w:r>
        <w:rPr>
          <w:rFonts w:hint="eastAsia"/>
        </w:rPr>
        <w:t>滞后特征</w:t>
      </w:r>
      <w:r>
        <w:rPr>
          <w:rFonts w:hint="eastAsia"/>
        </w:rPr>
        <w:t xml:space="preserve"> </w:t>
      </w:r>
      <w:r>
        <w:rPr>
          <w:rFonts w:hint="eastAsia"/>
        </w:rPr>
        <w:t>是时间序列分析中的关键技术，它通过将</w:t>
      </w:r>
      <w:r>
        <w:rPr>
          <w:rFonts w:hint="eastAsia"/>
        </w:rPr>
        <w:t xml:space="preserve"> </w:t>
      </w:r>
      <w:r>
        <w:rPr>
          <w:rFonts w:hint="eastAsia"/>
        </w:rPr>
        <w:t>过去的数据点（例如过去几天的坏道数量、过去几天的温度等）作为</w:t>
      </w:r>
      <w:r>
        <w:rPr>
          <w:rFonts w:hint="eastAsia"/>
        </w:rPr>
        <w:t xml:space="preserve"> </w:t>
      </w:r>
      <w:r>
        <w:rPr>
          <w:rFonts w:hint="eastAsia"/>
        </w:rPr>
        <w:t>输入特征，帮助模型捕捉</w:t>
      </w:r>
      <w:r>
        <w:rPr>
          <w:rFonts w:hint="eastAsia"/>
        </w:rPr>
        <w:t xml:space="preserve"> </w:t>
      </w:r>
      <w:r>
        <w:rPr>
          <w:rFonts w:hint="eastAsia"/>
        </w:rPr>
        <w:t>时间依赖性。</w:t>
      </w:r>
    </w:p>
    <w:p w:rsidR="001621CF" w:rsidRDefault="001621CF" w:rsidP="001621CF">
      <w:pPr>
        <w:ind w:firstLine="210"/>
      </w:pPr>
      <w:r>
        <w:rPr>
          <w:rFonts w:hint="eastAsia"/>
        </w:rPr>
        <w:t>滞后特征能够让模型</w:t>
      </w:r>
      <w:r>
        <w:rPr>
          <w:rFonts w:hint="eastAsia"/>
        </w:rPr>
        <w:t xml:space="preserve"> </w:t>
      </w:r>
      <w:r>
        <w:rPr>
          <w:rFonts w:hint="eastAsia"/>
        </w:rPr>
        <w:t>学习历史数据与当前数据之间的关系，并帮助预测</w:t>
      </w:r>
      <w:r>
        <w:rPr>
          <w:rFonts w:hint="eastAsia"/>
        </w:rPr>
        <w:t xml:space="preserve"> </w:t>
      </w:r>
      <w:r>
        <w:rPr>
          <w:rFonts w:hint="eastAsia"/>
        </w:rPr>
        <w:t>未来的数值（如未来的坏道数量、温度、股价等）。</w:t>
      </w:r>
    </w:p>
    <w:p w:rsidR="001621CF" w:rsidRDefault="001621CF" w:rsidP="001621CF">
      <w:pPr>
        <w:ind w:firstLine="210"/>
      </w:pPr>
      <w:r>
        <w:rPr>
          <w:rFonts w:hint="eastAsia"/>
        </w:rPr>
        <w:t>在时间序列预测任务中，滞后特征是帮助模型学习时间依赖性的重要工具。</w:t>
      </w:r>
    </w:p>
    <w:p w:rsidR="001621CF" w:rsidRDefault="001621CF" w:rsidP="001621CF">
      <w:pPr>
        <w:ind w:firstLine="210"/>
      </w:pPr>
      <w:r>
        <w:rPr>
          <w:rFonts w:hint="eastAsia"/>
        </w:rPr>
        <w:t>如果您有其他问题或需要进一步探讨其他场景，请随时告诉我！</w:t>
      </w:r>
    </w:p>
    <w:p w:rsidR="00DB53AC" w:rsidRDefault="00DB53AC" w:rsidP="006B4328">
      <w:pPr>
        <w:pStyle w:val="2"/>
      </w:pPr>
      <w:bookmarkStart w:id="35" w:name="OLE_LINK32"/>
      <w:r>
        <w:rPr>
          <w:rFonts w:hint="eastAsia"/>
        </w:rPr>
        <w:t>滞后时间</w:t>
      </w:r>
    </w:p>
    <w:bookmarkEnd w:id="35"/>
    <w:p w:rsidR="00DB53AC" w:rsidRDefault="00DB53AC" w:rsidP="00EC5273">
      <w:pPr>
        <w:ind w:firstLine="210"/>
      </w:pPr>
      <w:r>
        <w:rPr>
          <w:rFonts w:hint="eastAsia"/>
        </w:rPr>
        <w:t>如果硬盘的寿命是</w:t>
      </w:r>
      <w:r>
        <w:rPr>
          <w:rFonts w:hint="eastAsia"/>
        </w:rPr>
        <w:t>3-5</w:t>
      </w:r>
      <w:r>
        <w:rPr>
          <w:rFonts w:hint="eastAsia"/>
        </w:rPr>
        <w:t>年，时间依赖的滞后时间一般设为多少？</w:t>
      </w:r>
    </w:p>
    <w:p w:rsidR="00DB53AC" w:rsidRDefault="00DB53AC" w:rsidP="00EC5273">
      <w:pPr>
        <w:ind w:firstLine="210"/>
      </w:pPr>
      <w:r>
        <w:t>ChatGPT said:</w:t>
      </w:r>
    </w:p>
    <w:p w:rsidR="00DB53AC" w:rsidRDefault="00DB53AC" w:rsidP="00EC5273">
      <w:pPr>
        <w:ind w:firstLine="210"/>
      </w:pPr>
      <w:r>
        <w:rPr>
          <w:rFonts w:hint="eastAsia"/>
        </w:rPr>
        <w:t>在硬盘坏道预测中，选择滞后时间（即使用过去几天的数据来预测未来的坏道数量）时，并没有一个固定</w:t>
      </w:r>
      <w:r>
        <w:rPr>
          <w:rFonts w:hint="eastAsia"/>
        </w:rPr>
        <w:lastRenderedPageBreak/>
        <w:t>的标准，但可以根据硬盘寿命（</w:t>
      </w:r>
      <w:r>
        <w:rPr>
          <w:rFonts w:hint="eastAsia"/>
        </w:rPr>
        <w:t>3-5</w:t>
      </w:r>
      <w:r>
        <w:rPr>
          <w:rFonts w:hint="eastAsia"/>
        </w:rPr>
        <w:t>年）和坏道增长模式来估算滞后期的合理范围。</w:t>
      </w:r>
    </w:p>
    <w:p w:rsidR="00DB53AC" w:rsidRDefault="00DB53AC" w:rsidP="00EC5273">
      <w:pPr>
        <w:ind w:firstLine="210"/>
      </w:pPr>
      <w:r>
        <w:rPr>
          <w:rFonts w:hint="eastAsia"/>
        </w:rPr>
        <w:t>如何选择滞后时间（滞后天数）？</w:t>
      </w:r>
    </w:p>
    <w:p w:rsidR="00DB53AC" w:rsidRDefault="00DB53AC" w:rsidP="00EC5273">
      <w:pPr>
        <w:ind w:firstLine="210"/>
      </w:pPr>
      <w:r>
        <w:rPr>
          <w:rFonts w:hint="eastAsia"/>
        </w:rPr>
        <w:t>选择滞后时间的关键是数据的变化趋势和模型的预测需求。如果硬盘的坏道数量呈现出长期变化的趋势，滞后期应当考虑更长的时间跨度，而如果坏道的增加表现为短期内的波动，则需要选择较短的滞后期。</w:t>
      </w:r>
    </w:p>
    <w:p w:rsidR="00DB53AC" w:rsidRDefault="00DB53AC" w:rsidP="00EC5273">
      <w:pPr>
        <w:ind w:firstLine="210"/>
      </w:pPr>
      <w:r>
        <w:rPr>
          <w:rFonts w:hint="eastAsia"/>
        </w:rPr>
        <w:t>具体考虑因素：</w:t>
      </w:r>
    </w:p>
    <w:p w:rsidR="00DB53AC" w:rsidRDefault="00DB53AC" w:rsidP="00EC5273">
      <w:pPr>
        <w:ind w:firstLine="210"/>
      </w:pPr>
      <w:r>
        <w:rPr>
          <w:rFonts w:hint="eastAsia"/>
        </w:rPr>
        <w:t>硬盘寿命的影响：</w:t>
      </w:r>
    </w:p>
    <w:p w:rsidR="00DB53AC" w:rsidRDefault="00DB53AC" w:rsidP="00EC5273">
      <w:pPr>
        <w:ind w:firstLine="210"/>
      </w:pPr>
      <w:r>
        <w:rPr>
          <w:rFonts w:hint="eastAsia"/>
        </w:rPr>
        <w:t>假设硬盘的寿命为</w:t>
      </w:r>
      <w:r>
        <w:rPr>
          <w:rFonts w:hint="eastAsia"/>
        </w:rPr>
        <w:t>3-5</w:t>
      </w:r>
      <w:r>
        <w:rPr>
          <w:rFonts w:hint="eastAsia"/>
        </w:rPr>
        <w:t>年，这意味着硬盘的坏道数量通常会在数年内逐步增加，但增速可能并非线性。选择滞后时间时，需要考虑硬盘在</w:t>
      </w:r>
      <w:r>
        <w:rPr>
          <w:rFonts w:hint="eastAsia"/>
        </w:rPr>
        <w:t>3-5</w:t>
      </w:r>
      <w:r>
        <w:rPr>
          <w:rFonts w:hint="eastAsia"/>
        </w:rPr>
        <w:t>年内的长期健康变化。</w:t>
      </w:r>
    </w:p>
    <w:p w:rsidR="00DB53AC" w:rsidRDefault="00DB53AC" w:rsidP="00EC5273">
      <w:pPr>
        <w:ind w:firstLine="210"/>
      </w:pPr>
      <w:r>
        <w:rPr>
          <w:rFonts w:hint="eastAsia"/>
        </w:rPr>
        <w:t>短期滞后（例如</w:t>
      </w:r>
      <w:r>
        <w:rPr>
          <w:rFonts w:hint="eastAsia"/>
        </w:rPr>
        <w:t>1-30</w:t>
      </w:r>
      <w:r>
        <w:rPr>
          <w:rFonts w:hint="eastAsia"/>
        </w:rPr>
        <w:t>天）可以捕捉到短期内的变化，适用于较为快速的坏道增长。</w:t>
      </w:r>
    </w:p>
    <w:p w:rsidR="00DB53AC" w:rsidRDefault="00DB53AC" w:rsidP="00EC5273">
      <w:pPr>
        <w:ind w:firstLine="210"/>
      </w:pPr>
      <w:r>
        <w:rPr>
          <w:rFonts w:hint="eastAsia"/>
        </w:rPr>
        <w:t>长期滞后（例如</w:t>
      </w:r>
      <w:r>
        <w:rPr>
          <w:rFonts w:hint="eastAsia"/>
        </w:rPr>
        <w:t>1-3</w:t>
      </w:r>
      <w:r>
        <w:rPr>
          <w:rFonts w:hint="eastAsia"/>
        </w:rPr>
        <w:t>个月）可能帮助捕捉到硬盘的长期趋势，适用于硬盘寿命的延续性预测。</w:t>
      </w:r>
    </w:p>
    <w:p w:rsidR="00DB53AC" w:rsidRDefault="00DB53AC" w:rsidP="00EC5273">
      <w:pPr>
        <w:ind w:firstLine="210"/>
      </w:pPr>
      <w:r>
        <w:rPr>
          <w:rFonts w:hint="eastAsia"/>
        </w:rPr>
        <w:t>硬盘坏道的增长模式：</w:t>
      </w:r>
    </w:p>
    <w:p w:rsidR="00DB53AC" w:rsidRDefault="00DB53AC" w:rsidP="00EC5273">
      <w:pPr>
        <w:ind w:firstLine="210"/>
      </w:pPr>
      <w:r>
        <w:rPr>
          <w:rFonts w:hint="eastAsia"/>
        </w:rPr>
        <w:t>如果硬盘的坏道增加表现为逐渐累积，滞后期可能需要较长时间（例如</w:t>
      </w:r>
      <w:r>
        <w:rPr>
          <w:rFonts w:hint="eastAsia"/>
        </w:rPr>
        <w:t>30</w:t>
      </w:r>
      <w:r>
        <w:rPr>
          <w:rFonts w:hint="eastAsia"/>
        </w:rPr>
        <w:t>天、</w:t>
      </w:r>
      <w:r>
        <w:rPr>
          <w:rFonts w:hint="eastAsia"/>
        </w:rPr>
        <w:t>60</w:t>
      </w:r>
      <w:r>
        <w:rPr>
          <w:rFonts w:hint="eastAsia"/>
        </w:rPr>
        <w:t>天、</w:t>
      </w:r>
      <w:r>
        <w:rPr>
          <w:rFonts w:hint="eastAsia"/>
        </w:rPr>
        <w:t>90</w:t>
      </w:r>
      <w:r>
        <w:rPr>
          <w:rFonts w:hint="eastAsia"/>
        </w:rPr>
        <w:t>天）。通过这些滞后特征，模型能捕捉到硬盘的使用趋势和坏道累积的过程。</w:t>
      </w:r>
    </w:p>
    <w:p w:rsidR="00DB53AC" w:rsidRDefault="00DB53AC" w:rsidP="00EC5273">
      <w:pPr>
        <w:ind w:firstLine="210"/>
      </w:pPr>
      <w:r>
        <w:rPr>
          <w:rFonts w:hint="eastAsia"/>
        </w:rPr>
        <w:t>如果坏道数量在某些时段快速增加，比如在使用高负载或受外部震动影响后，滞后期则可能需要较短的时间跨度，例如</w:t>
      </w:r>
      <w:r>
        <w:rPr>
          <w:rFonts w:hint="eastAsia"/>
        </w:rPr>
        <w:t>7</w:t>
      </w:r>
      <w:r>
        <w:rPr>
          <w:rFonts w:hint="eastAsia"/>
        </w:rPr>
        <w:t>天或</w:t>
      </w:r>
      <w:r>
        <w:rPr>
          <w:rFonts w:hint="eastAsia"/>
        </w:rPr>
        <w:t>15</w:t>
      </w:r>
      <w:r>
        <w:rPr>
          <w:rFonts w:hint="eastAsia"/>
        </w:rPr>
        <w:t>天。</w:t>
      </w:r>
    </w:p>
    <w:p w:rsidR="00DB53AC" w:rsidRDefault="00DB53AC" w:rsidP="00EC5273">
      <w:pPr>
        <w:ind w:firstLine="210"/>
      </w:pPr>
      <w:r>
        <w:rPr>
          <w:rFonts w:hint="eastAsia"/>
        </w:rPr>
        <w:t>硬盘的使用模式：</w:t>
      </w:r>
    </w:p>
    <w:p w:rsidR="00DB53AC" w:rsidRDefault="00DB53AC" w:rsidP="00EC5273">
      <w:pPr>
        <w:ind w:firstLine="210"/>
      </w:pPr>
      <w:r>
        <w:rPr>
          <w:rFonts w:hint="eastAsia"/>
        </w:rPr>
        <w:t>如果硬盘使用频繁，坏道可能会在短时间内显著增加，那么短期滞后（如</w:t>
      </w:r>
      <w:r>
        <w:rPr>
          <w:rFonts w:hint="eastAsia"/>
        </w:rPr>
        <w:t>1-7</w:t>
      </w:r>
      <w:r>
        <w:rPr>
          <w:rFonts w:hint="eastAsia"/>
        </w:rPr>
        <w:t>天）会帮助模型更准确地预测硬盘的即时健康状况。</w:t>
      </w:r>
    </w:p>
    <w:p w:rsidR="00DB53AC" w:rsidRDefault="00DB53AC" w:rsidP="00EC5273">
      <w:pPr>
        <w:ind w:firstLine="210"/>
      </w:pPr>
      <w:r>
        <w:rPr>
          <w:rFonts w:hint="eastAsia"/>
        </w:rPr>
        <w:t>如果硬盘使用相对稳定，坏道数量的增长可能较为平稳，长时间的滞后特征（如</w:t>
      </w:r>
      <w:r>
        <w:rPr>
          <w:rFonts w:hint="eastAsia"/>
        </w:rPr>
        <w:t>30</w:t>
      </w:r>
      <w:r>
        <w:rPr>
          <w:rFonts w:hint="eastAsia"/>
        </w:rPr>
        <w:t>天或更长时间）可能更适合捕捉长期趋势。</w:t>
      </w:r>
    </w:p>
    <w:p w:rsidR="00DB53AC" w:rsidRDefault="00DB53AC" w:rsidP="00EC5273">
      <w:pPr>
        <w:ind w:firstLine="210"/>
      </w:pPr>
      <w:r>
        <w:rPr>
          <w:rFonts w:hint="eastAsia"/>
        </w:rPr>
        <w:t>实际数据探索：</w:t>
      </w:r>
    </w:p>
    <w:p w:rsidR="00DB53AC" w:rsidRDefault="00DB53AC" w:rsidP="00EC5273">
      <w:pPr>
        <w:ind w:firstLine="210"/>
      </w:pPr>
      <w:r>
        <w:rPr>
          <w:rFonts w:hint="eastAsia"/>
        </w:rPr>
        <w:t>通过数据可视化和自相关分析（</w:t>
      </w:r>
      <w:r>
        <w:rPr>
          <w:rFonts w:hint="eastAsia"/>
        </w:rPr>
        <w:t>ACF</w:t>
      </w:r>
      <w:r>
        <w:rPr>
          <w:rFonts w:hint="eastAsia"/>
        </w:rPr>
        <w:t>），您可以观察到数据中的时间依赖性，进而选择合适的滞后时间。自相关分析可以帮助您理解当前坏道数量与过去几天的坏道数量之间的关系，进而选择合适的滞后特征。</w:t>
      </w:r>
    </w:p>
    <w:p w:rsidR="00DB53AC" w:rsidRDefault="00DB53AC" w:rsidP="00EC5273">
      <w:pPr>
        <w:ind w:firstLine="210"/>
      </w:pPr>
      <w:r>
        <w:rPr>
          <w:rFonts w:hint="eastAsia"/>
        </w:rPr>
        <w:t>滞后时间的选择建议：</w:t>
      </w:r>
    </w:p>
    <w:p w:rsidR="00DB53AC" w:rsidRDefault="00DB53AC" w:rsidP="00EC5273">
      <w:pPr>
        <w:ind w:firstLine="210"/>
      </w:pPr>
      <w:r>
        <w:rPr>
          <w:rFonts w:hint="eastAsia"/>
        </w:rPr>
        <w:t>短期滞后（例如</w:t>
      </w:r>
      <w:r>
        <w:rPr>
          <w:rFonts w:hint="eastAsia"/>
        </w:rPr>
        <w:t>1-30</w:t>
      </w:r>
      <w:r>
        <w:rPr>
          <w:rFonts w:hint="eastAsia"/>
        </w:rPr>
        <w:t>天）：</w:t>
      </w:r>
    </w:p>
    <w:p w:rsidR="00DB53AC" w:rsidRDefault="00DB53AC" w:rsidP="00EC5273">
      <w:pPr>
        <w:ind w:firstLine="210"/>
      </w:pPr>
      <w:r>
        <w:rPr>
          <w:rFonts w:hint="eastAsia"/>
        </w:rPr>
        <w:t>如果硬盘坏道的增加表现为较快的变化，或者想要预测短期内的硬盘健康状况，可以选择短期滞后特征（例如</w:t>
      </w:r>
      <w:r>
        <w:rPr>
          <w:rFonts w:hint="eastAsia"/>
        </w:rPr>
        <w:t>1</w:t>
      </w:r>
      <w:r>
        <w:rPr>
          <w:rFonts w:hint="eastAsia"/>
        </w:rPr>
        <w:t>天到</w:t>
      </w:r>
      <w:r>
        <w:rPr>
          <w:rFonts w:hint="eastAsia"/>
        </w:rPr>
        <w:t>30</w:t>
      </w:r>
      <w:r>
        <w:rPr>
          <w:rFonts w:hint="eastAsia"/>
        </w:rPr>
        <w:t>天）。</w:t>
      </w:r>
    </w:p>
    <w:p w:rsidR="00DB53AC" w:rsidRDefault="00DB53AC" w:rsidP="00EC5273">
      <w:pPr>
        <w:ind w:firstLine="210"/>
      </w:pPr>
      <w:r>
        <w:rPr>
          <w:rFonts w:hint="eastAsia"/>
        </w:rPr>
        <w:t>例如，过去</w:t>
      </w:r>
      <w:r>
        <w:rPr>
          <w:rFonts w:hint="eastAsia"/>
        </w:rPr>
        <w:t>1-7</w:t>
      </w:r>
      <w:r>
        <w:rPr>
          <w:rFonts w:hint="eastAsia"/>
        </w:rPr>
        <w:t>天的坏道数量可以帮助模型捕捉到坏道数量的短期波动。</w:t>
      </w:r>
    </w:p>
    <w:p w:rsidR="00DB53AC" w:rsidRDefault="00DB53AC" w:rsidP="00EC5273">
      <w:pPr>
        <w:ind w:firstLine="210"/>
      </w:pPr>
      <w:r>
        <w:rPr>
          <w:rFonts w:hint="eastAsia"/>
        </w:rPr>
        <w:t>中期滞后（例如</w:t>
      </w:r>
      <w:r>
        <w:rPr>
          <w:rFonts w:hint="eastAsia"/>
        </w:rPr>
        <w:t>30-90</w:t>
      </w:r>
      <w:r>
        <w:rPr>
          <w:rFonts w:hint="eastAsia"/>
        </w:rPr>
        <w:t>天）：</w:t>
      </w:r>
    </w:p>
    <w:p w:rsidR="00DB53AC" w:rsidRDefault="00DB53AC" w:rsidP="00EC5273">
      <w:pPr>
        <w:ind w:firstLine="210"/>
      </w:pPr>
      <w:r>
        <w:rPr>
          <w:rFonts w:hint="eastAsia"/>
        </w:rPr>
        <w:t>如果坏道数量表现为较为稳定、逐渐增长，可以选择</w:t>
      </w:r>
      <w:r>
        <w:rPr>
          <w:rFonts w:hint="eastAsia"/>
        </w:rPr>
        <w:t>30</w:t>
      </w:r>
      <w:r>
        <w:rPr>
          <w:rFonts w:hint="eastAsia"/>
        </w:rPr>
        <w:t>天到</w:t>
      </w:r>
      <w:r>
        <w:rPr>
          <w:rFonts w:hint="eastAsia"/>
        </w:rPr>
        <w:t>90</w:t>
      </w:r>
      <w:r>
        <w:rPr>
          <w:rFonts w:hint="eastAsia"/>
        </w:rPr>
        <w:t>天的滞后特征，帮助捕捉硬盘的长期变化趋势。</w:t>
      </w:r>
    </w:p>
    <w:p w:rsidR="00DB53AC" w:rsidRDefault="00DB53AC" w:rsidP="00EC5273">
      <w:pPr>
        <w:ind w:firstLine="210"/>
      </w:pPr>
      <w:r>
        <w:rPr>
          <w:rFonts w:hint="eastAsia"/>
        </w:rPr>
        <w:t>例如，过去</w:t>
      </w:r>
      <w:r>
        <w:rPr>
          <w:rFonts w:hint="eastAsia"/>
        </w:rPr>
        <w:t>30</w:t>
      </w:r>
      <w:r>
        <w:rPr>
          <w:rFonts w:hint="eastAsia"/>
        </w:rPr>
        <w:t>天、</w:t>
      </w:r>
      <w:r>
        <w:rPr>
          <w:rFonts w:hint="eastAsia"/>
        </w:rPr>
        <w:t>60</w:t>
      </w:r>
      <w:r>
        <w:rPr>
          <w:rFonts w:hint="eastAsia"/>
        </w:rPr>
        <w:t>天的坏道数量可以反映硬盘使用过程中的累积效应，有助于长期预测。</w:t>
      </w:r>
    </w:p>
    <w:p w:rsidR="00DB53AC" w:rsidRDefault="00DB53AC" w:rsidP="00EC5273">
      <w:pPr>
        <w:ind w:firstLine="210"/>
      </w:pPr>
      <w:r>
        <w:rPr>
          <w:rFonts w:hint="eastAsia"/>
        </w:rPr>
        <w:t>长期滞后（例如</w:t>
      </w:r>
      <w:r>
        <w:rPr>
          <w:rFonts w:hint="eastAsia"/>
        </w:rPr>
        <w:t>90</w:t>
      </w:r>
      <w:r>
        <w:rPr>
          <w:rFonts w:hint="eastAsia"/>
        </w:rPr>
        <w:t>天以上）：</w:t>
      </w:r>
    </w:p>
    <w:p w:rsidR="00DB53AC" w:rsidRDefault="00DB53AC" w:rsidP="00EC5273">
      <w:pPr>
        <w:ind w:firstLine="210"/>
      </w:pPr>
      <w:r>
        <w:rPr>
          <w:rFonts w:hint="eastAsia"/>
        </w:rPr>
        <w:t>如果硬盘的坏道增加非常缓慢，并且硬盘的使用周期较长（例如</w:t>
      </w:r>
      <w:r>
        <w:rPr>
          <w:rFonts w:hint="eastAsia"/>
        </w:rPr>
        <w:t>3-5</w:t>
      </w:r>
      <w:r>
        <w:rPr>
          <w:rFonts w:hint="eastAsia"/>
        </w:rPr>
        <w:t>年），可以使用更长的滞后特征（如</w:t>
      </w:r>
      <w:r>
        <w:rPr>
          <w:rFonts w:hint="eastAsia"/>
        </w:rPr>
        <w:t>90</w:t>
      </w:r>
      <w:r>
        <w:rPr>
          <w:rFonts w:hint="eastAsia"/>
        </w:rPr>
        <w:t>天到半年）。这有助于捕捉硬盘的长时间使用模式和寿命预测。</w:t>
      </w:r>
    </w:p>
    <w:p w:rsidR="00DB53AC" w:rsidRDefault="00DB53AC" w:rsidP="00EC5273">
      <w:pPr>
        <w:ind w:firstLine="210"/>
      </w:pPr>
      <w:r>
        <w:rPr>
          <w:rFonts w:hint="eastAsia"/>
        </w:rPr>
        <w:t>示例：滞后特征的选择</w:t>
      </w:r>
    </w:p>
    <w:p w:rsidR="00DB53AC" w:rsidRDefault="00DB53AC" w:rsidP="00EC5273">
      <w:pPr>
        <w:ind w:firstLine="210"/>
      </w:pPr>
      <w:r>
        <w:rPr>
          <w:rFonts w:hint="eastAsia"/>
        </w:rPr>
        <w:lastRenderedPageBreak/>
        <w:t>假设我们有一个硬盘坏道数量的时间序列数据，我们可以选择以下滞后特征：</w:t>
      </w:r>
    </w:p>
    <w:p w:rsidR="00DB53AC" w:rsidRDefault="00DB53AC" w:rsidP="00EC5273">
      <w:pPr>
        <w:ind w:firstLine="210"/>
      </w:pPr>
      <w:r>
        <w:rPr>
          <w:rFonts w:hint="eastAsia"/>
        </w:rPr>
        <w:t>日期</w:t>
      </w:r>
      <w:r>
        <w:rPr>
          <w:rFonts w:hint="eastAsia"/>
        </w:rPr>
        <w:tab/>
      </w:r>
      <w:r>
        <w:rPr>
          <w:rFonts w:hint="eastAsia"/>
        </w:rPr>
        <w:t>服务器序列号</w:t>
      </w:r>
      <w:r>
        <w:rPr>
          <w:rFonts w:hint="eastAsia"/>
        </w:rPr>
        <w:tab/>
      </w:r>
      <w:r>
        <w:rPr>
          <w:rFonts w:hint="eastAsia"/>
        </w:rPr>
        <w:t>坏道数量</w:t>
      </w:r>
      <w:r>
        <w:rPr>
          <w:rFonts w:hint="eastAsia"/>
        </w:rPr>
        <w:tab/>
      </w:r>
      <w:r>
        <w:rPr>
          <w:rFonts w:hint="eastAsia"/>
        </w:rPr>
        <w:t>滞后</w:t>
      </w:r>
      <w:r>
        <w:rPr>
          <w:rFonts w:hint="eastAsia"/>
        </w:rPr>
        <w:t>1</w:t>
      </w:r>
      <w:r>
        <w:rPr>
          <w:rFonts w:hint="eastAsia"/>
        </w:rPr>
        <w:t>天</w:t>
      </w:r>
      <w:r>
        <w:rPr>
          <w:rFonts w:hint="eastAsia"/>
        </w:rPr>
        <w:tab/>
      </w:r>
      <w:r>
        <w:rPr>
          <w:rFonts w:hint="eastAsia"/>
        </w:rPr>
        <w:t>滞后</w:t>
      </w:r>
      <w:r>
        <w:rPr>
          <w:rFonts w:hint="eastAsia"/>
        </w:rPr>
        <w:t>7</w:t>
      </w:r>
      <w:r>
        <w:rPr>
          <w:rFonts w:hint="eastAsia"/>
        </w:rPr>
        <w:t>天</w:t>
      </w:r>
      <w:r>
        <w:rPr>
          <w:rFonts w:hint="eastAsia"/>
        </w:rPr>
        <w:tab/>
      </w:r>
      <w:r>
        <w:rPr>
          <w:rFonts w:hint="eastAsia"/>
        </w:rPr>
        <w:t>滞后</w:t>
      </w:r>
      <w:r>
        <w:rPr>
          <w:rFonts w:hint="eastAsia"/>
        </w:rPr>
        <w:t>30</w:t>
      </w:r>
      <w:r>
        <w:rPr>
          <w:rFonts w:hint="eastAsia"/>
        </w:rPr>
        <w:t>天</w:t>
      </w:r>
      <w:r>
        <w:rPr>
          <w:rFonts w:hint="eastAsia"/>
        </w:rPr>
        <w:tab/>
      </w:r>
      <w:r>
        <w:rPr>
          <w:rFonts w:hint="eastAsia"/>
        </w:rPr>
        <w:t>滞后</w:t>
      </w:r>
      <w:r>
        <w:rPr>
          <w:rFonts w:hint="eastAsia"/>
        </w:rPr>
        <w:t>90</w:t>
      </w:r>
      <w:r>
        <w:rPr>
          <w:rFonts w:hint="eastAsia"/>
        </w:rPr>
        <w:t>天</w:t>
      </w:r>
      <w:r>
        <w:rPr>
          <w:rFonts w:hint="eastAsia"/>
        </w:rPr>
        <w:tab/>
        <w:t>days_to_failure</w:t>
      </w:r>
    </w:p>
    <w:p w:rsidR="00DB53AC" w:rsidRDefault="00DB53AC" w:rsidP="00EC5273">
      <w:pPr>
        <w:ind w:firstLine="210"/>
      </w:pPr>
      <w:r>
        <w:t>2023-01-01</w:t>
      </w:r>
      <w:r>
        <w:tab/>
        <w:t>YP001</w:t>
      </w:r>
      <w:r>
        <w:tab/>
        <w:t>0</w:t>
      </w:r>
      <w:r>
        <w:tab/>
        <w:t>NaN</w:t>
      </w:r>
      <w:r>
        <w:tab/>
        <w:t>NaN</w:t>
      </w:r>
      <w:r>
        <w:tab/>
        <w:t>NaN</w:t>
      </w:r>
      <w:r>
        <w:tab/>
        <w:t>NaN</w:t>
      </w:r>
      <w:r>
        <w:tab/>
        <w:t>100</w:t>
      </w:r>
    </w:p>
    <w:p w:rsidR="00DB53AC" w:rsidRDefault="00DB53AC" w:rsidP="00EC5273">
      <w:pPr>
        <w:ind w:firstLine="210"/>
      </w:pPr>
      <w:r>
        <w:t>2023-01-02</w:t>
      </w:r>
      <w:r>
        <w:tab/>
        <w:t>YP001</w:t>
      </w:r>
      <w:r>
        <w:tab/>
        <w:t>0</w:t>
      </w:r>
      <w:r>
        <w:tab/>
        <w:t>0</w:t>
      </w:r>
      <w:r>
        <w:tab/>
        <w:t>NaN</w:t>
      </w:r>
      <w:r>
        <w:tab/>
        <w:t>NaN</w:t>
      </w:r>
      <w:r>
        <w:tab/>
        <w:t>NaN</w:t>
      </w:r>
      <w:r>
        <w:tab/>
        <w:t>99</w:t>
      </w:r>
    </w:p>
    <w:p w:rsidR="00DB53AC" w:rsidRDefault="00DB53AC" w:rsidP="00EC5273">
      <w:pPr>
        <w:ind w:firstLine="210"/>
      </w:pPr>
      <w:r>
        <w:t>2023-01-03</w:t>
      </w:r>
      <w:r>
        <w:tab/>
        <w:t>YP001</w:t>
      </w:r>
      <w:r>
        <w:tab/>
        <w:t>1</w:t>
      </w:r>
      <w:r>
        <w:tab/>
        <w:t>0</w:t>
      </w:r>
      <w:r>
        <w:tab/>
        <w:t>0</w:t>
      </w:r>
      <w:r>
        <w:tab/>
        <w:t>NaN</w:t>
      </w:r>
      <w:r>
        <w:tab/>
        <w:t>NaN</w:t>
      </w:r>
      <w:r>
        <w:tab/>
        <w:t>98</w:t>
      </w:r>
    </w:p>
    <w:p w:rsidR="00DB53AC" w:rsidRDefault="00DB53AC" w:rsidP="00EC5273">
      <w:pPr>
        <w:ind w:firstLine="210"/>
      </w:pPr>
      <w:r>
        <w:t>2023-01-04</w:t>
      </w:r>
      <w:r>
        <w:tab/>
        <w:t>YP001</w:t>
      </w:r>
      <w:r>
        <w:tab/>
        <w:t>2</w:t>
      </w:r>
      <w:r>
        <w:tab/>
        <w:t>1</w:t>
      </w:r>
      <w:r>
        <w:tab/>
        <w:t>0</w:t>
      </w:r>
      <w:r>
        <w:tab/>
        <w:t>0</w:t>
      </w:r>
      <w:r>
        <w:tab/>
        <w:t>NaN</w:t>
      </w:r>
      <w:r>
        <w:tab/>
        <w:t>97</w:t>
      </w:r>
    </w:p>
    <w:p w:rsidR="00DB53AC" w:rsidRDefault="00DB53AC" w:rsidP="00EC5273">
      <w:pPr>
        <w:ind w:firstLine="210"/>
      </w:pPr>
      <w:r>
        <w:t>2023-01-05</w:t>
      </w:r>
      <w:r>
        <w:tab/>
        <w:t>YP001</w:t>
      </w:r>
      <w:r>
        <w:tab/>
        <w:t>3</w:t>
      </w:r>
      <w:r>
        <w:tab/>
        <w:t>2</w:t>
      </w:r>
      <w:r>
        <w:tab/>
        <w:t>1</w:t>
      </w:r>
      <w:r>
        <w:tab/>
        <w:t>0</w:t>
      </w:r>
      <w:r>
        <w:tab/>
        <w:t>0</w:t>
      </w:r>
      <w:r>
        <w:tab/>
        <w:t>96</w:t>
      </w:r>
    </w:p>
    <w:p w:rsidR="00DB53AC" w:rsidRDefault="00DB53AC" w:rsidP="00EC5273">
      <w:pPr>
        <w:ind w:firstLine="210"/>
      </w:pPr>
      <w:r>
        <w:rPr>
          <w:rFonts w:hint="eastAsia"/>
        </w:rPr>
        <w:t>总结：</w:t>
      </w:r>
    </w:p>
    <w:p w:rsidR="00DB53AC" w:rsidRDefault="00DB53AC" w:rsidP="00EC5273">
      <w:pPr>
        <w:ind w:firstLine="210"/>
      </w:pPr>
      <w:r>
        <w:rPr>
          <w:rFonts w:hint="eastAsia"/>
        </w:rPr>
        <w:t>滞后时间的选择取决于硬盘坏道数量的变化模式和使用场景。</w:t>
      </w:r>
    </w:p>
    <w:p w:rsidR="00DB53AC" w:rsidRDefault="00DB53AC" w:rsidP="00EC5273">
      <w:pPr>
        <w:ind w:firstLine="210"/>
      </w:pPr>
      <w:r>
        <w:rPr>
          <w:rFonts w:hint="eastAsia"/>
        </w:rPr>
        <w:t>对于短期波动，使用</w:t>
      </w:r>
      <w:r>
        <w:rPr>
          <w:rFonts w:hint="eastAsia"/>
        </w:rPr>
        <w:t>1-30</w:t>
      </w:r>
      <w:r>
        <w:rPr>
          <w:rFonts w:hint="eastAsia"/>
        </w:rPr>
        <w:t>天的滞后特征较为合适；对于长期趋势，使用</w:t>
      </w:r>
      <w:r>
        <w:rPr>
          <w:rFonts w:hint="eastAsia"/>
        </w:rPr>
        <w:t>30</w:t>
      </w:r>
      <w:r>
        <w:rPr>
          <w:rFonts w:hint="eastAsia"/>
        </w:rPr>
        <w:t>天到</w:t>
      </w:r>
      <w:r>
        <w:rPr>
          <w:rFonts w:hint="eastAsia"/>
        </w:rPr>
        <w:t>90</w:t>
      </w:r>
      <w:r>
        <w:rPr>
          <w:rFonts w:hint="eastAsia"/>
        </w:rPr>
        <w:t>天或更长的滞后特征可以更好地捕捉硬盘使用的逐渐变化。</w:t>
      </w:r>
    </w:p>
    <w:p w:rsidR="00DB53AC" w:rsidRDefault="00DB53AC" w:rsidP="00EC5273">
      <w:pPr>
        <w:ind w:firstLine="210"/>
      </w:pPr>
      <w:r>
        <w:rPr>
          <w:rFonts w:hint="eastAsia"/>
        </w:rPr>
        <w:t>通过数据分析和模型评估，可以进一步确定最佳的滞后时间。</w:t>
      </w:r>
    </w:p>
    <w:p w:rsidR="00DB53AC" w:rsidRDefault="00DB53AC" w:rsidP="00EC5273">
      <w:pPr>
        <w:ind w:firstLine="210"/>
      </w:pPr>
      <w:r>
        <w:rPr>
          <w:rFonts w:hint="eastAsia"/>
        </w:rPr>
        <w:t>如果您有其他问题或需要更多关于滞后特征的讨论，随时告诉我！</w:t>
      </w:r>
    </w:p>
    <w:p w:rsidR="00DB53AC" w:rsidRDefault="00DB53AC" w:rsidP="00EC5273">
      <w:pPr>
        <w:pStyle w:val="2"/>
      </w:pPr>
      <w:r>
        <w:t>滞后</w:t>
      </w:r>
    </w:p>
    <w:p w:rsidR="00DB53AC" w:rsidRDefault="00DB53AC" w:rsidP="001621CF">
      <w:pPr>
        <w:ind w:firstLine="210"/>
      </w:pPr>
      <w:r>
        <w:rPr>
          <w:rFonts w:hint="eastAsia"/>
        </w:rPr>
        <w:t>滞后几天（即滞后特征的时间跨度）的选择取决于时间依赖性的周期性、变化趋势和数据的性质。通常，决定滞后多少天需要根据以下几个因素来考虑：</w:t>
      </w:r>
    </w:p>
    <w:p w:rsidR="00DB53AC" w:rsidRDefault="00DB53AC" w:rsidP="00A84BDE">
      <w:pPr>
        <w:pStyle w:val="af4"/>
        <w:numPr>
          <w:ilvl w:val="0"/>
          <w:numId w:val="24"/>
        </w:numPr>
        <w:ind w:firstLineChars="0"/>
      </w:pPr>
      <w:r>
        <w:rPr>
          <w:rFonts w:hint="eastAsia"/>
        </w:rPr>
        <w:t>数据的趋势和变化模式：</w:t>
      </w:r>
    </w:p>
    <w:p w:rsidR="00DB53AC" w:rsidRDefault="00DB53AC" w:rsidP="00ED2AEB">
      <w:pPr>
        <w:pStyle w:val="af4"/>
        <w:ind w:left="630" w:firstLineChars="0" w:firstLine="0"/>
      </w:pPr>
      <w:r>
        <w:rPr>
          <w:rFonts w:hint="eastAsia"/>
        </w:rPr>
        <w:t>硬盘坏道数量的增长趋势：如果硬盘坏道的增长是逐步增加的，可能过去几天的坏道数量对未来几天的坏道数量有影响。</w:t>
      </w:r>
    </w:p>
    <w:p w:rsidR="00DB53AC" w:rsidRDefault="00DB53AC" w:rsidP="00ED2AEB">
      <w:pPr>
        <w:pStyle w:val="af4"/>
        <w:ind w:left="630" w:firstLineChars="0" w:firstLine="0"/>
      </w:pPr>
      <w:r>
        <w:rPr>
          <w:rFonts w:hint="eastAsia"/>
        </w:rPr>
        <w:t>突增：如果坏道数量在某一时刻突增，过去几天的坏道数量可能对未来几天的预测影响较大。</w:t>
      </w:r>
    </w:p>
    <w:p w:rsidR="00DB53AC" w:rsidRDefault="00DB53AC" w:rsidP="00ED2AEB">
      <w:pPr>
        <w:pStyle w:val="af4"/>
        <w:ind w:left="630" w:firstLineChars="0" w:firstLine="0"/>
      </w:pPr>
      <w:r>
        <w:rPr>
          <w:rFonts w:hint="eastAsia"/>
        </w:rPr>
        <w:t>平稳增长：如果坏道数量在一段时间内没有明显波动，可能只需要考虑短期滞后特征（例如过去</w:t>
      </w:r>
      <w:r>
        <w:rPr>
          <w:rFonts w:hint="eastAsia"/>
        </w:rPr>
        <w:t>1-2</w:t>
      </w:r>
      <w:r>
        <w:rPr>
          <w:rFonts w:hint="eastAsia"/>
        </w:rPr>
        <w:t>天的坏道数量）。</w:t>
      </w:r>
    </w:p>
    <w:p w:rsidR="00DB53AC" w:rsidRDefault="00DB53AC" w:rsidP="00A84BDE">
      <w:pPr>
        <w:pStyle w:val="af4"/>
        <w:numPr>
          <w:ilvl w:val="0"/>
          <w:numId w:val="24"/>
        </w:numPr>
        <w:ind w:firstLineChars="0"/>
      </w:pPr>
      <w:r>
        <w:rPr>
          <w:rFonts w:hint="eastAsia"/>
        </w:rPr>
        <w:t>数据的周期性（季节性）：</w:t>
      </w:r>
    </w:p>
    <w:p w:rsidR="00DB53AC" w:rsidRDefault="00DB53AC" w:rsidP="00ED2AEB">
      <w:pPr>
        <w:pStyle w:val="af4"/>
        <w:ind w:left="630" w:firstLineChars="0" w:firstLine="0"/>
      </w:pPr>
      <w:r>
        <w:rPr>
          <w:rFonts w:hint="eastAsia"/>
        </w:rPr>
        <w:t>如果硬盘的使用模式受到周期性变化（如工作负载、使用频率等）的影响，那么周期性长度（例如，每周、每月、每季度）可以作为选择滞后天数的依据。</w:t>
      </w:r>
    </w:p>
    <w:p w:rsidR="00DB53AC" w:rsidRDefault="00DB53AC" w:rsidP="00ED2AEB">
      <w:pPr>
        <w:pStyle w:val="af4"/>
        <w:ind w:left="630" w:firstLineChars="0" w:firstLine="0"/>
      </w:pPr>
      <w:r>
        <w:rPr>
          <w:rFonts w:hint="eastAsia"/>
        </w:rPr>
        <w:t>例如，如果硬盘的坏道数量每一周会有一定波动，那么选择过去</w:t>
      </w:r>
      <w:r>
        <w:rPr>
          <w:rFonts w:hint="eastAsia"/>
        </w:rPr>
        <w:t>7</w:t>
      </w:r>
      <w:r>
        <w:rPr>
          <w:rFonts w:hint="eastAsia"/>
        </w:rPr>
        <w:t>天或</w:t>
      </w:r>
      <w:r>
        <w:rPr>
          <w:rFonts w:hint="eastAsia"/>
        </w:rPr>
        <w:t>14</w:t>
      </w:r>
      <w:r>
        <w:rPr>
          <w:rFonts w:hint="eastAsia"/>
        </w:rPr>
        <w:t>天的滞后特征可能更加合理。</w:t>
      </w:r>
    </w:p>
    <w:p w:rsidR="00DB53AC" w:rsidRDefault="00DB53AC" w:rsidP="00A84BDE">
      <w:pPr>
        <w:pStyle w:val="af4"/>
        <w:numPr>
          <w:ilvl w:val="0"/>
          <w:numId w:val="24"/>
        </w:numPr>
        <w:ind w:firstLineChars="0"/>
      </w:pPr>
      <w:r>
        <w:rPr>
          <w:rFonts w:hint="eastAsia"/>
        </w:rPr>
        <w:t>实际应用需求：</w:t>
      </w:r>
    </w:p>
    <w:p w:rsidR="00DB53AC" w:rsidRDefault="00DB53AC" w:rsidP="00ED2AEB">
      <w:pPr>
        <w:pStyle w:val="af4"/>
        <w:ind w:left="630" w:firstLineChars="0" w:firstLine="0"/>
      </w:pPr>
      <w:r>
        <w:rPr>
          <w:rFonts w:hint="eastAsia"/>
        </w:rPr>
        <w:t>硬盘健康监测：如果目标是尽早检测出硬盘即将失效的剩余寿命，您可能需要选择较短的滞后期（如过去</w:t>
      </w:r>
      <w:r>
        <w:rPr>
          <w:rFonts w:hint="eastAsia"/>
        </w:rPr>
        <w:t>1-3</w:t>
      </w:r>
      <w:r>
        <w:rPr>
          <w:rFonts w:hint="eastAsia"/>
        </w:rPr>
        <w:t>天的坏道数量），以帮助及时预测硬盘问题。</w:t>
      </w:r>
    </w:p>
    <w:p w:rsidR="00DB53AC" w:rsidRDefault="00DB53AC" w:rsidP="00ED2AEB">
      <w:pPr>
        <w:pStyle w:val="af4"/>
        <w:ind w:left="630" w:firstLineChars="0" w:firstLine="0"/>
      </w:pPr>
      <w:r>
        <w:rPr>
          <w:rFonts w:hint="eastAsia"/>
        </w:rPr>
        <w:t>长周期预测：如果目标是预测硬盘的长期使用寿命，可能需要考虑较长时间范围的滞后特征，如过去</w:t>
      </w:r>
      <w:r>
        <w:rPr>
          <w:rFonts w:hint="eastAsia"/>
        </w:rPr>
        <w:t>30</w:t>
      </w:r>
      <w:r>
        <w:rPr>
          <w:rFonts w:hint="eastAsia"/>
        </w:rPr>
        <w:t>天或过去</w:t>
      </w:r>
      <w:r>
        <w:rPr>
          <w:rFonts w:hint="eastAsia"/>
        </w:rPr>
        <w:t>90</w:t>
      </w:r>
      <w:r>
        <w:rPr>
          <w:rFonts w:hint="eastAsia"/>
        </w:rPr>
        <w:t>天的坏道数量。</w:t>
      </w:r>
    </w:p>
    <w:p w:rsidR="00DB53AC" w:rsidRDefault="00DB53AC" w:rsidP="00A84BDE">
      <w:pPr>
        <w:pStyle w:val="af4"/>
        <w:numPr>
          <w:ilvl w:val="0"/>
          <w:numId w:val="24"/>
        </w:numPr>
        <w:ind w:firstLineChars="0"/>
      </w:pPr>
      <w:r>
        <w:rPr>
          <w:rFonts w:hint="eastAsia"/>
        </w:rPr>
        <w:t>训练数据的长度：</w:t>
      </w:r>
    </w:p>
    <w:p w:rsidR="00DB53AC" w:rsidRDefault="00DB53AC" w:rsidP="00ED2AEB">
      <w:pPr>
        <w:pStyle w:val="af4"/>
        <w:ind w:left="630" w:firstLineChars="0" w:firstLine="0"/>
      </w:pPr>
      <w:r>
        <w:rPr>
          <w:rFonts w:hint="eastAsia"/>
        </w:rPr>
        <w:t>如果您的数据时间跨度很长（例如几个月或几年），模型可能需要通过多天的滞后特征来捕捉长期依赖性。</w:t>
      </w:r>
    </w:p>
    <w:p w:rsidR="00DB53AC" w:rsidRDefault="00DB53AC" w:rsidP="00ED2AEB">
      <w:pPr>
        <w:pStyle w:val="af4"/>
        <w:ind w:left="630" w:firstLineChars="0" w:firstLine="0"/>
      </w:pPr>
      <w:r>
        <w:rPr>
          <w:rFonts w:hint="eastAsia"/>
        </w:rPr>
        <w:t>如果数据时间跨度较短，使用短期滞后特征（如过去</w:t>
      </w:r>
      <w:r>
        <w:rPr>
          <w:rFonts w:hint="eastAsia"/>
        </w:rPr>
        <w:t>1-5</w:t>
      </w:r>
      <w:r>
        <w:rPr>
          <w:rFonts w:hint="eastAsia"/>
        </w:rPr>
        <w:t>天）可能已经能够捕捉到大部分有用的时间依赖性。</w:t>
      </w:r>
    </w:p>
    <w:p w:rsidR="00DB53AC" w:rsidRDefault="00DB53AC" w:rsidP="001621CF">
      <w:pPr>
        <w:ind w:firstLine="210"/>
      </w:pPr>
      <w:r>
        <w:rPr>
          <w:rFonts w:hint="eastAsia"/>
        </w:rPr>
        <w:lastRenderedPageBreak/>
        <w:t>如何选择滞后天数？</w:t>
      </w:r>
    </w:p>
    <w:p w:rsidR="00DB53AC" w:rsidRDefault="00DB53AC" w:rsidP="001621CF">
      <w:pPr>
        <w:ind w:firstLine="210"/>
      </w:pPr>
      <w:r>
        <w:rPr>
          <w:rFonts w:hint="eastAsia"/>
        </w:rPr>
        <w:t>一般来说，选择滞后天数时可以参考以下方法：</w:t>
      </w:r>
    </w:p>
    <w:p w:rsidR="00DB53AC" w:rsidRDefault="00DB53AC" w:rsidP="00A84BDE">
      <w:pPr>
        <w:pStyle w:val="af4"/>
        <w:numPr>
          <w:ilvl w:val="0"/>
          <w:numId w:val="25"/>
        </w:numPr>
        <w:ind w:firstLineChars="0"/>
      </w:pPr>
      <w:r>
        <w:rPr>
          <w:rFonts w:hint="eastAsia"/>
        </w:rPr>
        <w:t>方法</w:t>
      </w:r>
      <w:r>
        <w:rPr>
          <w:rFonts w:hint="eastAsia"/>
        </w:rPr>
        <w:t>1</w:t>
      </w:r>
      <w:r>
        <w:rPr>
          <w:rFonts w:hint="eastAsia"/>
        </w:rPr>
        <w:t>：数据探索</w:t>
      </w:r>
    </w:p>
    <w:p w:rsidR="00DB53AC" w:rsidRDefault="00DB53AC" w:rsidP="00ED2AEB">
      <w:pPr>
        <w:pStyle w:val="af4"/>
        <w:ind w:left="630" w:firstLineChars="0" w:firstLine="0"/>
      </w:pPr>
      <w:r>
        <w:rPr>
          <w:rFonts w:hint="eastAsia"/>
        </w:rPr>
        <w:t>可视化分析：绘制</w:t>
      </w:r>
      <w:r>
        <w:rPr>
          <w:rFonts w:hint="eastAsia"/>
        </w:rPr>
        <w:t xml:space="preserve"> </w:t>
      </w:r>
      <w:r>
        <w:rPr>
          <w:rFonts w:hint="eastAsia"/>
        </w:rPr>
        <w:t>时间序列图，观察坏道数量随时间的变化趋势。例如，您可以看到某些</w:t>
      </w:r>
      <w:r>
        <w:rPr>
          <w:rFonts w:hint="eastAsia"/>
        </w:rPr>
        <w:t xml:space="preserve"> </w:t>
      </w:r>
      <w:r>
        <w:rPr>
          <w:rFonts w:hint="eastAsia"/>
        </w:rPr>
        <w:t>短期内的波动，或者</w:t>
      </w:r>
      <w:r>
        <w:rPr>
          <w:rFonts w:hint="eastAsia"/>
        </w:rPr>
        <w:t xml:space="preserve"> </w:t>
      </w:r>
      <w:r>
        <w:rPr>
          <w:rFonts w:hint="eastAsia"/>
        </w:rPr>
        <w:t>长期增长。通过观察图形，您可以判断</w:t>
      </w:r>
      <w:r>
        <w:rPr>
          <w:rFonts w:hint="eastAsia"/>
        </w:rPr>
        <w:t xml:space="preserve"> </w:t>
      </w:r>
      <w:r>
        <w:rPr>
          <w:rFonts w:hint="eastAsia"/>
        </w:rPr>
        <w:t>滞后期的长度，即哪些时间段的坏道数据对预测未来坏道数量最为关键。</w:t>
      </w:r>
    </w:p>
    <w:p w:rsidR="00DB53AC" w:rsidRDefault="00DB53AC" w:rsidP="00ED2AEB">
      <w:pPr>
        <w:pStyle w:val="af4"/>
        <w:ind w:left="630" w:firstLineChars="0" w:firstLine="0"/>
      </w:pPr>
      <w:r>
        <w:rPr>
          <w:rFonts w:hint="eastAsia"/>
        </w:rPr>
        <w:t>自相关分析：进行</w:t>
      </w:r>
      <w:r>
        <w:rPr>
          <w:rFonts w:hint="eastAsia"/>
        </w:rPr>
        <w:t xml:space="preserve"> </w:t>
      </w:r>
      <w:r>
        <w:rPr>
          <w:rFonts w:hint="eastAsia"/>
        </w:rPr>
        <w:t>自相关函数（</w:t>
      </w:r>
      <w:r>
        <w:rPr>
          <w:rFonts w:hint="eastAsia"/>
        </w:rPr>
        <w:t>ACF</w:t>
      </w:r>
      <w:r>
        <w:rPr>
          <w:rFonts w:hint="eastAsia"/>
        </w:rPr>
        <w:t>）</w:t>
      </w:r>
      <w:r>
        <w:rPr>
          <w:rFonts w:hint="eastAsia"/>
        </w:rPr>
        <w:t xml:space="preserve"> </w:t>
      </w:r>
      <w:r>
        <w:rPr>
          <w:rFonts w:hint="eastAsia"/>
        </w:rPr>
        <w:t>和</w:t>
      </w:r>
      <w:r>
        <w:rPr>
          <w:rFonts w:hint="eastAsia"/>
        </w:rPr>
        <w:t xml:space="preserve"> </w:t>
      </w:r>
      <w:r>
        <w:rPr>
          <w:rFonts w:hint="eastAsia"/>
        </w:rPr>
        <w:t>偏自相关函数（</w:t>
      </w:r>
      <w:r>
        <w:rPr>
          <w:rFonts w:hint="eastAsia"/>
        </w:rPr>
        <w:t>PACF</w:t>
      </w:r>
      <w:r>
        <w:rPr>
          <w:rFonts w:hint="eastAsia"/>
        </w:rPr>
        <w:t>）</w:t>
      </w:r>
      <w:r>
        <w:rPr>
          <w:rFonts w:hint="eastAsia"/>
        </w:rPr>
        <w:t xml:space="preserve"> </w:t>
      </w:r>
      <w:r>
        <w:rPr>
          <w:rFonts w:hint="eastAsia"/>
        </w:rPr>
        <w:t>分析，了解数据的</w:t>
      </w:r>
      <w:r>
        <w:rPr>
          <w:rFonts w:hint="eastAsia"/>
        </w:rPr>
        <w:t xml:space="preserve"> </w:t>
      </w:r>
      <w:r>
        <w:rPr>
          <w:rFonts w:hint="eastAsia"/>
        </w:rPr>
        <w:t>时间依赖性。这些方法可以帮助您判断</w:t>
      </w:r>
      <w:r>
        <w:rPr>
          <w:rFonts w:hint="eastAsia"/>
        </w:rPr>
        <w:t xml:space="preserve"> </w:t>
      </w:r>
      <w:r>
        <w:rPr>
          <w:rFonts w:hint="eastAsia"/>
        </w:rPr>
        <w:t>过去多少天的数据</w:t>
      </w:r>
      <w:r>
        <w:rPr>
          <w:rFonts w:hint="eastAsia"/>
        </w:rPr>
        <w:t xml:space="preserve"> </w:t>
      </w:r>
      <w:r>
        <w:rPr>
          <w:rFonts w:hint="eastAsia"/>
        </w:rPr>
        <w:t>对当前预测结果的影响最为显著。</w:t>
      </w:r>
    </w:p>
    <w:p w:rsidR="00DB53AC" w:rsidRDefault="00DB53AC" w:rsidP="00A84BDE">
      <w:pPr>
        <w:pStyle w:val="af4"/>
        <w:numPr>
          <w:ilvl w:val="0"/>
          <w:numId w:val="25"/>
        </w:numPr>
        <w:ind w:firstLineChars="0"/>
      </w:pPr>
      <w:r>
        <w:rPr>
          <w:rFonts w:hint="eastAsia"/>
        </w:rPr>
        <w:t>方法</w:t>
      </w:r>
      <w:r>
        <w:rPr>
          <w:rFonts w:hint="eastAsia"/>
        </w:rPr>
        <w:t>2</w:t>
      </w:r>
      <w:r>
        <w:rPr>
          <w:rFonts w:hint="eastAsia"/>
        </w:rPr>
        <w:t>：模型调优</w:t>
      </w:r>
    </w:p>
    <w:p w:rsidR="00DB53AC" w:rsidRDefault="00DB53AC" w:rsidP="00ED2AEB">
      <w:pPr>
        <w:pStyle w:val="af4"/>
        <w:ind w:left="630" w:firstLineChars="0" w:firstLine="0"/>
      </w:pPr>
      <w:r>
        <w:rPr>
          <w:rFonts w:hint="eastAsia"/>
        </w:rPr>
        <w:t>交叉验证：在训练回归模型时，使用</w:t>
      </w:r>
      <w:r>
        <w:rPr>
          <w:rFonts w:hint="eastAsia"/>
        </w:rPr>
        <w:t xml:space="preserve"> </w:t>
      </w:r>
      <w:r>
        <w:rPr>
          <w:rFonts w:hint="eastAsia"/>
        </w:rPr>
        <w:t>交叉验证</w:t>
      </w:r>
      <w:r>
        <w:rPr>
          <w:rFonts w:hint="eastAsia"/>
        </w:rPr>
        <w:t xml:space="preserve"> </w:t>
      </w:r>
      <w:r>
        <w:rPr>
          <w:rFonts w:hint="eastAsia"/>
        </w:rPr>
        <w:t>来评估不同滞后特征组合的效果。通过评估不同滞后天数下的模型</w:t>
      </w:r>
      <w:r>
        <w:rPr>
          <w:rFonts w:hint="eastAsia"/>
        </w:rPr>
        <w:t xml:space="preserve"> </w:t>
      </w:r>
      <w:r>
        <w:rPr>
          <w:rFonts w:hint="eastAsia"/>
        </w:rPr>
        <w:t>性能指标（如</w:t>
      </w:r>
      <w:r>
        <w:rPr>
          <w:rFonts w:hint="eastAsia"/>
        </w:rPr>
        <w:t xml:space="preserve"> RMSE</w:t>
      </w:r>
      <w:r>
        <w:rPr>
          <w:rFonts w:hint="eastAsia"/>
        </w:rPr>
        <w:t>、</w:t>
      </w:r>
      <w:r>
        <w:rPr>
          <w:rFonts w:hint="eastAsia"/>
        </w:rPr>
        <w:t xml:space="preserve">MAE </w:t>
      </w:r>
      <w:r>
        <w:rPr>
          <w:rFonts w:hint="eastAsia"/>
        </w:rPr>
        <w:t>等），您可以确定最佳的滞后期。</w:t>
      </w:r>
    </w:p>
    <w:p w:rsidR="00DB53AC" w:rsidRDefault="00DB53AC" w:rsidP="00ED2AEB">
      <w:pPr>
        <w:pStyle w:val="af4"/>
        <w:ind w:left="630" w:firstLineChars="0" w:firstLine="0"/>
      </w:pPr>
      <w:r>
        <w:rPr>
          <w:rFonts w:hint="eastAsia"/>
        </w:rPr>
        <w:t>特征选择：训练不同滞后期的模型，观察</w:t>
      </w:r>
      <w:r>
        <w:rPr>
          <w:rFonts w:hint="eastAsia"/>
        </w:rPr>
        <w:t xml:space="preserve"> </w:t>
      </w:r>
      <w:r>
        <w:rPr>
          <w:rFonts w:hint="eastAsia"/>
        </w:rPr>
        <w:t>哪些滞后特征最能提高预测性能，然后选择对模型性能有显著影响的滞后天数。</w:t>
      </w:r>
    </w:p>
    <w:p w:rsidR="00DB53AC" w:rsidRDefault="00DB53AC" w:rsidP="00A84BDE">
      <w:pPr>
        <w:pStyle w:val="af4"/>
        <w:numPr>
          <w:ilvl w:val="0"/>
          <w:numId w:val="25"/>
        </w:numPr>
        <w:ind w:firstLineChars="0"/>
      </w:pPr>
      <w:r>
        <w:rPr>
          <w:rFonts w:hint="eastAsia"/>
        </w:rPr>
        <w:t>方法</w:t>
      </w:r>
      <w:r>
        <w:rPr>
          <w:rFonts w:hint="eastAsia"/>
        </w:rPr>
        <w:t>3</w:t>
      </w:r>
      <w:r>
        <w:rPr>
          <w:rFonts w:hint="eastAsia"/>
        </w:rPr>
        <w:t>：基于领域知识（硬盘坏道增长规律）</w:t>
      </w:r>
    </w:p>
    <w:p w:rsidR="00DB53AC" w:rsidRDefault="00DB53AC" w:rsidP="00ED2AEB">
      <w:pPr>
        <w:pStyle w:val="af4"/>
        <w:ind w:left="630" w:firstLineChars="0" w:firstLine="0"/>
      </w:pPr>
      <w:r>
        <w:rPr>
          <w:rFonts w:hint="eastAsia"/>
        </w:rPr>
        <w:t>短期滞后特征：如果您知道硬盘坏道通常在</w:t>
      </w:r>
      <w:r>
        <w:rPr>
          <w:rFonts w:hint="eastAsia"/>
        </w:rPr>
        <w:t xml:space="preserve"> </w:t>
      </w:r>
      <w:r>
        <w:rPr>
          <w:rFonts w:hint="eastAsia"/>
        </w:rPr>
        <w:t>短期内（如几天到一周内）发生变化，那么可以考虑使用</w:t>
      </w:r>
      <w:r>
        <w:rPr>
          <w:rFonts w:hint="eastAsia"/>
        </w:rPr>
        <w:t xml:space="preserve"> </w:t>
      </w:r>
      <w:r>
        <w:rPr>
          <w:rFonts w:hint="eastAsia"/>
        </w:rPr>
        <w:t>过去几天（如</w:t>
      </w:r>
      <w:r>
        <w:rPr>
          <w:rFonts w:hint="eastAsia"/>
        </w:rPr>
        <w:t xml:space="preserve"> 1-7 </w:t>
      </w:r>
      <w:r>
        <w:rPr>
          <w:rFonts w:hint="eastAsia"/>
        </w:rPr>
        <w:t>天）的滞后特征。</w:t>
      </w:r>
    </w:p>
    <w:p w:rsidR="00DB53AC" w:rsidRDefault="00DB53AC" w:rsidP="00ED2AEB">
      <w:pPr>
        <w:pStyle w:val="af4"/>
        <w:ind w:left="630" w:firstLineChars="0" w:firstLine="0"/>
      </w:pPr>
      <w:r>
        <w:rPr>
          <w:rFonts w:hint="eastAsia"/>
        </w:rPr>
        <w:t>长期滞后特征：如果坏道增长是逐渐加速的，可能需要使用</w:t>
      </w:r>
      <w:r>
        <w:rPr>
          <w:rFonts w:hint="eastAsia"/>
        </w:rPr>
        <w:t xml:space="preserve"> </w:t>
      </w:r>
      <w:r>
        <w:rPr>
          <w:rFonts w:hint="eastAsia"/>
        </w:rPr>
        <w:t>过去</w:t>
      </w:r>
      <w:r>
        <w:rPr>
          <w:rFonts w:hint="eastAsia"/>
        </w:rPr>
        <w:t>30</w:t>
      </w:r>
      <w:r>
        <w:rPr>
          <w:rFonts w:hint="eastAsia"/>
        </w:rPr>
        <w:t>天</w:t>
      </w:r>
      <w:r>
        <w:rPr>
          <w:rFonts w:hint="eastAsia"/>
        </w:rPr>
        <w:t xml:space="preserve"> </w:t>
      </w:r>
      <w:r>
        <w:rPr>
          <w:rFonts w:hint="eastAsia"/>
        </w:rPr>
        <w:t>或</w:t>
      </w:r>
      <w:r>
        <w:rPr>
          <w:rFonts w:hint="eastAsia"/>
        </w:rPr>
        <w:t xml:space="preserve"> 90</w:t>
      </w:r>
      <w:r>
        <w:rPr>
          <w:rFonts w:hint="eastAsia"/>
        </w:rPr>
        <w:t>天</w:t>
      </w:r>
      <w:r>
        <w:rPr>
          <w:rFonts w:hint="eastAsia"/>
        </w:rPr>
        <w:t xml:space="preserve"> </w:t>
      </w:r>
      <w:r>
        <w:rPr>
          <w:rFonts w:hint="eastAsia"/>
        </w:rPr>
        <w:t>的滞后数据，捕捉长期趋势。</w:t>
      </w:r>
    </w:p>
    <w:p w:rsidR="00DB53AC" w:rsidRDefault="00DB53AC" w:rsidP="001621CF">
      <w:pPr>
        <w:ind w:firstLine="210"/>
      </w:pPr>
      <w:r>
        <w:rPr>
          <w:rFonts w:hint="eastAsia"/>
        </w:rPr>
        <w:t>举例：滞后特征的选择：</w:t>
      </w:r>
    </w:p>
    <w:p w:rsidR="00DB53AC" w:rsidRDefault="00DB53AC" w:rsidP="001621CF">
      <w:pPr>
        <w:ind w:firstLine="210"/>
      </w:pPr>
      <w:r>
        <w:rPr>
          <w:rFonts w:hint="eastAsia"/>
        </w:rPr>
        <w:t>假设我们要根据过去的数据来预测硬盘坏道数量，您可以选择不同的滞后期。以下是一个根据数据的滞后天数设计的训练样本：</w:t>
      </w:r>
    </w:p>
    <w:p w:rsidR="00DB53AC" w:rsidRDefault="00DB53AC" w:rsidP="001621CF">
      <w:pPr>
        <w:ind w:firstLine="210"/>
      </w:pPr>
      <w:r>
        <w:rPr>
          <w:rFonts w:hint="eastAsia"/>
        </w:rPr>
        <w:t>日期</w:t>
      </w:r>
      <w:r>
        <w:rPr>
          <w:rFonts w:hint="eastAsia"/>
        </w:rPr>
        <w:tab/>
      </w:r>
      <w:r>
        <w:rPr>
          <w:rFonts w:hint="eastAsia"/>
        </w:rPr>
        <w:t>服务器序列号</w:t>
      </w:r>
      <w:r>
        <w:rPr>
          <w:rFonts w:hint="eastAsia"/>
        </w:rPr>
        <w:tab/>
      </w:r>
      <w:r>
        <w:rPr>
          <w:rFonts w:hint="eastAsia"/>
        </w:rPr>
        <w:t>坏道数量</w:t>
      </w:r>
      <w:r>
        <w:rPr>
          <w:rFonts w:hint="eastAsia"/>
        </w:rPr>
        <w:tab/>
      </w:r>
      <w:r>
        <w:rPr>
          <w:rFonts w:hint="eastAsia"/>
        </w:rPr>
        <w:t>滞后</w:t>
      </w:r>
      <w:r>
        <w:rPr>
          <w:rFonts w:hint="eastAsia"/>
        </w:rPr>
        <w:t>1</w:t>
      </w:r>
      <w:r>
        <w:rPr>
          <w:rFonts w:hint="eastAsia"/>
        </w:rPr>
        <w:t>天</w:t>
      </w:r>
      <w:r>
        <w:rPr>
          <w:rFonts w:hint="eastAsia"/>
        </w:rPr>
        <w:tab/>
      </w:r>
      <w:r>
        <w:rPr>
          <w:rFonts w:hint="eastAsia"/>
        </w:rPr>
        <w:t>滞后</w:t>
      </w:r>
      <w:r>
        <w:rPr>
          <w:rFonts w:hint="eastAsia"/>
        </w:rPr>
        <w:t>2</w:t>
      </w:r>
      <w:r>
        <w:rPr>
          <w:rFonts w:hint="eastAsia"/>
        </w:rPr>
        <w:t>天</w:t>
      </w:r>
      <w:r>
        <w:rPr>
          <w:rFonts w:hint="eastAsia"/>
        </w:rPr>
        <w:tab/>
      </w:r>
      <w:r>
        <w:rPr>
          <w:rFonts w:hint="eastAsia"/>
        </w:rPr>
        <w:t>滞后</w:t>
      </w:r>
      <w:r>
        <w:rPr>
          <w:rFonts w:hint="eastAsia"/>
        </w:rPr>
        <w:t>3</w:t>
      </w:r>
      <w:r>
        <w:rPr>
          <w:rFonts w:hint="eastAsia"/>
        </w:rPr>
        <w:t>天</w:t>
      </w:r>
      <w:r>
        <w:rPr>
          <w:rFonts w:hint="eastAsia"/>
        </w:rPr>
        <w:tab/>
      </w:r>
      <w:r>
        <w:rPr>
          <w:rFonts w:hint="eastAsia"/>
        </w:rPr>
        <w:t>滞后</w:t>
      </w:r>
      <w:r>
        <w:rPr>
          <w:rFonts w:hint="eastAsia"/>
        </w:rPr>
        <w:t>7</w:t>
      </w:r>
      <w:r>
        <w:rPr>
          <w:rFonts w:hint="eastAsia"/>
        </w:rPr>
        <w:t>天</w:t>
      </w:r>
      <w:r>
        <w:rPr>
          <w:rFonts w:hint="eastAsia"/>
        </w:rPr>
        <w:tab/>
      </w:r>
      <w:r>
        <w:rPr>
          <w:rFonts w:hint="eastAsia"/>
        </w:rPr>
        <w:t>滞后</w:t>
      </w:r>
      <w:r>
        <w:rPr>
          <w:rFonts w:hint="eastAsia"/>
        </w:rPr>
        <w:t>30</w:t>
      </w:r>
      <w:r>
        <w:rPr>
          <w:rFonts w:hint="eastAsia"/>
        </w:rPr>
        <w:t>天</w:t>
      </w:r>
      <w:r>
        <w:rPr>
          <w:rFonts w:hint="eastAsia"/>
        </w:rPr>
        <w:tab/>
        <w:t>days_to_failure</w:t>
      </w:r>
    </w:p>
    <w:p w:rsidR="00DB53AC" w:rsidRDefault="00DB53AC" w:rsidP="001621CF">
      <w:pPr>
        <w:ind w:firstLine="210"/>
      </w:pPr>
      <w:r>
        <w:t>2023-01-01</w:t>
      </w:r>
      <w:r>
        <w:tab/>
        <w:t>YP001</w:t>
      </w:r>
      <w:r>
        <w:tab/>
        <w:t>0</w:t>
      </w:r>
      <w:r>
        <w:tab/>
        <w:t>NaN</w:t>
      </w:r>
      <w:r>
        <w:tab/>
        <w:t>NaN</w:t>
      </w:r>
      <w:r>
        <w:tab/>
        <w:t>NaN</w:t>
      </w:r>
      <w:r>
        <w:tab/>
        <w:t>NaN</w:t>
      </w:r>
      <w:r>
        <w:tab/>
        <w:t>NaN</w:t>
      </w:r>
      <w:r>
        <w:tab/>
        <w:t>100</w:t>
      </w:r>
    </w:p>
    <w:p w:rsidR="00DB53AC" w:rsidRDefault="00DB53AC" w:rsidP="001621CF">
      <w:pPr>
        <w:ind w:firstLine="210"/>
      </w:pPr>
      <w:r>
        <w:t>2023-01-02</w:t>
      </w:r>
      <w:r>
        <w:tab/>
        <w:t>YP001</w:t>
      </w:r>
      <w:r>
        <w:tab/>
        <w:t>0</w:t>
      </w:r>
      <w:r>
        <w:tab/>
        <w:t>0</w:t>
      </w:r>
      <w:r>
        <w:tab/>
        <w:t>NaN</w:t>
      </w:r>
      <w:r>
        <w:tab/>
        <w:t>NaN</w:t>
      </w:r>
      <w:r>
        <w:tab/>
        <w:t>NaN</w:t>
      </w:r>
      <w:r>
        <w:tab/>
        <w:t>NaN</w:t>
      </w:r>
      <w:r>
        <w:tab/>
        <w:t>99</w:t>
      </w:r>
    </w:p>
    <w:p w:rsidR="00DB53AC" w:rsidRDefault="00DB53AC" w:rsidP="001621CF">
      <w:pPr>
        <w:ind w:firstLine="210"/>
      </w:pPr>
      <w:r>
        <w:t>2023-01-03</w:t>
      </w:r>
      <w:r>
        <w:tab/>
        <w:t>YP001</w:t>
      </w:r>
      <w:r>
        <w:tab/>
        <w:t>1</w:t>
      </w:r>
      <w:r>
        <w:tab/>
        <w:t>0</w:t>
      </w:r>
      <w:r>
        <w:tab/>
        <w:t>0</w:t>
      </w:r>
      <w:r>
        <w:tab/>
        <w:t>NaN</w:t>
      </w:r>
      <w:r>
        <w:tab/>
        <w:t>NaN</w:t>
      </w:r>
      <w:r>
        <w:tab/>
        <w:t>NaN</w:t>
      </w:r>
      <w:r>
        <w:tab/>
        <w:t>98</w:t>
      </w:r>
    </w:p>
    <w:p w:rsidR="00DB53AC" w:rsidRDefault="00DB53AC" w:rsidP="001621CF">
      <w:pPr>
        <w:ind w:firstLine="210"/>
      </w:pPr>
      <w:r>
        <w:t>2023-01-04</w:t>
      </w:r>
      <w:r>
        <w:tab/>
        <w:t>YP001</w:t>
      </w:r>
      <w:r>
        <w:tab/>
        <w:t>2</w:t>
      </w:r>
      <w:r>
        <w:tab/>
        <w:t>1</w:t>
      </w:r>
      <w:r>
        <w:tab/>
        <w:t>0</w:t>
      </w:r>
      <w:r>
        <w:tab/>
        <w:t>0</w:t>
      </w:r>
      <w:r>
        <w:tab/>
        <w:t>NaN</w:t>
      </w:r>
      <w:r>
        <w:tab/>
        <w:t>NaN</w:t>
      </w:r>
      <w:r>
        <w:tab/>
        <w:t>97</w:t>
      </w:r>
    </w:p>
    <w:p w:rsidR="00DB53AC" w:rsidRDefault="00DB53AC" w:rsidP="001621CF">
      <w:pPr>
        <w:ind w:firstLine="210"/>
      </w:pPr>
      <w:r>
        <w:t>2023-01-05</w:t>
      </w:r>
      <w:r>
        <w:tab/>
        <w:t>YP001</w:t>
      </w:r>
      <w:r>
        <w:tab/>
        <w:t>3</w:t>
      </w:r>
      <w:r>
        <w:tab/>
        <w:t>2</w:t>
      </w:r>
      <w:r>
        <w:tab/>
        <w:t>1</w:t>
      </w:r>
      <w:r>
        <w:tab/>
        <w:t>0</w:t>
      </w:r>
      <w:r>
        <w:tab/>
        <w:t>0</w:t>
      </w:r>
      <w:r>
        <w:tab/>
        <w:t>NaN</w:t>
      </w:r>
      <w:r>
        <w:tab/>
        <w:t>96</w:t>
      </w:r>
    </w:p>
    <w:p w:rsidR="00DB53AC" w:rsidRDefault="00DB53AC" w:rsidP="001621CF">
      <w:pPr>
        <w:ind w:firstLine="210"/>
      </w:pPr>
      <w:r>
        <w:t>2023-01-06</w:t>
      </w:r>
      <w:r>
        <w:tab/>
        <w:t>YP001</w:t>
      </w:r>
      <w:r>
        <w:tab/>
        <w:t>4</w:t>
      </w:r>
      <w:r>
        <w:tab/>
        <w:t>3</w:t>
      </w:r>
      <w:r>
        <w:tab/>
        <w:t>2</w:t>
      </w:r>
      <w:r>
        <w:tab/>
        <w:t>1</w:t>
      </w:r>
      <w:r>
        <w:tab/>
        <w:t>0</w:t>
      </w:r>
      <w:r>
        <w:tab/>
        <w:t>0</w:t>
      </w:r>
      <w:r>
        <w:tab/>
        <w:t>95</w:t>
      </w:r>
    </w:p>
    <w:p w:rsidR="00DB53AC" w:rsidRDefault="00DB53AC" w:rsidP="001621CF">
      <w:pPr>
        <w:ind w:firstLine="210"/>
      </w:pPr>
      <w:r>
        <w:rPr>
          <w:rFonts w:hint="eastAsia"/>
        </w:rPr>
        <w:t>总结：</w:t>
      </w:r>
    </w:p>
    <w:p w:rsidR="00DB53AC" w:rsidRDefault="00DB53AC" w:rsidP="001621CF">
      <w:pPr>
        <w:ind w:firstLine="210"/>
      </w:pPr>
      <w:r>
        <w:rPr>
          <w:rFonts w:hint="eastAsia"/>
        </w:rPr>
        <w:t>滞后特征的选择是根据数据的时间依赖性、变化趋势和应用场景的需求来确定的。</w:t>
      </w:r>
    </w:p>
    <w:p w:rsidR="00DB53AC" w:rsidRDefault="00DB53AC" w:rsidP="001621CF">
      <w:pPr>
        <w:ind w:firstLine="210"/>
      </w:pPr>
      <w:r>
        <w:rPr>
          <w:rFonts w:hint="eastAsia"/>
        </w:rPr>
        <w:t>如果数据中坏道数量的变化有明显的时间依赖性，可以选择过去几天的滞后特征，通常选择</w:t>
      </w:r>
      <w:r>
        <w:rPr>
          <w:rFonts w:hint="eastAsia"/>
        </w:rPr>
        <w:t>1-7</w:t>
      </w:r>
      <w:r>
        <w:rPr>
          <w:rFonts w:hint="eastAsia"/>
        </w:rPr>
        <w:t>天。</w:t>
      </w:r>
    </w:p>
    <w:p w:rsidR="00DB53AC" w:rsidRDefault="00DB53AC" w:rsidP="001621CF">
      <w:pPr>
        <w:ind w:firstLine="210"/>
      </w:pPr>
      <w:r>
        <w:rPr>
          <w:rFonts w:hint="eastAsia"/>
        </w:rPr>
        <w:t>如果数据变化较为复杂或周期性较强，则可能需要考虑长期滞后特征（例如</w:t>
      </w:r>
      <w:r>
        <w:rPr>
          <w:rFonts w:hint="eastAsia"/>
        </w:rPr>
        <w:t>30</w:t>
      </w:r>
      <w:r>
        <w:rPr>
          <w:rFonts w:hint="eastAsia"/>
        </w:rPr>
        <w:t>天、</w:t>
      </w:r>
      <w:r>
        <w:rPr>
          <w:rFonts w:hint="eastAsia"/>
        </w:rPr>
        <w:t>90</w:t>
      </w:r>
      <w:r>
        <w:rPr>
          <w:rFonts w:hint="eastAsia"/>
        </w:rPr>
        <w:t>天）。</w:t>
      </w:r>
    </w:p>
    <w:p w:rsidR="00DB53AC" w:rsidRDefault="00DB53AC" w:rsidP="001621CF">
      <w:pPr>
        <w:ind w:firstLine="210"/>
      </w:pPr>
      <w:r>
        <w:rPr>
          <w:rFonts w:hint="eastAsia"/>
        </w:rPr>
        <w:t>探索性数据分析和模型评估是选择最佳滞后天数的重要步骤。</w:t>
      </w:r>
    </w:p>
    <w:p w:rsidR="00DB53AC" w:rsidRDefault="00DB53AC" w:rsidP="001621CF">
      <w:pPr>
        <w:ind w:firstLine="210"/>
      </w:pPr>
      <w:r>
        <w:rPr>
          <w:rFonts w:hint="eastAsia"/>
        </w:rPr>
        <w:t>如果您有更多问题，或希望进一步讨论如何选择滞后天数，请随时告诉我！</w:t>
      </w:r>
    </w:p>
    <w:p w:rsidR="006B4328" w:rsidRDefault="0056453F" w:rsidP="006B4328">
      <w:pPr>
        <w:pStyle w:val="2"/>
      </w:pPr>
      <w:r>
        <w:rPr>
          <w:rFonts w:hint="eastAsia"/>
        </w:rPr>
        <w:t>硬盘检测</w:t>
      </w:r>
    </w:p>
    <w:p w:rsidR="0056453F" w:rsidRDefault="0056453F" w:rsidP="0056453F">
      <w:pPr>
        <w:ind w:firstLine="210"/>
      </w:pPr>
      <w:r>
        <w:rPr>
          <w:rFonts w:hint="eastAsia"/>
        </w:rPr>
        <w:t>SSD</w:t>
      </w:r>
      <w:r>
        <w:rPr>
          <w:rFonts w:hint="eastAsia"/>
        </w:rPr>
        <w:t>硬盘的</w:t>
      </w:r>
      <w:r>
        <w:rPr>
          <w:rFonts w:hint="eastAsia"/>
        </w:rPr>
        <w:t>smart</w:t>
      </w:r>
      <w:r>
        <w:rPr>
          <w:rFonts w:hint="eastAsia"/>
        </w:rPr>
        <w:t>检测</w:t>
      </w:r>
    </w:p>
    <w:p w:rsidR="0056453F" w:rsidRDefault="0056453F" w:rsidP="0056453F">
      <w:pPr>
        <w:ind w:firstLine="210"/>
      </w:pPr>
      <w:bookmarkStart w:id="36" w:name="OLE_LINK30"/>
      <w:r>
        <w:lastRenderedPageBreak/>
        <w:t>S</w:t>
      </w:r>
      <w:r>
        <w:rPr>
          <w:rFonts w:hint="eastAsia"/>
        </w:rPr>
        <w:t>mart</w:t>
      </w:r>
      <w:r>
        <w:rPr>
          <w:rFonts w:hint="eastAsia"/>
        </w:rPr>
        <w:t>检测影响硬盘剩余寿命的关键指标</w:t>
      </w:r>
      <w:bookmarkEnd w:id="36"/>
    </w:p>
    <w:p w:rsidR="0056453F" w:rsidRDefault="0056453F" w:rsidP="005F77B3">
      <w:pPr>
        <w:pStyle w:val="3"/>
      </w:pPr>
      <w:r>
        <w:rPr>
          <w:rFonts w:hint="eastAsia"/>
        </w:rPr>
        <w:t>影响硬盘剩余寿命的关键指标</w:t>
      </w:r>
    </w:p>
    <w:p w:rsidR="000A147B" w:rsidRPr="000A147B" w:rsidRDefault="000A147B" w:rsidP="000A147B">
      <w:pPr>
        <w:pStyle w:val="4"/>
      </w:pPr>
      <w:r>
        <w:rPr>
          <w:rFonts w:hint="eastAsia"/>
        </w:rPr>
        <w:t>关键指标</w:t>
      </w:r>
    </w:p>
    <w:p w:rsidR="0056453F" w:rsidRDefault="0056453F" w:rsidP="00A84BDE">
      <w:pPr>
        <w:pStyle w:val="af4"/>
        <w:numPr>
          <w:ilvl w:val="0"/>
          <w:numId w:val="26"/>
        </w:numPr>
        <w:ind w:firstLineChars="0"/>
      </w:pPr>
      <w:bookmarkStart w:id="37" w:name="OLE_LINK170"/>
      <w:r>
        <w:rPr>
          <w:rFonts w:hint="eastAsia"/>
        </w:rPr>
        <w:t>Reallocated_Sector_Ct</w:t>
      </w:r>
      <w:bookmarkEnd w:id="37"/>
      <w:r>
        <w:rPr>
          <w:rFonts w:hint="eastAsia"/>
        </w:rPr>
        <w:t>（重映射扇区计数）</w:t>
      </w:r>
      <w:r w:rsidR="005F77B3">
        <w:rPr>
          <w:rFonts w:hint="eastAsia"/>
        </w:rPr>
        <w:t>ID</w:t>
      </w:r>
      <w:r w:rsidR="005F77B3">
        <w:rPr>
          <w:rFonts w:hint="eastAsia"/>
        </w:rPr>
        <w:t>：</w:t>
      </w:r>
      <w:r w:rsidR="005F77B3">
        <w:rPr>
          <w:rFonts w:hint="eastAsia"/>
        </w:rPr>
        <w:t>5</w:t>
      </w:r>
    </w:p>
    <w:p w:rsidR="0056453F" w:rsidRDefault="0056453F" w:rsidP="005F77B3">
      <w:pPr>
        <w:pStyle w:val="af4"/>
        <w:ind w:left="630" w:firstLineChars="0" w:firstLine="0"/>
      </w:pPr>
      <w:r>
        <w:rPr>
          <w:rFonts w:hint="eastAsia"/>
        </w:rPr>
        <w:t>含义：已发生故障并成功映射到备用区的坏扇区数。</w:t>
      </w:r>
    </w:p>
    <w:p w:rsidR="0056453F" w:rsidRDefault="0056453F" w:rsidP="005F77B3">
      <w:pPr>
        <w:pStyle w:val="af4"/>
        <w:ind w:left="630" w:firstLineChars="0" w:firstLine="0"/>
      </w:pPr>
      <w:r>
        <w:rPr>
          <w:rFonts w:hint="eastAsia"/>
        </w:rPr>
        <w:t>寿命意义：每出现一个重映射扇区，就说明一个物理区域失效，表示寿命衰退正在发生。</w:t>
      </w:r>
    </w:p>
    <w:p w:rsidR="0056453F" w:rsidRDefault="0056453F" w:rsidP="005F77B3">
      <w:pPr>
        <w:pStyle w:val="af4"/>
        <w:ind w:left="630" w:firstLineChars="0" w:firstLine="0"/>
      </w:pPr>
      <w:r>
        <w:rPr>
          <w:rFonts w:hint="eastAsia"/>
        </w:rPr>
        <w:t>特点：非零即说明物理损伤，增长趋势是判断寿命加速耗尽的重要依据。</w:t>
      </w:r>
    </w:p>
    <w:p w:rsidR="0056453F" w:rsidRDefault="0056453F" w:rsidP="00A84BDE">
      <w:pPr>
        <w:pStyle w:val="af4"/>
        <w:numPr>
          <w:ilvl w:val="0"/>
          <w:numId w:val="26"/>
        </w:numPr>
        <w:ind w:firstLineChars="0"/>
      </w:pPr>
      <w:r>
        <w:rPr>
          <w:rFonts w:hint="eastAsia"/>
        </w:rPr>
        <w:t>Current_Pending_Sector</w:t>
      </w:r>
      <w:r>
        <w:rPr>
          <w:rFonts w:hint="eastAsia"/>
        </w:rPr>
        <w:t>（待映射扇区数）</w:t>
      </w:r>
      <w:r w:rsidR="005F77B3">
        <w:rPr>
          <w:rFonts w:hint="eastAsia"/>
        </w:rPr>
        <w:t>ID</w:t>
      </w:r>
      <w:r w:rsidR="005F77B3">
        <w:rPr>
          <w:rFonts w:hint="eastAsia"/>
        </w:rPr>
        <w:t>：</w:t>
      </w:r>
      <w:r w:rsidR="005F77B3">
        <w:rPr>
          <w:rFonts w:hint="eastAsia"/>
        </w:rPr>
        <w:t>197</w:t>
      </w:r>
    </w:p>
    <w:p w:rsidR="0056453F" w:rsidRDefault="0056453F" w:rsidP="005F77B3">
      <w:pPr>
        <w:pStyle w:val="af4"/>
        <w:ind w:left="630" w:firstLineChars="0" w:firstLine="0"/>
      </w:pPr>
      <w:r>
        <w:rPr>
          <w:rFonts w:hint="eastAsia"/>
        </w:rPr>
        <w:t>含义：系统标记为可疑但尚未确认的坏扇区。</w:t>
      </w:r>
    </w:p>
    <w:p w:rsidR="0056453F" w:rsidRDefault="0056453F" w:rsidP="005F77B3">
      <w:pPr>
        <w:pStyle w:val="af4"/>
        <w:ind w:left="630" w:firstLineChars="0" w:firstLine="0"/>
      </w:pPr>
      <w:r>
        <w:rPr>
          <w:rFonts w:hint="eastAsia"/>
        </w:rPr>
        <w:t>寿命意义：极强的预警信号，代表“硬盘正在衰退”；一旦增长，将很快转入重映射或不可修复状态。</w:t>
      </w:r>
    </w:p>
    <w:p w:rsidR="0056453F" w:rsidRDefault="0056453F" w:rsidP="00A84BDE">
      <w:pPr>
        <w:pStyle w:val="af4"/>
        <w:numPr>
          <w:ilvl w:val="0"/>
          <w:numId w:val="26"/>
        </w:numPr>
        <w:ind w:firstLineChars="0"/>
      </w:pPr>
      <w:r>
        <w:rPr>
          <w:rFonts w:hint="eastAsia"/>
        </w:rPr>
        <w:t>Offline_Uncorrectable</w:t>
      </w:r>
      <w:r>
        <w:rPr>
          <w:rFonts w:hint="eastAsia"/>
        </w:rPr>
        <w:t>（无法校正的离线扇区数）</w:t>
      </w:r>
      <w:r w:rsidR="005F77B3">
        <w:rPr>
          <w:rFonts w:hint="eastAsia"/>
        </w:rPr>
        <w:t>ID</w:t>
      </w:r>
      <w:r w:rsidR="005F77B3">
        <w:rPr>
          <w:rFonts w:hint="eastAsia"/>
        </w:rPr>
        <w:t>：</w:t>
      </w:r>
      <w:r w:rsidR="005F77B3">
        <w:rPr>
          <w:rFonts w:hint="eastAsia"/>
        </w:rPr>
        <w:t>198</w:t>
      </w:r>
    </w:p>
    <w:p w:rsidR="0056453F" w:rsidRDefault="0056453F" w:rsidP="005F77B3">
      <w:pPr>
        <w:pStyle w:val="af4"/>
        <w:ind w:left="630" w:firstLineChars="0" w:firstLine="0"/>
      </w:pPr>
      <w:r>
        <w:rPr>
          <w:rFonts w:hint="eastAsia"/>
        </w:rPr>
        <w:t>含义：扫描过程中发现的不可读、不可修复的扇区。</w:t>
      </w:r>
    </w:p>
    <w:p w:rsidR="0056453F" w:rsidRDefault="0056453F" w:rsidP="005F77B3">
      <w:pPr>
        <w:pStyle w:val="af4"/>
        <w:ind w:left="630" w:firstLineChars="0" w:firstLine="0"/>
      </w:pPr>
      <w:r>
        <w:rPr>
          <w:rFonts w:hint="eastAsia"/>
        </w:rPr>
        <w:t>寿命意义：硬盘数据已部分丢失，该值</w:t>
      </w:r>
      <w:r>
        <w:rPr>
          <w:rFonts w:hint="eastAsia"/>
        </w:rPr>
        <w:t xml:space="preserve"> &gt; 0 </w:t>
      </w:r>
      <w:r>
        <w:rPr>
          <w:rFonts w:hint="eastAsia"/>
        </w:rPr>
        <w:t>表示寿命明显受损。</w:t>
      </w:r>
    </w:p>
    <w:p w:rsidR="0056453F" w:rsidRDefault="0056453F" w:rsidP="00A84BDE">
      <w:pPr>
        <w:pStyle w:val="af4"/>
        <w:numPr>
          <w:ilvl w:val="0"/>
          <w:numId w:val="26"/>
        </w:numPr>
        <w:ind w:firstLineChars="0"/>
      </w:pPr>
      <w:r>
        <w:rPr>
          <w:rFonts w:hint="eastAsia"/>
        </w:rPr>
        <w:t>Reported_Uncorrect</w:t>
      </w:r>
      <w:r>
        <w:rPr>
          <w:rFonts w:hint="eastAsia"/>
        </w:rPr>
        <w:t>（报告不可纠正错误次数）</w:t>
      </w:r>
      <w:r w:rsidR="005F77B3">
        <w:rPr>
          <w:rFonts w:hint="eastAsia"/>
        </w:rPr>
        <w:t>ID</w:t>
      </w:r>
      <w:r w:rsidR="005F77B3">
        <w:rPr>
          <w:rFonts w:hint="eastAsia"/>
        </w:rPr>
        <w:t>：</w:t>
      </w:r>
      <w:r w:rsidR="005F77B3">
        <w:rPr>
          <w:rFonts w:hint="eastAsia"/>
        </w:rPr>
        <w:t>187</w:t>
      </w:r>
    </w:p>
    <w:p w:rsidR="0056453F" w:rsidRDefault="0056453F" w:rsidP="005F77B3">
      <w:pPr>
        <w:pStyle w:val="af4"/>
        <w:ind w:left="630" w:firstLineChars="0" w:firstLine="0"/>
      </w:pPr>
      <w:r>
        <w:rPr>
          <w:rFonts w:hint="eastAsia"/>
        </w:rPr>
        <w:t>含义：硬盘尝试读取数据失败并报告给操作系统。</w:t>
      </w:r>
    </w:p>
    <w:p w:rsidR="0056453F" w:rsidRDefault="0056453F" w:rsidP="005F77B3">
      <w:pPr>
        <w:pStyle w:val="af4"/>
        <w:ind w:left="630" w:firstLineChars="0" w:firstLine="0"/>
      </w:pPr>
      <w:r>
        <w:rPr>
          <w:rFonts w:hint="eastAsia"/>
        </w:rPr>
        <w:t>寿命意义：说明错误已干扰系统工作，表示寿命可靠性下降。</w:t>
      </w:r>
    </w:p>
    <w:p w:rsidR="00387EFF" w:rsidRDefault="00387EFF" w:rsidP="00A84BDE">
      <w:pPr>
        <w:pStyle w:val="af4"/>
        <w:numPr>
          <w:ilvl w:val="0"/>
          <w:numId w:val="26"/>
        </w:numPr>
        <w:ind w:firstLineChars="0"/>
      </w:pPr>
    </w:p>
    <w:p w:rsidR="0056453F" w:rsidRDefault="005F77B3" w:rsidP="000A147B">
      <w:pPr>
        <w:pStyle w:val="4"/>
      </w:pPr>
      <w:r>
        <w:rPr>
          <w:rFonts w:hint="eastAsia"/>
        </w:rPr>
        <w:t>影响硬盘剩余寿命的指标排行</w:t>
      </w:r>
    </w:p>
    <w:p w:rsidR="005F77B3" w:rsidRDefault="009503E7" w:rsidP="009503E7">
      <w:pPr>
        <w:ind w:firstLine="210"/>
      </w:pPr>
      <w:r>
        <w:rPr>
          <w:rFonts w:hint="eastAsia"/>
        </w:rPr>
        <w:t>You said:</w:t>
      </w:r>
    </w:p>
    <w:p w:rsidR="005F77B3" w:rsidRDefault="005F77B3" w:rsidP="009503E7">
      <w:pPr>
        <w:ind w:firstLine="210"/>
      </w:pPr>
      <w:r>
        <w:rPr>
          <w:rFonts w:hint="eastAsia"/>
        </w:rPr>
        <w:t>影响硬盘剩余寿命的</w:t>
      </w:r>
      <w:r>
        <w:rPr>
          <w:rFonts w:hint="eastAsia"/>
        </w:rPr>
        <w:t>4</w:t>
      </w:r>
      <w:r>
        <w:rPr>
          <w:rFonts w:hint="eastAsia"/>
        </w:rPr>
        <w:t>个指标哪个最关键，排行一下</w:t>
      </w:r>
      <w:r>
        <w:rPr>
          <w:rFonts w:hint="eastAsia"/>
        </w:rPr>
        <w:t xml:space="preserve"> </w:t>
      </w:r>
    </w:p>
    <w:p w:rsidR="005F77B3" w:rsidRDefault="005F77B3" w:rsidP="009503E7">
      <w:pPr>
        <w:ind w:firstLine="210"/>
      </w:pPr>
      <w:r>
        <w:t>ChatGPT said:</w:t>
      </w:r>
    </w:p>
    <w:p w:rsidR="005F77B3" w:rsidRDefault="005F77B3" w:rsidP="009503E7">
      <w:pPr>
        <w:ind w:firstLine="210"/>
      </w:pPr>
      <w:r>
        <w:rPr>
          <w:rFonts w:hint="eastAsia"/>
        </w:rPr>
        <w:t>这</w:t>
      </w:r>
      <w:r>
        <w:rPr>
          <w:rFonts w:hint="eastAsia"/>
        </w:rPr>
        <w:t xml:space="preserve"> 4 </w:t>
      </w:r>
      <w:r>
        <w:rPr>
          <w:rFonts w:hint="eastAsia"/>
        </w:rPr>
        <w:t>个关键</w:t>
      </w:r>
      <w:r>
        <w:rPr>
          <w:rFonts w:hint="eastAsia"/>
        </w:rPr>
        <w:t xml:space="preserve"> SMART </w:t>
      </w:r>
      <w:r>
        <w:rPr>
          <w:rFonts w:hint="eastAsia"/>
        </w:rPr>
        <w:t>指标对硬盘剩余寿命的影响程度，可以按照以下重要性排序：</w:t>
      </w:r>
    </w:p>
    <w:p w:rsidR="005F77B3" w:rsidRDefault="005F77B3" w:rsidP="009503E7">
      <w:pPr>
        <w:ind w:firstLine="210"/>
      </w:pPr>
      <w:r>
        <w:rPr>
          <w:rFonts w:hint="eastAsia"/>
        </w:rPr>
        <w:t>影响硬盘剩余寿命的关键指标排名（由高到低）</w:t>
      </w:r>
    </w:p>
    <w:p w:rsidR="005F77B3" w:rsidRDefault="005F77B3" w:rsidP="00A84BDE">
      <w:pPr>
        <w:pStyle w:val="af4"/>
        <w:numPr>
          <w:ilvl w:val="0"/>
          <w:numId w:val="27"/>
        </w:numPr>
        <w:ind w:firstLineChars="0"/>
      </w:pPr>
      <w:r>
        <w:rPr>
          <w:rFonts w:hint="eastAsia"/>
        </w:rPr>
        <w:t>第</w:t>
      </w:r>
      <w:r>
        <w:rPr>
          <w:rFonts w:hint="eastAsia"/>
        </w:rPr>
        <w:t>1</w:t>
      </w:r>
      <w:r>
        <w:rPr>
          <w:rFonts w:hint="eastAsia"/>
        </w:rPr>
        <w:t>名：</w:t>
      </w:r>
      <w:r>
        <w:rPr>
          <w:rFonts w:hint="eastAsia"/>
        </w:rPr>
        <w:t>Current_Pending_Sector</w:t>
      </w:r>
      <w:r>
        <w:rPr>
          <w:rFonts w:hint="eastAsia"/>
        </w:rPr>
        <w:t>（</w:t>
      </w:r>
      <w:r>
        <w:rPr>
          <w:rFonts w:hint="eastAsia"/>
        </w:rPr>
        <w:t>ID 197</w:t>
      </w:r>
      <w:r>
        <w:rPr>
          <w:rFonts w:hint="eastAsia"/>
        </w:rPr>
        <w:t>）</w:t>
      </w:r>
    </w:p>
    <w:p w:rsidR="005F77B3" w:rsidRDefault="005F77B3" w:rsidP="009503E7">
      <w:pPr>
        <w:pStyle w:val="af4"/>
        <w:ind w:left="630" w:firstLineChars="0" w:firstLine="0"/>
      </w:pPr>
      <w:r>
        <w:rPr>
          <w:rFonts w:hint="eastAsia"/>
        </w:rPr>
        <w:t>说明：表示正在等待重映射的可疑坏道，硬盘已无法稳定读取这些扇区。</w:t>
      </w:r>
    </w:p>
    <w:p w:rsidR="005F77B3" w:rsidRDefault="005F77B3" w:rsidP="009503E7">
      <w:pPr>
        <w:pStyle w:val="af4"/>
        <w:ind w:left="630" w:firstLineChars="0" w:firstLine="0"/>
      </w:pPr>
      <w:r>
        <w:rPr>
          <w:rFonts w:hint="eastAsia"/>
        </w:rPr>
        <w:t>关键性：</w:t>
      </w:r>
      <w:r w:rsidRPr="009503E7">
        <w:t>⚠</w:t>
      </w:r>
      <w:r>
        <w:t>️</w:t>
      </w:r>
      <w:r>
        <w:rPr>
          <w:rFonts w:hint="eastAsia"/>
        </w:rPr>
        <w:t>最敏感、最直接反映即将失效的指标，几乎所有硬盘坏前都会爆涨。</w:t>
      </w:r>
    </w:p>
    <w:p w:rsidR="005F77B3" w:rsidRDefault="005F77B3" w:rsidP="009503E7">
      <w:pPr>
        <w:pStyle w:val="af4"/>
        <w:ind w:left="630" w:firstLineChars="0" w:firstLine="0"/>
      </w:pPr>
      <w:r>
        <w:rPr>
          <w:rFonts w:hint="eastAsia"/>
        </w:rPr>
        <w:t>预测价值：用于寿命临界警报，是最早发现“正在坏”的信号。</w:t>
      </w:r>
    </w:p>
    <w:p w:rsidR="005F77B3" w:rsidRDefault="005F77B3" w:rsidP="009503E7">
      <w:pPr>
        <w:pStyle w:val="af4"/>
        <w:ind w:left="630" w:firstLineChars="0" w:firstLine="0"/>
      </w:pPr>
      <w:r>
        <w:t xml:space="preserve">✅ </w:t>
      </w:r>
      <w:r>
        <w:rPr>
          <w:rFonts w:hint="eastAsia"/>
        </w:rPr>
        <w:t>首要重点指标！</w:t>
      </w:r>
    </w:p>
    <w:p w:rsidR="005F77B3" w:rsidRDefault="005F77B3" w:rsidP="00A84BDE">
      <w:pPr>
        <w:pStyle w:val="af4"/>
        <w:numPr>
          <w:ilvl w:val="0"/>
          <w:numId w:val="27"/>
        </w:numPr>
        <w:ind w:firstLineChars="0"/>
      </w:pPr>
      <w:r>
        <w:rPr>
          <w:rFonts w:hint="eastAsia"/>
        </w:rPr>
        <w:t>第</w:t>
      </w:r>
      <w:r>
        <w:rPr>
          <w:rFonts w:hint="eastAsia"/>
        </w:rPr>
        <w:t>2</w:t>
      </w:r>
      <w:r>
        <w:rPr>
          <w:rFonts w:hint="eastAsia"/>
        </w:rPr>
        <w:t>名：</w:t>
      </w:r>
      <w:r>
        <w:rPr>
          <w:rFonts w:hint="eastAsia"/>
        </w:rPr>
        <w:t>Offline_Uncorrectable</w:t>
      </w:r>
      <w:r>
        <w:rPr>
          <w:rFonts w:hint="eastAsia"/>
        </w:rPr>
        <w:t>（</w:t>
      </w:r>
      <w:r>
        <w:rPr>
          <w:rFonts w:hint="eastAsia"/>
        </w:rPr>
        <w:t>ID 198</w:t>
      </w:r>
      <w:r>
        <w:rPr>
          <w:rFonts w:hint="eastAsia"/>
        </w:rPr>
        <w:t>）</w:t>
      </w:r>
    </w:p>
    <w:p w:rsidR="005F77B3" w:rsidRDefault="005F77B3" w:rsidP="009503E7">
      <w:pPr>
        <w:pStyle w:val="af4"/>
        <w:ind w:left="630" w:firstLineChars="0" w:firstLine="0"/>
      </w:pPr>
      <w:r>
        <w:rPr>
          <w:rFonts w:hint="eastAsia"/>
        </w:rPr>
        <w:t>说明：已经确认为不可修复的扇区，即数据丢失。</w:t>
      </w:r>
    </w:p>
    <w:p w:rsidR="005F77B3" w:rsidRDefault="005F77B3" w:rsidP="009503E7">
      <w:pPr>
        <w:pStyle w:val="af4"/>
        <w:ind w:left="630" w:firstLineChars="0" w:firstLine="0"/>
      </w:pPr>
      <w:r>
        <w:rPr>
          <w:rFonts w:hint="eastAsia"/>
        </w:rPr>
        <w:t>关键性：表示损坏已成事实，是寿命“已减少”的直接体现。</w:t>
      </w:r>
    </w:p>
    <w:p w:rsidR="005F77B3" w:rsidRDefault="005F77B3" w:rsidP="009503E7">
      <w:pPr>
        <w:pStyle w:val="af4"/>
        <w:ind w:left="630" w:firstLineChars="0" w:firstLine="0"/>
      </w:pPr>
      <w:r>
        <w:rPr>
          <w:rFonts w:hint="eastAsia"/>
        </w:rPr>
        <w:t>预测价值：用于确认实际损失程度和模型下限判断（寿命已过多少</w:t>
      </w:r>
      <w:r>
        <w:rPr>
          <w:rFonts w:hint="eastAsia"/>
        </w:rPr>
        <w:t>%</w:t>
      </w:r>
      <w:r>
        <w:rPr>
          <w:rFonts w:hint="eastAsia"/>
        </w:rPr>
        <w:t>）。</w:t>
      </w:r>
    </w:p>
    <w:p w:rsidR="005F77B3" w:rsidRDefault="005F77B3" w:rsidP="00A84BDE">
      <w:pPr>
        <w:pStyle w:val="af4"/>
        <w:numPr>
          <w:ilvl w:val="0"/>
          <w:numId w:val="27"/>
        </w:numPr>
        <w:ind w:firstLineChars="0"/>
      </w:pPr>
      <w:r>
        <w:rPr>
          <w:rFonts w:hint="eastAsia"/>
        </w:rPr>
        <w:t>第</w:t>
      </w:r>
      <w:r>
        <w:rPr>
          <w:rFonts w:hint="eastAsia"/>
        </w:rPr>
        <w:t>3</w:t>
      </w:r>
      <w:r>
        <w:rPr>
          <w:rFonts w:hint="eastAsia"/>
        </w:rPr>
        <w:t>名：</w:t>
      </w:r>
      <w:r>
        <w:rPr>
          <w:rFonts w:hint="eastAsia"/>
        </w:rPr>
        <w:t>Reallocated_Sector_Ct</w:t>
      </w:r>
      <w:r>
        <w:rPr>
          <w:rFonts w:hint="eastAsia"/>
        </w:rPr>
        <w:t>（</w:t>
      </w:r>
      <w:r>
        <w:rPr>
          <w:rFonts w:hint="eastAsia"/>
        </w:rPr>
        <w:t>ID 5</w:t>
      </w:r>
      <w:r>
        <w:rPr>
          <w:rFonts w:hint="eastAsia"/>
        </w:rPr>
        <w:t>）</w:t>
      </w:r>
    </w:p>
    <w:p w:rsidR="005F77B3" w:rsidRDefault="005F77B3" w:rsidP="009503E7">
      <w:pPr>
        <w:pStyle w:val="af4"/>
        <w:ind w:left="630" w:firstLineChars="0" w:firstLine="0"/>
      </w:pPr>
      <w:r>
        <w:rPr>
          <w:rFonts w:hint="eastAsia"/>
        </w:rPr>
        <w:t>说明：表示已经转移成功的坏扇区。</w:t>
      </w:r>
    </w:p>
    <w:p w:rsidR="005F77B3" w:rsidRDefault="005F77B3" w:rsidP="009503E7">
      <w:pPr>
        <w:pStyle w:val="af4"/>
        <w:ind w:left="630" w:firstLineChars="0" w:firstLine="0"/>
      </w:pPr>
      <w:r>
        <w:rPr>
          <w:rFonts w:hint="eastAsia"/>
        </w:rPr>
        <w:t>关键性：说明硬盘启动了保护机制，虽然仍能读写，但表示寿命已经受损。</w:t>
      </w:r>
    </w:p>
    <w:p w:rsidR="005F77B3" w:rsidRDefault="005F77B3" w:rsidP="009503E7">
      <w:pPr>
        <w:pStyle w:val="af4"/>
        <w:ind w:left="630" w:firstLineChars="0" w:firstLine="0"/>
      </w:pPr>
      <w:r>
        <w:rPr>
          <w:rFonts w:hint="eastAsia"/>
        </w:rPr>
        <w:t>预测价值：适合用于建模硬盘累计衰退速度（可视为“已消费寿命”）。</w:t>
      </w:r>
    </w:p>
    <w:p w:rsidR="005F77B3" w:rsidRDefault="005F77B3" w:rsidP="00A84BDE">
      <w:pPr>
        <w:pStyle w:val="af4"/>
        <w:numPr>
          <w:ilvl w:val="0"/>
          <w:numId w:val="27"/>
        </w:numPr>
        <w:ind w:firstLineChars="0"/>
      </w:pPr>
      <w:r>
        <w:rPr>
          <w:rFonts w:hint="eastAsia"/>
        </w:rPr>
        <w:lastRenderedPageBreak/>
        <w:t>第</w:t>
      </w:r>
      <w:r>
        <w:rPr>
          <w:rFonts w:hint="eastAsia"/>
        </w:rPr>
        <w:t>4</w:t>
      </w:r>
      <w:r>
        <w:rPr>
          <w:rFonts w:hint="eastAsia"/>
        </w:rPr>
        <w:t>名：</w:t>
      </w:r>
      <w:r>
        <w:rPr>
          <w:rFonts w:hint="eastAsia"/>
        </w:rPr>
        <w:t>Reported_Uncorrect</w:t>
      </w:r>
      <w:r>
        <w:rPr>
          <w:rFonts w:hint="eastAsia"/>
        </w:rPr>
        <w:t>（</w:t>
      </w:r>
      <w:r>
        <w:rPr>
          <w:rFonts w:hint="eastAsia"/>
        </w:rPr>
        <w:t>ID 187</w:t>
      </w:r>
      <w:r>
        <w:rPr>
          <w:rFonts w:hint="eastAsia"/>
        </w:rPr>
        <w:t>）</w:t>
      </w:r>
    </w:p>
    <w:p w:rsidR="005F77B3" w:rsidRDefault="005F77B3" w:rsidP="009503E7">
      <w:pPr>
        <w:pStyle w:val="af4"/>
        <w:ind w:left="630" w:firstLineChars="0" w:firstLine="0"/>
      </w:pPr>
      <w:r>
        <w:rPr>
          <w:rFonts w:hint="eastAsia"/>
        </w:rPr>
        <w:t>说明：曾向操作系统报告读取失败（但可能未重映射或恢复）。</w:t>
      </w:r>
    </w:p>
    <w:p w:rsidR="005F77B3" w:rsidRDefault="005F77B3" w:rsidP="009503E7">
      <w:pPr>
        <w:pStyle w:val="af4"/>
        <w:ind w:left="630" w:firstLineChars="0" w:firstLine="0"/>
      </w:pPr>
      <w:r>
        <w:rPr>
          <w:rFonts w:hint="eastAsia"/>
        </w:rPr>
        <w:t>关键性：反映系统级可用性下降，是软硬件层交叉的风险指标。</w:t>
      </w:r>
    </w:p>
    <w:p w:rsidR="005F77B3" w:rsidRDefault="005F77B3" w:rsidP="009503E7">
      <w:pPr>
        <w:pStyle w:val="af4"/>
        <w:ind w:left="630" w:firstLineChars="0" w:firstLine="0"/>
      </w:pPr>
      <w:r>
        <w:rPr>
          <w:rFonts w:hint="eastAsia"/>
        </w:rPr>
        <w:t>预测价值：适合用作辅助因子，识别已经影响用户的故障点。</w:t>
      </w:r>
    </w:p>
    <w:p w:rsidR="005F77B3" w:rsidRDefault="005F77B3" w:rsidP="009503E7">
      <w:pPr>
        <w:ind w:firstLine="210"/>
      </w:pPr>
      <w:r>
        <w:t xml:space="preserve">✅ </w:t>
      </w:r>
      <w:r>
        <w:rPr>
          <w:rFonts w:hint="eastAsia"/>
        </w:rPr>
        <w:t>总结排序：</w:t>
      </w:r>
    </w:p>
    <w:p w:rsidR="005F77B3" w:rsidRDefault="005F77B3" w:rsidP="009503E7">
      <w:pPr>
        <w:ind w:firstLine="210"/>
      </w:pPr>
      <w:r>
        <w:t>1. Current_Pending_Sector</w:t>
      </w:r>
      <w:r>
        <w:rPr>
          <w:rFonts w:hint="eastAsia"/>
        </w:rPr>
        <w:t>（</w:t>
      </w:r>
      <w:r>
        <w:t>197</w:t>
      </w:r>
      <w:r>
        <w:rPr>
          <w:rFonts w:hint="eastAsia"/>
        </w:rPr>
        <w:t>）</w:t>
      </w:r>
      <w:r>
        <w:t xml:space="preserve">      🔥</w:t>
      </w:r>
      <w:r>
        <w:rPr>
          <w:rFonts w:ascii="DejaVu Sans Mono" w:hAnsi="DejaVu Sans Mono" w:cs="DejaVu Sans Mono"/>
        </w:rPr>
        <w:t>⚠</w:t>
      </w:r>
      <w:r>
        <w:t>️ “</w:t>
      </w:r>
      <w:r>
        <w:rPr>
          <w:rFonts w:hint="eastAsia"/>
        </w:rPr>
        <w:t>即将失效”的预警灯</w:t>
      </w:r>
    </w:p>
    <w:p w:rsidR="005F77B3" w:rsidRDefault="005F77B3" w:rsidP="009503E7">
      <w:pPr>
        <w:ind w:firstLine="210"/>
      </w:pPr>
      <w:r>
        <w:t>2. Offline_Uncorrectable</w:t>
      </w:r>
      <w:r>
        <w:rPr>
          <w:rFonts w:hint="eastAsia"/>
        </w:rPr>
        <w:t>（</w:t>
      </w:r>
      <w:r>
        <w:t>198</w:t>
      </w:r>
      <w:r>
        <w:rPr>
          <w:rFonts w:hint="eastAsia"/>
        </w:rPr>
        <w:t>）</w:t>
      </w:r>
      <w:r>
        <w:t xml:space="preserve">     </w:t>
      </w:r>
      <w:r w:rsidR="009503E7">
        <w:rPr>
          <w:rFonts w:hint="eastAsia"/>
        </w:rPr>
        <w:t xml:space="preserve"> </w:t>
      </w:r>
      <w:r>
        <w:t xml:space="preserve"> ❌ “</w:t>
      </w:r>
      <w:r>
        <w:rPr>
          <w:rFonts w:hint="eastAsia"/>
        </w:rPr>
        <w:t>已失效”的确认值</w:t>
      </w:r>
    </w:p>
    <w:p w:rsidR="005F77B3" w:rsidRDefault="005F77B3" w:rsidP="009503E7">
      <w:pPr>
        <w:ind w:firstLine="210"/>
      </w:pPr>
      <w:r>
        <w:rPr>
          <w:rFonts w:hint="eastAsia"/>
        </w:rPr>
        <w:t>3. Reallocated_Sector_Ct</w:t>
      </w:r>
      <w:r>
        <w:rPr>
          <w:rFonts w:hint="eastAsia"/>
        </w:rPr>
        <w:t>（</w:t>
      </w:r>
      <w:r>
        <w:rPr>
          <w:rFonts w:hint="eastAsia"/>
        </w:rPr>
        <w:t>5</w:t>
      </w:r>
      <w:r>
        <w:rPr>
          <w:rFonts w:hint="eastAsia"/>
        </w:rPr>
        <w:t>）</w:t>
      </w:r>
      <w:r>
        <w:rPr>
          <w:rFonts w:hint="eastAsia"/>
        </w:rPr>
        <w:t xml:space="preserve">         </w:t>
      </w:r>
      <w:r>
        <w:t>🧨</w:t>
      </w:r>
      <w:r>
        <w:rPr>
          <w:rFonts w:hint="eastAsia"/>
        </w:rPr>
        <w:t xml:space="preserve"> </w:t>
      </w:r>
      <w:r>
        <w:rPr>
          <w:rFonts w:hint="eastAsia"/>
        </w:rPr>
        <w:t>“累积损耗”的反映值</w:t>
      </w:r>
    </w:p>
    <w:p w:rsidR="005F77B3" w:rsidRDefault="005F77B3" w:rsidP="009503E7">
      <w:pPr>
        <w:ind w:firstLine="210"/>
      </w:pPr>
      <w:r>
        <w:t>4. Reported_Uncorrect</w:t>
      </w:r>
      <w:r>
        <w:rPr>
          <w:rFonts w:hint="eastAsia"/>
        </w:rPr>
        <w:t>（</w:t>
      </w:r>
      <w:r>
        <w:t>187</w:t>
      </w:r>
      <w:r>
        <w:rPr>
          <w:rFonts w:hint="eastAsia"/>
        </w:rPr>
        <w:t>）</w:t>
      </w:r>
      <w:r>
        <w:t xml:space="preserve">          </w:t>
      </w:r>
      <w:r>
        <w:rPr>
          <w:rFonts w:ascii="DejaVu Sans Mono" w:hAnsi="DejaVu Sans Mono" w:cs="DejaVu Sans Mono"/>
        </w:rPr>
        <w:t>⚠</w:t>
      </w:r>
      <w:r>
        <w:t>️ “</w:t>
      </w:r>
      <w:r>
        <w:rPr>
          <w:rFonts w:hint="eastAsia"/>
        </w:rPr>
        <w:t>系统异常记录”的辅助值</w:t>
      </w:r>
    </w:p>
    <w:p w:rsidR="005F77B3" w:rsidRDefault="005F77B3" w:rsidP="009503E7">
      <w:pPr>
        <w:ind w:firstLine="210"/>
      </w:pPr>
      <w:r>
        <w:rPr>
          <w:rFonts w:hint="eastAsia"/>
        </w:rPr>
        <w:t>如果你要构建一个基于</w:t>
      </w:r>
      <w:r>
        <w:rPr>
          <w:rFonts w:hint="eastAsia"/>
        </w:rPr>
        <w:t xml:space="preserve"> SMART </w:t>
      </w:r>
      <w:r>
        <w:rPr>
          <w:rFonts w:hint="eastAsia"/>
        </w:rPr>
        <w:t>的寿命预测模型（如</w:t>
      </w:r>
      <w:r>
        <w:rPr>
          <w:rFonts w:hint="eastAsia"/>
        </w:rPr>
        <w:t xml:space="preserve"> H2O AutoML </w:t>
      </w:r>
      <w:r>
        <w:rPr>
          <w:rFonts w:hint="eastAsia"/>
        </w:rPr>
        <w:t>或</w:t>
      </w:r>
      <w:r>
        <w:rPr>
          <w:rFonts w:hint="eastAsia"/>
        </w:rPr>
        <w:t xml:space="preserve"> XGBoost</w:t>
      </w:r>
      <w:r>
        <w:rPr>
          <w:rFonts w:hint="eastAsia"/>
        </w:rPr>
        <w:t>），可以优先选用</w:t>
      </w:r>
      <w:r>
        <w:rPr>
          <w:rFonts w:hint="eastAsia"/>
        </w:rPr>
        <w:t xml:space="preserve"> 197, 198, 5</w:t>
      </w:r>
      <w:r>
        <w:rPr>
          <w:rFonts w:hint="eastAsia"/>
        </w:rPr>
        <w:t>，再辅以</w:t>
      </w:r>
      <w:r>
        <w:rPr>
          <w:rFonts w:hint="eastAsia"/>
        </w:rPr>
        <w:t xml:space="preserve"> 187</w:t>
      </w:r>
      <w:r>
        <w:rPr>
          <w:rFonts w:hint="eastAsia"/>
        </w:rPr>
        <w:t>、</w:t>
      </w:r>
      <w:r>
        <w:rPr>
          <w:rFonts w:hint="eastAsia"/>
        </w:rPr>
        <w:t xml:space="preserve">Power_On_Hours </w:t>
      </w:r>
      <w:r>
        <w:rPr>
          <w:rFonts w:hint="eastAsia"/>
        </w:rPr>
        <w:t>与温度等信息来构建完整特征集。</w:t>
      </w:r>
    </w:p>
    <w:p w:rsidR="005F77B3" w:rsidRDefault="005F77B3" w:rsidP="009503E7">
      <w:pPr>
        <w:ind w:firstLine="210"/>
      </w:pPr>
      <w:r>
        <w:rPr>
          <w:rFonts w:hint="eastAsia"/>
        </w:rPr>
        <w:t>是否希望我为你生成一个标准的训练</w:t>
      </w:r>
      <w:r>
        <w:rPr>
          <w:rFonts w:hint="eastAsia"/>
        </w:rPr>
        <w:t xml:space="preserve"> CSV </w:t>
      </w:r>
      <w:r>
        <w:rPr>
          <w:rFonts w:hint="eastAsia"/>
        </w:rPr>
        <w:t>模板？</w:t>
      </w:r>
    </w:p>
    <w:p w:rsidR="005F77B3" w:rsidRDefault="005F77B3" w:rsidP="009503E7">
      <w:pPr>
        <w:ind w:firstLine="210"/>
      </w:pPr>
      <w:r>
        <w:t>You said:</w:t>
      </w:r>
    </w:p>
    <w:p w:rsidR="005F77B3" w:rsidRDefault="005F77B3" w:rsidP="009503E7">
      <w:pPr>
        <w:ind w:firstLine="210"/>
      </w:pPr>
      <w:r>
        <w:rPr>
          <w:rFonts w:hint="eastAsia"/>
        </w:rPr>
        <w:t>198</w:t>
      </w:r>
      <w:r>
        <w:rPr>
          <w:rFonts w:hint="eastAsia"/>
        </w:rPr>
        <w:t>应该最高吧？</w:t>
      </w:r>
    </w:p>
    <w:p w:rsidR="005F77B3" w:rsidRDefault="005F77B3" w:rsidP="009503E7">
      <w:pPr>
        <w:ind w:firstLine="210"/>
      </w:pPr>
      <w:r>
        <w:t>ChatGPT said:</w:t>
      </w:r>
    </w:p>
    <w:p w:rsidR="005F77B3" w:rsidRDefault="005F77B3" w:rsidP="009503E7">
      <w:pPr>
        <w:ind w:firstLine="210"/>
      </w:pPr>
      <w:r>
        <w:rPr>
          <w:rFonts w:hint="eastAsia"/>
        </w:rPr>
        <w:t>你说得非常有道理，从结果角度（已不可修复）来看，</w:t>
      </w:r>
      <w:r>
        <w:rPr>
          <w:rFonts w:hint="eastAsia"/>
        </w:rPr>
        <w:t>Offline_Uncorrectable</w:t>
      </w:r>
      <w:r>
        <w:rPr>
          <w:rFonts w:hint="eastAsia"/>
        </w:rPr>
        <w:t>（</w:t>
      </w:r>
      <w:r>
        <w:rPr>
          <w:rFonts w:hint="eastAsia"/>
        </w:rPr>
        <w:t>ID 198</w:t>
      </w:r>
      <w:r>
        <w:rPr>
          <w:rFonts w:hint="eastAsia"/>
        </w:rPr>
        <w:t>）确实是最严重的寿命终结信号。那么为什么我将</w:t>
      </w:r>
      <w:r>
        <w:rPr>
          <w:rFonts w:hint="eastAsia"/>
        </w:rPr>
        <w:t xml:space="preserve"> 197 Current_Pending_Sector </w:t>
      </w:r>
      <w:r>
        <w:rPr>
          <w:rFonts w:hint="eastAsia"/>
        </w:rPr>
        <w:t>排在第一呢？这里我们需要分清两个重要维度：</w:t>
      </w:r>
    </w:p>
    <w:p w:rsidR="005F77B3" w:rsidRDefault="005F77B3" w:rsidP="009503E7">
      <w:pPr>
        <w:ind w:firstLine="210"/>
      </w:pPr>
      <w:r>
        <w:rPr>
          <w:rFonts w:hint="eastAsia"/>
        </w:rPr>
        <w:t>两种视角下的“关键性”解读</w:t>
      </w:r>
    </w:p>
    <w:p w:rsidR="005F77B3" w:rsidRDefault="005F77B3" w:rsidP="00A84BDE">
      <w:pPr>
        <w:pStyle w:val="af4"/>
        <w:numPr>
          <w:ilvl w:val="0"/>
          <w:numId w:val="28"/>
        </w:numPr>
        <w:ind w:firstLineChars="0"/>
      </w:pPr>
      <w:r>
        <w:rPr>
          <w:rFonts w:hint="eastAsia"/>
        </w:rPr>
        <w:t>视角一：硬盘已损坏程度（结果导向）</w:t>
      </w:r>
    </w:p>
    <w:p w:rsidR="005F77B3" w:rsidRDefault="005F77B3" w:rsidP="009503E7">
      <w:pPr>
        <w:pStyle w:val="af4"/>
        <w:ind w:left="630" w:firstLineChars="0" w:firstLine="0"/>
      </w:pPr>
      <w:r>
        <w:rPr>
          <w:rFonts w:hint="eastAsia"/>
        </w:rPr>
        <w:t xml:space="preserve">198 Offline_Uncorrectable </w:t>
      </w:r>
      <w:r>
        <w:t>👉</w:t>
      </w:r>
      <w:r>
        <w:rPr>
          <w:rFonts w:hint="eastAsia"/>
        </w:rPr>
        <w:t xml:space="preserve"> </w:t>
      </w:r>
      <w:r>
        <w:rPr>
          <w:rFonts w:hint="eastAsia"/>
        </w:rPr>
        <w:t>表示数据已永久丢失，扇区无法读写；</w:t>
      </w:r>
    </w:p>
    <w:p w:rsidR="005F77B3" w:rsidRDefault="005F77B3" w:rsidP="009503E7">
      <w:pPr>
        <w:pStyle w:val="af4"/>
        <w:ind w:left="630" w:firstLineChars="0" w:firstLine="0"/>
      </w:pPr>
      <w:r>
        <w:rPr>
          <w:rFonts w:hint="eastAsia"/>
        </w:rPr>
        <w:t>是寿命“终点”的确认信号；</w:t>
      </w:r>
    </w:p>
    <w:p w:rsidR="005F77B3" w:rsidRDefault="005F77B3" w:rsidP="009503E7">
      <w:pPr>
        <w:pStyle w:val="af4"/>
        <w:ind w:left="630" w:firstLineChars="0" w:firstLine="0"/>
      </w:pPr>
      <w:r>
        <w:rPr>
          <w:rFonts w:hint="eastAsia"/>
        </w:rPr>
        <w:t>所以从“硬盘是否已坏”的角度来看，它应排第一。</w:t>
      </w:r>
    </w:p>
    <w:p w:rsidR="005F77B3" w:rsidRDefault="005F77B3" w:rsidP="00A84BDE">
      <w:pPr>
        <w:pStyle w:val="af4"/>
        <w:numPr>
          <w:ilvl w:val="0"/>
          <w:numId w:val="28"/>
        </w:numPr>
        <w:ind w:firstLineChars="0"/>
      </w:pPr>
      <w:r>
        <w:rPr>
          <w:rFonts w:hint="eastAsia"/>
        </w:rPr>
        <w:t>视角二：寿命预测与预警（建模导向）</w:t>
      </w:r>
    </w:p>
    <w:p w:rsidR="005F77B3" w:rsidRDefault="005F77B3" w:rsidP="000A147B">
      <w:pPr>
        <w:pStyle w:val="af4"/>
        <w:ind w:left="630" w:firstLineChars="0" w:firstLine="0"/>
      </w:pPr>
      <w:r>
        <w:rPr>
          <w:rFonts w:hint="eastAsia"/>
        </w:rPr>
        <w:t xml:space="preserve">197 Current_Pending_Sector </w:t>
      </w:r>
      <w:r>
        <w:t>👉</w:t>
      </w:r>
      <w:r>
        <w:rPr>
          <w:rFonts w:hint="eastAsia"/>
        </w:rPr>
        <w:t xml:space="preserve"> </w:t>
      </w:r>
      <w:r>
        <w:rPr>
          <w:rFonts w:hint="eastAsia"/>
        </w:rPr>
        <w:t>表示扇区正在出问题，还未重映射；</w:t>
      </w:r>
    </w:p>
    <w:p w:rsidR="005F77B3" w:rsidRDefault="005F77B3" w:rsidP="000A147B">
      <w:pPr>
        <w:pStyle w:val="af4"/>
        <w:ind w:left="630" w:firstLineChars="0" w:firstLine="0"/>
      </w:pPr>
      <w:r>
        <w:rPr>
          <w:rFonts w:hint="eastAsia"/>
        </w:rPr>
        <w:t>是寿命“即将结束”的先兆信号；</w:t>
      </w:r>
    </w:p>
    <w:p w:rsidR="005F77B3" w:rsidRDefault="005F77B3" w:rsidP="000A147B">
      <w:pPr>
        <w:pStyle w:val="af4"/>
        <w:ind w:left="630" w:firstLineChars="0" w:firstLine="0"/>
      </w:pPr>
      <w:r>
        <w:rPr>
          <w:rFonts w:hint="eastAsia"/>
        </w:rPr>
        <w:t>在构建预测模型时，它往往比</w:t>
      </w:r>
      <w:r>
        <w:rPr>
          <w:rFonts w:hint="eastAsia"/>
        </w:rPr>
        <w:t xml:space="preserve"> 198 </w:t>
      </w:r>
      <w:r>
        <w:rPr>
          <w:rFonts w:hint="eastAsia"/>
        </w:rPr>
        <w:t>更早出现，更有价值用于预测即将坏掉的硬盘。</w:t>
      </w:r>
    </w:p>
    <w:p w:rsidR="005F77B3" w:rsidRDefault="005F77B3" w:rsidP="009503E7">
      <w:pPr>
        <w:ind w:firstLine="210"/>
      </w:pPr>
      <w:r>
        <w:rPr>
          <w:rFonts w:hint="eastAsia"/>
        </w:rPr>
        <w:t>综合排序（按用途分类）</w:t>
      </w:r>
    </w:p>
    <w:p w:rsidR="005F77B3" w:rsidRDefault="005F77B3" w:rsidP="00A84BDE">
      <w:pPr>
        <w:pStyle w:val="af4"/>
        <w:numPr>
          <w:ilvl w:val="0"/>
          <w:numId w:val="29"/>
        </w:numPr>
        <w:ind w:firstLineChars="0"/>
      </w:pPr>
      <w:r>
        <w:rPr>
          <w:rFonts w:hint="eastAsia"/>
        </w:rPr>
        <w:t>如果你的目的是</w:t>
      </w:r>
      <w:r>
        <w:rPr>
          <w:rFonts w:hint="eastAsia"/>
        </w:rPr>
        <w:t xml:space="preserve"> </w:t>
      </w:r>
      <w:r>
        <w:rPr>
          <w:rFonts w:hint="eastAsia"/>
        </w:rPr>
        <w:t>“判断是否已坏”：</w:t>
      </w:r>
    </w:p>
    <w:p w:rsidR="005F77B3" w:rsidRDefault="005F77B3" w:rsidP="000A147B">
      <w:pPr>
        <w:pStyle w:val="af4"/>
        <w:ind w:left="630" w:firstLineChars="0" w:firstLine="0"/>
      </w:pPr>
      <w:r>
        <w:t>1. Offline_Uncorrectable (198)</w:t>
      </w:r>
    </w:p>
    <w:p w:rsidR="005F77B3" w:rsidRDefault="005F77B3" w:rsidP="000A147B">
      <w:pPr>
        <w:pStyle w:val="af4"/>
        <w:ind w:left="630" w:firstLineChars="0" w:firstLine="0"/>
      </w:pPr>
      <w:r>
        <w:t>2. Current_Pending_Sector (197)</w:t>
      </w:r>
    </w:p>
    <w:p w:rsidR="005F77B3" w:rsidRDefault="005F77B3" w:rsidP="000A147B">
      <w:pPr>
        <w:pStyle w:val="af4"/>
        <w:ind w:left="630" w:firstLineChars="0" w:firstLine="0"/>
      </w:pPr>
      <w:r>
        <w:t>3. Reallocated_Sector_Ct (5)</w:t>
      </w:r>
    </w:p>
    <w:p w:rsidR="005F77B3" w:rsidRDefault="005F77B3" w:rsidP="000A147B">
      <w:pPr>
        <w:pStyle w:val="af4"/>
        <w:ind w:left="630" w:firstLineChars="0" w:firstLine="0"/>
      </w:pPr>
      <w:r>
        <w:t>4. Reported_Uncorrect (187)</w:t>
      </w:r>
    </w:p>
    <w:p w:rsidR="005F77B3" w:rsidRDefault="005F77B3" w:rsidP="00A84BDE">
      <w:pPr>
        <w:pStyle w:val="af4"/>
        <w:numPr>
          <w:ilvl w:val="0"/>
          <w:numId w:val="29"/>
        </w:numPr>
        <w:ind w:firstLineChars="0"/>
      </w:pPr>
      <w:r>
        <w:rPr>
          <w:rFonts w:hint="eastAsia"/>
        </w:rPr>
        <w:t>如果你的目的是</w:t>
      </w:r>
      <w:r>
        <w:rPr>
          <w:rFonts w:hint="eastAsia"/>
        </w:rPr>
        <w:t xml:space="preserve"> </w:t>
      </w:r>
      <w:r>
        <w:rPr>
          <w:rFonts w:hint="eastAsia"/>
        </w:rPr>
        <w:t>“提前预测寿命耗尽”：</w:t>
      </w:r>
    </w:p>
    <w:p w:rsidR="005F77B3" w:rsidRDefault="005F77B3" w:rsidP="000A147B">
      <w:pPr>
        <w:pStyle w:val="af4"/>
        <w:ind w:left="630" w:firstLineChars="0" w:firstLine="0"/>
      </w:pPr>
      <w:r>
        <w:rPr>
          <w:rFonts w:hint="eastAsia"/>
        </w:rPr>
        <w:t xml:space="preserve">1. Current_Pending_Sector (197)  </w:t>
      </w:r>
      <w:r>
        <w:rPr>
          <w:rFonts w:hint="eastAsia"/>
        </w:rPr>
        <w:t>←</w:t>
      </w:r>
      <w:r>
        <w:rPr>
          <w:rFonts w:hint="eastAsia"/>
        </w:rPr>
        <w:t xml:space="preserve"> </w:t>
      </w:r>
      <w:r>
        <w:rPr>
          <w:rFonts w:hint="eastAsia"/>
        </w:rPr>
        <w:t>提前预警能力最强</w:t>
      </w:r>
    </w:p>
    <w:p w:rsidR="005F77B3" w:rsidRDefault="005F77B3" w:rsidP="000A147B">
      <w:pPr>
        <w:pStyle w:val="af4"/>
        <w:ind w:left="630" w:firstLineChars="0" w:firstLine="0"/>
      </w:pPr>
      <w:r>
        <w:rPr>
          <w:rFonts w:hint="eastAsia"/>
        </w:rPr>
        <w:t xml:space="preserve">2. Offline_Uncorrectable (198)  </w:t>
      </w:r>
      <w:r>
        <w:rPr>
          <w:rFonts w:hint="eastAsia"/>
        </w:rPr>
        <w:t>←</w:t>
      </w:r>
      <w:r>
        <w:rPr>
          <w:rFonts w:hint="eastAsia"/>
        </w:rPr>
        <w:t xml:space="preserve"> </w:t>
      </w:r>
      <w:r>
        <w:rPr>
          <w:rFonts w:hint="eastAsia"/>
        </w:rPr>
        <w:t>已出事，但无法挽回</w:t>
      </w:r>
    </w:p>
    <w:p w:rsidR="005F77B3" w:rsidRDefault="005F77B3" w:rsidP="000A147B">
      <w:pPr>
        <w:pStyle w:val="af4"/>
        <w:ind w:left="630" w:firstLineChars="0" w:firstLine="0"/>
      </w:pPr>
      <w:r>
        <w:rPr>
          <w:rFonts w:hint="eastAsia"/>
        </w:rPr>
        <w:t xml:space="preserve">3. Reallocated_Sector_Ct (5)    </w:t>
      </w:r>
      <w:r>
        <w:rPr>
          <w:rFonts w:hint="eastAsia"/>
        </w:rPr>
        <w:t>←</w:t>
      </w:r>
      <w:r>
        <w:rPr>
          <w:rFonts w:hint="eastAsia"/>
        </w:rPr>
        <w:t xml:space="preserve"> </w:t>
      </w:r>
      <w:r>
        <w:rPr>
          <w:rFonts w:hint="eastAsia"/>
        </w:rPr>
        <w:t>累积损耗痕迹</w:t>
      </w:r>
    </w:p>
    <w:p w:rsidR="005F77B3" w:rsidRDefault="005F77B3" w:rsidP="000A147B">
      <w:pPr>
        <w:pStyle w:val="af4"/>
        <w:ind w:left="630" w:firstLineChars="0" w:firstLine="0"/>
      </w:pPr>
      <w:r>
        <w:rPr>
          <w:rFonts w:hint="eastAsia"/>
        </w:rPr>
        <w:lastRenderedPageBreak/>
        <w:t xml:space="preserve">4. Reported_Uncorrect (187)     </w:t>
      </w:r>
      <w:r>
        <w:rPr>
          <w:rFonts w:hint="eastAsia"/>
        </w:rPr>
        <w:t>←</w:t>
      </w:r>
      <w:r>
        <w:rPr>
          <w:rFonts w:hint="eastAsia"/>
        </w:rPr>
        <w:t xml:space="preserve"> </w:t>
      </w:r>
      <w:r>
        <w:rPr>
          <w:rFonts w:hint="eastAsia"/>
        </w:rPr>
        <w:t>辅助信号</w:t>
      </w:r>
    </w:p>
    <w:p w:rsidR="005F77B3" w:rsidRDefault="005F77B3" w:rsidP="009503E7">
      <w:pPr>
        <w:ind w:firstLine="210"/>
      </w:pPr>
      <w:r>
        <w:t xml:space="preserve">✅ </w:t>
      </w:r>
      <w:r>
        <w:rPr>
          <w:rFonts w:hint="eastAsia"/>
        </w:rPr>
        <w:t>我的建议</w:t>
      </w:r>
    </w:p>
    <w:p w:rsidR="005F77B3" w:rsidRDefault="005F77B3" w:rsidP="009503E7">
      <w:pPr>
        <w:ind w:firstLine="210"/>
      </w:pPr>
      <w:r>
        <w:rPr>
          <w:rFonts w:hint="eastAsia"/>
        </w:rPr>
        <w:t>你说的没错：如果按“谁最严重”来排，</w:t>
      </w:r>
      <w:r>
        <w:rPr>
          <w:rFonts w:hint="eastAsia"/>
        </w:rPr>
        <w:t xml:space="preserve">198 </w:t>
      </w:r>
      <w:r>
        <w:rPr>
          <w:rFonts w:hint="eastAsia"/>
        </w:rPr>
        <w:t>确实应该排第一。</w:t>
      </w:r>
    </w:p>
    <w:p w:rsidR="005F77B3" w:rsidRDefault="005F77B3" w:rsidP="009503E7">
      <w:pPr>
        <w:ind w:firstLine="210"/>
      </w:pPr>
      <w:r>
        <w:rPr>
          <w:rFonts w:hint="eastAsia"/>
        </w:rPr>
        <w:t>而我之前排</w:t>
      </w:r>
      <w:r>
        <w:rPr>
          <w:rFonts w:hint="eastAsia"/>
        </w:rPr>
        <w:t xml:space="preserve"> 197 </w:t>
      </w:r>
      <w:r>
        <w:rPr>
          <w:rFonts w:hint="eastAsia"/>
        </w:rPr>
        <w:t>第一，是因为在</w:t>
      </w:r>
      <w:r>
        <w:rPr>
          <w:rFonts w:hint="eastAsia"/>
        </w:rPr>
        <w:t>**</w:t>
      </w:r>
      <w:r>
        <w:rPr>
          <w:rFonts w:hint="eastAsia"/>
        </w:rPr>
        <w:t>做寿命预测模型（提前预警）</w:t>
      </w:r>
      <w:r>
        <w:rPr>
          <w:rFonts w:hint="eastAsia"/>
        </w:rPr>
        <w:t>**</w:t>
      </w:r>
      <w:r>
        <w:rPr>
          <w:rFonts w:hint="eastAsia"/>
        </w:rPr>
        <w:t>时，它更敏感，能提前发现问题。</w:t>
      </w:r>
    </w:p>
    <w:p w:rsidR="005F77B3" w:rsidRDefault="005F77B3" w:rsidP="009503E7">
      <w:pPr>
        <w:ind w:firstLine="210"/>
      </w:pPr>
      <w:r>
        <w:rPr>
          <w:rFonts w:hint="eastAsia"/>
        </w:rPr>
        <w:t>是否需要我将这两个角度的排序整理成一个提示卡片或知识文档形式给你？方便以后查阅。</w:t>
      </w:r>
    </w:p>
    <w:p w:rsidR="005F77B3" w:rsidRDefault="005F77B3" w:rsidP="009503E7">
      <w:pPr>
        <w:ind w:firstLine="210"/>
      </w:pPr>
      <w:r>
        <w:t>Follow up</w:t>
      </w:r>
    </w:p>
    <w:p w:rsidR="005F77B3" w:rsidRDefault="005F77B3" w:rsidP="009503E7">
      <w:pPr>
        <w:ind w:firstLine="210"/>
      </w:pPr>
      <w:r>
        <w:t>I can generate a short summary doc for both early warning and failure detection models.</w:t>
      </w:r>
    </w:p>
    <w:p w:rsidR="005F77B3" w:rsidRDefault="005F77B3" w:rsidP="009503E7">
      <w:pPr>
        <w:ind w:firstLine="210"/>
      </w:pPr>
      <w:r>
        <w:t>If you'd like, I can help build a predictive model with the chosen SMART attributes.</w:t>
      </w:r>
    </w:p>
    <w:p w:rsidR="005F77B3" w:rsidRDefault="005F77B3" w:rsidP="009503E7">
      <w:pPr>
        <w:ind w:firstLine="210"/>
      </w:pPr>
      <w:r>
        <w:t>I can also provide a training CSV template integrating the key SMART indicators.</w:t>
      </w:r>
    </w:p>
    <w:p w:rsidR="000A147B" w:rsidRPr="000A147B" w:rsidRDefault="000A147B" w:rsidP="000A147B">
      <w:pPr>
        <w:pStyle w:val="3"/>
      </w:pPr>
      <w:r w:rsidRPr="000A147B">
        <w:rPr>
          <w:rFonts w:hint="eastAsia"/>
        </w:rPr>
        <w:t>次关键指标（间接相关，提示潜在风险）</w:t>
      </w:r>
    </w:p>
    <w:p w:rsidR="000A147B" w:rsidRPr="000A147B" w:rsidRDefault="000A147B" w:rsidP="00A84BDE">
      <w:pPr>
        <w:pStyle w:val="af4"/>
        <w:numPr>
          <w:ilvl w:val="0"/>
          <w:numId w:val="30"/>
        </w:numPr>
        <w:ind w:firstLineChars="0"/>
      </w:pPr>
      <w:r w:rsidRPr="000A147B">
        <w:t>Command_Timeout</w:t>
      </w:r>
      <w:r>
        <w:t>（指令超时）</w:t>
      </w:r>
      <w:r w:rsidR="00475AFD">
        <w:t>ID</w:t>
      </w:r>
      <w:r w:rsidR="00475AFD">
        <w:t>：</w:t>
      </w:r>
      <w:r w:rsidR="00475AFD">
        <w:rPr>
          <w:rFonts w:hint="eastAsia"/>
        </w:rPr>
        <w:t>188</w:t>
      </w:r>
    </w:p>
    <w:p w:rsidR="000A147B" w:rsidRPr="000A147B" w:rsidRDefault="000A147B" w:rsidP="000A147B">
      <w:pPr>
        <w:pStyle w:val="af4"/>
        <w:ind w:left="630" w:firstLineChars="0" w:firstLine="0"/>
      </w:pPr>
      <w:r w:rsidRPr="000A147B">
        <w:rPr>
          <w:rFonts w:hint="eastAsia"/>
        </w:rPr>
        <w:t>含义：指令超时，可能由于介质老化或头部读写失败。</w:t>
      </w:r>
    </w:p>
    <w:p w:rsidR="000A147B" w:rsidRPr="000A147B" w:rsidRDefault="000A147B" w:rsidP="000A147B">
      <w:pPr>
        <w:pStyle w:val="af4"/>
        <w:ind w:left="630" w:firstLineChars="0" w:firstLine="0"/>
      </w:pPr>
      <w:r w:rsidRPr="000A147B">
        <w:rPr>
          <w:rFonts w:hint="eastAsia"/>
        </w:rPr>
        <w:t>寿命意义：表征响应稳定性下降，是潜在硬件退化的征兆。</w:t>
      </w:r>
    </w:p>
    <w:p w:rsidR="000A147B" w:rsidRPr="000A147B" w:rsidRDefault="000A147B" w:rsidP="00A84BDE">
      <w:pPr>
        <w:pStyle w:val="af4"/>
        <w:numPr>
          <w:ilvl w:val="0"/>
          <w:numId w:val="30"/>
        </w:numPr>
        <w:ind w:firstLineChars="0"/>
      </w:pPr>
      <w:r w:rsidRPr="000A147B">
        <w:t>Spin_Retry_Count</w:t>
      </w:r>
      <w:r w:rsidR="00475AFD">
        <w:rPr>
          <w:rFonts w:hint="eastAsia"/>
        </w:rPr>
        <w:t xml:space="preserve"> </w:t>
      </w:r>
      <w:r w:rsidR="00475AFD">
        <w:rPr>
          <w:rFonts w:hint="eastAsia"/>
        </w:rPr>
        <w:t>（磁盘启动重试）</w:t>
      </w:r>
      <w:r w:rsidR="00475AFD">
        <w:rPr>
          <w:rFonts w:hint="eastAsia"/>
        </w:rPr>
        <w:t>ID</w:t>
      </w:r>
      <w:r w:rsidR="00475AFD">
        <w:rPr>
          <w:rFonts w:hint="eastAsia"/>
        </w:rPr>
        <w:t>：</w:t>
      </w:r>
      <w:r w:rsidR="00475AFD">
        <w:rPr>
          <w:rFonts w:hint="eastAsia"/>
        </w:rPr>
        <w:t>10</w:t>
      </w:r>
    </w:p>
    <w:p w:rsidR="000A147B" w:rsidRPr="000A147B" w:rsidRDefault="000A147B" w:rsidP="00475AFD">
      <w:pPr>
        <w:pStyle w:val="af4"/>
        <w:ind w:left="630" w:firstLineChars="0" w:firstLine="0"/>
      </w:pPr>
      <w:r w:rsidRPr="000A147B">
        <w:rPr>
          <w:rFonts w:hint="eastAsia"/>
        </w:rPr>
        <w:t>含义：磁盘启动失败重试次数。</w:t>
      </w:r>
    </w:p>
    <w:p w:rsidR="000A147B" w:rsidRPr="000A147B" w:rsidRDefault="000A147B" w:rsidP="00475AFD">
      <w:pPr>
        <w:pStyle w:val="af4"/>
        <w:ind w:left="630" w:firstLineChars="0" w:firstLine="0"/>
      </w:pPr>
      <w:r w:rsidRPr="000A147B">
        <w:rPr>
          <w:rFonts w:hint="eastAsia"/>
        </w:rPr>
        <w:t>寿命意义：通常代表硬件物理问题（马达、轴承、供电），与硬盘机械寿命有关。</w:t>
      </w:r>
    </w:p>
    <w:p w:rsidR="000A147B" w:rsidRPr="000A147B" w:rsidRDefault="000A147B" w:rsidP="00A84BDE">
      <w:pPr>
        <w:pStyle w:val="af4"/>
        <w:numPr>
          <w:ilvl w:val="0"/>
          <w:numId w:val="30"/>
        </w:numPr>
        <w:ind w:firstLineChars="0"/>
      </w:pPr>
      <w:r w:rsidRPr="000A147B">
        <w:t>Power_On_Hours</w:t>
      </w:r>
      <w:r w:rsidR="00475AFD">
        <w:t>（累计电源时间）</w:t>
      </w:r>
      <w:r w:rsidR="00475AFD">
        <w:t>ID</w:t>
      </w:r>
      <w:r w:rsidR="00475AFD">
        <w:t>：</w:t>
      </w:r>
      <w:r w:rsidR="00475AFD">
        <w:rPr>
          <w:rFonts w:hint="eastAsia"/>
        </w:rPr>
        <w:t>9</w:t>
      </w:r>
    </w:p>
    <w:p w:rsidR="000A147B" w:rsidRPr="000A147B" w:rsidRDefault="000A147B" w:rsidP="00475AFD">
      <w:pPr>
        <w:pStyle w:val="af4"/>
        <w:ind w:left="630" w:firstLineChars="0" w:firstLine="0"/>
      </w:pPr>
      <w:r w:rsidRPr="000A147B">
        <w:rPr>
          <w:rFonts w:hint="eastAsia"/>
        </w:rPr>
        <w:t>含义：累计通电时间。</w:t>
      </w:r>
    </w:p>
    <w:p w:rsidR="000A147B" w:rsidRDefault="000A147B" w:rsidP="00475AFD">
      <w:pPr>
        <w:pStyle w:val="af4"/>
        <w:ind w:left="630" w:firstLineChars="0" w:firstLine="0"/>
      </w:pPr>
      <w:r w:rsidRPr="000A147B">
        <w:rPr>
          <w:rFonts w:hint="eastAsia"/>
        </w:rPr>
        <w:t>寿命意义：决定当前寿命进度（例：</w:t>
      </w:r>
      <w:r w:rsidRPr="000A147B">
        <w:rPr>
          <w:rFonts w:hint="eastAsia"/>
        </w:rPr>
        <w:t>3</w:t>
      </w:r>
      <w:r w:rsidRPr="000A147B">
        <w:rPr>
          <w:rFonts w:hint="eastAsia"/>
        </w:rPr>
        <w:t>年</w:t>
      </w:r>
      <w:r w:rsidRPr="000A147B">
        <w:rPr>
          <w:rFonts w:hint="eastAsia"/>
        </w:rPr>
        <w:t xml:space="preserve"> = 26280 </w:t>
      </w:r>
      <w:r w:rsidRPr="000A147B">
        <w:rPr>
          <w:rFonts w:hint="eastAsia"/>
        </w:rPr>
        <w:t>小时），可作为时间衰退变量。</w:t>
      </w:r>
    </w:p>
    <w:p w:rsidR="00387EFF" w:rsidRDefault="00387EFF" w:rsidP="00387EFF">
      <w:pPr>
        <w:pStyle w:val="af4"/>
        <w:ind w:left="630" w:firstLineChars="0" w:firstLine="0"/>
      </w:pPr>
      <w:r>
        <w:rPr>
          <w:rFonts w:hint="eastAsia"/>
        </w:rPr>
        <w:t>作用：反映“使用年龄”，不是直接的故障指标，但与磨损老化呈正相关。</w:t>
      </w:r>
    </w:p>
    <w:p w:rsidR="00387EFF" w:rsidRDefault="00387EFF" w:rsidP="00387EFF">
      <w:pPr>
        <w:pStyle w:val="af4"/>
        <w:ind w:left="630" w:firstLineChars="0" w:firstLine="0"/>
      </w:pPr>
      <w:r>
        <w:rPr>
          <w:rFonts w:hint="eastAsia"/>
        </w:rPr>
        <w:t>影响力等级：</w:t>
      </w:r>
      <w:r>
        <w:t xml:space="preserve">⚪ </w:t>
      </w:r>
      <w:r>
        <w:rPr>
          <w:rFonts w:hint="eastAsia"/>
        </w:rPr>
        <w:t>中（间接）</w:t>
      </w:r>
    </w:p>
    <w:p w:rsidR="00387EFF" w:rsidRDefault="00387EFF" w:rsidP="00387EFF">
      <w:pPr>
        <w:pStyle w:val="af4"/>
        <w:ind w:left="630" w:firstLineChars="0" w:firstLine="0"/>
      </w:pPr>
      <w:r>
        <w:rPr>
          <w:rFonts w:hint="eastAsia"/>
        </w:rPr>
        <w:t>与其他指标的关系：</w:t>
      </w:r>
    </w:p>
    <w:p w:rsidR="00387EFF" w:rsidRDefault="00387EFF" w:rsidP="00387EFF">
      <w:pPr>
        <w:pStyle w:val="af4"/>
        <w:ind w:left="630" w:firstLineChars="0" w:firstLine="0"/>
      </w:pPr>
      <w:r>
        <w:rPr>
          <w:rFonts w:hint="eastAsia"/>
        </w:rPr>
        <w:t xml:space="preserve">POH </w:t>
      </w:r>
      <w:r>
        <w:rPr>
          <w:rFonts w:hint="eastAsia"/>
        </w:rPr>
        <w:t>高</w:t>
      </w:r>
      <w:r>
        <w:rPr>
          <w:rFonts w:hint="eastAsia"/>
        </w:rPr>
        <w:t xml:space="preserve"> </w:t>
      </w:r>
      <w:r>
        <w:rPr>
          <w:rFonts w:hint="eastAsia"/>
        </w:rPr>
        <w:t>→</w:t>
      </w:r>
      <w:r>
        <w:rPr>
          <w:rFonts w:hint="eastAsia"/>
        </w:rPr>
        <w:t xml:space="preserve"> </w:t>
      </w:r>
      <w:r>
        <w:rPr>
          <w:rFonts w:hint="eastAsia"/>
        </w:rPr>
        <w:t>坏道、重映射、</w:t>
      </w:r>
      <w:r>
        <w:rPr>
          <w:rFonts w:hint="eastAsia"/>
        </w:rPr>
        <w:t xml:space="preserve">CRC </w:t>
      </w:r>
      <w:r>
        <w:rPr>
          <w:rFonts w:hint="eastAsia"/>
        </w:rPr>
        <w:t>错误概率上升。</w:t>
      </w:r>
    </w:p>
    <w:p w:rsidR="00387EFF" w:rsidRDefault="00387EFF" w:rsidP="00387EFF">
      <w:pPr>
        <w:pStyle w:val="af4"/>
        <w:ind w:left="630" w:firstLineChars="0" w:firstLine="0"/>
      </w:pPr>
      <w:r>
        <w:rPr>
          <w:rFonts w:hint="eastAsia"/>
        </w:rPr>
        <w:t>通常在</w:t>
      </w:r>
      <w:r>
        <w:rPr>
          <w:rFonts w:hint="eastAsia"/>
        </w:rPr>
        <w:t xml:space="preserve"> 20,000 </w:t>
      </w:r>
      <w:r>
        <w:rPr>
          <w:rFonts w:hint="eastAsia"/>
        </w:rPr>
        <w:t>小时后（约</w:t>
      </w:r>
      <w:r>
        <w:rPr>
          <w:rFonts w:hint="eastAsia"/>
        </w:rPr>
        <w:t xml:space="preserve"> 2.5 </w:t>
      </w:r>
      <w:r>
        <w:rPr>
          <w:rFonts w:hint="eastAsia"/>
        </w:rPr>
        <w:t>年），整体失效率开始显著上升。</w:t>
      </w:r>
    </w:p>
    <w:p w:rsidR="000A147B" w:rsidRPr="000A147B" w:rsidRDefault="000A147B" w:rsidP="00A84BDE">
      <w:pPr>
        <w:pStyle w:val="af4"/>
        <w:numPr>
          <w:ilvl w:val="0"/>
          <w:numId w:val="30"/>
        </w:numPr>
        <w:ind w:firstLineChars="0"/>
      </w:pPr>
      <w:r w:rsidRPr="000A147B">
        <w:rPr>
          <w:rFonts w:hint="eastAsia"/>
        </w:rPr>
        <w:t>辅助参考指标（用于综合判断）</w:t>
      </w:r>
    </w:p>
    <w:p w:rsidR="000A147B" w:rsidRPr="000A147B" w:rsidRDefault="000A147B" w:rsidP="00475AFD">
      <w:pPr>
        <w:pStyle w:val="af4"/>
        <w:ind w:left="630" w:firstLineChars="0" w:firstLine="0"/>
      </w:pPr>
      <w:bookmarkStart w:id="38" w:name="OLE_LINK145"/>
      <w:bookmarkStart w:id="39" w:name="OLE_LINK146"/>
      <w:r w:rsidRPr="000A147B">
        <w:rPr>
          <w:rFonts w:hint="eastAsia"/>
        </w:rPr>
        <w:t>Airflow_Temperature</w:t>
      </w:r>
      <w:bookmarkEnd w:id="38"/>
      <w:bookmarkEnd w:id="39"/>
      <w:r w:rsidRPr="000A147B">
        <w:rPr>
          <w:rFonts w:hint="eastAsia"/>
        </w:rPr>
        <w:t>_Cel</w:t>
      </w:r>
      <w:r w:rsidR="00475AFD">
        <w:rPr>
          <w:rFonts w:hint="eastAsia"/>
        </w:rPr>
        <w:t>（气流温度</w:t>
      </w:r>
      <w:r w:rsidR="00475AFD">
        <w:rPr>
          <w:rFonts w:hint="eastAsia"/>
        </w:rPr>
        <w:t xml:space="preserve"> ID</w:t>
      </w:r>
      <w:r w:rsidR="00475AFD">
        <w:rPr>
          <w:rFonts w:hint="eastAsia"/>
        </w:rPr>
        <w:t>：</w:t>
      </w:r>
      <w:r w:rsidR="00475AFD">
        <w:rPr>
          <w:rFonts w:hint="eastAsia"/>
        </w:rPr>
        <w:t>190</w:t>
      </w:r>
      <w:r w:rsidR="00475AFD">
        <w:rPr>
          <w:rFonts w:hint="eastAsia"/>
        </w:rPr>
        <w:t>）</w:t>
      </w:r>
      <w:r w:rsidRPr="000A147B">
        <w:rPr>
          <w:rFonts w:hint="eastAsia"/>
        </w:rPr>
        <w:t xml:space="preserve"> / </w:t>
      </w:r>
      <w:bookmarkStart w:id="40" w:name="OLE_LINK147"/>
      <w:bookmarkStart w:id="41" w:name="OLE_LINK148"/>
      <w:r w:rsidRPr="000A147B">
        <w:rPr>
          <w:rFonts w:hint="eastAsia"/>
        </w:rPr>
        <w:t>Temperature_Celsius</w:t>
      </w:r>
      <w:bookmarkEnd w:id="40"/>
      <w:bookmarkEnd w:id="41"/>
      <w:r w:rsidR="00475AFD">
        <w:rPr>
          <w:rFonts w:hint="eastAsia"/>
        </w:rPr>
        <w:t>（摄氏温度</w:t>
      </w:r>
      <w:r w:rsidR="00475AFD">
        <w:rPr>
          <w:rFonts w:hint="eastAsia"/>
        </w:rPr>
        <w:t xml:space="preserve"> ID</w:t>
      </w:r>
      <w:r w:rsidR="00475AFD">
        <w:rPr>
          <w:rFonts w:hint="eastAsia"/>
        </w:rPr>
        <w:t>：</w:t>
      </w:r>
      <w:r w:rsidR="00475AFD">
        <w:rPr>
          <w:rFonts w:hint="eastAsia"/>
        </w:rPr>
        <w:t>194</w:t>
      </w:r>
      <w:r w:rsidR="00475AFD">
        <w:rPr>
          <w:rFonts w:hint="eastAsia"/>
        </w:rPr>
        <w:t>）</w:t>
      </w:r>
      <w:r w:rsidRPr="000A147B">
        <w:rPr>
          <w:rFonts w:hint="eastAsia"/>
        </w:rPr>
        <w:t>：高温会加速寿命衰减。</w:t>
      </w:r>
    </w:p>
    <w:p w:rsidR="000A147B" w:rsidRPr="000A147B" w:rsidRDefault="000A147B" w:rsidP="00475AFD">
      <w:pPr>
        <w:pStyle w:val="af4"/>
        <w:ind w:left="630" w:firstLineChars="0" w:firstLine="0"/>
      </w:pPr>
      <w:bookmarkStart w:id="42" w:name="OLE_LINK154"/>
      <w:r w:rsidRPr="000A147B">
        <w:rPr>
          <w:rFonts w:hint="eastAsia"/>
        </w:rPr>
        <w:t>Reallocated_Event</w:t>
      </w:r>
      <w:bookmarkEnd w:id="42"/>
      <w:r w:rsidRPr="000A147B">
        <w:rPr>
          <w:rFonts w:hint="eastAsia"/>
        </w:rPr>
        <w:t>_Count</w:t>
      </w:r>
      <w:r w:rsidRPr="000A147B">
        <w:rPr>
          <w:rFonts w:hint="eastAsia"/>
        </w:rPr>
        <w:t>：与</w:t>
      </w:r>
      <w:r w:rsidRPr="000A147B">
        <w:rPr>
          <w:rFonts w:hint="eastAsia"/>
        </w:rPr>
        <w:t xml:space="preserve"> Reallocated_Sector_Ct </w:t>
      </w:r>
      <w:r w:rsidRPr="000A147B">
        <w:rPr>
          <w:rFonts w:hint="eastAsia"/>
        </w:rPr>
        <w:t>类似，记录尝试重映射次数。</w:t>
      </w:r>
    </w:p>
    <w:p w:rsidR="000A147B" w:rsidRDefault="000A147B" w:rsidP="00475AFD">
      <w:pPr>
        <w:pStyle w:val="af4"/>
        <w:ind w:left="630" w:firstLineChars="0" w:firstLine="0"/>
      </w:pPr>
      <w:r w:rsidRPr="000A147B">
        <w:rPr>
          <w:rFonts w:hint="eastAsia"/>
        </w:rPr>
        <w:t>Load_Cycle_Count</w:t>
      </w:r>
      <w:r w:rsidRPr="000A147B">
        <w:rPr>
          <w:rFonts w:hint="eastAsia"/>
        </w:rPr>
        <w:t>、</w:t>
      </w:r>
      <w:r w:rsidRPr="000A147B">
        <w:rPr>
          <w:rFonts w:hint="eastAsia"/>
        </w:rPr>
        <w:t>Power_Cycle_Count</w:t>
      </w:r>
      <w:r w:rsidRPr="000A147B">
        <w:rPr>
          <w:rFonts w:hint="eastAsia"/>
        </w:rPr>
        <w:t>：高频启停、挂载可能加速磨损。</w:t>
      </w:r>
    </w:p>
    <w:p w:rsidR="00EE463F" w:rsidRDefault="00EE463F" w:rsidP="00EE463F">
      <w:pPr>
        <w:pStyle w:val="3"/>
      </w:pPr>
      <w:r>
        <w:rPr>
          <w:rFonts w:hint="eastAsia"/>
        </w:rPr>
        <w:t>用于寿命预测建模时的重点特征</w:t>
      </w:r>
    </w:p>
    <w:p w:rsidR="00EE463F" w:rsidRDefault="00EE463F" w:rsidP="00EE463F">
      <w:pPr>
        <w:ind w:firstLine="210"/>
      </w:pPr>
      <w:r>
        <w:rPr>
          <w:rFonts w:hint="eastAsia"/>
        </w:rPr>
        <w:t>建议用于建模的字段组合（针对</w:t>
      </w:r>
      <w:r>
        <w:rPr>
          <w:rFonts w:hint="eastAsia"/>
        </w:rPr>
        <w:t xml:space="preserve"> HDD</w:t>
      </w:r>
      <w:r>
        <w:rPr>
          <w:rFonts w:hint="eastAsia"/>
        </w:rPr>
        <w:t>）：</w:t>
      </w:r>
    </w:p>
    <w:p w:rsidR="00EE463F" w:rsidRDefault="00EE463F" w:rsidP="00A84BDE">
      <w:pPr>
        <w:pStyle w:val="af4"/>
        <w:numPr>
          <w:ilvl w:val="0"/>
          <w:numId w:val="31"/>
        </w:numPr>
        <w:ind w:firstLineChars="0"/>
      </w:pPr>
      <w:r>
        <w:t>Reallocated_Sector_Ct</w:t>
      </w:r>
    </w:p>
    <w:p w:rsidR="00EE463F" w:rsidRDefault="00EE463F" w:rsidP="00A84BDE">
      <w:pPr>
        <w:pStyle w:val="af4"/>
        <w:numPr>
          <w:ilvl w:val="0"/>
          <w:numId w:val="31"/>
        </w:numPr>
        <w:ind w:firstLineChars="0"/>
      </w:pPr>
      <w:r>
        <w:t>Current_Pending_Sector</w:t>
      </w:r>
    </w:p>
    <w:p w:rsidR="00EE463F" w:rsidRDefault="00EE463F" w:rsidP="00A84BDE">
      <w:pPr>
        <w:pStyle w:val="af4"/>
        <w:numPr>
          <w:ilvl w:val="0"/>
          <w:numId w:val="31"/>
        </w:numPr>
        <w:ind w:firstLineChars="0"/>
      </w:pPr>
      <w:r>
        <w:t>Offline_Uncorrectable</w:t>
      </w:r>
    </w:p>
    <w:p w:rsidR="00EE463F" w:rsidRDefault="00EE463F" w:rsidP="00A84BDE">
      <w:pPr>
        <w:pStyle w:val="af4"/>
        <w:numPr>
          <w:ilvl w:val="0"/>
          <w:numId w:val="31"/>
        </w:numPr>
        <w:ind w:firstLineChars="0"/>
      </w:pPr>
      <w:r>
        <w:t>Reported_Uncorrect</w:t>
      </w:r>
    </w:p>
    <w:p w:rsidR="00EE463F" w:rsidRDefault="00EE463F" w:rsidP="00A84BDE">
      <w:pPr>
        <w:pStyle w:val="af4"/>
        <w:numPr>
          <w:ilvl w:val="0"/>
          <w:numId w:val="31"/>
        </w:numPr>
        <w:ind w:firstLineChars="0"/>
      </w:pPr>
      <w:r>
        <w:t>Command_Timeout</w:t>
      </w:r>
    </w:p>
    <w:p w:rsidR="00EE463F" w:rsidRDefault="00EE463F" w:rsidP="00A84BDE">
      <w:pPr>
        <w:pStyle w:val="af4"/>
        <w:numPr>
          <w:ilvl w:val="0"/>
          <w:numId w:val="31"/>
        </w:numPr>
        <w:ind w:firstLineChars="0"/>
      </w:pPr>
      <w:r>
        <w:t>Power_On_Hours</w:t>
      </w:r>
    </w:p>
    <w:p w:rsidR="005F77B3" w:rsidRDefault="00EE463F" w:rsidP="00A84BDE">
      <w:pPr>
        <w:pStyle w:val="af4"/>
        <w:numPr>
          <w:ilvl w:val="0"/>
          <w:numId w:val="31"/>
        </w:numPr>
        <w:ind w:firstLineChars="0"/>
      </w:pPr>
      <w:r>
        <w:lastRenderedPageBreak/>
        <w:t>Temperature_Celsius</w:t>
      </w:r>
    </w:p>
    <w:p w:rsidR="00EE463F" w:rsidRDefault="00E73C51" w:rsidP="00E73C51">
      <w:pPr>
        <w:pStyle w:val="3"/>
      </w:pPr>
      <w:r>
        <w:rPr>
          <w:rFonts w:hint="eastAsia"/>
        </w:rPr>
        <w:t>影响硬盘剩余寿命的</w:t>
      </w:r>
      <w:r>
        <w:rPr>
          <w:rFonts w:hint="eastAsia"/>
        </w:rPr>
        <w:t>smart</w:t>
      </w:r>
      <w:r>
        <w:rPr>
          <w:rFonts w:hint="eastAsia"/>
        </w:rPr>
        <w:t>健康指标</w:t>
      </w:r>
    </w:p>
    <w:p w:rsidR="00E73C51" w:rsidRDefault="00E73C51" w:rsidP="00E73C51">
      <w:pPr>
        <w:pStyle w:val="4"/>
      </w:pPr>
      <w:r>
        <w:rPr>
          <w:rFonts w:hint="eastAsia"/>
        </w:rPr>
        <w:t>直接影响硬盘剩余寿命的关键指标</w:t>
      </w:r>
    </w:p>
    <w:p w:rsidR="00E73C51" w:rsidRDefault="00E73C51" w:rsidP="00E73C51">
      <w:pPr>
        <w:ind w:firstLine="210"/>
      </w:pPr>
      <w:r>
        <w:rPr>
          <w:rFonts w:hint="eastAsia"/>
        </w:rPr>
        <w:t>属性</w:t>
      </w:r>
      <w:r>
        <w:rPr>
          <w:rFonts w:hint="eastAsia"/>
        </w:rPr>
        <w:t>ID</w:t>
      </w:r>
      <w:r>
        <w:rPr>
          <w:rFonts w:hint="eastAsia"/>
        </w:rPr>
        <w:tab/>
      </w:r>
      <w:r>
        <w:rPr>
          <w:rFonts w:hint="eastAsia"/>
        </w:rPr>
        <w:t>名称</w:t>
      </w:r>
      <w:r>
        <w:rPr>
          <w:rFonts w:hint="eastAsia"/>
        </w:rPr>
        <w:tab/>
        <w:t xml:space="preserve">            </w:t>
      </w:r>
      <w:r>
        <w:rPr>
          <w:rFonts w:hint="eastAsia"/>
        </w:rPr>
        <w:t>影响解释</w:t>
      </w:r>
    </w:p>
    <w:p w:rsidR="00E73C51" w:rsidRDefault="00E73C51" w:rsidP="00E73C51">
      <w:pPr>
        <w:ind w:firstLine="210"/>
      </w:pPr>
      <w:r>
        <w:t>5</w:t>
      </w:r>
      <w:r>
        <w:tab/>
      </w:r>
      <w:r>
        <w:rPr>
          <w:rFonts w:hint="eastAsia"/>
        </w:rPr>
        <w:t xml:space="preserve"> </w:t>
      </w:r>
      <w:r>
        <w:t>Reallocated_Sector_Ct</w:t>
      </w:r>
      <w:r>
        <w:tab/>
        <w:t xml:space="preserve">✅ </w:t>
      </w:r>
      <w:r>
        <w:rPr>
          <w:rFonts w:hint="eastAsia"/>
        </w:rPr>
        <w:t>已确认的永久坏道计数，硬盘寿命衰退的标志性指标，数值越大，寿命越短。</w:t>
      </w:r>
    </w:p>
    <w:p w:rsidR="00E73C51" w:rsidRDefault="00E73C51" w:rsidP="00E73C51">
      <w:pPr>
        <w:ind w:firstLine="210"/>
      </w:pPr>
      <w:r>
        <w:t>197</w:t>
      </w:r>
      <w:r>
        <w:tab/>
        <w:t>Current_Pending_Sector</w:t>
      </w:r>
      <w:r>
        <w:tab/>
        <w:t xml:space="preserve">✅ </w:t>
      </w:r>
      <w:r>
        <w:rPr>
          <w:rFonts w:hint="eastAsia"/>
        </w:rPr>
        <w:t>正在等待重映射的可疑坏道，寿命临界警告，可快速转化为不可用。</w:t>
      </w:r>
    </w:p>
    <w:p w:rsidR="00E73C51" w:rsidRDefault="00E73C51" w:rsidP="00E73C51">
      <w:pPr>
        <w:ind w:firstLine="210"/>
      </w:pPr>
      <w:r>
        <w:t>198</w:t>
      </w:r>
      <w:r>
        <w:tab/>
        <w:t>Offline_Uncorrectable</w:t>
      </w:r>
      <w:r>
        <w:tab/>
        <w:t xml:space="preserve">✅ </w:t>
      </w:r>
      <w:r>
        <w:rPr>
          <w:rFonts w:hint="eastAsia"/>
        </w:rPr>
        <w:t>确认不可修复的扇区，数据已丢失，寿命严重受损。</w:t>
      </w:r>
    </w:p>
    <w:p w:rsidR="00E73C51" w:rsidRDefault="00E73C51" w:rsidP="00E73C51">
      <w:pPr>
        <w:ind w:firstLine="210"/>
      </w:pPr>
      <w:r>
        <w:t>187</w:t>
      </w:r>
      <w:r>
        <w:tab/>
        <w:t>Reported_Uncorrect</w:t>
      </w:r>
      <w:r>
        <w:tab/>
        <w:t xml:space="preserve">✅ </w:t>
      </w:r>
      <w:r>
        <w:rPr>
          <w:rFonts w:hint="eastAsia"/>
        </w:rPr>
        <w:t>操作系统层面报告的数据读取失败，说明用户级异常已出现。</w:t>
      </w:r>
    </w:p>
    <w:p w:rsidR="00E73C51" w:rsidRDefault="00E73C51" w:rsidP="00E73C51">
      <w:pPr>
        <w:ind w:firstLine="210"/>
      </w:pPr>
      <w:r>
        <w:t>188</w:t>
      </w:r>
      <w:r>
        <w:tab/>
        <w:t>Command_Timeout</w:t>
      </w:r>
      <w:r>
        <w:tab/>
      </w:r>
      <w:r>
        <w:rPr>
          <w:rFonts w:ascii="DejaVu Sans Mono" w:hAnsi="DejaVu Sans Mono" w:cs="DejaVu Sans Mono"/>
        </w:rPr>
        <w:t>⚠</w:t>
      </w:r>
      <w:r>
        <w:t xml:space="preserve">️ </w:t>
      </w:r>
      <w:r>
        <w:rPr>
          <w:rFonts w:hint="eastAsia"/>
        </w:rPr>
        <w:t>表示硬盘响应不稳定，有可能与寿命下降有关（尤其在与坏道共现时）。</w:t>
      </w:r>
    </w:p>
    <w:p w:rsidR="00E73C51" w:rsidRDefault="00E73C51" w:rsidP="00E73C51">
      <w:pPr>
        <w:ind w:firstLine="210"/>
      </w:pPr>
      <w:r>
        <w:t>9</w:t>
      </w:r>
      <w:r>
        <w:tab/>
        <w:t>Power_On_Hours</w:t>
      </w:r>
      <w:r>
        <w:tab/>
        <w:t xml:space="preserve">✅ </w:t>
      </w:r>
      <w:r>
        <w:rPr>
          <w:rFonts w:hint="eastAsia"/>
        </w:rPr>
        <w:t>通电时间是寿命自然耗尽的重要参考基础（可用于归一化建模）。</w:t>
      </w:r>
    </w:p>
    <w:p w:rsidR="00E73C51" w:rsidRDefault="00E73C51" w:rsidP="00E73C51">
      <w:pPr>
        <w:ind w:firstLine="210"/>
      </w:pPr>
      <w:r>
        <w:t>194 / 190</w:t>
      </w:r>
      <w:r>
        <w:tab/>
        <w:t>Temperature_Celsius / Airflow_Temperature_Cel</w:t>
      </w:r>
      <w:r>
        <w:tab/>
      </w:r>
      <w:r>
        <w:rPr>
          <w:rFonts w:ascii="DejaVu Sans Mono" w:hAnsi="DejaVu Sans Mono" w:cs="DejaVu Sans Mono"/>
        </w:rPr>
        <w:t>⚠</w:t>
      </w:r>
      <w:r>
        <w:t xml:space="preserve">️ </w:t>
      </w:r>
      <w:r>
        <w:rPr>
          <w:rFonts w:hint="eastAsia"/>
        </w:rPr>
        <w:t>持续高温会加速老化，影响寿命，特别在</w:t>
      </w:r>
      <w:r>
        <w:t xml:space="preserve"> &gt;50°C </w:t>
      </w:r>
      <w:r>
        <w:rPr>
          <w:rFonts w:hint="eastAsia"/>
        </w:rPr>
        <w:t>情况下。</w:t>
      </w:r>
    </w:p>
    <w:p w:rsidR="00E73C51" w:rsidRDefault="00E73C51" w:rsidP="00E73C51">
      <w:pPr>
        <w:pStyle w:val="4"/>
      </w:pPr>
      <w:r>
        <w:rPr>
          <w:rFonts w:hint="eastAsia"/>
        </w:rPr>
        <w:t>间接或次要相关指标</w:t>
      </w:r>
    </w:p>
    <w:p w:rsidR="00E73C51" w:rsidRDefault="00E73C51" w:rsidP="00E73C51">
      <w:pPr>
        <w:ind w:firstLine="210"/>
      </w:pPr>
      <w:r>
        <w:rPr>
          <w:rFonts w:hint="eastAsia"/>
        </w:rPr>
        <w:t>这些指标可选用于综合判断或增强模型，但非必要：</w:t>
      </w:r>
    </w:p>
    <w:p w:rsidR="00E73C51" w:rsidRDefault="00E73C51" w:rsidP="00E73C51">
      <w:pPr>
        <w:ind w:firstLine="210"/>
      </w:pPr>
      <w:r>
        <w:rPr>
          <w:rFonts w:hint="eastAsia"/>
        </w:rPr>
        <w:t>属性</w:t>
      </w:r>
      <w:r>
        <w:rPr>
          <w:rFonts w:hint="eastAsia"/>
        </w:rPr>
        <w:t>ID</w:t>
      </w:r>
      <w:r>
        <w:rPr>
          <w:rFonts w:hint="eastAsia"/>
        </w:rPr>
        <w:tab/>
      </w:r>
      <w:r>
        <w:rPr>
          <w:rFonts w:hint="eastAsia"/>
        </w:rPr>
        <w:t>名称</w:t>
      </w:r>
      <w:r>
        <w:rPr>
          <w:rFonts w:hint="eastAsia"/>
        </w:rPr>
        <w:t xml:space="preserve">         </w:t>
      </w:r>
      <w:r>
        <w:rPr>
          <w:rFonts w:hint="eastAsia"/>
        </w:rPr>
        <w:tab/>
      </w:r>
      <w:r>
        <w:rPr>
          <w:rFonts w:hint="eastAsia"/>
        </w:rPr>
        <w:t>说明</w:t>
      </w:r>
    </w:p>
    <w:p w:rsidR="00E73C51" w:rsidRDefault="00E73C51" w:rsidP="00E73C51">
      <w:pPr>
        <w:ind w:firstLine="210"/>
      </w:pPr>
      <w:r>
        <w:rPr>
          <w:rFonts w:hint="eastAsia"/>
        </w:rPr>
        <w:t>183</w:t>
      </w:r>
      <w:r>
        <w:rPr>
          <w:rFonts w:hint="eastAsia"/>
        </w:rPr>
        <w:tab/>
        <w:t>Runtime_Bad_Block</w:t>
      </w:r>
      <w:r>
        <w:rPr>
          <w:rFonts w:hint="eastAsia"/>
        </w:rPr>
        <w:tab/>
      </w:r>
      <w:r>
        <w:rPr>
          <w:rFonts w:hint="eastAsia"/>
        </w:rPr>
        <w:t>运行时发现的坏块，通常与</w:t>
      </w:r>
      <w:r>
        <w:rPr>
          <w:rFonts w:hint="eastAsia"/>
        </w:rPr>
        <w:t xml:space="preserve"> 5/198 </w:t>
      </w:r>
      <w:r>
        <w:rPr>
          <w:rFonts w:hint="eastAsia"/>
        </w:rPr>
        <w:t>有冗余，但可增强监控能力。</w:t>
      </w:r>
    </w:p>
    <w:p w:rsidR="00E73C51" w:rsidRDefault="00E73C51" w:rsidP="00E73C51">
      <w:pPr>
        <w:ind w:firstLine="210"/>
      </w:pPr>
      <w:r>
        <w:rPr>
          <w:rFonts w:hint="eastAsia"/>
        </w:rPr>
        <w:t>195</w:t>
      </w:r>
      <w:r>
        <w:rPr>
          <w:rFonts w:hint="eastAsia"/>
        </w:rPr>
        <w:tab/>
        <w:t>Hardware_ECC_Recovered</w:t>
      </w:r>
      <w:r>
        <w:rPr>
          <w:rFonts w:hint="eastAsia"/>
        </w:rPr>
        <w:tab/>
      </w:r>
      <w:r>
        <w:rPr>
          <w:rFonts w:hint="eastAsia"/>
        </w:rPr>
        <w:t>错误纠正计数，值越大可能表示磁盘读取难度增加，但不直接等于坏道。</w:t>
      </w:r>
    </w:p>
    <w:p w:rsidR="00E73C51" w:rsidRDefault="00E73C51" w:rsidP="00E73C51">
      <w:pPr>
        <w:ind w:firstLine="210"/>
      </w:pPr>
      <w:r>
        <w:rPr>
          <w:rFonts w:hint="eastAsia"/>
        </w:rPr>
        <w:t>240</w:t>
      </w:r>
      <w:r>
        <w:rPr>
          <w:rFonts w:hint="eastAsia"/>
        </w:rPr>
        <w:tab/>
        <w:t>Head_Flying_Hours</w:t>
      </w:r>
      <w:r>
        <w:rPr>
          <w:rFonts w:hint="eastAsia"/>
        </w:rPr>
        <w:tab/>
      </w:r>
      <w:r>
        <w:rPr>
          <w:rFonts w:hint="eastAsia"/>
        </w:rPr>
        <w:t>磁头飞行小时数，可作为物理寿命参考。</w:t>
      </w:r>
    </w:p>
    <w:p w:rsidR="00E73C51" w:rsidRDefault="00E73C51" w:rsidP="00E73C51">
      <w:pPr>
        <w:ind w:firstLine="210"/>
      </w:pPr>
      <w:r>
        <w:rPr>
          <w:rFonts w:hint="eastAsia"/>
        </w:rPr>
        <w:t>241</w:t>
      </w:r>
      <w:r>
        <w:rPr>
          <w:rFonts w:hint="eastAsia"/>
        </w:rPr>
        <w:tab/>
        <w:t>Total_LBAs_Written / 242</w:t>
      </w:r>
      <w:r>
        <w:rPr>
          <w:rFonts w:hint="eastAsia"/>
        </w:rPr>
        <w:t>：读取</w:t>
      </w:r>
      <w:r>
        <w:rPr>
          <w:rFonts w:hint="eastAsia"/>
        </w:rPr>
        <w:tab/>
      </w:r>
      <w:r>
        <w:rPr>
          <w:rFonts w:hint="eastAsia"/>
        </w:rPr>
        <w:t>表示使用强度，</w:t>
      </w:r>
      <w:r>
        <w:rPr>
          <w:rFonts w:hint="eastAsia"/>
        </w:rPr>
        <w:t xml:space="preserve">SSD </w:t>
      </w:r>
      <w:r>
        <w:rPr>
          <w:rFonts w:hint="eastAsia"/>
        </w:rPr>
        <w:t>中与寿命紧密相关，</w:t>
      </w:r>
      <w:r>
        <w:rPr>
          <w:rFonts w:hint="eastAsia"/>
        </w:rPr>
        <w:t xml:space="preserve">HDD </w:t>
      </w:r>
      <w:r>
        <w:rPr>
          <w:rFonts w:hint="eastAsia"/>
        </w:rPr>
        <w:t>中仅做辅助参考。</w:t>
      </w:r>
    </w:p>
    <w:p w:rsidR="00E73C51" w:rsidRDefault="00E73C51" w:rsidP="00E73C51">
      <w:pPr>
        <w:ind w:firstLine="210"/>
      </w:pPr>
      <w:r>
        <w:rPr>
          <w:rFonts w:hint="eastAsia"/>
        </w:rPr>
        <w:t>3</w:t>
      </w:r>
      <w:r>
        <w:rPr>
          <w:rFonts w:hint="eastAsia"/>
        </w:rPr>
        <w:t>、</w:t>
      </w:r>
      <w:r>
        <w:rPr>
          <w:rFonts w:hint="eastAsia"/>
        </w:rPr>
        <w:t>4</w:t>
      </w:r>
      <w:r>
        <w:rPr>
          <w:rFonts w:hint="eastAsia"/>
        </w:rPr>
        <w:t>、</w:t>
      </w:r>
      <w:r>
        <w:rPr>
          <w:rFonts w:hint="eastAsia"/>
        </w:rPr>
        <w:t>12</w:t>
      </w:r>
      <w:r>
        <w:rPr>
          <w:rFonts w:hint="eastAsia"/>
        </w:rPr>
        <w:t>、</w:t>
      </w:r>
      <w:r>
        <w:rPr>
          <w:rFonts w:hint="eastAsia"/>
        </w:rPr>
        <w:t>193</w:t>
      </w:r>
      <w:r>
        <w:rPr>
          <w:rFonts w:hint="eastAsia"/>
        </w:rPr>
        <w:tab/>
      </w:r>
      <w:r>
        <w:rPr>
          <w:rFonts w:hint="eastAsia"/>
        </w:rPr>
        <w:t>启停、加载计数</w:t>
      </w:r>
      <w:r>
        <w:rPr>
          <w:rFonts w:hint="eastAsia"/>
        </w:rPr>
        <w:tab/>
      </w:r>
      <w:r>
        <w:rPr>
          <w:rFonts w:hint="eastAsia"/>
        </w:rPr>
        <w:t>可表示机械磨损程度，但与寿命非线性关系较弱。</w:t>
      </w:r>
    </w:p>
    <w:p w:rsidR="00E73C51" w:rsidRDefault="00E73C51" w:rsidP="00E73C51">
      <w:pPr>
        <w:pStyle w:val="4"/>
      </w:pPr>
      <w:r>
        <w:rPr>
          <w:rFonts w:hint="eastAsia"/>
        </w:rPr>
        <w:t>对硬盘寿命预测影响不大的指标（可忽略）</w:t>
      </w:r>
    </w:p>
    <w:p w:rsidR="00E73C51" w:rsidRDefault="00E73C51" w:rsidP="00E73C51">
      <w:pPr>
        <w:ind w:firstLine="210"/>
      </w:pPr>
      <w:r>
        <w:rPr>
          <w:rFonts w:hint="eastAsia"/>
        </w:rPr>
        <w:t>属性</w:t>
      </w:r>
      <w:r>
        <w:rPr>
          <w:rFonts w:hint="eastAsia"/>
        </w:rPr>
        <w:t>ID</w:t>
      </w:r>
      <w:r>
        <w:rPr>
          <w:rFonts w:hint="eastAsia"/>
        </w:rPr>
        <w:tab/>
      </w:r>
      <w:r>
        <w:rPr>
          <w:rFonts w:hint="eastAsia"/>
        </w:rPr>
        <w:t>名称</w:t>
      </w:r>
      <w:r>
        <w:rPr>
          <w:rFonts w:hint="eastAsia"/>
        </w:rPr>
        <w:tab/>
        <w:t xml:space="preserve">          </w:t>
      </w:r>
      <w:r>
        <w:rPr>
          <w:rFonts w:hint="eastAsia"/>
        </w:rPr>
        <w:t>理由</w:t>
      </w:r>
    </w:p>
    <w:p w:rsidR="00E73C51" w:rsidRDefault="00E73C51" w:rsidP="00E73C51">
      <w:pPr>
        <w:ind w:firstLine="210"/>
      </w:pPr>
      <w:r>
        <w:rPr>
          <w:rFonts w:hint="eastAsia"/>
        </w:rPr>
        <w:t>1</w:t>
      </w:r>
      <w:r>
        <w:rPr>
          <w:rFonts w:hint="eastAsia"/>
        </w:rPr>
        <w:tab/>
        <w:t>Raw_Read_Error_Rate</w:t>
      </w:r>
      <w:r>
        <w:rPr>
          <w:rFonts w:hint="eastAsia"/>
        </w:rPr>
        <w:tab/>
      </w:r>
      <w:r>
        <w:rPr>
          <w:rFonts w:hint="eastAsia"/>
        </w:rPr>
        <w:t>与厂商算法有关，数值变化不一致，可读性差，不建议建模使用。</w:t>
      </w:r>
    </w:p>
    <w:p w:rsidR="00E73C51" w:rsidRDefault="00E73C51" w:rsidP="00E73C51">
      <w:pPr>
        <w:ind w:firstLine="210"/>
      </w:pPr>
      <w:r>
        <w:rPr>
          <w:rFonts w:hint="eastAsia"/>
        </w:rPr>
        <w:t>7</w:t>
      </w:r>
      <w:r>
        <w:rPr>
          <w:rFonts w:hint="eastAsia"/>
        </w:rPr>
        <w:tab/>
        <w:t>Seek_Error_Rate</w:t>
      </w:r>
      <w:r>
        <w:rPr>
          <w:rFonts w:hint="eastAsia"/>
        </w:rPr>
        <w:tab/>
      </w:r>
      <w:r>
        <w:rPr>
          <w:rFonts w:hint="eastAsia"/>
        </w:rPr>
        <w:t>同上，厂商私有逻辑，不具备通用比较价值。</w:t>
      </w:r>
    </w:p>
    <w:p w:rsidR="00E73C51" w:rsidRDefault="00E73C51" w:rsidP="00E73C51">
      <w:pPr>
        <w:ind w:firstLine="210"/>
      </w:pPr>
      <w:r>
        <w:rPr>
          <w:rFonts w:hint="eastAsia"/>
        </w:rPr>
        <w:t>199</w:t>
      </w:r>
      <w:r>
        <w:rPr>
          <w:rFonts w:hint="eastAsia"/>
        </w:rPr>
        <w:tab/>
        <w:t>UDMA_CRC_Error_Count</w:t>
      </w:r>
      <w:r>
        <w:rPr>
          <w:rFonts w:hint="eastAsia"/>
        </w:rPr>
        <w:tab/>
      </w:r>
      <w:r>
        <w:rPr>
          <w:rFonts w:hint="eastAsia"/>
        </w:rPr>
        <w:t>通常与数据线、接口有关，不反映硬盘本体健康。</w:t>
      </w:r>
    </w:p>
    <w:p w:rsidR="00E73C51" w:rsidRDefault="00E73C51" w:rsidP="00E73C51">
      <w:pPr>
        <w:ind w:firstLine="210"/>
      </w:pPr>
      <w:r>
        <w:rPr>
          <w:rFonts w:hint="eastAsia"/>
        </w:rPr>
        <w:t>184</w:t>
      </w:r>
      <w:r>
        <w:rPr>
          <w:rFonts w:hint="eastAsia"/>
        </w:rPr>
        <w:tab/>
        <w:t>End-to-End_Error</w:t>
      </w:r>
      <w:r>
        <w:rPr>
          <w:rFonts w:hint="eastAsia"/>
        </w:rPr>
        <w:tab/>
      </w:r>
      <w:r>
        <w:rPr>
          <w:rFonts w:hint="eastAsia"/>
        </w:rPr>
        <w:t>主要用于</w:t>
      </w:r>
      <w:r>
        <w:rPr>
          <w:rFonts w:hint="eastAsia"/>
        </w:rPr>
        <w:t xml:space="preserve"> RAID </w:t>
      </w:r>
      <w:r>
        <w:rPr>
          <w:rFonts w:hint="eastAsia"/>
        </w:rPr>
        <w:t>环境，通常恒为</w:t>
      </w:r>
      <w:r>
        <w:rPr>
          <w:rFonts w:hint="eastAsia"/>
        </w:rPr>
        <w:t xml:space="preserve"> 0</w:t>
      </w:r>
      <w:r>
        <w:rPr>
          <w:rFonts w:hint="eastAsia"/>
        </w:rPr>
        <w:t>。</w:t>
      </w:r>
    </w:p>
    <w:p w:rsidR="00E73C51" w:rsidRDefault="00E73C51" w:rsidP="00E73C51">
      <w:pPr>
        <w:ind w:firstLine="210"/>
      </w:pPr>
      <w:r>
        <w:rPr>
          <w:rFonts w:hint="eastAsia"/>
        </w:rPr>
        <w:t>10</w:t>
      </w:r>
      <w:r>
        <w:rPr>
          <w:rFonts w:hint="eastAsia"/>
        </w:rPr>
        <w:tab/>
        <w:t>Spin_Retry_Count</w:t>
      </w:r>
      <w:r>
        <w:rPr>
          <w:rFonts w:hint="eastAsia"/>
        </w:rPr>
        <w:tab/>
      </w:r>
      <w:r>
        <w:rPr>
          <w:rFonts w:hint="eastAsia"/>
        </w:rPr>
        <w:t>若非</w:t>
      </w:r>
      <w:r>
        <w:rPr>
          <w:rFonts w:hint="eastAsia"/>
        </w:rPr>
        <w:t xml:space="preserve"> 0 </w:t>
      </w:r>
      <w:r>
        <w:rPr>
          <w:rFonts w:hint="eastAsia"/>
        </w:rPr>
        <w:t>可预警，但大多数时间为</w:t>
      </w:r>
      <w:r>
        <w:rPr>
          <w:rFonts w:hint="eastAsia"/>
        </w:rPr>
        <w:t xml:space="preserve"> 0</w:t>
      </w:r>
      <w:r>
        <w:rPr>
          <w:rFonts w:hint="eastAsia"/>
        </w:rPr>
        <w:t>，实际预测贡献小。</w:t>
      </w:r>
    </w:p>
    <w:p w:rsidR="00E73C51" w:rsidRDefault="00E73C51" w:rsidP="00E73C51">
      <w:pPr>
        <w:pStyle w:val="4"/>
      </w:pPr>
      <w:r>
        <w:rPr>
          <w:rFonts w:hint="eastAsia"/>
        </w:rPr>
        <w:t>总结推荐字段（用于寿命建模）</w:t>
      </w:r>
    </w:p>
    <w:p w:rsidR="00E73C51" w:rsidRDefault="00E73C51" w:rsidP="00E73C51">
      <w:pPr>
        <w:ind w:firstLine="210"/>
      </w:pPr>
      <w:r>
        <w:t>Reallocated_Sector_Ct</w:t>
      </w:r>
    </w:p>
    <w:p w:rsidR="00E73C51" w:rsidRDefault="00E73C51" w:rsidP="00E73C51">
      <w:pPr>
        <w:ind w:firstLine="210"/>
      </w:pPr>
      <w:r>
        <w:t>Current_Pending_Sector</w:t>
      </w:r>
    </w:p>
    <w:p w:rsidR="00E73C51" w:rsidRDefault="00E73C51" w:rsidP="00E73C51">
      <w:pPr>
        <w:ind w:firstLine="210"/>
      </w:pPr>
      <w:r>
        <w:t>Offline_Uncorrectable</w:t>
      </w:r>
    </w:p>
    <w:p w:rsidR="00E73C51" w:rsidRDefault="00E73C51" w:rsidP="00E73C51">
      <w:pPr>
        <w:ind w:firstLine="210"/>
      </w:pPr>
      <w:r>
        <w:t>Reported_Uncorrect</w:t>
      </w:r>
    </w:p>
    <w:p w:rsidR="00E73C51" w:rsidRDefault="00E73C51" w:rsidP="00E73C51">
      <w:pPr>
        <w:ind w:firstLine="210"/>
      </w:pPr>
      <w:r>
        <w:t>Command_Timeout</w:t>
      </w:r>
    </w:p>
    <w:p w:rsidR="00E73C51" w:rsidRDefault="00E73C51" w:rsidP="00E73C51">
      <w:pPr>
        <w:ind w:firstLine="210"/>
      </w:pPr>
      <w:r>
        <w:t>Power_On_Hours</w:t>
      </w:r>
    </w:p>
    <w:p w:rsidR="00E73C51" w:rsidRDefault="00E73C51" w:rsidP="00E73C51">
      <w:pPr>
        <w:ind w:firstLine="210"/>
      </w:pPr>
      <w:r>
        <w:rPr>
          <w:rFonts w:hint="eastAsia"/>
        </w:rPr>
        <w:t>Temperature_Celsius</w:t>
      </w:r>
      <w:r>
        <w:rPr>
          <w:rFonts w:hint="eastAsia"/>
        </w:rPr>
        <w:t>（或</w:t>
      </w:r>
      <w:r>
        <w:rPr>
          <w:rFonts w:hint="eastAsia"/>
        </w:rPr>
        <w:t xml:space="preserve"> Airflow_Temperature_Cel</w:t>
      </w:r>
      <w:r>
        <w:rPr>
          <w:rFonts w:hint="eastAsia"/>
        </w:rPr>
        <w:t>）</w:t>
      </w:r>
    </w:p>
    <w:p w:rsidR="00E73C51" w:rsidRDefault="00E73C51" w:rsidP="00E73C51">
      <w:pPr>
        <w:ind w:firstLine="210"/>
      </w:pPr>
      <w:r>
        <w:rPr>
          <w:rFonts w:hint="eastAsia"/>
        </w:rPr>
        <w:t>这些就是建模时你应重点使用的指标。如果你需要，我可以帮你将这些字段提取成训练用的</w:t>
      </w:r>
      <w:r>
        <w:rPr>
          <w:rFonts w:hint="eastAsia"/>
        </w:rPr>
        <w:t xml:space="preserve"> CSV </w:t>
      </w:r>
      <w:r>
        <w:rPr>
          <w:rFonts w:hint="eastAsia"/>
        </w:rPr>
        <w:t>样本，</w:t>
      </w:r>
      <w:r>
        <w:rPr>
          <w:rFonts w:hint="eastAsia"/>
        </w:rPr>
        <w:lastRenderedPageBreak/>
        <w:t>或者为</w:t>
      </w:r>
      <w:r>
        <w:rPr>
          <w:rFonts w:hint="eastAsia"/>
        </w:rPr>
        <w:t xml:space="preserve"> H2O AutoML </w:t>
      </w:r>
      <w:r>
        <w:rPr>
          <w:rFonts w:hint="eastAsia"/>
        </w:rPr>
        <w:t>构建一个训练模板。是否继续？</w:t>
      </w:r>
    </w:p>
    <w:p w:rsidR="00E2391D" w:rsidRDefault="00E2391D" w:rsidP="003E16D6">
      <w:pPr>
        <w:pStyle w:val="3"/>
      </w:pPr>
      <w:r>
        <w:rPr>
          <w:rFonts w:hint="eastAsia"/>
        </w:rPr>
        <w:t>影响硬盘的</w:t>
      </w:r>
      <w:r>
        <w:rPr>
          <w:rFonts w:hint="eastAsia"/>
        </w:rPr>
        <w:t>smart</w:t>
      </w:r>
      <w:r>
        <w:rPr>
          <w:rFonts w:hint="eastAsia"/>
        </w:rPr>
        <w:t>指标</w:t>
      </w:r>
    </w:p>
    <w:p w:rsidR="00E2391D" w:rsidRDefault="00E2391D" w:rsidP="00E2391D">
      <w:pPr>
        <w:ind w:firstLine="210"/>
      </w:pPr>
      <w:r>
        <w:rPr>
          <w:rFonts w:hint="eastAsia"/>
        </w:rPr>
        <w:t>这个</w:t>
      </w:r>
      <w:r>
        <w:rPr>
          <w:rFonts w:hint="eastAsia"/>
        </w:rPr>
        <w:t>smart</w:t>
      </w:r>
      <w:r>
        <w:rPr>
          <w:rFonts w:hint="eastAsia"/>
        </w:rPr>
        <w:t>检查中有硬盘使用时间的指标吗</w:t>
      </w:r>
    </w:p>
    <w:p w:rsidR="00E2391D" w:rsidRDefault="00E2391D" w:rsidP="00E2391D">
      <w:pPr>
        <w:ind w:firstLine="210"/>
      </w:pPr>
      <w:r>
        <w:t>$ sudo smartctl -a /dev/sda | less</w:t>
      </w:r>
    </w:p>
    <w:p w:rsidR="00E2391D" w:rsidRPr="00E2391D" w:rsidRDefault="00E2391D" w:rsidP="00E2391D">
      <w:pPr>
        <w:ind w:firstLine="180"/>
        <w:rPr>
          <w:sz w:val="18"/>
          <w:szCs w:val="18"/>
          <w:shd w:val="pct15" w:color="auto" w:fill="FFFFFF"/>
        </w:rPr>
      </w:pPr>
      <w:r w:rsidRPr="00E2391D">
        <w:rPr>
          <w:sz w:val="18"/>
          <w:szCs w:val="18"/>
          <w:shd w:val="pct15" w:color="auto" w:fill="FFFFFF"/>
        </w:rPr>
        <w:t>smartctl 7.2 2020-12-30 r5155 [x86_64-linux-5.15.0-139-generic] (local build)</w:t>
      </w:r>
    </w:p>
    <w:p w:rsidR="00E2391D" w:rsidRPr="00E2391D" w:rsidRDefault="00E2391D" w:rsidP="00E2391D">
      <w:pPr>
        <w:ind w:firstLine="180"/>
        <w:rPr>
          <w:sz w:val="18"/>
          <w:szCs w:val="18"/>
          <w:shd w:val="pct15" w:color="auto" w:fill="FFFFFF"/>
        </w:rPr>
      </w:pPr>
      <w:r w:rsidRPr="00E2391D">
        <w:rPr>
          <w:sz w:val="18"/>
          <w:szCs w:val="18"/>
          <w:shd w:val="pct15" w:color="auto" w:fill="FFFFFF"/>
        </w:rPr>
        <w:t>Copyright (C) 2002-20, Bruce Allen, Christian Franke, www.smartmontools.org</w:t>
      </w:r>
    </w:p>
    <w:p w:rsidR="00E2391D" w:rsidRPr="00E2391D" w:rsidRDefault="00E2391D" w:rsidP="00E2391D">
      <w:pPr>
        <w:ind w:firstLine="180"/>
        <w:rPr>
          <w:sz w:val="18"/>
          <w:szCs w:val="18"/>
          <w:shd w:val="pct15" w:color="auto" w:fill="FFFFFF"/>
        </w:rPr>
      </w:pPr>
      <w:r w:rsidRPr="00E2391D">
        <w:rPr>
          <w:sz w:val="18"/>
          <w:szCs w:val="18"/>
          <w:shd w:val="pct15" w:color="auto" w:fill="FFFFFF"/>
        </w:rPr>
        <w:t>=== START OF INFORMATION SECTION ===</w:t>
      </w:r>
    </w:p>
    <w:p w:rsidR="00E2391D" w:rsidRPr="00E2391D" w:rsidRDefault="00E2391D" w:rsidP="00E2391D">
      <w:pPr>
        <w:ind w:firstLine="180"/>
        <w:rPr>
          <w:sz w:val="18"/>
          <w:szCs w:val="18"/>
          <w:shd w:val="pct15" w:color="auto" w:fill="FFFFFF"/>
        </w:rPr>
      </w:pPr>
      <w:r w:rsidRPr="00E2391D">
        <w:rPr>
          <w:sz w:val="18"/>
          <w:szCs w:val="18"/>
          <w:shd w:val="pct15" w:color="auto" w:fill="FFFFFF"/>
        </w:rPr>
        <w:t>Model Family:     Seagate BarraCuda 3.5</w:t>
      </w:r>
    </w:p>
    <w:p w:rsidR="00E2391D" w:rsidRPr="00E2391D" w:rsidRDefault="00E2391D" w:rsidP="00E2391D">
      <w:pPr>
        <w:ind w:firstLine="180"/>
        <w:rPr>
          <w:sz w:val="18"/>
          <w:szCs w:val="18"/>
          <w:shd w:val="pct15" w:color="auto" w:fill="FFFFFF"/>
        </w:rPr>
      </w:pPr>
      <w:r w:rsidRPr="00E2391D">
        <w:rPr>
          <w:sz w:val="18"/>
          <w:szCs w:val="18"/>
          <w:shd w:val="pct15" w:color="auto" w:fill="FFFFFF"/>
        </w:rPr>
        <w:t>Device Model:     ST2000DM005-2CW102</w:t>
      </w:r>
    </w:p>
    <w:p w:rsidR="00E2391D" w:rsidRPr="00E2391D" w:rsidRDefault="00E2391D" w:rsidP="00E2391D">
      <w:pPr>
        <w:ind w:firstLine="180"/>
        <w:rPr>
          <w:sz w:val="18"/>
          <w:szCs w:val="18"/>
          <w:shd w:val="pct15" w:color="auto" w:fill="FFFFFF"/>
        </w:rPr>
      </w:pPr>
      <w:r w:rsidRPr="00E2391D">
        <w:rPr>
          <w:sz w:val="18"/>
          <w:szCs w:val="18"/>
          <w:shd w:val="pct15" w:color="auto" w:fill="FFFFFF"/>
        </w:rPr>
        <w:t>Serial Number:    ZFL40JGE</w:t>
      </w:r>
    </w:p>
    <w:p w:rsidR="00E2391D" w:rsidRPr="00E2391D" w:rsidRDefault="00E2391D" w:rsidP="00E2391D">
      <w:pPr>
        <w:ind w:firstLine="180"/>
        <w:rPr>
          <w:sz w:val="18"/>
          <w:szCs w:val="18"/>
          <w:shd w:val="pct15" w:color="auto" w:fill="FFFFFF"/>
        </w:rPr>
      </w:pPr>
      <w:r w:rsidRPr="00E2391D">
        <w:rPr>
          <w:sz w:val="18"/>
          <w:szCs w:val="18"/>
          <w:shd w:val="pct15" w:color="auto" w:fill="FFFFFF"/>
        </w:rPr>
        <w:t>LU WWN Device Id: 5 000c50 0c971fdae</w:t>
      </w:r>
    </w:p>
    <w:p w:rsidR="00E2391D" w:rsidRPr="00E2391D" w:rsidRDefault="00E2391D" w:rsidP="00E2391D">
      <w:pPr>
        <w:ind w:firstLine="180"/>
        <w:rPr>
          <w:sz w:val="18"/>
          <w:szCs w:val="18"/>
          <w:shd w:val="pct15" w:color="auto" w:fill="FFFFFF"/>
        </w:rPr>
      </w:pPr>
      <w:r w:rsidRPr="00E2391D">
        <w:rPr>
          <w:sz w:val="18"/>
          <w:szCs w:val="18"/>
          <w:shd w:val="pct15" w:color="auto" w:fill="FFFFFF"/>
        </w:rPr>
        <w:t>Firmware Version: 0001</w:t>
      </w:r>
    </w:p>
    <w:p w:rsidR="00E2391D" w:rsidRPr="00E2391D" w:rsidRDefault="00E2391D" w:rsidP="00E2391D">
      <w:pPr>
        <w:ind w:firstLine="180"/>
        <w:rPr>
          <w:sz w:val="18"/>
          <w:szCs w:val="18"/>
          <w:shd w:val="pct15" w:color="auto" w:fill="FFFFFF"/>
        </w:rPr>
      </w:pPr>
      <w:r w:rsidRPr="00E2391D">
        <w:rPr>
          <w:sz w:val="18"/>
          <w:szCs w:val="18"/>
          <w:shd w:val="pct15" w:color="auto" w:fill="FFFFFF"/>
        </w:rPr>
        <w:t>User Capacity:    2,000,398,934,016 bytes [2.00 TB]</w:t>
      </w:r>
    </w:p>
    <w:p w:rsidR="00E2391D" w:rsidRPr="00E2391D" w:rsidRDefault="00E2391D" w:rsidP="00E2391D">
      <w:pPr>
        <w:ind w:firstLine="180"/>
        <w:rPr>
          <w:sz w:val="18"/>
          <w:szCs w:val="18"/>
          <w:shd w:val="pct15" w:color="auto" w:fill="FFFFFF"/>
        </w:rPr>
      </w:pPr>
      <w:r w:rsidRPr="00E2391D">
        <w:rPr>
          <w:sz w:val="18"/>
          <w:szCs w:val="18"/>
          <w:shd w:val="pct15" w:color="auto" w:fill="FFFFFF"/>
        </w:rPr>
        <w:t>Sector Sizes:     512 bytes logical, 4096 bytes physical</w:t>
      </w:r>
    </w:p>
    <w:p w:rsidR="00E2391D" w:rsidRPr="00E2391D" w:rsidRDefault="00E2391D" w:rsidP="00E2391D">
      <w:pPr>
        <w:ind w:firstLine="180"/>
        <w:rPr>
          <w:sz w:val="18"/>
          <w:szCs w:val="18"/>
          <w:shd w:val="pct15" w:color="auto" w:fill="FFFFFF"/>
        </w:rPr>
      </w:pPr>
      <w:r w:rsidRPr="00E2391D">
        <w:rPr>
          <w:sz w:val="18"/>
          <w:szCs w:val="18"/>
          <w:shd w:val="pct15" w:color="auto" w:fill="FFFFFF"/>
        </w:rPr>
        <w:t>Rotation Rate:    5425 rpm</w:t>
      </w:r>
    </w:p>
    <w:p w:rsidR="00E2391D" w:rsidRPr="00E2391D" w:rsidRDefault="00E2391D" w:rsidP="00E2391D">
      <w:pPr>
        <w:ind w:firstLine="180"/>
        <w:rPr>
          <w:sz w:val="18"/>
          <w:szCs w:val="18"/>
          <w:shd w:val="pct15" w:color="auto" w:fill="FFFFFF"/>
        </w:rPr>
      </w:pPr>
      <w:r w:rsidRPr="00E2391D">
        <w:rPr>
          <w:sz w:val="18"/>
          <w:szCs w:val="18"/>
          <w:shd w:val="pct15" w:color="auto" w:fill="FFFFFF"/>
        </w:rPr>
        <w:t>Form Factor:      3.5 inches</w:t>
      </w:r>
    </w:p>
    <w:p w:rsidR="00E2391D" w:rsidRPr="00E2391D" w:rsidRDefault="00E2391D" w:rsidP="00E2391D">
      <w:pPr>
        <w:ind w:firstLine="180"/>
        <w:rPr>
          <w:sz w:val="18"/>
          <w:szCs w:val="18"/>
          <w:shd w:val="pct15" w:color="auto" w:fill="FFFFFF"/>
        </w:rPr>
      </w:pPr>
      <w:r w:rsidRPr="00E2391D">
        <w:rPr>
          <w:sz w:val="18"/>
          <w:szCs w:val="18"/>
          <w:shd w:val="pct15" w:color="auto" w:fill="FFFFFF"/>
        </w:rPr>
        <w:t>Device is:        In smartctl database [for details use: -P show]</w:t>
      </w:r>
    </w:p>
    <w:p w:rsidR="00E2391D" w:rsidRPr="00E2391D" w:rsidRDefault="00E2391D" w:rsidP="00E2391D">
      <w:pPr>
        <w:ind w:firstLine="180"/>
        <w:rPr>
          <w:sz w:val="18"/>
          <w:szCs w:val="18"/>
          <w:shd w:val="pct15" w:color="auto" w:fill="FFFFFF"/>
        </w:rPr>
      </w:pPr>
      <w:r w:rsidRPr="00E2391D">
        <w:rPr>
          <w:sz w:val="18"/>
          <w:szCs w:val="18"/>
          <w:shd w:val="pct15" w:color="auto" w:fill="FFFFFF"/>
        </w:rPr>
        <w:t>ATA Version is:   ACS-3 T13/2161-D revision 5</w:t>
      </w:r>
    </w:p>
    <w:p w:rsidR="00E2391D" w:rsidRPr="00E2391D" w:rsidRDefault="00E2391D" w:rsidP="00E2391D">
      <w:pPr>
        <w:ind w:firstLine="180"/>
        <w:rPr>
          <w:sz w:val="18"/>
          <w:szCs w:val="18"/>
          <w:shd w:val="pct15" w:color="auto" w:fill="FFFFFF"/>
        </w:rPr>
      </w:pPr>
      <w:r w:rsidRPr="00E2391D">
        <w:rPr>
          <w:sz w:val="18"/>
          <w:szCs w:val="18"/>
          <w:shd w:val="pct15" w:color="auto" w:fill="FFFFFF"/>
        </w:rPr>
        <w:t>SATA Version is:  SATA 3.1, 6.0 Gb/s (current: 6.0 Gb/s)</w:t>
      </w:r>
    </w:p>
    <w:p w:rsidR="00E2391D" w:rsidRPr="00E2391D" w:rsidRDefault="00E2391D" w:rsidP="00E2391D">
      <w:pPr>
        <w:ind w:firstLine="180"/>
        <w:rPr>
          <w:sz w:val="18"/>
          <w:szCs w:val="18"/>
          <w:shd w:val="pct15" w:color="auto" w:fill="FFFFFF"/>
        </w:rPr>
      </w:pPr>
      <w:r w:rsidRPr="00E2391D">
        <w:rPr>
          <w:sz w:val="18"/>
          <w:szCs w:val="18"/>
          <w:shd w:val="pct15" w:color="auto" w:fill="FFFFFF"/>
        </w:rPr>
        <w:t>Local Time is:    Thu May  8 16:55:12 2025 CST</w:t>
      </w:r>
    </w:p>
    <w:p w:rsidR="00E2391D" w:rsidRPr="00E2391D" w:rsidRDefault="00E2391D" w:rsidP="00E2391D">
      <w:pPr>
        <w:ind w:firstLine="180"/>
        <w:rPr>
          <w:sz w:val="18"/>
          <w:szCs w:val="18"/>
          <w:shd w:val="pct15" w:color="auto" w:fill="FFFFFF"/>
        </w:rPr>
      </w:pPr>
      <w:r w:rsidRPr="00E2391D">
        <w:rPr>
          <w:sz w:val="18"/>
          <w:szCs w:val="18"/>
          <w:shd w:val="pct15" w:color="auto" w:fill="FFFFFF"/>
        </w:rPr>
        <w:t>SMART support is: Available - device has SMART capability.</w:t>
      </w:r>
    </w:p>
    <w:p w:rsidR="00E2391D" w:rsidRPr="00E2391D" w:rsidRDefault="00E2391D" w:rsidP="00E2391D">
      <w:pPr>
        <w:ind w:firstLine="180"/>
        <w:rPr>
          <w:sz w:val="18"/>
          <w:szCs w:val="18"/>
          <w:shd w:val="pct15" w:color="auto" w:fill="FFFFFF"/>
        </w:rPr>
      </w:pPr>
      <w:r w:rsidRPr="00E2391D">
        <w:rPr>
          <w:sz w:val="18"/>
          <w:szCs w:val="18"/>
          <w:shd w:val="pct15" w:color="auto" w:fill="FFFFFF"/>
        </w:rPr>
        <w:t>SMART support is: Enabled</w:t>
      </w:r>
    </w:p>
    <w:p w:rsidR="00E2391D" w:rsidRPr="00E2391D" w:rsidRDefault="00E2391D" w:rsidP="00E2391D">
      <w:pPr>
        <w:ind w:firstLine="180"/>
        <w:rPr>
          <w:sz w:val="18"/>
          <w:szCs w:val="18"/>
          <w:shd w:val="pct15" w:color="auto" w:fill="FFFFFF"/>
        </w:rPr>
      </w:pPr>
      <w:r w:rsidRPr="00E2391D">
        <w:rPr>
          <w:sz w:val="18"/>
          <w:szCs w:val="18"/>
          <w:shd w:val="pct15" w:color="auto" w:fill="FFFFFF"/>
        </w:rPr>
        <w:t>=== START OF READ SMART DATA SECTION ===</w:t>
      </w:r>
    </w:p>
    <w:p w:rsidR="00E2391D" w:rsidRPr="00E2391D" w:rsidRDefault="00E2391D" w:rsidP="00E2391D">
      <w:pPr>
        <w:ind w:firstLine="180"/>
        <w:rPr>
          <w:sz w:val="18"/>
          <w:szCs w:val="18"/>
          <w:shd w:val="pct15" w:color="auto" w:fill="FFFFFF"/>
        </w:rPr>
      </w:pPr>
      <w:r w:rsidRPr="00E2391D">
        <w:rPr>
          <w:sz w:val="18"/>
          <w:szCs w:val="18"/>
          <w:shd w:val="pct15" w:color="auto" w:fill="FFFFFF"/>
        </w:rPr>
        <w:t>SMART overall-health self-assessment test result: PASSED</w:t>
      </w:r>
    </w:p>
    <w:p w:rsidR="00E2391D" w:rsidRPr="00E2391D" w:rsidRDefault="00E2391D" w:rsidP="00E2391D">
      <w:pPr>
        <w:ind w:firstLine="180"/>
        <w:rPr>
          <w:sz w:val="18"/>
          <w:szCs w:val="18"/>
          <w:shd w:val="pct15" w:color="auto" w:fill="FFFFFF"/>
        </w:rPr>
      </w:pPr>
      <w:r w:rsidRPr="00E2391D">
        <w:rPr>
          <w:sz w:val="18"/>
          <w:szCs w:val="18"/>
          <w:shd w:val="pct15" w:color="auto" w:fill="FFFFFF"/>
        </w:rPr>
        <w:t>General SMART Values:</w:t>
      </w:r>
    </w:p>
    <w:p w:rsidR="00E2391D" w:rsidRPr="00E2391D" w:rsidRDefault="00E2391D" w:rsidP="00E2391D">
      <w:pPr>
        <w:ind w:firstLine="180"/>
        <w:rPr>
          <w:sz w:val="18"/>
          <w:szCs w:val="18"/>
          <w:shd w:val="pct15" w:color="auto" w:fill="FFFFFF"/>
        </w:rPr>
      </w:pPr>
      <w:r w:rsidRPr="00E2391D">
        <w:rPr>
          <w:sz w:val="18"/>
          <w:szCs w:val="18"/>
          <w:shd w:val="pct15" w:color="auto" w:fill="FFFFFF"/>
        </w:rPr>
        <w:t>Offline data collection status:  (0x00)</w:t>
      </w:r>
      <w:r w:rsidRPr="00E2391D">
        <w:rPr>
          <w:sz w:val="18"/>
          <w:szCs w:val="18"/>
          <w:shd w:val="pct15" w:color="auto" w:fill="FFFFFF"/>
        </w:rPr>
        <w:tab/>
        <w:t>Offline data collection activity</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was never started.</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Auto Offline Data Collection: Disabled.</w:t>
      </w:r>
    </w:p>
    <w:p w:rsidR="00E2391D" w:rsidRPr="00E2391D" w:rsidRDefault="00E2391D" w:rsidP="00E2391D">
      <w:pPr>
        <w:ind w:firstLine="180"/>
        <w:rPr>
          <w:sz w:val="18"/>
          <w:szCs w:val="18"/>
          <w:shd w:val="pct15" w:color="auto" w:fill="FFFFFF"/>
        </w:rPr>
      </w:pPr>
      <w:r w:rsidRPr="00E2391D">
        <w:rPr>
          <w:sz w:val="18"/>
          <w:szCs w:val="18"/>
          <w:shd w:val="pct15" w:color="auto" w:fill="FFFFFF"/>
        </w:rPr>
        <w:t>Self-test execution status:      (   0)</w:t>
      </w:r>
      <w:r w:rsidRPr="00E2391D">
        <w:rPr>
          <w:sz w:val="18"/>
          <w:szCs w:val="18"/>
          <w:shd w:val="pct15" w:color="auto" w:fill="FFFFFF"/>
        </w:rPr>
        <w:tab/>
        <w:t>The previous self-test routine completed</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 xml:space="preserve">without error or no self-test has ever </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been run.</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Total time to complete Offline </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data collection: </w:t>
      </w:r>
      <w:r w:rsidRPr="00E2391D">
        <w:rPr>
          <w:sz w:val="18"/>
          <w:szCs w:val="18"/>
          <w:shd w:val="pct15" w:color="auto" w:fill="FFFFFF"/>
        </w:rPr>
        <w:tab/>
      </w:r>
      <w:r w:rsidRPr="00E2391D">
        <w:rPr>
          <w:sz w:val="18"/>
          <w:szCs w:val="18"/>
          <w:shd w:val="pct15" w:color="auto" w:fill="FFFFFF"/>
        </w:rPr>
        <w:tab/>
        <w:t>(    0) seconds.</w:t>
      </w:r>
    </w:p>
    <w:p w:rsidR="00E2391D" w:rsidRPr="00E2391D" w:rsidRDefault="00E2391D" w:rsidP="00E2391D">
      <w:pPr>
        <w:ind w:firstLine="180"/>
        <w:rPr>
          <w:sz w:val="18"/>
          <w:szCs w:val="18"/>
          <w:shd w:val="pct15" w:color="auto" w:fill="FFFFFF"/>
        </w:rPr>
      </w:pPr>
      <w:r w:rsidRPr="00E2391D">
        <w:rPr>
          <w:sz w:val="18"/>
          <w:szCs w:val="18"/>
          <w:shd w:val="pct15" w:color="auto" w:fill="FFFFFF"/>
        </w:rPr>
        <w:t>Offline data collection</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capabilities: </w:t>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 xml:space="preserve"> (0x73) SMART execute Offline immediate.</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Auto Offline data collection on/off support.</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Suspend Offline collection upon new</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command.</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No Offline surface scan supported.</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Self-test supported.</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Conveyance Self-test supported.</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Selective Self-test supported.</w:t>
      </w:r>
    </w:p>
    <w:p w:rsidR="00E2391D" w:rsidRPr="00E2391D" w:rsidRDefault="00E2391D" w:rsidP="00E2391D">
      <w:pPr>
        <w:ind w:firstLine="180"/>
        <w:rPr>
          <w:sz w:val="18"/>
          <w:szCs w:val="18"/>
          <w:shd w:val="pct15" w:color="auto" w:fill="FFFFFF"/>
        </w:rPr>
      </w:pPr>
      <w:r w:rsidRPr="00E2391D">
        <w:rPr>
          <w:sz w:val="18"/>
          <w:szCs w:val="18"/>
          <w:shd w:val="pct15" w:color="auto" w:fill="FFFFFF"/>
        </w:rPr>
        <w:t>SMART capabilities:            (0x0003)</w:t>
      </w:r>
      <w:r w:rsidRPr="00E2391D">
        <w:rPr>
          <w:sz w:val="18"/>
          <w:szCs w:val="18"/>
          <w:shd w:val="pct15" w:color="auto" w:fill="FFFFFF"/>
        </w:rPr>
        <w:tab/>
        <w:t>Saves SMART data before entering</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power-saving mode.</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Supports SMART auto save timer.</w:t>
      </w:r>
    </w:p>
    <w:p w:rsidR="00E2391D" w:rsidRPr="00E2391D" w:rsidRDefault="00E2391D" w:rsidP="00E2391D">
      <w:pPr>
        <w:ind w:firstLine="180"/>
        <w:rPr>
          <w:sz w:val="18"/>
          <w:szCs w:val="18"/>
          <w:shd w:val="pct15" w:color="auto" w:fill="FFFFFF"/>
        </w:rPr>
      </w:pPr>
      <w:r w:rsidRPr="00E2391D">
        <w:rPr>
          <w:sz w:val="18"/>
          <w:szCs w:val="18"/>
          <w:shd w:val="pct15" w:color="auto" w:fill="FFFFFF"/>
        </w:rPr>
        <w:t>Error logging capability:        (0x01)</w:t>
      </w:r>
      <w:r w:rsidRPr="00E2391D">
        <w:rPr>
          <w:sz w:val="18"/>
          <w:szCs w:val="18"/>
          <w:shd w:val="pct15" w:color="auto" w:fill="FFFFFF"/>
        </w:rPr>
        <w:tab/>
        <w:t>Error logging supported.</w:t>
      </w:r>
    </w:p>
    <w:p w:rsidR="00E2391D" w:rsidRPr="00E2391D" w:rsidRDefault="00E2391D" w:rsidP="00E2391D">
      <w:pPr>
        <w:ind w:firstLine="180"/>
        <w:rPr>
          <w:sz w:val="18"/>
          <w:szCs w:val="18"/>
          <w:shd w:val="pct15" w:color="auto" w:fill="FFFFFF"/>
        </w:rPr>
      </w:pPr>
      <w:r w:rsidRPr="00E2391D">
        <w:rPr>
          <w:sz w:val="18"/>
          <w:szCs w:val="18"/>
          <w:shd w:val="pct15" w:color="auto" w:fill="FFFFFF"/>
        </w:rPr>
        <w:lastRenderedPageBreak/>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General Purpose Logging supported.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Short self-test routine </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recommended polling time: </w:t>
      </w:r>
      <w:r w:rsidRPr="00E2391D">
        <w:rPr>
          <w:sz w:val="18"/>
          <w:szCs w:val="18"/>
          <w:shd w:val="pct15" w:color="auto" w:fill="FFFFFF"/>
        </w:rPr>
        <w:tab/>
        <w:t xml:space="preserve"> (   1) minutes.</w:t>
      </w:r>
    </w:p>
    <w:p w:rsidR="00E2391D" w:rsidRPr="00E2391D" w:rsidRDefault="00E2391D" w:rsidP="00E2391D">
      <w:pPr>
        <w:ind w:firstLine="180"/>
        <w:rPr>
          <w:sz w:val="18"/>
          <w:szCs w:val="18"/>
          <w:shd w:val="pct15" w:color="auto" w:fill="FFFFFF"/>
        </w:rPr>
      </w:pPr>
      <w:r w:rsidRPr="00E2391D">
        <w:rPr>
          <w:sz w:val="18"/>
          <w:szCs w:val="18"/>
          <w:shd w:val="pct15" w:color="auto" w:fill="FFFFFF"/>
        </w:rPr>
        <w:t>Extended self-test routine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recommended polling time: </w:t>
      </w:r>
      <w:r w:rsidRPr="00E2391D">
        <w:rPr>
          <w:sz w:val="18"/>
          <w:szCs w:val="18"/>
          <w:shd w:val="pct15" w:color="auto" w:fill="FFFFFF"/>
        </w:rPr>
        <w:tab/>
        <w:t xml:space="preserve"> ( 248) minutes.</w:t>
      </w:r>
    </w:p>
    <w:p w:rsidR="00E2391D" w:rsidRPr="00E2391D" w:rsidRDefault="00E2391D" w:rsidP="00E2391D">
      <w:pPr>
        <w:ind w:firstLine="180"/>
        <w:rPr>
          <w:sz w:val="18"/>
          <w:szCs w:val="18"/>
          <w:shd w:val="pct15" w:color="auto" w:fill="FFFFFF"/>
        </w:rPr>
      </w:pPr>
      <w:r w:rsidRPr="00E2391D">
        <w:rPr>
          <w:sz w:val="18"/>
          <w:szCs w:val="18"/>
          <w:shd w:val="pct15" w:color="auto" w:fill="FFFFFF"/>
        </w:rPr>
        <w:t>Conveyance self-test routine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recommended polling time: </w:t>
      </w:r>
      <w:r w:rsidRPr="00E2391D">
        <w:rPr>
          <w:sz w:val="18"/>
          <w:szCs w:val="18"/>
          <w:shd w:val="pct15" w:color="auto" w:fill="FFFFFF"/>
        </w:rPr>
        <w:tab/>
        <w:t xml:space="preserve"> (   2) minutes.</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SCT capabilities: </w:t>
      </w:r>
      <w:r w:rsidRPr="00E2391D">
        <w:rPr>
          <w:sz w:val="18"/>
          <w:szCs w:val="18"/>
          <w:shd w:val="pct15" w:color="auto" w:fill="FFFFFF"/>
        </w:rPr>
        <w:tab/>
        <w:t xml:space="preserve">       (0x30a5)</w:t>
      </w:r>
      <w:r w:rsidRPr="00E2391D">
        <w:rPr>
          <w:sz w:val="18"/>
          <w:szCs w:val="18"/>
          <w:shd w:val="pct15" w:color="auto" w:fill="FFFFFF"/>
        </w:rPr>
        <w:tab/>
        <w:t>SCT Status supported.</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r>
      <w:r w:rsidRPr="00E2391D">
        <w:rPr>
          <w:sz w:val="18"/>
          <w:szCs w:val="18"/>
          <w:shd w:val="pct15" w:color="auto" w:fill="FFFFFF"/>
        </w:rPr>
        <w:tab/>
        <w:t>SCT Data Table supported.</w:t>
      </w:r>
    </w:p>
    <w:p w:rsidR="00E2391D" w:rsidRPr="00E2391D" w:rsidRDefault="00E2391D" w:rsidP="00E2391D">
      <w:pPr>
        <w:ind w:firstLine="180"/>
        <w:rPr>
          <w:sz w:val="18"/>
          <w:szCs w:val="18"/>
          <w:shd w:val="pct15" w:color="auto" w:fill="FFFFFF"/>
        </w:rPr>
      </w:pPr>
      <w:r w:rsidRPr="00E2391D">
        <w:rPr>
          <w:sz w:val="18"/>
          <w:szCs w:val="18"/>
          <w:shd w:val="pct15" w:color="auto" w:fill="FFFFFF"/>
        </w:rPr>
        <w:t>SMART Attributes Data Structure revision number: 10</w:t>
      </w:r>
    </w:p>
    <w:p w:rsidR="00E2391D" w:rsidRPr="00E2391D" w:rsidRDefault="00E2391D" w:rsidP="00E2391D">
      <w:pPr>
        <w:ind w:firstLine="180"/>
        <w:rPr>
          <w:sz w:val="18"/>
          <w:szCs w:val="18"/>
          <w:shd w:val="pct15" w:color="auto" w:fill="FFFFFF"/>
        </w:rPr>
      </w:pPr>
      <w:r w:rsidRPr="00E2391D">
        <w:rPr>
          <w:sz w:val="18"/>
          <w:szCs w:val="18"/>
          <w:shd w:val="pct15" w:color="auto" w:fill="FFFFFF"/>
        </w:rPr>
        <w:t>Vendor Specific SMART Attributes with Thresholds:</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ID# ATTRIBUTE_NAME          FLAG     VALUE WORST THRESH TYPE      UPDATED  WHEN_FAILED RAW_VALUE</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 xml:space="preserve">  1 Raw_Read_Error_Rate     0x000f   076   053   006    Pre-fail  Always       -       41840181</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 xml:space="preserve">  3 Spin_Up_Time            0x0003   098   097   000    Pre-fail  Always       -       0</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 xml:space="preserve">  4 Start_Stop_Count        0x0032   100   100   020    Old_age   Always       -       238</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 xml:space="preserve">  5 Reallocated_Sector_Ct   0x0033   098   098   010    Pre-fail  Always       -       312</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 xml:space="preserve">  7 Seek_Error_Rate         0x000f   083   060   045    Pre-fail  Always       -       190756220</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 xml:space="preserve">  9 Power_On_Hours          0x0032   094   094   000    Old_age   Always       -       5596 (154 210 0)</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 xml:space="preserve"> 10 Spin_Retry_Count        0x0013   100   100   097    Pre-fail  Always       -       0</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 xml:space="preserve"> 12 Power_Cycle_Count       0x0032   100   100   020    Old_age   Always       -       235</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183 Runtime_Bad_Block       0x0032   098   098   000    Old_age   Always       -       2</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184 End-to-End_Error        0x0032   100   100   099    Old_age   Always       -       0</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187 Reported_Uncorrect      0x0032   097   097   000    Old_age   Always       -       3</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188 Command_Timeout         0x0032   100   097   000    Old_age   Always       -       11 20 20</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189 High_Fly_Writes         0x003a   100   100   000    Old_age   Always       -       0</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190 Airflow_Temperature_Cel 0x0022   063   053   040    Old_age   Always       -       37 (Min/Max 33/37)</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191 G-Sense_Error_Rate      0x0032   100   100   000    Old_age   Always       -       0</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192 Power-Off_Retract_Count 0x0032   100   100   000    Old_age   Always       -       187</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193 Load_Cycle_Count        0x0032   100   100   000    Old_age   Always       -       607</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194 Temperature_Celsius     0x0022   037   047   000    Old_age   Always       -       37 (0 17 0 0 0)</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195 Hardware_ECC_Recovered  0x001a   076   064   000    Old_age   Always       -       41840181</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197 Current_Pending_Sector  0x0012   100   100   000    Old_age   Always       -       296</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198 Offline_Uncorrectable   0x0010   100   100   000    Old_age   Offline      -       296</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199 UDMA_CRC_Error_Count    0x003e   200   200   000    Old_age   Always       -       0</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240 Head_Flying_Hours       0x0000   100   253   000    Old_age   Offline      -       4396h+06m+36.070s</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241 Total_LBAs_Written      0x0000   100   253   000    Old_age   Offline      -       2675753504</w:t>
      </w:r>
    </w:p>
    <w:p w:rsidR="00E2391D" w:rsidRPr="00E2391D" w:rsidRDefault="00E2391D" w:rsidP="00E2391D">
      <w:pPr>
        <w:ind w:firstLine="180"/>
        <w:rPr>
          <w:color w:val="FF0000"/>
          <w:sz w:val="18"/>
          <w:szCs w:val="18"/>
          <w:shd w:val="pct15" w:color="auto" w:fill="FFFFFF"/>
        </w:rPr>
      </w:pPr>
      <w:r w:rsidRPr="00E2391D">
        <w:rPr>
          <w:color w:val="FF0000"/>
          <w:sz w:val="18"/>
          <w:szCs w:val="18"/>
          <w:shd w:val="pct15" w:color="auto" w:fill="FFFFFF"/>
        </w:rPr>
        <w:t>242 Total_LBAs_Read         0x0000   100   253   000    Old_age   Offline      -       1340637382</w:t>
      </w:r>
    </w:p>
    <w:p w:rsidR="00E2391D" w:rsidRPr="00E2391D" w:rsidRDefault="00E2391D" w:rsidP="00E2391D">
      <w:pPr>
        <w:ind w:firstLine="180"/>
        <w:rPr>
          <w:sz w:val="18"/>
          <w:szCs w:val="18"/>
          <w:shd w:val="pct15" w:color="auto" w:fill="FFFFFF"/>
        </w:rPr>
      </w:pPr>
      <w:r w:rsidRPr="00E2391D">
        <w:rPr>
          <w:sz w:val="18"/>
          <w:szCs w:val="18"/>
          <w:shd w:val="pct15" w:color="auto" w:fill="FFFFFF"/>
        </w:rPr>
        <w:t>SMART Error Log Version: 1</w:t>
      </w:r>
    </w:p>
    <w:p w:rsidR="00E2391D" w:rsidRPr="00E2391D" w:rsidRDefault="00E2391D" w:rsidP="00E2391D">
      <w:pPr>
        <w:ind w:firstLine="180"/>
        <w:rPr>
          <w:sz w:val="18"/>
          <w:szCs w:val="18"/>
          <w:shd w:val="pct15" w:color="auto" w:fill="FFFFFF"/>
        </w:rPr>
      </w:pPr>
      <w:r w:rsidRPr="00E2391D">
        <w:rPr>
          <w:sz w:val="18"/>
          <w:szCs w:val="18"/>
          <w:shd w:val="pct15" w:color="auto" w:fill="FFFFFF"/>
        </w:rPr>
        <w:t>ATA Error Count: 18 (device log contains only the most recent five errors)</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t>CR = Command Register [HEX]</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t>FR = Features Register [HEX]</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t>SC = Sector Count Register [HEX]</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t>SN = Sector Number Register [HEX]</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t>CL = Cylinder Low Register [HEX]</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t>CH = Cylinder High Register [HEX]</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t>DH = Device/Head Register [HEX]</w:t>
      </w:r>
    </w:p>
    <w:p w:rsidR="00E2391D" w:rsidRPr="00E2391D" w:rsidRDefault="00E2391D" w:rsidP="00E2391D">
      <w:pPr>
        <w:ind w:firstLine="180"/>
        <w:rPr>
          <w:sz w:val="18"/>
          <w:szCs w:val="18"/>
          <w:shd w:val="pct15" w:color="auto" w:fill="FFFFFF"/>
        </w:rPr>
      </w:pPr>
      <w:r w:rsidRPr="00E2391D">
        <w:rPr>
          <w:sz w:val="18"/>
          <w:szCs w:val="18"/>
          <w:shd w:val="pct15" w:color="auto" w:fill="FFFFFF"/>
        </w:rPr>
        <w:lastRenderedPageBreak/>
        <w:tab/>
        <w:t>DC = Device Command Register [HEX]</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t>ER = Error register [HEX]</w:t>
      </w:r>
    </w:p>
    <w:p w:rsidR="00E2391D" w:rsidRPr="00E2391D" w:rsidRDefault="00E2391D" w:rsidP="00E2391D">
      <w:pPr>
        <w:ind w:firstLine="180"/>
        <w:rPr>
          <w:sz w:val="18"/>
          <w:szCs w:val="18"/>
          <w:shd w:val="pct15" w:color="auto" w:fill="FFFFFF"/>
        </w:rPr>
      </w:pPr>
      <w:r w:rsidRPr="00E2391D">
        <w:rPr>
          <w:sz w:val="18"/>
          <w:szCs w:val="18"/>
          <w:shd w:val="pct15" w:color="auto" w:fill="FFFFFF"/>
        </w:rPr>
        <w:tab/>
        <w:t>ST = Status register [HEX]</w:t>
      </w:r>
    </w:p>
    <w:p w:rsidR="00E2391D" w:rsidRPr="00E2391D" w:rsidRDefault="00E2391D" w:rsidP="00E2391D">
      <w:pPr>
        <w:ind w:firstLine="180"/>
        <w:rPr>
          <w:sz w:val="18"/>
          <w:szCs w:val="18"/>
          <w:shd w:val="pct15" w:color="auto" w:fill="FFFFFF"/>
        </w:rPr>
      </w:pPr>
      <w:r w:rsidRPr="00E2391D">
        <w:rPr>
          <w:sz w:val="18"/>
          <w:szCs w:val="18"/>
          <w:shd w:val="pct15" w:color="auto" w:fill="FFFFFF"/>
        </w:rPr>
        <w:t>Powered_Up_Time is measured from power on, and printed as</w:t>
      </w:r>
    </w:p>
    <w:p w:rsidR="00E2391D" w:rsidRPr="00E2391D" w:rsidRDefault="00E2391D" w:rsidP="00E2391D">
      <w:pPr>
        <w:ind w:firstLine="180"/>
        <w:rPr>
          <w:sz w:val="18"/>
          <w:szCs w:val="18"/>
          <w:shd w:val="pct15" w:color="auto" w:fill="FFFFFF"/>
        </w:rPr>
      </w:pPr>
      <w:r w:rsidRPr="00E2391D">
        <w:rPr>
          <w:sz w:val="18"/>
          <w:szCs w:val="18"/>
          <w:shd w:val="pct15" w:color="auto" w:fill="FFFFFF"/>
        </w:rPr>
        <w:t>DDd+hh:mm:SS.sss where DD=days, hh=hours, mm=minutes,</w:t>
      </w:r>
    </w:p>
    <w:p w:rsidR="00E2391D" w:rsidRPr="00E2391D" w:rsidRDefault="00E2391D" w:rsidP="00E2391D">
      <w:pPr>
        <w:ind w:firstLine="180"/>
        <w:rPr>
          <w:sz w:val="18"/>
          <w:szCs w:val="18"/>
          <w:shd w:val="pct15" w:color="auto" w:fill="FFFFFF"/>
        </w:rPr>
      </w:pPr>
      <w:r w:rsidRPr="00E2391D">
        <w:rPr>
          <w:sz w:val="18"/>
          <w:szCs w:val="18"/>
          <w:shd w:val="pct15" w:color="auto" w:fill="FFFFFF"/>
        </w:rPr>
        <w:t>SS=sec, and sss=millisec. It "wraps" after 49.710 days.</w:t>
      </w:r>
    </w:p>
    <w:p w:rsidR="00E2391D" w:rsidRPr="00E2391D" w:rsidRDefault="00E2391D" w:rsidP="00E2391D">
      <w:pPr>
        <w:ind w:firstLine="180"/>
        <w:rPr>
          <w:sz w:val="18"/>
          <w:szCs w:val="18"/>
          <w:shd w:val="pct15" w:color="auto" w:fill="FFFFFF"/>
        </w:rPr>
      </w:pPr>
      <w:r w:rsidRPr="00E2391D">
        <w:rPr>
          <w:sz w:val="18"/>
          <w:szCs w:val="18"/>
          <w:shd w:val="pct15" w:color="auto" w:fill="FFFFFF"/>
        </w:rPr>
        <w:t>Error 18 occurred at disk power-on lifetime: 5206 hours (216 days + 22 hours)</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When the command that caused the error occurred, the device was active or idle.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After command completion occurred, registers were: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ER ST SC SN CL CH DH</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 -- -- -- -- -- --</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04 73 03 06 02 0c 40  Device Fault; Error: ABRT at LBA = 0x000c0206 = 786950</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Commands leading to the command that caused the error were: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CR FR SC SN CL CH DH DC   Powered_Up_Time  Command/Feature_Name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 -- -- -- -- -- -- --  ----------------  --------------------</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61 00 08 ff ff ff 4f 00      00:01:03.319  WRITE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60 00 20 ff ff ff 4f 00      00:01:03.274  READ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60 00 68 ff ff ff 4f 00      00:01:03.257  READ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60 00 80 ff ff ff 4f 00      00:01:03.257  READ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60 00 f8 ff ff ff 4f 00      00:01:03.257  READ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Error 17 occurred at disk power-on lifetime: 5206 hours (216 days + 22 hours)</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When the command that caused the error occurred, the device was active or idle.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After command completion occurred, registers were: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ER ST SC SN CL CH DH</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 -- -- -- -- -- --</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04 53 00 ff ff ff 0f</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Commands leading to the command that caused the error were: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CR FR SC SN CL CH DH DC   Powered_Up_Time  Command/Feature_Name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 -- -- -- -- -- -- --  ----------------  --------------------</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ea 00 00 00 00 00 a0 00      00:01:02.986  FLUSH CACHE EXT</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60 00 08 00 00 00 40 00      00:01:02.951  READ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60 00 68 ff ff ff 4f 00      00:01:02.950  READ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60 00 80 ff ff ff 4f 00      00:01:02.950  READ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60 00 f8 ff ff ff 4f 00      00:01:02.950  READ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Error 16 occurred at disk power-on lifetime: 5206 hours (216 days + 22 hours)</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When the command that caused the error occurred, the device was active or idle.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After command completion occurred, registers were: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ER ST SC SN CL CH DH</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 -- -- -- -- -- --</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04 73 03 06 02 0c 40  Device Fault; Error: ABRT at LBA = 0x000c0206 = 786950</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Commands leading to the command that caused the error were: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CR FR SC SN CL CH DH DC   Powered_Up_Time  Command/Feature_Name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 -- -- -- -- -- -- --  ----------------  --------------------</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61 00 08 ff ff ff 4f 00      00:01:29.649  WRITE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60 00 08 ff ff ff 4f 00      00:01:11.256  READ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60 00 08 ff ff ff 4f 00      00:01:11.148  READ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60 00 38 ff ff ff 4f 00      00:01:11.147  READ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lastRenderedPageBreak/>
        <w:t xml:space="preserve">  60 00 20 ff ff ff 4f 00      00:01:11.147  READ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Error 15 occurred at disk power-on lifetime: 5205 hours (216 days + 21 hours)</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When the command that caused the error occurred, the device was active or idle.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After command completion occurred, registers were: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ER ST SC SN CL CH DH</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 -- -- -- -- -- --</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04 73 03 06 02 0c 40  Device Fault; Error: ABRT at LBA = 0x000c0206 = 786950</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Commands leading to the command that caused the error were: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CR FR SC SN CL CH DH DC   Powered_Up_Time  Command/Feature_Name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 -- -- -- -- -- -- --  ----------------  --------------------</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61 00 10 ff ff ff 4f 00      00:07:21.927  WRITE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ef 10 02 00 00 00 a0 00      00:07:21.916  SET FEATURES [Enable SATA feature]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27 00 00 00 00 00 e0 00      00:07:21.889  READ NATIVE MAX ADDRESS EXT [OBS-ACS-3]</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ec 00 00 00 00 00 a0 00      00:07:21.888  IDENTIFY DEVICE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ef 03 46 00 00 00 a0 00      00:07:21.875  SET FEATURES [Set transfer mode]</w:t>
      </w:r>
    </w:p>
    <w:p w:rsidR="00E2391D" w:rsidRPr="00E2391D" w:rsidRDefault="00E2391D" w:rsidP="00E2391D">
      <w:pPr>
        <w:ind w:firstLine="180"/>
        <w:rPr>
          <w:sz w:val="18"/>
          <w:szCs w:val="18"/>
          <w:shd w:val="pct15" w:color="auto" w:fill="FFFFFF"/>
        </w:rPr>
      </w:pPr>
      <w:r w:rsidRPr="00E2391D">
        <w:rPr>
          <w:sz w:val="18"/>
          <w:szCs w:val="18"/>
          <w:shd w:val="pct15" w:color="auto" w:fill="FFFFFF"/>
        </w:rPr>
        <w:t>Error 14 occurred at disk power-on lifetime: 5205 hours (216 days + 21 hours)</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When the command that caused the error occurred, the device was active or idle.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After command completion occurred, registers were: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ER ST SC SN CL CH DH</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 -- -- -- -- -- --</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04 53 00 ff ff ff 0f</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Commands leading to the command that caused the error were: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CR FR SC SN CL CH DH DC   Powered_Up_Time  Command/Feature_Name</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 -- -- -- -- -- -- --  ----------------  --------------------</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ea 00 00 00 00 00 a0 00      00:06:57.147  FLUSH CACHE EXT</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61 00 30 ff ff ff 4f 00      00:06:57.147  WRITE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61 00 20 ff ff ff 4f 00      00:06:56.037  WRITE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ea 00 00 00 00 00 a0 00      00:06:53.242  FLUSH CACHE EXT</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61 00 08 ff ff ff 4f 00      00:06:53.242  WRITE FPDMA QUEUED</w:t>
      </w:r>
    </w:p>
    <w:p w:rsidR="00E2391D" w:rsidRPr="00E2391D" w:rsidRDefault="00E2391D" w:rsidP="00E2391D">
      <w:pPr>
        <w:ind w:firstLine="180"/>
        <w:rPr>
          <w:sz w:val="18"/>
          <w:szCs w:val="18"/>
          <w:shd w:val="pct15" w:color="auto" w:fill="FFFFFF"/>
        </w:rPr>
      </w:pPr>
      <w:r w:rsidRPr="00E2391D">
        <w:rPr>
          <w:sz w:val="18"/>
          <w:szCs w:val="18"/>
          <w:shd w:val="pct15" w:color="auto" w:fill="FFFFFF"/>
        </w:rPr>
        <w:t>SMART Self-test log structure revision number 1</w:t>
      </w:r>
    </w:p>
    <w:p w:rsidR="00E2391D" w:rsidRPr="00E2391D" w:rsidRDefault="00E2391D" w:rsidP="00E2391D">
      <w:pPr>
        <w:ind w:firstLine="180"/>
        <w:rPr>
          <w:sz w:val="18"/>
          <w:szCs w:val="18"/>
          <w:shd w:val="pct15" w:color="auto" w:fill="FFFFFF"/>
        </w:rPr>
      </w:pPr>
      <w:r w:rsidRPr="00E2391D">
        <w:rPr>
          <w:sz w:val="18"/>
          <w:szCs w:val="18"/>
          <w:shd w:val="pct15" w:color="auto" w:fill="FFFFFF"/>
        </w:rPr>
        <w:t>No self-tests have been logged.  [To run self-tests, use: smartctl -t]</w:t>
      </w:r>
    </w:p>
    <w:p w:rsidR="00E2391D" w:rsidRPr="00E2391D" w:rsidRDefault="00E2391D" w:rsidP="00E2391D">
      <w:pPr>
        <w:ind w:firstLine="180"/>
        <w:rPr>
          <w:sz w:val="18"/>
          <w:szCs w:val="18"/>
          <w:shd w:val="pct15" w:color="auto" w:fill="FFFFFF"/>
        </w:rPr>
      </w:pPr>
      <w:r w:rsidRPr="00E2391D">
        <w:rPr>
          <w:sz w:val="18"/>
          <w:szCs w:val="18"/>
          <w:shd w:val="pct15" w:color="auto" w:fill="FFFFFF"/>
        </w:rPr>
        <w:t>SMART Selective self-test log data structure revision number 1</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SPAN  MIN_LBA  MAX_LBA  CURRENT_TEST_STATUS</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1        0        0  Not_testing</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2        0        0  Not_testing</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3        0        0  Not_testing</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4        0        0  Not_testing</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5        0        0  Not_testing</w:t>
      </w:r>
    </w:p>
    <w:p w:rsidR="00E2391D" w:rsidRPr="00E2391D" w:rsidRDefault="00E2391D" w:rsidP="00E2391D">
      <w:pPr>
        <w:ind w:firstLine="180"/>
        <w:rPr>
          <w:sz w:val="18"/>
          <w:szCs w:val="18"/>
          <w:shd w:val="pct15" w:color="auto" w:fill="FFFFFF"/>
        </w:rPr>
      </w:pPr>
      <w:r w:rsidRPr="00E2391D">
        <w:rPr>
          <w:sz w:val="18"/>
          <w:szCs w:val="18"/>
          <w:shd w:val="pct15" w:color="auto" w:fill="FFFFFF"/>
        </w:rPr>
        <w:t>Selective self-test flags (0x0):</w:t>
      </w:r>
    </w:p>
    <w:p w:rsidR="00E2391D" w:rsidRPr="00E2391D" w:rsidRDefault="00E2391D" w:rsidP="00E2391D">
      <w:pPr>
        <w:ind w:firstLine="180"/>
        <w:rPr>
          <w:sz w:val="18"/>
          <w:szCs w:val="18"/>
          <w:shd w:val="pct15" w:color="auto" w:fill="FFFFFF"/>
        </w:rPr>
      </w:pPr>
      <w:r w:rsidRPr="00E2391D">
        <w:rPr>
          <w:sz w:val="18"/>
          <w:szCs w:val="18"/>
          <w:shd w:val="pct15" w:color="auto" w:fill="FFFFFF"/>
        </w:rPr>
        <w:t xml:space="preserve">  After scanning selected spans, do NOT read-scan remainder of disk.</w:t>
      </w:r>
    </w:p>
    <w:p w:rsidR="00E2391D" w:rsidRPr="00E2391D" w:rsidRDefault="00E2391D" w:rsidP="00E2391D">
      <w:pPr>
        <w:ind w:firstLine="180"/>
        <w:rPr>
          <w:sz w:val="18"/>
          <w:szCs w:val="18"/>
          <w:shd w:val="pct15" w:color="auto" w:fill="FFFFFF"/>
        </w:rPr>
      </w:pPr>
      <w:r w:rsidRPr="00E2391D">
        <w:rPr>
          <w:sz w:val="18"/>
          <w:szCs w:val="18"/>
          <w:shd w:val="pct15" w:color="auto" w:fill="FFFFFF"/>
        </w:rPr>
        <w:t>If Selective self-test is pending on power-up, resume after 0 minute delay.</w:t>
      </w:r>
    </w:p>
    <w:p w:rsidR="00E2391D" w:rsidRDefault="00E2391D" w:rsidP="00E2391D">
      <w:pPr>
        <w:ind w:firstLine="210"/>
      </w:pPr>
      <w:r>
        <w:t>ChatGPT said:</w:t>
      </w:r>
    </w:p>
    <w:p w:rsidR="00E2391D" w:rsidRDefault="00E2391D" w:rsidP="00E2391D">
      <w:pPr>
        <w:ind w:firstLine="210"/>
      </w:pPr>
      <w:r>
        <w:rPr>
          <w:rFonts w:hint="eastAsia"/>
        </w:rPr>
        <w:t>是的，这份</w:t>
      </w:r>
      <w:r>
        <w:rPr>
          <w:rFonts w:hint="eastAsia"/>
        </w:rPr>
        <w:t xml:space="preserve"> SMART </w:t>
      </w:r>
      <w:r>
        <w:rPr>
          <w:rFonts w:hint="eastAsia"/>
        </w:rPr>
        <w:t>检查报告中</w:t>
      </w:r>
      <w:r>
        <w:rPr>
          <w:rFonts w:hint="eastAsia"/>
        </w:rPr>
        <w:t xml:space="preserve"> </w:t>
      </w:r>
      <w:r>
        <w:rPr>
          <w:rFonts w:hint="eastAsia"/>
        </w:rPr>
        <w:t>包含了硬盘使用时间的指标，具体体现在以下两个地方：</w:t>
      </w:r>
    </w:p>
    <w:p w:rsidR="00E2391D" w:rsidRDefault="00E2391D" w:rsidP="00E2391D">
      <w:pPr>
        <w:ind w:firstLine="210"/>
      </w:pPr>
      <w:r>
        <w:t>1. Power_On_Hours (ID# 9)</w:t>
      </w:r>
    </w:p>
    <w:p w:rsidR="00E2391D" w:rsidRDefault="00E2391D" w:rsidP="00E2391D">
      <w:pPr>
        <w:ind w:firstLine="210"/>
      </w:pPr>
      <w:r>
        <w:t>9 Power_On_Hours  ... RAW_VALUE: 5596 (154 210 0)</w:t>
      </w:r>
    </w:p>
    <w:p w:rsidR="00E2391D" w:rsidRDefault="00E2391D" w:rsidP="00E2391D">
      <w:pPr>
        <w:ind w:firstLine="210"/>
      </w:pPr>
      <w:r>
        <w:rPr>
          <w:rFonts w:hint="eastAsia"/>
        </w:rPr>
        <w:t>含义：该指标表示硬盘通电工作的总小时数。</w:t>
      </w:r>
    </w:p>
    <w:p w:rsidR="00E2391D" w:rsidRDefault="00E2391D" w:rsidP="00E2391D">
      <w:pPr>
        <w:ind w:firstLine="210"/>
      </w:pPr>
      <w:r>
        <w:rPr>
          <w:rFonts w:hint="eastAsia"/>
        </w:rPr>
        <w:lastRenderedPageBreak/>
        <w:t>你的硬盘已经运行了：</w:t>
      </w:r>
      <w:r>
        <w:rPr>
          <w:rFonts w:hint="eastAsia"/>
        </w:rPr>
        <w:t xml:space="preserve">5596 </w:t>
      </w:r>
      <w:r>
        <w:rPr>
          <w:rFonts w:hint="eastAsia"/>
        </w:rPr>
        <w:t>小时，约合</w:t>
      </w:r>
      <w:r>
        <w:rPr>
          <w:rFonts w:hint="eastAsia"/>
        </w:rPr>
        <w:t xml:space="preserve"> 233 </w:t>
      </w:r>
      <w:r>
        <w:rPr>
          <w:rFonts w:hint="eastAsia"/>
        </w:rPr>
        <w:t>天（</w:t>
      </w:r>
      <w:r>
        <w:rPr>
          <w:rFonts w:hint="eastAsia"/>
        </w:rPr>
        <w:t xml:space="preserve">5596 </w:t>
      </w:r>
      <w:r>
        <w:rPr>
          <w:rFonts w:hint="eastAsia"/>
        </w:rPr>
        <w:t>÷</w:t>
      </w:r>
      <w:r>
        <w:rPr>
          <w:rFonts w:hint="eastAsia"/>
        </w:rPr>
        <w:t xml:space="preserve"> 24</w:t>
      </w:r>
      <w:r>
        <w:rPr>
          <w:rFonts w:hint="eastAsia"/>
        </w:rPr>
        <w:t>）。</w:t>
      </w:r>
    </w:p>
    <w:p w:rsidR="00E2391D" w:rsidRDefault="00E2391D" w:rsidP="00E2391D">
      <w:pPr>
        <w:ind w:firstLine="210"/>
      </w:pPr>
      <w:r>
        <w:rPr>
          <w:rFonts w:hint="eastAsia"/>
        </w:rPr>
        <w:t>括号中的</w:t>
      </w:r>
      <w:r>
        <w:rPr>
          <w:rFonts w:hint="eastAsia"/>
        </w:rPr>
        <w:t xml:space="preserve"> (154 210 0) </w:t>
      </w:r>
      <w:r>
        <w:rPr>
          <w:rFonts w:hint="eastAsia"/>
        </w:rPr>
        <w:t>是厂商私有编码，可忽略，主要看</w:t>
      </w:r>
      <w:r>
        <w:rPr>
          <w:rFonts w:hint="eastAsia"/>
        </w:rPr>
        <w:t xml:space="preserve"> 5596 </w:t>
      </w:r>
      <w:r>
        <w:rPr>
          <w:rFonts w:hint="eastAsia"/>
        </w:rPr>
        <w:t>即可。</w:t>
      </w:r>
    </w:p>
    <w:p w:rsidR="00E2391D" w:rsidRDefault="00E2391D" w:rsidP="00E2391D">
      <w:pPr>
        <w:ind w:firstLine="210"/>
      </w:pPr>
      <w:r>
        <w:t>2. Head_Flying_Hours (ID# 240)</w:t>
      </w:r>
    </w:p>
    <w:p w:rsidR="00E2391D" w:rsidRDefault="00E2391D" w:rsidP="00E2391D">
      <w:pPr>
        <w:ind w:firstLine="210"/>
      </w:pPr>
      <w:r>
        <w:t>240 Head_Flying_Hours  ... RAW_VALUE: 4396h+06m+36.070s</w:t>
      </w:r>
    </w:p>
    <w:p w:rsidR="00E2391D" w:rsidRDefault="00E2391D" w:rsidP="00E2391D">
      <w:pPr>
        <w:ind w:firstLine="210"/>
      </w:pPr>
      <w:r>
        <w:rPr>
          <w:rFonts w:hint="eastAsia"/>
        </w:rPr>
        <w:t>含义：磁头悬浮在盘片上方进行读写的累计时间。</w:t>
      </w:r>
    </w:p>
    <w:p w:rsidR="00E2391D" w:rsidRDefault="00E2391D" w:rsidP="00E2391D">
      <w:pPr>
        <w:ind w:firstLine="210"/>
      </w:pPr>
      <w:r>
        <w:rPr>
          <w:rFonts w:hint="eastAsia"/>
        </w:rPr>
        <w:t>通常比</w:t>
      </w:r>
      <w:r>
        <w:rPr>
          <w:rFonts w:hint="eastAsia"/>
        </w:rPr>
        <w:t xml:space="preserve"> Power_On_Hours </w:t>
      </w:r>
      <w:r>
        <w:rPr>
          <w:rFonts w:hint="eastAsia"/>
        </w:rPr>
        <w:t>略少，因为有些时间硬盘通电但并未读写。</w:t>
      </w:r>
    </w:p>
    <w:p w:rsidR="00E2391D" w:rsidRDefault="00E2391D" w:rsidP="00E2391D">
      <w:pPr>
        <w:ind w:firstLine="210"/>
      </w:pPr>
      <w:r>
        <w:rPr>
          <w:rFonts w:hint="eastAsia"/>
        </w:rPr>
        <w:t>附加说明：</w:t>
      </w:r>
    </w:p>
    <w:p w:rsidR="00E2391D" w:rsidRDefault="00E2391D" w:rsidP="00E2391D">
      <w:pPr>
        <w:ind w:firstLine="210"/>
      </w:pPr>
      <w:r>
        <w:rPr>
          <w:rFonts w:hint="eastAsia"/>
        </w:rPr>
        <w:t xml:space="preserve">Power_On_Hours </w:t>
      </w:r>
      <w:r>
        <w:rPr>
          <w:rFonts w:hint="eastAsia"/>
        </w:rPr>
        <w:t>和</w:t>
      </w:r>
      <w:r>
        <w:rPr>
          <w:rFonts w:hint="eastAsia"/>
        </w:rPr>
        <w:t xml:space="preserve"> Head_Flying_Hours </w:t>
      </w:r>
      <w:r>
        <w:rPr>
          <w:rFonts w:hint="eastAsia"/>
        </w:rPr>
        <w:t>都可以视作硬盘使用时长的关键参考指标，尤其在评估硬盘老化和预测寿命时很重要。</w:t>
      </w:r>
    </w:p>
    <w:p w:rsidR="00E2391D" w:rsidRDefault="00E2391D" w:rsidP="00E2391D">
      <w:pPr>
        <w:ind w:firstLine="210"/>
      </w:pPr>
      <w:r>
        <w:rPr>
          <w:rFonts w:hint="eastAsia"/>
        </w:rPr>
        <w:t>除此之外还有：</w:t>
      </w:r>
    </w:p>
    <w:p w:rsidR="00E2391D" w:rsidRDefault="00E2391D" w:rsidP="00E2391D">
      <w:pPr>
        <w:ind w:firstLine="210"/>
      </w:pPr>
      <w:r>
        <w:rPr>
          <w:rFonts w:hint="eastAsia"/>
        </w:rPr>
        <w:t>Start_Stop_Count (ID# 4)</w:t>
      </w:r>
      <w:r>
        <w:rPr>
          <w:rFonts w:hint="eastAsia"/>
        </w:rPr>
        <w:t>：表示硬盘启动</w:t>
      </w:r>
      <w:r>
        <w:rPr>
          <w:rFonts w:hint="eastAsia"/>
        </w:rPr>
        <w:t>/</w:t>
      </w:r>
      <w:r>
        <w:rPr>
          <w:rFonts w:hint="eastAsia"/>
        </w:rPr>
        <w:t>停止的次数（当前为</w:t>
      </w:r>
      <w:r>
        <w:rPr>
          <w:rFonts w:hint="eastAsia"/>
        </w:rPr>
        <w:t xml:space="preserve"> 238 </w:t>
      </w:r>
      <w:r>
        <w:rPr>
          <w:rFonts w:hint="eastAsia"/>
        </w:rPr>
        <w:t>次）。</w:t>
      </w:r>
    </w:p>
    <w:p w:rsidR="00E2391D" w:rsidRDefault="00E2391D" w:rsidP="00E2391D">
      <w:pPr>
        <w:ind w:firstLine="210"/>
      </w:pPr>
      <w:r>
        <w:rPr>
          <w:rFonts w:hint="eastAsia"/>
        </w:rPr>
        <w:t>Power_Cycle_Count (ID# 12)</w:t>
      </w:r>
      <w:r>
        <w:rPr>
          <w:rFonts w:hint="eastAsia"/>
        </w:rPr>
        <w:t>：电源循环次数（当前为</w:t>
      </w:r>
      <w:r>
        <w:rPr>
          <w:rFonts w:hint="eastAsia"/>
        </w:rPr>
        <w:t xml:space="preserve"> 235 </w:t>
      </w:r>
      <w:r>
        <w:rPr>
          <w:rFonts w:hint="eastAsia"/>
        </w:rPr>
        <w:t>次），反映开机关机频率。</w:t>
      </w:r>
    </w:p>
    <w:p w:rsidR="00E2391D" w:rsidRDefault="00E2391D" w:rsidP="00E2391D">
      <w:pPr>
        <w:ind w:firstLine="210"/>
      </w:pPr>
      <w:r>
        <w:rPr>
          <w:rFonts w:hint="eastAsia"/>
        </w:rPr>
        <w:t>如果你正在评估硬盘健康或寿命预测，这两个字段是构建寿命模型的重要特征。是否需要我帮你用这些字段和坏道数值一起分析是否临近故障？</w:t>
      </w:r>
    </w:p>
    <w:p w:rsidR="00E2391D" w:rsidRDefault="00E2391D" w:rsidP="00E2391D">
      <w:pPr>
        <w:ind w:firstLine="210"/>
      </w:pPr>
      <w:r>
        <w:t>You said:</w:t>
      </w:r>
    </w:p>
    <w:p w:rsidR="00E2391D" w:rsidRDefault="00E2391D" w:rsidP="00E2391D">
      <w:pPr>
        <w:ind w:firstLine="210"/>
      </w:pPr>
      <w:r>
        <w:t>Analyze the relationship between Power_On_Hours and expected hard disk failure.</w:t>
      </w:r>
    </w:p>
    <w:p w:rsidR="00E2391D" w:rsidRDefault="00E2391D" w:rsidP="00E2391D">
      <w:pPr>
        <w:ind w:firstLine="210"/>
      </w:pPr>
      <w:r>
        <w:t>ChatGPT said:</w:t>
      </w:r>
    </w:p>
    <w:p w:rsidR="00E2391D" w:rsidRDefault="00E2391D" w:rsidP="00E2391D">
      <w:pPr>
        <w:ind w:firstLine="210"/>
      </w:pPr>
      <w:r>
        <w:rPr>
          <w:rFonts w:hint="eastAsia"/>
        </w:rPr>
        <w:t>为什么要关注</w:t>
      </w:r>
      <w:r>
        <w:rPr>
          <w:rFonts w:hint="eastAsia"/>
        </w:rPr>
        <w:t xml:space="preserve"> Power_On_Hours</w:t>
      </w:r>
      <w:r>
        <w:rPr>
          <w:rFonts w:hint="eastAsia"/>
        </w:rPr>
        <w:t>（</w:t>
      </w:r>
      <w:r>
        <w:rPr>
          <w:rFonts w:hint="eastAsia"/>
        </w:rPr>
        <w:t>POH</w:t>
      </w:r>
      <w:r>
        <w:rPr>
          <w:rFonts w:hint="eastAsia"/>
        </w:rPr>
        <w:t>）？</w:t>
      </w:r>
    </w:p>
    <w:p w:rsidR="00E2391D" w:rsidRDefault="00E2391D" w:rsidP="00E2391D">
      <w:pPr>
        <w:ind w:firstLine="210"/>
      </w:pPr>
      <w:r>
        <w:rPr>
          <w:rFonts w:hint="eastAsia"/>
        </w:rPr>
        <w:t xml:space="preserve">POH = </w:t>
      </w:r>
      <w:r>
        <w:rPr>
          <w:rFonts w:hint="eastAsia"/>
        </w:rPr>
        <w:t>通电总时长。它基本等价于“硬盘年龄”，因为绝大多数服务器／</w:t>
      </w:r>
      <w:r>
        <w:rPr>
          <w:rFonts w:hint="eastAsia"/>
        </w:rPr>
        <w:t>PC 24</w:t>
      </w:r>
      <w:r>
        <w:rPr>
          <w:rFonts w:hint="eastAsia"/>
        </w:rPr>
        <w:t>×</w:t>
      </w:r>
      <w:r>
        <w:rPr>
          <w:rFonts w:hint="eastAsia"/>
        </w:rPr>
        <w:t xml:space="preserve">7 </w:t>
      </w:r>
      <w:r>
        <w:rPr>
          <w:rFonts w:hint="eastAsia"/>
        </w:rPr>
        <w:t>上电。</w:t>
      </w:r>
    </w:p>
    <w:p w:rsidR="00E2391D" w:rsidRDefault="00E2391D" w:rsidP="00E2391D">
      <w:pPr>
        <w:ind w:firstLine="210"/>
      </w:pPr>
      <w:r>
        <w:rPr>
          <w:rFonts w:hint="eastAsia"/>
        </w:rPr>
        <w:t>可靠性工程里的典型失效率曲线是「浴盆曲线」：早期失效</w:t>
      </w:r>
      <w:r>
        <w:rPr>
          <w:rFonts w:hint="eastAsia"/>
        </w:rPr>
        <w:t xml:space="preserve"> </w:t>
      </w:r>
      <w:r>
        <w:rPr>
          <w:rFonts w:hint="eastAsia"/>
        </w:rPr>
        <w:t>→</w:t>
      </w:r>
      <w:r>
        <w:rPr>
          <w:rFonts w:hint="eastAsia"/>
        </w:rPr>
        <w:t xml:space="preserve"> </w:t>
      </w:r>
      <w:r>
        <w:rPr>
          <w:rFonts w:hint="eastAsia"/>
        </w:rPr>
        <w:t>平稳期</w:t>
      </w:r>
      <w:r>
        <w:rPr>
          <w:rFonts w:hint="eastAsia"/>
        </w:rPr>
        <w:t xml:space="preserve"> </w:t>
      </w:r>
      <w:r>
        <w:rPr>
          <w:rFonts w:hint="eastAsia"/>
        </w:rPr>
        <w:t>→</w:t>
      </w:r>
      <w:r>
        <w:rPr>
          <w:rFonts w:hint="eastAsia"/>
        </w:rPr>
        <w:t xml:space="preserve"> </w:t>
      </w:r>
      <w:r>
        <w:rPr>
          <w:rFonts w:hint="eastAsia"/>
        </w:rPr>
        <w:t>磨损期；</w:t>
      </w:r>
      <w:r>
        <w:rPr>
          <w:rFonts w:hint="eastAsia"/>
        </w:rPr>
        <w:t xml:space="preserve">POH </w:t>
      </w:r>
      <w:r>
        <w:rPr>
          <w:rFonts w:hint="eastAsia"/>
        </w:rPr>
        <w:t>越高，设备越可能进入磨损期，失效率随之上升。</w:t>
      </w:r>
    </w:p>
    <w:p w:rsidR="00E2391D" w:rsidRDefault="00E2391D" w:rsidP="00E2391D">
      <w:pPr>
        <w:ind w:firstLine="210"/>
      </w:pPr>
      <w:r>
        <w:rPr>
          <w:rFonts w:hint="eastAsia"/>
        </w:rPr>
        <w:t>经验数据如何说明</w:t>
      </w:r>
      <w:r>
        <w:rPr>
          <w:rFonts w:hint="eastAsia"/>
        </w:rPr>
        <w:t xml:space="preserve"> POH </w:t>
      </w:r>
      <w:r>
        <w:rPr>
          <w:rFonts w:hint="eastAsia"/>
        </w:rPr>
        <w:t>与失效风险的关系？</w:t>
      </w:r>
    </w:p>
    <w:p w:rsidR="00E2391D" w:rsidRDefault="00E2391D" w:rsidP="00E2391D">
      <w:pPr>
        <w:ind w:firstLine="210"/>
      </w:pPr>
      <w:r>
        <w:rPr>
          <w:rFonts w:hint="eastAsia"/>
        </w:rPr>
        <w:t xml:space="preserve">Backblaze </w:t>
      </w:r>
      <w:r>
        <w:rPr>
          <w:rFonts w:hint="eastAsia"/>
        </w:rPr>
        <w:t>云存储实测</w:t>
      </w:r>
    </w:p>
    <w:p w:rsidR="00E2391D" w:rsidRDefault="00E2391D" w:rsidP="00E2391D">
      <w:pPr>
        <w:ind w:firstLine="210"/>
      </w:pPr>
      <w:r>
        <w:rPr>
          <w:rFonts w:hint="eastAsia"/>
        </w:rPr>
        <w:t>同一时期，平均</w:t>
      </w:r>
      <w:r>
        <w:rPr>
          <w:rFonts w:hint="eastAsia"/>
        </w:rPr>
        <w:t xml:space="preserve"> &gt;7 </w:t>
      </w:r>
      <w:r>
        <w:rPr>
          <w:rFonts w:hint="eastAsia"/>
        </w:rPr>
        <w:t>年的</w:t>
      </w:r>
      <w:r>
        <w:rPr>
          <w:rFonts w:hint="eastAsia"/>
        </w:rPr>
        <w:t xml:space="preserve"> 8 TB </w:t>
      </w:r>
      <w:r>
        <w:rPr>
          <w:rFonts w:hint="eastAsia"/>
        </w:rPr>
        <w:t>盘年化失效率</w:t>
      </w:r>
      <w:r>
        <w:rPr>
          <w:rFonts w:hint="eastAsia"/>
        </w:rPr>
        <w:t xml:space="preserve"> 3.04 %</w:t>
      </w:r>
      <w:r>
        <w:rPr>
          <w:rFonts w:hint="eastAsia"/>
        </w:rPr>
        <w:t>，而整个盘群平均仅</w:t>
      </w:r>
      <w:r>
        <w:rPr>
          <w:rFonts w:hint="eastAsia"/>
        </w:rPr>
        <w:t xml:space="preserve"> 1.89 %</w:t>
      </w:r>
      <w:r>
        <w:rPr>
          <w:rFonts w:hint="eastAsia"/>
        </w:rPr>
        <w:t>。年龄（≈</w:t>
      </w:r>
      <w:r>
        <w:rPr>
          <w:rFonts w:hint="eastAsia"/>
        </w:rPr>
        <w:t xml:space="preserve"> POH</w:t>
      </w:r>
      <w:r>
        <w:rPr>
          <w:rFonts w:hint="eastAsia"/>
        </w:rPr>
        <w:t>）越大，失效率显著升高。</w:t>
      </w:r>
    </w:p>
    <w:p w:rsidR="00E2391D" w:rsidRDefault="00E2391D" w:rsidP="00E2391D">
      <w:pPr>
        <w:ind w:firstLine="210"/>
      </w:pPr>
      <w:r>
        <w:t>Backblaze</w:t>
      </w:r>
    </w:p>
    <w:p w:rsidR="00E2391D" w:rsidRDefault="00E2391D" w:rsidP="00E2391D">
      <w:pPr>
        <w:ind w:firstLine="210"/>
      </w:pPr>
      <w:r>
        <w:rPr>
          <w:rFonts w:hint="eastAsia"/>
        </w:rPr>
        <w:t>他们统计的</w:t>
      </w:r>
      <w:r>
        <w:rPr>
          <w:rFonts w:hint="eastAsia"/>
        </w:rPr>
        <w:t xml:space="preserve"> </w:t>
      </w:r>
      <w:r>
        <w:rPr>
          <w:rFonts w:hint="eastAsia"/>
        </w:rPr>
        <w:t>平均失效年龄</w:t>
      </w:r>
      <w:r>
        <w:rPr>
          <w:rFonts w:hint="eastAsia"/>
        </w:rPr>
        <w:t xml:space="preserve"> </w:t>
      </w:r>
      <w:r>
        <w:rPr>
          <w:rFonts w:hint="eastAsia"/>
        </w:rPr>
        <w:t>约</w:t>
      </w:r>
      <w:r>
        <w:rPr>
          <w:rFonts w:hint="eastAsia"/>
        </w:rPr>
        <w:t xml:space="preserve"> 2 </w:t>
      </w:r>
      <w:r>
        <w:rPr>
          <w:rFonts w:hint="eastAsia"/>
        </w:rPr>
        <w:t>年</w:t>
      </w:r>
      <w:r>
        <w:rPr>
          <w:rFonts w:hint="eastAsia"/>
        </w:rPr>
        <w:t xml:space="preserve"> 6 </w:t>
      </w:r>
      <w:r>
        <w:rPr>
          <w:rFonts w:hint="eastAsia"/>
        </w:rPr>
        <w:t>个月；很多盘在这一点就开始报废。</w:t>
      </w:r>
    </w:p>
    <w:p w:rsidR="00E2391D" w:rsidRDefault="00E2391D" w:rsidP="00E2391D">
      <w:pPr>
        <w:ind w:firstLine="210"/>
      </w:pPr>
      <w:r>
        <w:t>Backblaze</w:t>
      </w:r>
    </w:p>
    <w:p w:rsidR="00E2391D" w:rsidRDefault="00E2391D" w:rsidP="00E2391D">
      <w:pPr>
        <w:ind w:firstLine="210"/>
      </w:pPr>
      <w:r>
        <w:rPr>
          <w:rFonts w:hint="eastAsia"/>
        </w:rPr>
        <w:t xml:space="preserve">Google 10 </w:t>
      </w:r>
      <w:r>
        <w:rPr>
          <w:rFonts w:hint="eastAsia"/>
        </w:rPr>
        <w:t>万块盘研究</w:t>
      </w:r>
    </w:p>
    <w:p w:rsidR="00E2391D" w:rsidRDefault="00E2391D" w:rsidP="00E2391D">
      <w:pPr>
        <w:ind w:firstLine="210"/>
      </w:pPr>
      <w:r>
        <w:rPr>
          <w:rFonts w:hint="eastAsia"/>
        </w:rPr>
        <w:t>研究者发现，仅靠</w:t>
      </w:r>
      <w:r>
        <w:rPr>
          <w:rFonts w:hint="eastAsia"/>
        </w:rPr>
        <w:t xml:space="preserve"> POH </w:t>
      </w:r>
      <w:r>
        <w:rPr>
          <w:rFonts w:hint="eastAsia"/>
        </w:rPr>
        <w:t>难以预测短期故障；但高</w:t>
      </w:r>
      <w:r>
        <w:rPr>
          <w:rFonts w:hint="eastAsia"/>
        </w:rPr>
        <w:t xml:space="preserve"> POH </w:t>
      </w:r>
      <w:r>
        <w:rPr>
          <w:rFonts w:hint="eastAsia"/>
        </w:rPr>
        <w:t>是总体失效率上升的重要背景变量。</w:t>
      </w:r>
    </w:p>
    <w:p w:rsidR="00E2391D" w:rsidRDefault="00E2391D" w:rsidP="00E2391D">
      <w:pPr>
        <w:ind w:firstLine="210"/>
      </w:pPr>
      <w:r>
        <w:t>Google Research</w:t>
      </w:r>
    </w:p>
    <w:p w:rsidR="00E2391D" w:rsidRDefault="00E2391D" w:rsidP="00E2391D">
      <w:pPr>
        <w:ind w:firstLine="210"/>
      </w:pPr>
      <w:r>
        <w:rPr>
          <w:rFonts w:hint="eastAsia"/>
        </w:rPr>
        <w:t>业内评估与厂商规范</w:t>
      </w:r>
    </w:p>
    <w:p w:rsidR="00E2391D" w:rsidRDefault="00E2391D" w:rsidP="00E2391D">
      <w:pPr>
        <w:ind w:firstLine="210"/>
      </w:pPr>
      <w:r>
        <w:rPr>
          <w:rFonts w:hint="eastAsia"/>
        </w:rPr>
        <w:t xml:space="preserve">Seagate BarraCuda </w:t>
      </w:r>
      <w:r>
        <w:rPr>
          <w:rFonts w:hint="eastAsia"/>
        </w:rPr>
        <w:t>设计值：每年</w:t>
      </w:r>
      <w:r>
        <w:rPr>
          <w:rFonts w:hint="eastAsia"/>
        </w:rPr>
        <w:t xml:space="preserve"> 2400 POH</w:t>
      </w:r>
      <w:r>
        <w:rPr>
          <w:rFonts w:hint="eastAsia"/>
        </w:rPr>
        <w:t>（≈</w:t>
      </w:r>
      <w:r>
        <w:rPr>
          <w:rFonts w:hint="eastAsia"/>
        </w:rPr>
        <w:t xml:space="preserve"> </w:t>
      </w:r>
      <w:r>
        <w:rPr>
          <w:rFonts w:hint="eastAsia"/>
        </w:rPr>
        <w:t>每日</w:t>
      </w:r>
      <w:r>
        <w:rPr>
          <w:rFonts w:hint="eastAsia"/>
        </w:rPr>
        <w:t xml:space="preserve"> 6.5 </w:t>
      </w:r>
      <w:r>
        <w:rPr>
          <w:rFonts w:hint="eastAsia"/>
        </w:rPr>
        <w:t>小时）下，标称</w:t>
      </w:r>
      <w:r>
        <w:rPr>
          <w:rFonts w:hint="eastAsia"/>
        </w:rPr>
        <w:t xml:space="preserve"> 2 </w:t>
      </w:r>
      <w:r>
        <w:rPr>
          <w:rFonts w:hint="eastAsia"/>
        </w:rPr>
        <w:t>年保修和</w:t>
      </w:r>
      <w:r>
        <w:rPr>
          <w:rFonts w:hint="eastAsia"/>
        </w:rPr>
        <w:t xml:space="preserve"> &lt;1 % </w:t>
      </w:r>
      <w:r>
        <w:rPr>
          <w:rFonts w:hint="eastAsia"/>
        </w:rPr>
        <w:t>年化失效率。持续</w:t>
      </w:r>
      <w:r>
        <w:rPr>
          <w:rFonts w:hint="eastAsia"/>
        </w:rPr>
        <w:t xml:space="preserve"> 24</w:t>
      </w:r>
      <w:r>
        <w:rPr>
          <w:rFonts w:hint="eastAsia"/>
        </w:rPr>
        <w:t>×</w:t>
      </w:r>
      <w:r>
        <w:rPr>
          <w:rFonts w:hint="eastAsia"/>
        </w:rPr>
        <w:t xml:space="preserve">7 </w:t>
      </w:r>
      <w:r>
        <w:rPr>
          <w:rFonts w:hint="eastAsia"/>
        </w:rPr>
        <w:t>运行等于大幅超额使用设计工况。</w:t>
      </w:r>
    </w:p>
    <w:p w:rsidR="00E2391D" w:rsidRDefault="00E2391D" w:rsidP="00E2391D">
      <w:pPr>
        <w:ind w:firstLine="210"/>
      </w:pPr>
      <w:r>
        <w:t>Seagate.com</w:t>
      </w:r>
    </w:p>
    <w:p w:rsidR="00E2391D" w:rsidRDefault="00E2391D" w:rsidP="00E2391D">
      <w:pPr>
        <w:ind w:firstLine="210"/>
      </w:pPr>
      <w:r>
        <w:rPr>
          <w:rFonts w:hint="eastAsia"/>
        </w:rPr>
        <w:t xml:space="preserve">ITAD </w:t>
      </w:r>
      <w:r>
        <w:rPr>
          <w:rFonts w:hint="eastAsia"/>
        </w:rPr>
        <w:t>供应商</w:t>
      </w:r>
      <w:r>
        <w:rPr>
          <w:rFonts w:hint="eastAsia"/>
        </w:rPr>
        <w:t xml:space="preserve"> Horizon </w:t>
      </w:r>
      <w:r>
        <w:rPr>
          <w:rFonts w:hint="eastAsia"/>
        </w:rPr>
        <w:t>的</w:t>
      </w:r>
      <w:r>
        <w:rPr>
          <w:rFonts w:hint="eastAsia"/>
        </w:rPr>
        <w:t xml:space="preserve"> 2025 </w:t>
      </w:r>
      <w:r>
        <w:rPr>
          <w:rFonts w:hint="eastAsia"/>
        </w:rPr>
        <w:t>分析指出：</w:t>
      </w:r>
      <w:r>
        <w:rPr>
          <w:rFonts w:hint="eastAsia"/>
        </w:rPr>
        <w:t xml:space="preserve">POH </w:t>
      </w:r>
      <w:r>
        <w:rPr>
          <w:rFonts w:hint="eastAsia"/>
        </w:rPr>
        <w:t>更多代表“磨损程度”，却不直接预示“即将故障”，需结合其他</w:t>
      </w:r>
      <w:r>
        <w:rPr>
          <w:rFonts w:hint="eastAsia"/>
        </w:rPr>
        <w:t xml:space="preserve"> SMART </w:t>
      </w:r>
      <w:r>
        <w:rPr>
          <w:rFonts w:hint="eastAsia"/>
        </w:rPr>
        <w:t>错误项判断。</w:t>
      </w:r>
    </w:p>
    <w:p w:rsidR="00E2391D" w:rsidRDefault="00E2391D" w:rsidP="00E2391D">
      <w:pPr>
        <w:ind w:firstLine="210"/>
      </w:pPr>
      <w:r>
        <w:lastRenderedPageBreak/>
        <w:t>Horizon</w:t>
      </w:r>
    </w:p>
    <w:p w:rsidR="00E2391D" w:rsidRDefault="00E2391D" w:rsidP="00E2391D">
      <w:pPr>
        <w:ind w:firstLine="210"/>
      </w:pPr>
    </w:p>
    <w:p w:rsidR="00E2391D" w:rsidRDefault="00E2391D" w:rsidP="00E2391D">
      <w:pPr>
        <w:ind w:firstLine="210"/>
      </w:pPr>
      <w:r>
        <w:rPr>
          <w:rFonts w:hint="eastAsia"/>
        </w:rPr>
        <w:t>如何把</w:t>
      </w:r>
      <w:r>
        <w:rPr>
          <w:rFonts w:hint="eastAsia"/>
        </w:rPr>
        <w:t xml:space="preserve"> POH </w:t>
      </w:r>
      <w:r>
        <w:rPr>
          <w:rFonts w:hint="eastAsia"/>
        </w:rPr>
        <w:t>用到硬盘寿命预测里？</w:t>
      </w:r>
    </w:p>
    <w:p w:rsidR="00E2391D" w:rsidRDefault="00E2391D" w:rsidP="00E2391D">
      <w:pPr>
        <w:ind w:firstLine="210"/>
      </w:pPr>
      <w:r>
        <w:rPr>
          <w:rFonts w:hint="eastAsia"/>
        </w:rPr>
        <w:t>结论一句话：</w:t>
      </w:r>
      <w:r>
        <w:rPr>
          <w:rFonts w:hint="eastAsia"/>
        </w:rPr>
        <w:t xml:space="preserve">POH </w:t>
      </w:r>
      <w:r>
        <w:rPr>
          <w:rFonts w:hint="eastAsia"/>
        </w:rPr>
        <w:t>是底层“时间钟”，但必须与错误计数（重映射扇区、待映射扇区、</w:t>
      </w:r>
      <w:r>
        <w:rPr>
          <w:rFonts w:hint="eastAsia"/>
        </w:rPr>
        <w:t xml:space="preserve">CRC </w:t>
      </w:r>
      <w:r>
        <w:rPr>
          <w:rFonts w:hint="eastAsia"/>
        </w:rPr>
        <w:t>错误等）一起使用。</w:t>
      </w:r>
    </w:p>
    <w:p w:rsidR="00E2391D" w:rsidRDefault="00E2391D" w:rsidP="00E2391D">
      <w:pPr>
        <w:ind w:firstLine="210"/>
      </w:pPr>
      <w:r>
        <w:rPr>
          <w:rFonts w:hint="eastAsia"/>
        </w:rPr>
        <w:t>建立阈值</w:t>
      </w:r>
      <w:r>
        <w:rPr>
          <w:rFonts w:hint="eastAsia"/>
        </w:rPr>
        <w:t>/</w:t>
      </w:r>
      <w:r>
        <w:rPr>
          <w:rFonts w:hint="eastAsia"/>
        </w:rPr>
        <w:t>分段规则（快速实用）</w:t>
      </w:r>
    </w:p>
    <w:p w:rsidR="00E2391D" w:rsidRDefault="00E2391D" w:rsidP="00E2391D">
      <w:pPr>
        <w:ind w:firstLine="210"/>
      </w:pPr>
      <w:r>
        <w:rPr>
          <w:rFonts w:hint="eastAsia"/>
        </w:rPr>
        <w:t xml:space="preserve">0 </w:t>
      </w:r>
      <w:r>
        <w:rPr>
          <w:rFonts w:hint="eastAsia"/>
        </w:rPr>
        <w:t>–</w:t>
      </w:r>
      <w:r>
        <w:rPr>
          <w:rFonts w:hint="eastAsia"/>
        </w:rPr>
        <w:t xml:space="preserve"> 1000 h</w:t>
      </w:r>
      <w:r>
        <w:rPr>
          <w:rFonts w:hint="eastAsia"/>
        </w:rPr>
        <w:t>：灌机期／“婴儿死亡”——若撑过此区间且无错误，后续几年通常稳定。</w:t>
      </w:r>
    </w:p>
    <w:p w:rsidR="00E2391D" w:rsidRDefault="00E2391D" w:rsidP="00E2391D">
      <w:pPr>
        <w:ind w:firstLine="210"/>
      </w:pPr>
      <w:r>
        <w:rPr>
          <w:rFonts w:hint="eastAsia"/>
        </w:rPr>
        <w:t xml:space="preserve">1000 </w:t>
      </w:r>
      <w:r>
        <w:rPr>
          <w:rFonts w:hint="eastAsia"/>
        </w:rPr>
        <w:t>–</w:t>
      </w:r>
      <w:r>
        <w:rPr>
          <w:rFonts w:hint="eastAsia"/>
        </w:rPr>
        <w:t xml:space="preserve"> 20 000 h (</w:t>
      </w:r>
      <w:r>
        <w:rPr>
          <w:rFonts w:hint="eastAsia"/>
        </w:rPr>
        <w:t>≈</w:t>
      </w:r>
      <w:r>
        <w:rPr>
          <w:rFonts w:hint="eastAsia"/>
        </w:rPr>
        <w:t xml:space="preserve"> 0.1 </w:t>
      </w:r>
      <w:r>
        <w:rPr>
          <w:rFonts w:hint="eastAsia"/>
        </w:rPr>
        <w:t>–</w:t>
      </w:r>
      <w:r>
        <w:rPr>
          <w:rFonts w:hint="eastAsia"/>
        </w:rPr>
        <w:t xml:space="preserve"> 2.3 </w:t>
      </w:r>
      <w:r>
        <w:rPr>
          <w:rFonts w:hint="eastAsia"/>
        </w:rPr>
        <w:t>年</w:t>
      </w:r>
      <w:r>
        <w:rPr>
          <w:rFonts w:hint="eastAsia"/>
        </w:rPr>
        <w:t>)</w:t>
      </w:r>
      <w:r>
        <w:rPr>
          <w:rFonts w:hint="eastAsia"/>
        </w:rPr>
        <w:t>：低失效率平台期；关键看坏道和</w:t>
      </w:r>
      <w:r>
        <w:rPr>
          <w:rFonts w:hint="eastAsia"/>
        </w:rPr>
        <w:t xml:space="preserve"> I/O </w:t>
      </w:r>
      <w:r>
        <w:rPr>
          <w:rFonts w:hint="eastAsia"/>
        </w:rPr>
        <w:t>超时指标是否开始增长。</w:t>
      </w:r>
    </w:p>
    <w:p w:rsidR="00E2391D" w:rsidRDefault="00E2391D" w:rsidP="00E2391D">
      <w:pPr>
        <w:ind w:firstLine="210"/>
      </w:pPr>
      <w:r>
        <w:rPr>
          <w:rFonts w:hint="eastAsia"/>
        </w:rPr>
        <w:t xml:space="preserve">20 000 </w:t>
      </w:r>
      <w:r>
        <w:rPr>
          <w:rFonts w:hint="eastAsia"/>
        </w:rPr>
        <w:t>–</w:t>
      </w:r>
      <w:r>
        <w:rPr>
          <w:rFonts w:hint="eastAsia"/>
        </w:rPr>
        <w:t xml:space="preserve"> 40 000 h (</w:t>
      </w:r>
      <w:r>
        <w:rPr>
          <w:rFonts w:hint="eastAsia"/>
        </w:rPr>
        <w:t>≈</w:t>
      </w:r>
      <w:r>
        <w:rPr>
          <w:rFonts w:hint="eastAsia"/>
        </w:rPr>
        <w:t xml:space="preserve"> 2.3 </w:t>
      </w:r>
      <w:r>
        <w:rPr>
          <w:rFonts w:hint="eastAsia"/>
        </w:rPr>
        <w:t>–</w:t>
      </w:r>
      <w:r>
        <w:rPr>
          <w:rFonts w:hint="eastAsia"/>
        </w:rPr>
        <w:t xml:space="preserve"> 4.5 </w:t>
      </w:r>
      <w:r>
        <w:rPr>
          <w:rFonts w:hint="eastAsia"/>
        </w:rPr>
        <w:t>年</w:t>
      </w:r>
      <w:r>
        <w:rPr>
          <w:rFonts w:hint="eastAsia"/>
        </w:rPr>
        <w:t>)</w:t>
      </w:r>
      <w:r>
        <w:rPr>
          <w:rFonts w:hint="eastAsia"/>
        </w:rPr>
        <w:t>：进入磨损前沿。结合</w:t>
      </w:r>
      <w:r>
        <w:rPr>
          <w:rFonts w:hint="eastAsia"/>
        </w:rPr>
        <w:t xml:space="preserve"> SMART 5/187/197/198 </w:t>
      </w:r>
      <w:r>
        <w:rPr>
          <w:rFonts w:hint="eastAsia"/>
        </w:rPr>
        <w:t>出现非零时考虑换盘或降低工作负载。</w:t>
      </w:r>
    </w:p>
    <w:p w:rsidR="00E2391D" w:rsidRDefault="00E2391D" w:rsidP="00E2391D">
      <w:pPr>
        <w:ind w:firstLine="210"/>
      </w:pPr>
      <w:r>
        <w:rPr>
          <w:rFonts w:hint="eastAsia"/>
        </w:rPr>
        <w:t>&gt; 40 000 h (</w:t>
      </w:r>
      <w:r>
        <w:rPr>
          <w:rFonts w:hint="eastAsia"/>
        </w:rPr>
        <w:t>≈</w:t>
      </w:r>
      <w:r>
        <w:rPr>
          <w:rFonts w:hint="eastAsia"/>
        </w:rPr>
        <w:t xml:space="preserve"> &gt; 4.5 </w:t>
      </w:r>
      <w:r>
        <w:rPr>
          <w:rFonts w:hint="eastAsia"/>
        </w:rPr>
        <w:t>年</w:t>
      </w:r>
      <w:r>
        <w:rPr>
          <w:rFonts w:hint="eastAsia"/>
        </w:rPr>
        <w:t>)</w:t>
      </w:r>
      <w:r>
        <w:rPr>
          <w:rFonts w:hint="eastAsia"/>
        </w:rPr>
        <w:t>：统计上</w:t>
      </w:r>
      <w:r>
        <w:rPr>
          <w:rFonts w:hint="eastAsia"/>
        </w:rPr>
        <w:t xml:space="preserve"> AFR </w:t>
      </w:r>
      <w:r>
        <w:rPr>
          <w:rFonts w:hint="eastAsia"/>
        </w:rPr>
        <w:t>常翻倍到</w:t>
      </w:r>
      <w:r>
        <w:rPr>
          <w:rFonts w:hint="eastAsia"/>
        </w:rPr>
        <w:t xml:space="preserve"> &gt; 3 %</w:t>
      </w:r>
      <w:r>
        <w:rPr>
          <w:rFonts w:hint="eastAsia"/>
        </w:rPr>
        <w:t>，大盘阵列应预防性替换。</w:t>
      </w:r>
    </w:p>
    <w:p w:rsidR="00E2391D" w:rsidRDefault="00E2391D" w:rsidP="00E2391D">
      <w:pPr>
        <w:ind w:firstLine="210"/>
      </w:pPr>
      <w:r>
        <w:rPr>
          <w:rFonts w:hint="eastAsia"/>
        </w:rPr>
        <w:t>作为模型特征（更精细）</w:t>
      </w:r>
    </w:p>
    <w:p w:rsidR="00E2391D" w:rsidRDefault="00E2391D" w:rsidP="00E2391D">
      <w:pPr>
        <w:ind w:firstLine="210"/>
      </w:pPr>
      <w:r>
        <w:rPr>
          <w:rFonts w:hint="eastAsia"/>
        </w:rPr>
        <w:t>在机器学习／生存分析（如</w:t>
      </w:r>
      <w:r>
        <w:rPr>
          <w:rFonts w:hint="eastAsia"/>
        </w:rPr>
        <w:t xml:space="preserve"> Cox PH</w:t>
      </w:r>
      <w:r>
        <w:rPr>
          <w:rFonts w:hint="eastAsia"/>
        </w:rPr>
        <w:t>、</w:t>
      </w:r>
      <w:r>
        <w:rPr>
          <w:rFonts w:hint="eastAsia"/>
        </w:rPr>
        <w:t>XGBoost</w:t>
      </w:r>
      <w:r>
        <w:rPr>
          <w:rFonts w:hint="eastAsia"/>
        </w:rPr>
        <w:t>）中，把</w:t>
      </w:r>
      <w:r>
        <w:rPr>
          <w:rFonts w:hint="eastAsia"/>
        </w:rPr>
        <w:t xml:space="preserve"> POH</w:t>
      </w:r>
      <w:r>
        <w:rPr>
          <w:rFonts w:hint="eastAsia"/>
        </w:rPr>
        <w:t>、</w:t>
      </w:r>
      <w:r>
        <w:rPr>
          <w:rFonts w:hint="eastAsia"/>
        </w:rPr>
        <w:t xml:space="preserve">Head_Flying_Hours </w:t>
      </w:r>
      <w:r>
        <w:rPr>
          <w:rFonts w:hint="eastAsia"/>
        </w:rPr>
        <w:t>与</w:t>
      </w:r>
      <w:r>
        <w:rPr>
          <w:rFonts w:hint="eastAsia"/>
        </w:rPr>
        <w:t xml:space="preserve"> </w:t>
      </w:r>
      <w:r>
        <w:rPr>
          <w:rFonts w:hint="eastAsia"/>
        </w:rPr>
        <w:t>错误计数、温度峰值、工作负载（总写入</w:t>
      </w:r>
      <w:r>
        <w:rPr>
          <w:rFonts w:hint="eastAsia"/>
        </w:rPr>
        <w:t xml:space="preserve"> LBAs</w:t>
      </w:r>
      <w:r>
        <w:rPr>
          <w:rFonts w:hint="eastAsia"/>
        </w:rPr>
        <w:t>）等组合，效果远好于单独</w:t>
      </w:r>
      <w:r>
        <w:rPr>
          <w:rFonts w:hint="eastAsia"/>
        </w:rPr>
        <w:t xml:space="preserve"> POH</w:t>
      </w:r>
      <w:r>
        <w:rPr>
          <w:rFonts w:hint="eastAsia"/>
        </w:rPr>
        <w:t>。</w:t>
      </w:r>
    </w:p>
    <w:p w:rsidR="00E2391D" w:rsidRDefault="00E2391D" w:rsidP="00E2391D">
      <w:pPr>
        <w:ind w:firstLine="210"/>
      </w:pPr>
      <w:r>
        <w:rPr>
          <w:rFonts w:hint="eastAsia"/>
        </w:rPr>
        <w:t>根据</w:t>
      </w:r>
      <w:r>
        <w:rPr>
          <w:rFonts w:hint="eastAsia"/>
        </w:rPr>
        <w:t xml:space="preserve"> Google </w:t>
      </w:r>
      <w:r>
        <w:rPr>
          <w:rFonts w:hint="eastAsia"/>
        </w:rPr>
        <w:t>与</w:t>
      </w:r>
      <w:r>
        <w:rPr>
          <w:rFonts w:hint="eastAsia"/>
        </w:rPr>
        <w:t xml:space="preserve"> Backblaze </w:t>
      </w:r>
      <w:r>
        <w:rPr>
          <w:rFonts w:hint="eastAsia"/>
        </w:rPr>
        <w:t>公布的数据，首个</w:t>
      </w:r>
      <w:r>
        <w:rPr>
          <w:rFonts w:hint="eastAsia"/>
        </w:rPr>
        <w:t xml:space="preserve"> reallocated/pending sector </w:t>
      </w:r>
      <w:r>
        <w:rPr>
          <w:rFonts w:hint="eastAsia"/>
        </w:rPr>
        <w:t>出现后的</w:t>
      </w:r>
      <w:r>
        <w:rPr>
          <w:rFonts w:hint="eastAsia"/>
        </w:rPr>
        <w:t xml:space="preserve"> 60 </w:t>
      </w:r>
      <w:r>
        <w:rPr>
          <w:rFonts w:hint="eastAsia"/>
        </w:rPr>
        <w:t>天内故障风险可飙升</w:t>
      </w:r>
      <w:r>
        <w:rPr>
          <w:rFonts w:hint="eastAsia"/>
        </w:rPr>
        <w:t xml:space="preserve"> 10</w:t>
      </w:r>
      <w:r>
        <w:rPr>
          <w:rFonts w:hint="eastAsia"/>
        </w:rPr>
        <w:t>–</w:t>
      </w:r>
      <w:r>
        <w:rPr>
          <w:rFonts w:hint="eastAsia"/>
        </w:rPr>
        <w:t xml:space="preserve">30 </w:t>
      </w:r>
      <w:r>
        <w:rPr>
          <w:rFonts w:hint="eastAsia"/>
        </w:rPr>
        <w:t>倍；</w:t>
      </w:r>
      <w:r>
        <w:rPr>
          <w:rFonts w:hint="eastAsia"/>
        </w:rPr>
        <w:t xml:space="preserve">POH </w:t>
      </w:r>
      <w:r>
        <w:rPr>
          <w:rFonts w:hint="eastAsia"/>
        </w:rPr>
        <w:t>在模型中主要提供“何时进入高危窗口”的上下文，而非触发告警本身。</w:t>
      </w:r>
    </w:p>
    <w:p w:rsidR="00E2391D" w:rsidRDefault="00E2391D" w:rsidP="00E2391D">
      <w:pPr>
        <w:ind w:firstLine="210"/>
      </w:pPr>
      <w:r>
        <w:rPr>
          <w:rFonts w:hint="eastAsia"/>
        </w:rPr>
        <w:t>与厂商规格对比</w:t>
      </w:r>
    </w:p>
    <w:p w:rsidR="00E2391D" w:rsidRDefault="00E2391D" w:rsidP="00E2391D">
      <w:pPr>
        <w:ind w:firstLine="210"/>
      </w:pPr>
      <w:r>
        <w:rPr>
          <w:rFonts w:hint="eastAsia"/>
        </w:rPr>
        <w:t>若年</w:t>
      </w:r>
      <w:r>
        <w:rPr>
          <w:rFonts w:hint="eastAsia"/>
        </w:rPr>
        <w:t xml:space="preserve"> POH </w:t>
      </w:r>
      <w:r>
        <w:rPr>
          <w:rFonts w:hint="eastAsia"/>
        </w:rPr>
        <w:t>已远高于数据手册</w:t>
      </w:r>
      <w:r>
        <w:rPr>
          <w:rFonts w:hint="eastAsia"/>
        </w:rPr>
        <w:t xml:space="preserve"> 2400 h</w:t>
      </w:r>
      <w:r>
        <w:rPr>
          <w:rFonts w:hint="eastAsia"/>
        </w:rPr>
        <w:t>、且硬盘已过质保，任何非零错误都值得立刻备份</w:t>
      </w:r>
      <w:r>
        <w:rPr>
          <w:rFonts w:hint="eastAsia"/>
        </w:rPr>
        <w:t>+</w:t>
      </w:r>
      <w:r>
        <w:rPr>
          <w:rFonts w:hint="eastAsia"/>
        </w:rPr>
        <w:t>换盘。</w:t>
      </w:r>
    </w:p>
    <w:p w:rsidR="00E2391D" w:rsidRDefault="00E2391D" w:rsidP="00E2391D">
      <w:pPr>
        <w:ind w:firstLine="210"/>
      </w:pPr>
      <w:r>
        <w:rPr>
          <w:rFonts w:hint="eastAsia"/>
        </w:rPr>
        <w:t>结合你这块盘的情况</w:t>
      </w:r>
    </w:p>
    <w:p w:rsidR="00E2391D" w:rsidRDefault="00E2391D" w:rsidP="00E2391D">
      <w:pPr>
        <w:ind w:firstLine="210"/>
      </w:pPr>
      <w:r>
        <w:rPr>
          <w:rFonts w:hint="eastAsia"/>
        </w:rPr>
        <w:t>你当前</w:t>
      </w:r>
      <w:r>
        <w:rPr>
          <w:rFonts w:hint="eastAsia"/>
        </w:rPr>
        <w:t xml:space="preserve"> POH = 5596 h</w:t>
      </w:r>
      <w:r>
        <w:rPr>
          <w:rFonts w:hint="eastAsia"/>
        </w:rPr>
        <w:t>（≈</w:t>
      </w:r>
      <w:r>
        <w:rPr>
          <w:rFonts w:hint="eastAsia"/>
        </w:rPr>
        <w:t xml:space="preserve"> 233 </w:t>
      </w:r>
      <w:r>
        <w:rPr>
          <w:rFonts w:hint="eastAsia"/>
        </w:rPr>
        <w:t>天），仍在</w:t>
      </w:r>
      <w:r>
        <w:rPr>
          <w:rFonts w:hint="eastAsia"/>
        </w:rPr>
        <w:t xml:space="preserve"> 1 </w:t>
      </w:r>
      <w:r>
        <w:rPr>
          <w:rFonts w:hint="eastAsia"/>
        </w:rPr>
        <w:t>年内，但已出现</w:t>
      </w:r>
    </w:p>
    <w:p w:rsidR="00E2391D" w:rsidRDefault="00E2391D" w:rsidP="00E2391D">
      <w:pPr>
        <w:ind w:firstLine="210"/>
      </w:pPr>
      <w:r>
        <w:t>Reallocated Sectors = 312</w:t>
      </w:r>
    </w:p>
    <w:p w:rsidR="00E2391D" w:rsidRDefault="00E2391D" w:rsidP="00E2391D">
      <w:pPr>
        <w:ind w:firstLine="210"/>
      </w:pPr>
      <w:r>
        <w:t>Current_Pending = 296</w:t>
      </w:r>
    </w:p>
    <w:p w:rsidR="00E2391D" w:rsidRDefault="00E2391D" w:rsidP="00E2391D">
      <w:pPr>
        <w:ind w:firstLine="210"/>
      </w:pPr>
      <w:r>
        <w:t>Offline_Uncorrectable = 296</w:t>
      </w:r>
    </w:p>
    <w:p w:rsidR="00E2391D" w:rsidRDefault="00E2391D" w:rsidP="00E2391D">
      <w:pPr>
        <w:ind w:firstLine="210"/>
      </w:pPr>
      <w:r>
        <w:rPr>
          <w:rFonts w:hint="eastAsia"/>
        </w:rPr>
        <w:t>这些错误项比单纯</w:t>
      </w:r>
      <w:r>
        <w:rPr>
          <w:rFonts w:hint="eastAsia"/>
        </w:rPr>
        <w:t xml:space="preserve"> POH </w:t>
      </w:r>
      <w:r>
        <w:rPr>
          <w:rFonts w:hint="eastAsia"/>
        </w:rPr>
        <w:t>更能说明“即将失效”；按</w:t>
      </w:r>
      <w:r>
        <w:rPr>
          <w:rFonts w:hint="eastAsia"/>
        </w:rPr>
        <w:t xml:space="preserve"> Google/Backblaze </w:t>
      </w:r>
      <w:r>
        <w:rPr>
          <w:rFonts w:hint="eastAsia"/>
        </w:rPr>
        <w:t>经验，出现首个重映射或待映射后，</w:t>
      </w:r>
      <w:r>
        <w:rPr>
          <w:rFonts w:hint="eastAsia"/>
        </w:rPr>
        <w:t>60</w:t>
      </w:r>
      <w:r>
        <w:rPr>
          <w:rFonts w:hint="eastAsia"/>
        </w:rPr>
        <w:t>–</w:t>
      </w:r>
      <w:r>
        <w:rPr>
          <w:rFonts w:hint="eastAsia"/>
        </w:rPr>
        <w:t xml:space="preserve">90 </w:t>
      </w:r>
      <w:r>
        <w:rPr>
          <w:rFonts w:hint="eastAsia"/>
        </w:rPr>
        <w:t>天内完全报废的概率可跳升一个数量级。</w:t>
      </w:r>
    </w:p>
    <w:p w:rsidR="00E2391D" w:rsidRDefault="00E2391D" w:rsidP="00E2391D">
      <w:pPr>
        <w:ind w:firstLine="210"/>
      </w:pPr>
      <w:r>
        <w:rPr>
          <w:rFonts w:hint="eastAsia"/>
        </w:rPr>
        <w:t>建议立即完整备份并准备替换，而不是等待</w:t>
      </w:r>
      <w:r>
        <w:rPr>
          <w:rFonts w:hint="eastAsia"/>
        </w:rPr>
        <w:t xml:space="preserve"> POH </w:t>
      </w:r>
      <w:r>
        <w:rPr>
          <w:rFonts w:hint="eastAsia"/>
        </w:rPr>
        <w:t>升得更高再行动。</w:t>
      </w:r>
    </w:p>
    <w:p w:rsidR="00E2391D" w:rsidRDefault="00E2391D" w:rsidP="00E2391D">
      <w:pPr>
        <w:ind w:firstLine="210"/>
      </w:pPr>
      <w:r>
        <w:rPr>
          <w:rFonts w:hint="eastAsia"/>
        </w:rPr>
        <w:t>实战建议小结</w:t>
      </w:r>
    </w:p>
    <w:p w:rsidR="00E2391D" w:rsidRDefault="00E2391D" w:rsidP="00E2391D">
      <w:pPr>
        <w:ind w:firstLine="210"/>
      </w:pPr>
      <w:r>
        <w:rPr>
          <w:rFonts w:hint="eastAsia"/>
        </w:rPr>
        <w:t>把</w:t>
      </w:r>
      <w:r>
        <w:rPr>
          <w:rFonts w:hint="eastAsia"/>
        </w:rPr>
        <w:t xml:space="preserve"> POH </w:t>
      </w:r>
      <w:r>
        <w:rPr>
          <w:rFonts w:hint="eastAsia"/>
        </w:rPr>
        <w:t>当作“背景年龄”：</w:t>
      </w:r>
    </w:p>
    <w:p w:rsidR="00E2391D" w:rsidRDefault="00E2391D" w:rsidP="00E2391D">
      <w:pPr>
        <w:ind w:firstLine="210"/>
      </w:pPr>
      <w:r>
        <w:rPr>
          <w:rFonts w:hint="eastAsia"/>
        </w:rPr>
        <w:t xml:space="preserve">&lt; 1 </w:t>
      </w:r>
      <w:r>
        <w:rPr>
          <w:rFonts w:hint="eastAsia"/>
        </w:rPr>
        <w:t>年：做一次压力自检消灭潜在早期缺陷。</w:t>
      </w:r>
    </w:p>
    <w:p w:rsidR="00E2391D" w:rsidRDefault="00E2391D" w:rsidP="00E2391D">
      <w:pPr>
        <w:ind w:firstLine="210"/>
      </w:pPr>
      <w:r>
        <w:rPr>
          <w:rFonts w:hint="eastAsia"/>
        </w:rPr>
        <w:t>2</w:t>
      </w:r>
      <w:r>
        <w:rPr>
          <w:rFonts w:hint="eastAsia"/>
        </w:rPr>
        <w:t>–</w:t>
      </w:r>
      <w:r>
        <w:rPr>
          <w:rFonts w:hint="eastAsia"/>
        </w:rPr>
        <w:t xml:space="preserve">4 </w:t>
      </w:r>
      <w:r>
        <w:rPr>
          <w:rFonts w:hint="eastAsia"/>
        </w:rPr>
        <w:t>年：把</w:t>
      </w:r>
      <w:r>
        <w:rPr>
          <w:rFonts w:hint="eastAsia"/>
        </w:rPr>
        <w:t xml:space="preserve"> POH + </w:t>
      </w:r>
      <w:r>
        <w:rPr>
          <w:rFonts w:hint="eastAsia"/>
        </w:rPr>
        <w:t>坏道计数设为预警阈值。</w:t>
      </w:r>
    </w:p>
    <w:p w:rsidR="00E2391D" w:rsidRDefault="00E2391D" w:rsidP="00E2391D">
      <w:pPr>
        <w:ind w:firstLine="210"/>
      </w:pPr>
      <w:r>
        <w:rPr>
          <w:rFonts w:hint="eastAsia"/>
        </w:rPr>
        <w:t xml:space="preserve">5 </w:t>
      </w:r>
      <w:r>
        <w:rPr>
          <w:rFonts w:hint="eastAsia"/>
        </w:rPr>
        <w:t>年：即便零错误也建议迁移数据。</w:t>
      </w:r>
    </w:p>
    <w:p w:rsidR="00E2391D" w:rsidRDefault="00E2391D" w:rsidP="00E2391D">
      <w:pPr>
        <w:ind w:firstLine="210"/>
      </w:pPr>
      <w:r>
        <w:rPr>
          <w:rFonts w:hint="eastAsia"/>
        </w:rPr>
        <w:t>重视“第一次”：第一次出现重映射、待映射或离线不可校正时，马上备份→换盘。</w:t>
      </w:r>
    </w:p>
    <w:p w:rsidR="00E2391D" w:rsidRDefault="00E2391D" w:rsidP="00E2391D">
      <w:pPr>
        <w:ind w:firstLine="210"/>
      </w:pPr>
      <w:r>
        <w:rPr>
          <w:rFonts w:hint="eastAsia"/>
        </w:rPr>
        <w:t>监控脚本：定期拉</w:t>
      </w:r>
      <w:r>
        <w:rPr>
          <w:rFonts w:hint="eastAsia"/>
        </w:rPr>
        <w:t xml:space="preserve"> SMART</w:t>
      </w:r>
      <w:r>
        <w:rPr>
          <w:rFonts w:hint="eastAsia"/>
        </w:rPr>
        <w:t>，记录</w:t>
      </w:r>
      <w:r>
        <w:rPr>
          <w:rFonts w:hint="eastAsia"/>
        </w:rPr>
        <w:t xml:space="preserve"> POH </w:t>
      </w:r>
      <w:r>
        <w:rPr>
          <w:rFonts w:hint="eastAsia"/>
        </w:rPr>
        <w:t>与</w:t>
      </w:r>
      <w:r>
        <w:rPr>
          <w:rFonts w:hint="eastAsia"/>
        </w:rPr>
        <w:t xml:space="preserve"> 5/187/197/198/199 </w:t>
      </w:r>
      <w:r>
        <w:rPr>
          <w:rFonts w:hint="eastAsia"/>
        </w:rPr>
        <w:t>等关键计数；用简单逻辑（阈值或滑动增长率）即可捕捉</w:t>
      </w:r>
      <w:r>
        <w:rPr>
          <w:rFonts w:hint="eastAsia"/>
        </w:rPr>
        <w:t xml:space="preserve"> 90 % </w:t>
      </w:r>
      <w:r>
        <w:rPr>
          <w:rFonts w:hint="eastAsia"/>
        </w:rPr>
        <w:t>以上的可预测故障。</w:t>
      </w:r>
    </w:p>
    <w:p w:rsidR="00E2391D" w:rsidRDefault="00E2391D" w:rsidP="00E2391D">
      <w:pPr>
        <w:ind w:firstLine="210"/>
      </w:pPr>
      <w:r>
        <w:rPr>
          <w:rFonts w:hint="eastAsia"/>
        </w:rPr>
        <w:t>这样，你就能让</w:t>
      </w:r>
      <w:r>
        <w:rPr>
          <w:rFonts w:hint="eastAsia"/>
        </w:rPr>
        <w:t xml:space="preserve"> Power_On_Hours + </w:t>
      </w:r>
      <w:r>
        <w:rPr>
          <w:rFonts w:hint="eastAsia"/>
        </w:rPr>
        <w:t>关键错误属性</w:t>
      </w:r>
      <w:r>
        <w:rPr>
          <w:rFonts w:hint="eastAsia"/>
        </w:rPr>
        <w:t xml:space="preserve"> </w:t>
      </w:r>
      <w:r>
        <w:rPr>
          <w:rFonts w:hint="eastAsia"/>
        </w:rPr>
        <w:t>一起发挥作用，在成本和风险之间取得最佳平衡。</w:t>
      </w:r>
    </w:p>
    <w:p w:rsidR="00E2391D" w:rsidRDefault="00E2391D" w:rsidP="00E2391D">
      <w:pPr>
        <w:ind w:firstLine="210"/>
      </w:pPr>
      <w:r>
        <w:t>You said:</w:t>
      </w:r>
    </w:p>
    <w:p w:rsidR="00E2391D" w:rsidRDefault="00E2391D" w:rsidP="00E2391D">
      <w:pPr>
        <w:ind w:firstLine="210"/>
      </w:pPr>
      <w:r>
        <w:rPr>
          <w:rFonts w:hint="eastAsia"/>
        </w:rPr>
        <w:lastRenderedPageBreak/>
        <w:t>将硬盘报废的相关</w:t>
      </w:r>
      <w:r>
        <w:rPr>
          <w:rFonts w:hint="eastAsia"/>
        </w:rPr>
        <w:t>smart</w:t>
      </w:r>
      <w:r>
        <w:rPr>
          <w:rFonts w:hint="eastAsia"/>
        </w:rPr>
        <w:t>指标做一个关联分析，比如说：</w:t>
      </w:r>
      <w:r>
        <w:rPr>
          <w:rFonts w:hint="eastAsia"/>
        </w:rPr>
        <w:t>POH</w:t>
      </w:r>
      <w:r>
        <w:rPr>
          <w:rFonts w:hint="eastAsia"/>
        </w:rPr>
        <w:t>，坏扇区等哪些影响因素最大</w:t>
      </w:r>
    </w:p>
    <w:p w:rsidR="00E2391D" w:rsidRDefault="00E2391D" w:rsidP="00E2391D">
      <w:pPr>
        <w:ind w:firstLine="210"/>
      </w:pPr>
      <w:r>
        <w:t>ChatGPT said:</w:t>
      </w:r>
    </w:p>
    <w:p w:rsidR="00E2391D" w:rsidRDefault="00E2391D" w:rsidP="00E2391D">
      <w:pPr>
        <w:ind w:firstLine="210"/>
      </w:pPr>
      <w:r>
        <w:rPr>
          <w:rFonts w:hint="eastAsia"/>
        </w:rPr>
        <w:t>要进行硬盘报废（即</w:t>
      </w:r>
      <w:r>
        <w:rPr>
          <w:rFonts w:hint="eastAsia"/>
        </w:rPr>
        <w:t xml:space="preserve"> </w:t>
      </w:r>
      <w:r>
        <w:rPr>
          <w:rFonts w:hint="eastAsia"/>
        </w:rPr>
        <w:t>即将</w:t>
      </w:r>
      <w:r>
        <w:rPr>
          <w:rFonts w:hint="eastAsia"/>
        </w:rPr>
        <w:t>/</w:t>
      </w:r>
      <w:r>
        <w:rPr>
          <w:rFonts w:hint="eastAsia"/>
        </w:rPr>
        <w:t>已经故障）的</w:t>
      </w:r>
      <w:r>
        <w:rPr>
          <w:rFonts w:hint="eastAsia"/>
        </w:rPr>
        <w:t xml:space="preserve"> SMART </w:t>
      </w:r>
      <w:r>
        <w:rPr>
          <w:rFonts w:hint="eastAsia"/>
        </w:rPr>
        <w:t>指标关联分析，我们可以参考来自</w:t>
      </w:r>
      <w:r>
        <w:rPr>
          <w:rFonts w:hint="eastAsia"/>
        </w:rPr>
        <w:t xml:space="preserve"> Google</w:t>
      </w:r>
      <w:r>
        <w:rPr>
          <w:rFonts w:hint="eastAsia"/>
        </w:rPr>
        <w:t>、</w:t>
      </w:r>
      <w:r>
        <w:rPr>
          <w:rFonts w:hint="eastAsia"/>
        </w:rPr>
        <w:t>Backblaze</w:t>
      </w:r>
      <w:r>
        <w:rPr>
          <w:rFonts w:hint="eastAsia"/>
        </w:rPr>
        <w:t>、</w:t>
      </w:r>
      <w:r>
        <w:rPr>
          <w:rFonts w:hint="eastAsia"/>
        </w:rPr>
        <w:t xml:space="preserve">CMU </w:t>
      </w:r>
      <w:r>
        <w:rPr>
          <w:rFonts w:hint="eastAsia"/>
        </w:rPr>
        <w:t>等机构的大规模硬盘健康数据研究，结合你的硬盘实际</w:t>
      </w:r>
      <w:r>
        <w:rPr>
          <w:rFonts w:hint="eastAsia"/>
        </w:rPr>
        <w:t xml:space="preserve"> SMART </w:t>
      </w:r>
      <w:r>
        <w:rPr>
          <w:rFonts w:hint="eastAsia"/>
        </w:rPr>
        <w:t>输出，归纳出以下结论。</w:t>
      </w:r>
    </w:p>
    <w:p w:rsidR="00E2391D" w:rsidRDefault="00E2391D" w:rsidP="00E2391D">
      <w:pPr>
        <w:ind w:firstLine="210"/>
      </w:pPr>
      <w:r>
        <w:rPr>
          <w:rFonts w:hint="eastAsia"/>
        </w:rPr>
        <w:t>硬盘报废的关键</w:t>
      </w:r>
      <w:r>
        <w:rPr>
          <w:rFonts w:hint="eastAsia"/>
        </w:rPr>
        <w:t xml:space="preserve"> SMART </w:t>
      </w:r>
      <w:r>
        <w:rPr>
          <w:rFonts w:hint="eastAsia"/>
        </w:rPr>
        <w:t>指标及其影响力分析</w:t>
      </w:r>
    </w:p>
    <w:p w:rsidR="00E2391D" w:rsidRDefault="00E2391D" w:rsidP="00E2391D">
      <w:pPr>
        <w:ind w:firstLine="210"/>
      </w:pPr>
      <w:bookmarkStart w:id="43" w:name="OLE_LINK48"/>
      <w:bookmarkStart w:id="44" w:name="OLE_LINK49"/>
      <w:r>
        <w:rPr>
          <w:rFonts w:hint="eastAsia"/>
        </w:rPr>
        <w:t>1. Power_On_Hours</w:t>
      </w:r>
      <w:r>
        <w:rPr>
          <w:rFonts w:hint="eastAsia"/>
        </w:rPr>
        <w:t>（</w:t>
      </w:r>
      <w:r>
        <w:rPr>
          <w:rFonts w:hint="eastAsia"/>
        </w:rPr>
        <w:t>POH</w:t>
      </w:r>
      <w:r>
        <w:rPr>
          <w:rFonts w:hint="eastAsia"/>
        </w:rPr>
        <w:t>）</w:t>
      </w:r>
      <w:r>
        <w:rPr>
          <w:rFonts w:hint="eastAsia"/>
        </w:rPr>
        <w:t xml:space="preserve"> </w:t>
      </w:r>
      <w:r>
        <w:rPr>
          <w:rFonts w:hint="eastAsia"/>
        </w:rPr>
        <w:t>—</w:t>
      </w:r>
      <w:r>
        <w:rPr>
          <w:rFonts w:hint="eastAsia"/>
        </w:rPr>
        <w:t xml:space="preserve"> </w:t>
      </w:r>
      <w:r>
        <w:rPr>
          <w:rFonts w:hint="eastAsia"/>
        </w:rPr>
        <w:t>运行时长（背景因子）</w:t>
      </w:r>
    </w:p>
    <w:p w:rsidR="00E2391D" w:rsidRDefault="00E2391D" w:rsidP="00E2391D">
      <w:pPr>
        <w:ind w:firstLine="210"/>
      </w:pPr>
      <w:r>
        <w:rPr>
          <w:rFonts w:hint="eastAsia"/>
        </w:rPr>
        <w:t>定义：硬盘通电运行的总小时数。</w:t>
      </w:r>
    </w:p>
    <w:p w:rsidR="00E2391D" w:rsidRDefault="00E2391D" w:rsidP="00E2391D">
      <w:pPr>
        <w:ind w:firstLine="210"/>
      </w:pPr>
      <w:r>
        <w:rPr>
          <w:rFonts w:hint="eastAsia"/>
        </w:rPr>
        <w:t>作用：反映“使用年龄”，不是直接的故障指标，但与磨损老化呈正相关。</w:t>
      </w:r>
    </w:p>
    <w:p w:rsidR="00E2391D" w:rsidRDefault="00E2391D" w:rsidP="00E2391D">
      <w:pPr>
        <w:ind w:firstLine="210"/>
      </w:pPr>
      <w:r>
        <w:rPr>
          <w:rFonts w:hint="eastAsia"/>
        </w:rPr>
        <w:t>影响力等级：</w:t>
      </w:r>
      <w:r>
        <w:t xml:space="preserve">⚪ </w:t>
      </w:r>
      <w:r>
        <w:rPr>
          <w:rFonts w:hint="eastAsia"/>
        </w:rPr>
        <w:t>中（间接）</w:t>
      </w:r>
    </w:p>
    <w:p w:rsidR="00E2391D" w:rsidRDefault="00E2391D" w:rsidP="00E2391D">
      <w:pPr>
        <w:ind w:firstLine="210"/>
      </w:pPr>
      <w:r>
        <w:rPr>
          <w:rFonts w:hint="eastAsia"/>
        </w:rPr>
        <w:t>与其他指标的关系：</w:t>
      </w:r>
    </w:p>
    <w:p w:rsidR="00E2391D" w:rsidRDefault="00E2391D" w:rsidP="00E2391D">
      <w:pPr>
        <w:ind w:firstLine="210"/>
      </w:pPr>
      <w:r>
        <w:rPr>
          <w:rFonts w:hint="eastAsia"/>
        </w:rPr>
        <w:t xml:space="preserve">POH </w:t>
      </w:r>
      <w:r>
        <w:rPr>
          <w:rFonts w:hint="eastAsia"/>
        </w:rPr>
        <w:t>高</w:t>
      </w:r>
      <w:r>
        <w:rPr>
          <w:rFonts w:hint="eastAsia"/>
        </w:rPr>
        <w:t xml:space="preserve"> </w:t>
      </w:r>
      <w:r>
        <w:rPr>
          <w:rFonts w:hint="eastAsia"/>
        </w:rPr>
        <w:t>→</w:t>
      </w:r>
      <w:r>
        <w:rPr>
          <w:rFonts w:hint="eastAsia"/>
        </w:rPr>
        <w:t xml:space="preserve"> </w:t>
      </w:r>
      <w:r>
        <w:rPr>
          <w:rFonts w:hint="eastAsia"/>
        </w:rPr>
        <w:t>坏道、重映射、</w:t>
      </w:r>
      <w:r>
        <w:rPr>
          <w:rFonts w:hint="eastAsia"/>
        </w:rPr>
        <w:t xml:space="preserve">CRC </w:t>
      </w:r>
      <w:r>
        <w:rPr>
          <w:rFonts w:hint="eastAsia"/>
        </w:rPr>
        <w:t>错误概率上升。</w:t>
      </w:r>
    </w:p>
    <w:p w:rsidR="00E2391D" w:rsidRDefault="00E2391D" w:rsidP="00E2391D">
      <w:pPr>
        <w:ind w:firstLine="210"/>
      </w:pPr>
      <w:r>
        <w:rPr>
          <w:rFonts w:hint="eastAsia"/>
        </w:rPr>
        <w:t>通常在</w:t>
      </w:r>
      <w:r>
        <w:rPr>
          <w:rFonts w:hint="eastAsia"/>
        </w:rPr>
        <w:t xml:space="preserve"> 20,000 </w:t>
      </w:r>
      <w:r>
        <w:rPr>
          <w:rFonts w:hint="eastAsia"/>
        </w:rPr>
        <w:t>小时后（约</w:t>
      </w:r>
      <w:r>
        <w:rPr>
          <w:rFonts w:hint="eastAsia"/>
        </w:rPr>
        <w:t xml:space="preserve"> 2.5 </w:t>
      </w:r>
      <w:r>
        <w:rPr>
          <w:rFonts w:hint="eastAsia"/>
        </w:rPr>
        <w:t>年），整体失效率开始显著上升。</w:t>
      </w:r>
    </w:p>
    <w:bookmarkEnd w:id="43"/>
    <w:bookmarkEnd w:id="44"/>
    <w:p w:rsidR="00E2391D" w:rsidRDefault="00E2391D" w:rsidP="00E2391D">
      <w:pPr>
        <w:ind w:firstLine="210"/>
      </w:pPr>
      <w:r>
        <w:rPr>
          <w:rFonts w:hint="eastAsia"/>
        </w:rPr>
        <w:t>2. Reallocated_Sector_Ct</w:t>
      </w:r>
      <w:r>
        <w:rPr>
          <w:rFonts w:hint="eastAsia"/>
        </w:rPr>
        <w:t>（</w:t>
      </w:r>
      <w:r>
        <w:rPr>
          <w:rFonts w:hint="eastAsia"/>
        </w:rPr>
        <w:t>ID# 5</w:t>
      </w:r>
      <w:r>
        <w:rPr>
          <w:rFonts w:hint="eastAsia"/>
        </w:rPr>
        <w:t>）—</w:t>
      </w:r>
      <w:r>
        <w:rPr>
          <w:rFonts w:hint="eastAsia"/>
        </w:rPr>
        <w:t xml:space="preserve"> </w:t>
      </w:r>
      <w:r>
        <w:rPr>
          <w:rFonts w:hint="eastAsia"/>
        </w:rPr>
        <w:t>重映射扇区计数</w:t>
      </w:r>
    </w:p>
    <w:p w:rsidR="00E2391D" w:rsidRDefault="00E2391D" w:rsidP="00E2391D">
      <w:pPr>
        <w:ind w:firstLine="210"/>
      </w:pPr>
      <w:r>
        <w:rPr>
          <w:rFonts w:hint="eastAsia"/>
        </w:rPr>
        <w:t>定义：硬盘发现坏道后，将其“标记隔离”并换用备用扇区。</w:t>
      </w:r>
    </w:p>
    <w:p w:rsidR="00E2391D" w:rsidRDefault="00E2391D" w:rsidP="00E2391D">
      <w:pPr>
        <w:ind w:firstLine="210"/>
      </w:pPr>
      <w:r>
        <w:rPr>
          <w:rFonts w:hint="eastAsia"/>
        </w:rPr>
        <w:t>作用：每增加一次都是“实质故障”，是最常用的早期预警指标。</w:t>
      </w:r>
    </w:p>
    <w:p w:rsidR="00E2391D" w:rsidRDefault="00E2391D" w:rsidP="00E2391D">
      <w:pPr>
        <w:ind w:firstLine="210"/>
      </w:pPr>
      <w:r>
        <w:rPr>
          <w:rFonts w:hint="eastAsia"/>
        </w:rPr>
        <w:t>影响力等级：</w:t>
      </w:r>
      <w:r>
        <w:t>🔴</w:t>
      </w:r>
      <w:r>
        <w:rPr>
          <w:rFonts w:hint="eastAsia"/>
        </w:rPr>
        <w:t xml:space="preserve"> </w:t>
      </w:r>
      <w:r>
        <w:rPr>
          <w:rFonts w:hint="eastAsia"/>
        </w:rPr>
        <w:t>极高</w:t>
      </w:r>
    </w:p>
    <w:p w:rsidR="00E2391D" w:rsidRDefault="00E2391D" w:rsidP="00E2391D">
      <w:pPr>
        <w:ind w:firstLine="210"/>
      </w:pPr>
      <w:r>
        <w:rPr>
          <w:rFonts w:hint="eastAsia"/>
        </w:rPr>
        <w:t>典型特征：</w:t>
      </w:r>
    </w:p>
    <w:p w:rsidR="00E2391D" w:rsidRDefault="00E2391D" w:rsidP="00E2391D">
      <w:pPr>
        <w:ind w:firstLine="210"/>
      </w:pPr>
      <w:r>
        <w:rPr>
          <w:rFonts w:hint="eastAsia"/>
        </w:rPr>
        <w:t>一开始是</w:t>
      </w:r>
      <w:r>
        <w:rPr>
          <w:rFonts w:hint="eastAsia"/>
        </w:rPr>
        <w:t xml:space="preserve"> 0</w:t>
      </w:r>
      <w:r>
        <w:rPr>
          <w:rFonts w:hint="eastAsia"/>
        </w:rPr>
        <w:t>，一旦出现非</w:t>
      </w:r>
      <w:r>
        <w:rPr>
          <w:rFonts w:hint="eastAsia"/>
        </w:rPr>
        <w:t xml:space="preserve"> 0</w:t>
      </w:r>
      <w:r>
        <w:rPr>
          <w:rFonts w:hint="eastAsia"/>
        </w:rPr>
        <w:t>，并持续增加</w:t>
      </w:r>
      <w:r>
        <w:rPr>
          <w:rFonts w:hint="eastAsia"/>
        </w:rPr>
        <w:t xml:space="preserve"> </w:t>
      </w:r>
      <w:r>
        <w:rPr>
          <w:rFonts w:hint="eastAsia"/>
        </w:rPr>
        <w:t>→</w:t>
      </w:r>
      <w:r>
        <w:rPr>
          <w:rFonts w:hint="eastAsia"/>
        </w:rPr>
        <w:t xml:space="preserve"> </w:t>
      </w:r>
      <w:r>
        <w:rPr>
          <w:rFonts w:hint="eastAsia"/>
        </w:rPr>
        <w:t>高度可疑。</w:t>
      </w:r>
    </w:p>
    <w:p w:rsidR="00E2391D" w:rsidRDefault="00E2391D" w:rsidP="00E2391D">
      <w:pPr>
        <w:ind w:firstLine="210"/>
      </w:pPr>
      <w:r>
        <w:rPr>
          <w:rFonts w:hint="eastAsia"/>
        </w:rPr>
        <w:t>如果稳定不变也可能是“孤立故障”，需联合其他项判断。</w:t>
      </w:r>
    </w:p>
    <w:p w:rsidR="00E2391D" w:rsidRDefault="00E2391D" w:rsidP="00E2391D">
      <w:pPr>
        <w:ind w:firstLine="210"/>
      </w:pPr>
      <w:r>
        <w:rPr>
          <w:rFonts w:hint="eastAsia"/>
        </w:rPr>
        <w:t>3. Current_Pending_Sector</w:t>
      </w:r>
      <w:r>
        <w:rPr>
          <w:rFonts w:hint="eastAsia"/>
        </w:rPr>
        <w:t>（</w:t>
      </w:r>
      <w:r>
        <w:rPr>
          <w:rFonts w:hint="eastAsia"/>
        </w:rPr>
        <w:t>ID# 197</w:t>
      </w:r>
      <w:r>
        <w:rPr>
          <w:rFonts w:hint="eastAsia"/>
        </w:rPr>
        <w:t>）—</w:t>
      </w:r>
      <w:r>
        <w:rPr>
          <w:rFonts w:hint="eastAsia"/>
        </w:rPr>
        <w:t xml:space="preserve"> </w:t>
      </w:r>
      <w:r>
        <w:rPr>
          <w:rFonts w:hint="eastAsia"/>
        </w:rPr>
        <w:t>当前待映射扇区</w:t>
      </w:r>
    </w:p>
    <w:p w:rsidR="00E2391D" w:rsidRDefault="00E2391D" w:rsidP="00E2391D">
      <w:pPr>
        <w:ind w:firstLine="210"/>
      </w:pPr>
      <w:r>
        <w:rPr>
          <w:rFonts w:hint="eastAsia"/>
        </w:rPr>
        <w:t>定义：正在等待重映射的“可疑”扇区，未成功重写或验证。</w:t>
      </w:r>
    </w:p>
    <w:p w:rsidR="00E2391D" w:rsidRDefault="00E2391D" w:rsidP="00E2391D">
      <w:pPr>
        <w:ind w:firstLine="210"/>
      </w:pPr>
      <w:r>
        <w:rPr>
          <w:rFonts w:hint="eastAsia"/>
        </w:rPr>
        <w:t>作用：比重映射还危险，因为系统未确认其可用性。</w:t>
      </w:r>
    </w:p>
    <w:p w:rsidR="00E2391D" w:rsidRDefault="00E2391D" w:rsidP="00E2391D">
      <w:pPr>
        <w:ind w:firstLine="210"/>
      </w:pPr>
      <w:r>
        <w:rPr>
          <w:rFonts w:hint="eastAsia"/>
        </w:rPr>
        <w:t>影响力等级：</w:t>
      </w:r>
      <w:r>
        <w:t>🔴</w:t>
      </w:r>
      <w:r>
        <w:rPr>
          <w:rFonts w:hint="eastAsia"/>
        </w:rPr>
        <w:t xml:space="preserve"> </w:t>
      </w:r>
      <w:r>
        <w:rPr>
          <w:rFonts w:hint="eastAsia"/>
        </w:rPr>
        <w:t>极高</w:t>
      </w:r>
    </w:p>
    <w:p w:rsidR="00E2391D" w:rsidRDefault="00E2391D" w:rsidP="00E2391D">
      <w:pPr>
        <w:ind w:firstLine="210"/>
      </w:pPr>
      <w:r>
        <w:rPr>
          <w:rFonts w:hint="eastAsia"/>
        </w:rPr>
        <w:t>特征规律：</w:t>
      </w:r>
    </w:p>
    <w:p w:rsidR="00E2391D" w:rsidRDefault="00E2391D" w:rsidP="00E2391D">
      <w:pPr>
        <w:ind w:firstLine="210"/>
      </w:pPr>
      <w:r>
        <w:rPr>
          <w:rFonts w:hint="eastAsia"/>
        </w:rPr>
        <w:t>数值增长说明磁盘读写异常加剧。</w:t>
      </w:r>
    </w:p>
    <w:p w:rsidR="00E2391D" w:rsidRDefault="00E2391D" w:rsidP="00E2391D">
      <w:pPr>
        <w:ind w:firstLine="210"/>
      </w:pPr>
      <w:r>
        <w:rPr>
          <w:rFonts w:hint="eastAsia"/>
        </w:rPr>
        <w:t>多数模型发现：首次出现</w:t>
      </w:r>
      <w:r>
        <w:rPr>
          <w:rFonts w:hint="eastAsia"/>
        </w:rPr>
        <w:t xml:space="preserve"> Pending </w:t>
      </w:r>
      <w:r>
        <w:rPr>
          <w:rFonts w:hint="eastAsia"/>
        </w:rPr>
        <w:t>后，</w:t>
      </w:r>
      <w:r>
        <w:rPr>
          <w:rFonts w:hint="eastAsia"/>
        </w:rPr>
        <w:t xml:space="preserve">90 </w:t>
      </w:r>
      <w:r>
        <w:rPr>
          <w:rFonts w:hint="eastAsia"/>
        </w:rPr>
        <w:t>天内故障率可翻数倍。</w:t>
      </w:r>
    </w:p>
    <w:p w:rsidR="00E2391D" w:rsidRDefault="00E2391D" w:rsidP="00E2391D">
      <w:pPr>
        <w:ind w:firstLine="210"/>
      </w:pPr>
      <w:r>
        <w:rPr>
          <w:rFonts w:hint="eastAsia"/>
        </w:rPr>
        <w:t>4. Offline_Uncorrectable</w:t>
      </w:r>
      <w:r>
        <w:rPr>
          <w:rFonts w:hint="eastAsia"/>
        </w:rPr>
        <w:t>（</w:t>
      </w:r>
      <w:r>
        <w:rPr>
          <w:rFonts w:hint="eastAsia"/>
        </w:rPr>
        <w:t>ID# 198</w:t>
      </w:r>
      <w:r>
        <w:rPr>
          <w:rFonts w:hint="eastAsia"/>
        </w:rPr>
        <w:t>）—</w:t>
      </w:r>
      <w:r>
        <w:rPr>
          <w:rFonts w:hint="eastAsia"/>
        </w:rPr>
        <w:t xml:space="preserve"> </w:t>
      </w:r>
      <w:r>
        <w:rPr>
          <w:rFonts w:hint="eastAsia"/>
        </w:rPr>
        <w:t>离线不可校正错误</w:t>
      </w:r>
    </w:p>
    <w:p w:rsidR="00E2391D" w:rsidRDefault="00E2391D" w:rsidP="00E2391D">
      <w:pPr>
        <w:ind w:firstLine="210"/>
      </w:pPr>
      <w:r>
        <w:rPr>
          <w:rFonts w:hint="eastAsia"/>
        </w:rPr>
        <w:t>定义：读不到数据，也无法纠正的坏扇区数。</w:t>
      </w:r>
    </w:p>
    <w:p w:rsidR="00E2391D" w:rsidRDefault="00E2391D" w:rsidP="00E2391D">
      <w:pPr>
        <w:ind w:firstLine="210"/>
      </w:pPr>
      <w:r>
        <w:rPr>
          <w:rFonts w:hint="eastAsia"/>
        </w:rPr>
        <w:t>作用：与</w:t>
      </w:r>
      <w:r>
        <w:rPr>
          <w:rFonts w:hint="eastAsia"/>
        </w:rPr>
        <w:t xml:space="preserve"> Pending </w:t>
      </w:r>
      <w:r>
        <w:rPr>
          <w:rFonts w:hint="eastAsia"/>
        </w:rPr>
        <w:t>类似，但是在离线检测中发现。</w:t>
      </w:r>
    </w:p>
    <w:p w:rsidR="00E2391D" w:rsidRDefault="00E2391D" w:rsidP="00E2391D">
      <w:pPr>
        <w:ind w:firstLine="210"/>
      </w:pPr>
      <w:r>
        <w:rPr>
          <w:rFonts w:hint="eastAsia"/>
        </w:rPr>
        <w:t>影响力等级：</w:t>
      </w:r>
      <w:r>
        <w:t>🔴</w:t>
      </w:r>
      <w:r>
        <w:rPr>
          <w:rFonts w:hint="eastAsia"/>
        </w:rPr>
        <w:t xml:space="preserve"> </w:t>
      </w:r>
      <w:r>
        <w:rPr>
          <w:rFonts w:hint="eastAsia"/>
        </w:rPr>
        <w:t>极高</w:t>
      </w:r>
    </w:p>
    <w:p w:rsidR="00E2391D" w:rsidRDefault="00E2391D" w:rsidP="00E2391D">
      <w:pPr>
        <w:ind w:firstLine="210"/>
      </w:pPr>
      <w:r>
        <w:rPr>
          <w:rFonts w:hint="eastAsia"/>
        </w:rPr>
        <w:t>实战建议：一旦大于</w:t>
      </w:r>
      <w:r>
        <w:rPr>
          <w:rFonts w:hint="eastAsia"/>
        </w:rPr>
        <w:t xml:space="preserve"> 0</w:t>
      </w:r>
      <w:r>
        <w:rPr>
          <w:rFonts w:hint="eastAsia"/>
        </w:rPr>
        <w:t>，强烈建议立刻备份。</w:t>
      </w:r>
    </w:p>
    <w:p w:rsidR="00E2391D" w:rsidRDefault="00E2391D" w:rsidP="00E2391D">
      <w:pPr>
        <w:ind w:firstLine="210"/>
      </w:pPr>
      <w:r>
        <w:rPr>
          <w:rFonts w:hint="eastAsia"/>
        </w:rPr>
        <w:t>5. Reported_Uncorrectable</w:t>
      </w:r>
      <w:r>
        <w:rPr>
          <w:rFonts w:hint="eastAsia"/>
        </w:rPr>
        <w:t>（</w:t>
      </w:r>
      <w:r>
        <w:rPr>
          <w:rFonts w:hint="eastAsia"/>
        </w:rPr>
        <w:t>ID# 187</w:t>
      </w:r>
      <w:r>
        <w:rPr>
          <w:rFonts w:hint="eastAsia"/>
        </w:rPr>
        <w:t>）—</w:t>
      </w:r>
      <w:r>
        <w:rPr>
          <w:rFonts w:hint="eastAsia"/>
        </w:rPr>
        <w:t xml:space="preserve"> </w:t>
      </w:r>
      <w:r>
        <w:rPr>
          <w:rFonts w:hint="eastAsia"/>
        </w:rPr>
        <w:t>报告不可恢复错误</w:t>
      </w:r>
    </w:p>
    <w:p w:rsidR="00E2391D" w:rsidRDefault="00E2391D" w:rsidP="00E2391D">
      <w:pPr>
        <w:ind w:firstLine="210"/>
      </w:pPr>
      <w:r>
        <w:rPr>
          <w:rFonts w:hint="eastAsia"/>
        </w:rPr>
        <w:t>定义：</w:t>
      </w:r>
      <w:r>
        <w:rPr>
          <w:rFonts w:hint="eastAsia"/>
        </w:rPr>
        <w:t xml:space="preserve">I/O </w:t>
      </w:r>
      <w:r>
        <w:rPr>
          <w:rFonts w:hint="eastAsia"/>
        </w:rPr>
        <w:t>命令失败并报告给主机的计数。</w:t>
      </w:r>
    </w:p>
    <w:p w:rsidR="00E2391D" w:rsidRDefault="00E2391D" w:rsidP="00E2391D">
      <w:pPr>
        <w:ind w:firstLine="210"/>
      </w:pPr>
      <w:r>
        <w:rPr>
          <w:rFonts w:hint="eastAsia"/>
        </w:rPr>
        <w:t>作用：反映“影响到系统级别”的严重错误。</w:t>
      </w:r>
    </w:p>
    <w:p w:rsidR="00E2391D" w:rsidRDefault="00E2391D" w:rsidP="00E2391D">
      <w:pPr>
        <w:ind w:firstLine="210"/>
      </w:pPr>
      <w:r>
        <w:rPr>
          <w:rFonts w:hint="eastAsia"/>
        </w:rPr>
        <w:t>影响力等级：</w:t>
      </w:r>
      <w:r>
        <w:t>🔴</w:t>
      </w:r>
      <w:r>
        <w:rPr>
          <w:rFonts w:hint="eastAsia"/>
        </w:rPr>
        <w:t xml:space="preserve"> </w:t>
      </w:r>
      <w:r>
        <w:rPr>
          <w:rFonts w:hint="eastAsia"/>
        </w:rPr>
        <w:t>高</w:t>
      </w:r>
    </w:p>
    <w:p w:rsidR="00E2391D" w:rsidRDefault="00E2391D" w:rsidP="00E2391D">
      <w:pPr>
        <w:ind w:firstLine="210"/>
      </w:pPr>
      <w:r>
        <w:rPr>
          <w:rFonts w:hint="eastAsia"/>
        </w:rPr>
        <w:t>建议：结合</w:t>
      </w:r>
      <w:r>
        <w:rPr>
          <w:rFonts w:hint="eastAsia"/>
        </w:rPr>
        <w:t xml:space="preserve"> SMART Error Log</w:t>
      </w:r>
      <w:r>
        <w:rPr>
          <w:rFonts w:hint="eastAsia"/>
        </w:rPr>
        <w:t>，可用于分析灾难性故障前的警告信号。</w:t>
      </w:r>
    </w:p>
    <w:p w:rsidR="00E2391D" w:rsidRDefault="00E2391D" w:rsidP="00E2391D">
      <w:pPr>
        <w:ind w:firstLine="210"/>
      </w:pPr>
      <w:r>
        <w:rPr>
          <w:rFonts w:hint="eastAsia"/>
        </w:rPr>
        <w:lastRenderedPageBreak/>
        <w:t>6. UDMA_CRC_Error_Count</w:t>
      </w:r>
      <w:r>
        <w:rPr>
          <w:rFonts w:hint="eastAsia"/>
        </w:rPr>
        <w:t>（</w:t>
      </w:r>
      <w:r>
        <w:rPr>
          <w:rFonts w:hint="eastAsia"/>
        </w:rPr>
        <w:t>ID# 199</w:t>
      </w:r>
      <w:r>
        <w:rPr>
          <w:rFonts w:hint="eastAsia"/>
        </w:rPr>
        <w:t>）—</w:t>
      </w:r>
      <w:r>
        <w:rPr>
          <w:rFonts w:hint="eastAsia"/>
        </w:rPr>
        <w:t xml:space="preserve"> </w:t>
      </w:r>
      <w:r>
        <w:rPr>
          <w:rFonts w:hint="eastAsia"/>
        </w:rPr>
        <w:t>传输错误计数</w:t>
      </w:r>
    </w:p>
    <w:p w:rsidR="00E2391D" w:rsidRDefault="00E2391D" w:rsidP="00E2391D">
      <w:pPr>
        <w:ind w:firstLine="210"/>
      </w:pPr>
      <w:r>
        <w:rPr>
          <w:rFonts w:hint="eastAsia"/>
        </w:rPr>
        <w:t>定义：数据传输中</w:t>
      </w:r>
      <w:r>
        <w:rPr>
          <w:rFonts w:hint="eastAsia"/>
        </w:rPr>
        <w:t xml:space="preserve"> CRC </w:t>
      </w:r>
      <w:r>
        <w:rPr>
          <w:rFonts w:hint="eastAsia"/>
        </w:rPr>
        <w:t>校验失败的次数。</w:t>
      </w:r>
    </w:p>
    <w:p w:rsidR="00E2391D" w:rsidRDefault="00E2391D" w:rsidP="00E2391D">
      <w:pPr>
        <w:ind w:firstLine="210"/>
      </w:pPr>
      <w:r>
        <w:rPr>
          <w:rFonts w:hint="eastAsia"/>
        </w:rPr>
        <w:t>作用：通常反映数据线接触不良或电源问题，非硬盘内部损伤。</w:t>
      </w:r>
    </w:p>
    <w:p w:rsidR="00E2391D" w:rsidRDefault="00E2391D" w:rsidP="00E2391D">
      <w:pPr>
        <w:ind w:firstLine="210"/>
      </w:pPr>
      <w:r>
        <w:rPr>
          <w:rFonts w:hint="eastAsia"/>
        </w:rPr>
        <w:t>影响力等级：</w:t>
      </w:r>
      <w:r>
        <w:t>🟡</w:t>
      </w:r>
      <w:r>
        <w:rPr>
          <w:rFonts w:hint="eastAsia"/>
        </w:rPr>
        <w:t xml:space="preserve"> </w:t>
      </w:r>
      <w:r>
        <w:rPr>
          <w:rFonts w:hint="eastAsia"/>
        </w:rPr>
        <w:t>中偏低（辅助分析）</w:t>
      </w:r>
    </w:p>
    <w:p w:rsidR="00E2391D" w:rsidRDefault="00E2391D" w:rsidP="00E2391D">
      <w:pPr>
        <w:ind w:firstLine="210"/>
      </w:pPr>
      <w:r>
        <w:rPr>
          <w:rFonts w:hint="eastAsia"/>
        </w:rPr>
        <w:t>建议：若持续增长，优先换线、换电源再继续观察。</w:t>
      </w:r>
    </w:p>
    <w:p w:rsidR="00E2391D" w:rsidRDefault="00E2391D" w:rsidP="00E2391D">
      <w:pPr>
        <w:ind w:firstLine="210"/>
      </w:pPr>
      <w:r>
        <w:rPr>
          <w:rFonts w:hint="eastAsia"/>
        </w:rPr>
        <w:t>7. Head_Flying_Hours / Load_Cycle_Count</w:t>
      </w:r>
      <w:r>
        <w:rPr>
          <w:rFonts w:hint="eastAsia"/>
        </w:rPr>
        <w:t>（</w:t>
      </w:r>
      <w:r>
        <w:rPr>
          <w:rFonts w:hint="eastAsia"/>
        </w:rPr>
        <w:t>ID# 240/193</w:t>
      </w:r>
      <w:r>
        <w:rPr>
          <w:rFonts w:hint="eastAsia"/>
        </w:rPr>
        <w:t>）—</w:t>
      </w:r>
      <w:r>
        <w:rPr>
          <w:rFonts w:hint="eastAsia"/>
        </w:rPr>
        <w:t xml:space="preserve"> </w:t>
      </w:r>
      <w:r>
        <w:rPr>
          <w:rFonts w:hint="eastAsia"/>
        </w:rPr>
        <w:t>机械运动寿命指标</w:t>
      </w:r>
    </w:p>
    <w:p w:rsidR="00E2391D" w:rsidRDefault="00E2391D" w:rsidP="00E2391D">
      <w:pPr>
        <w:ind w:firstLine="210"/>
      </w:pPr>
      <w:r>
        <w:rPr>
          <w:rFonts w:hint="eastAsia"/>
        </w:rPr>
        <w:t>定义：</w:t>
      </w:r>
    </w:p>
    <w:p w:rsidR="00E2391D" w:rsidRDefault="00E2391D" w:rsidP="00E2391D">
      <w:pPr>
        <w:ind w:firstLine="210"/>
      </w:pPr>
      <w:r>
        <w:rPr>
          <w:rFonts w:hint="eastAsia"/>
        </w:rPr>
        <w:t>Head_Flying_Hours</w:t>
      </w:r>
      <w:r>
        <w:rPr>
          <w:rFonts w:hint="eastAsia"/>
        </w:rPr>
        <w:t>：磁头读写时间；</w:t>
      </w:r>
    </w:p>
    <w:p w:rsidR="00E2391D" w:rsidRDefault="00E2391D" w:rsidP="00E2391D">
      <w:pPr>
        <w:ind w:firstLine="210"/>
      </w:pPr>
      <w:r>
        <w:rPr>
          <w:rFonts w:hint="eastAsia"/>
        </w:rPr>
        <w:t>Load_Cycle_Count</w:t>
      </w:r>
      <w:r>
        <w:rPr>
          <w:rFonts w:hint="eastAsia"/>
        </w:rPr>
        <w:t>：磁头加载</w:t>
      </w:r>
      <w:r>
        <w:rPr>
          <w:rFonts w:hint="eastAsia"/>
        </w:rPr>
        <w:t>/</w:t>
      </w:r>
      <w:r>
        <w:rPr>
          <w:rFonts w:hint="eastAsia"/>
        </w:rPr>
        <w:t>卸载的次数。</w:t>
      </w:r>
    </w:p>
    <w:p w:rsidR="00E2391D" w:rsidRDefault="00E2391D" w:rsidP="00E2391D">
      <w:pPr>
        <w:ind w:firstLine="210"/>
      </w:pPr>
      <w:r>
        <w:rPr>
          <w:rFonts w:hint="eastAsia"/>
        </w:rPr>
        <w:t>作用：长期磨损指标，对机械盘影响较大。</w:t>
      </w:r>
    </w:p>
    <w:p w:rsidR="00E2391D" w:rsidRDefault="00E2391D" w:rsidP="00E2391D">
      <w:pPr>
        <w:ind w:firstLine="210"/>
      </w:pPr>
      <w:r>
        <w:rPr>
          <w:rFonts w:hint="eastAsia"/>
        </w:rPr>
        <w:t>影响力等级：</w:t>
      </w:r>
      <w:r>
        <w:t>🟡</w:t>
      </w:r>
      <w:r>
        <w:rPr>
          <w:rFonts w:hint="eastAsia"/>
        </w:rPr>
        <w:t xml:space="preserve"> </w:t>
      </w:r>
      <w:r>
        <w:rPr>
          <w:rFonts w:hint="eastAsia"/>
        </w:rPr>
        <w:t>中（主要用于预测疲劳失效）</w:t>
      </w:r>
    </w:p>
    <w:p w:rsidR="00E2391D" w:rsidRDefault="00E2391D" w:rsidP="00E2391D">
      <w:pPr>
        <w:ind w:firstLine="210"/>
      </w:pPr>
      <w:r>
        <w:rPr>
          <w:rFonts w:hint="eastAsia"/>
        </w:rPr>
        <w:t>建议：如果配合</w:t>
      </w:r>
      <w:r>
        <w:rPr>
          <w:rFonts w:hint="eastAsia"/>
        </w:rPr>
        <w:t xml:space="preserve"> POH </w:t>
      </w:r>
      <w:r>
        <w:rPr>
          <w:rFonts w:hint="eastAsia"/>
        </w:rPr>
        <w:t>高、</w:t>
      </w:r>
      <w:r>
        <w:rPr>
          <w:rFonts w:hint="eastAsia"/>
        </w:rPr>
        <w:t xml:space="preserve">5/197 </w:t>
      </w:r>
      <w:r>
        <w:rPr>
          <w:rFonts w:hint="eastAsia"/>
        </w:rPr>
        <w:t>有异常，这类指标更具预测价值。</w:t>
      </w:r>
    </w:p>
    <w:p w:rsidR="00E2391D" w:rsidRDefault="00E2391D" w:rsidP="00E2391D">
      <w:pPr>
        <w:ind w:firstLine="210"/>
      </w:pPr>
      <w:r>
        <w:rPr>
          <w:rFonts w:hint="eastAsia"/>
        </w:rPr>
        <w:t>综合指标影响力对比（排序）</w:t>
      </w:r>
    </w:p>
    <w:p w:rsidR="00E2391D" w:rsidRDefault="00E2391D" w:rsidP="00E2391D">
      <w:pPr>
        <w:ind w:firstLine="210"/>
      </w:pPr>
      <w:r>
        <w:rPr>
          <w:rFonts w:hint="eastAsia"/>
        </w:rPr>
        <w:t>指标名称</w:t>
      </w:r>
      <w:r>
        <w:rPr>
          <w:rFonts w:hint="eastAsia"/>
        </w:rPr>
        <w:tab/>
      </w:r>
      <w:r>
        <w:rPr>
          <w:rFonts w:hint="eastAsia"/>
        </w:rPr>
        <w:t>英文名</w:t>
      </w:r>
      <w:r>
        <w:rPr>
          <w:rFonts w:hint="eastAsia"/>
        </w:rPr>
        <w:tab/>
      </w:r>
      <w:r>
        <w:rPr>
          <w:rFonts w:hint="eastAsia"/>
        </w:rPr>
        <w:t>影响力</w:t>
      </w:r>
      <w:r>
        <w:rPr>
          <w:rFonts w:hint="eastAsia"/>
        </w:rPr>
        <w:tab/>
      </w:r>
      <w:r>
        <w:rPr>
          <w:rFonts w:hint="eastAsia"/>
        </w:rPr>
        <w:t>推荐操作</w:t>
      </w:r>
    </w:p>
    <w:p w:rsidR="00E2391D" w:rsidRDefault="00E2391D" w:rsidP="00E2391D">
      <w:pPr>
        <w:ind w:firstLine="210"/>
      </w:pPr>
      <w:r>
        <w:rPr>
          <w:rFonts w:hint="eastAsia"/>
        </w:rPr>
        <w:t>Reallocated_Sector_Ct</w:t>
      </w:r>
      <w:r>
        <w:rPr>
          <w:rFonts w:hint="eastAsia"/>
        </w:rPr>
        <w:tab/>
        <w:t>SMART 5</w:t>
      </w:r>
      <w:r>
        <w:rPr>
          <w:rFonts w:hint="eastAsia"/>
        </w:rPr>
        <w:tab/>
      </w:r>
      <w:r>
        <w:t>🔴</w:t>
      </w:r>
      <w:r>
        <w:rPr>
          <w:rFonts w:hint="eastAsia"/>
        </w:rPr>
        <w:t xml:space="preserve"> </w:t>
      </w:r>
      <w:r>
        <w:rPr>
          <w:rFonts w:hint="eastAsia"/>
        </w:rPr>
        <w:t>极高</w:t>
      </w:r>
      <w:r>
        <w:rPr>
          <w:rFonts w:hint="eastAsia"/>
        </w:rPr>
        <w:tab/>
      </w:r>
      <w:r>
        <w:rPr>
          <w:rFonts w:hint="eastAsia"/>
        </w:rPr>
        <w:t>首次出现立刻关注</w:t>
      </w:r>
    </w:p>
    <w:p w:rsidR="00E2391D" w:rsidRDefault="00E2391D" w:rsidP="00E2391D">
      <w:pPr>
        <w:ind w:firstLine="210"/>
      </w:pPr>
      <w:r>
        <w:rPr>
          <w:rFonts w:hint="eastAsia"/>
        </w:rPr>
        <w:t>Current_Pending_Sector</w:t>
      </w:r>
      <w:r>
        <w:rPr>
          <w:rFonts w:hint="eastAsia"/>
        </w:rPr>
        <w:tab/>
        <w:t>SMART 197</w:t>
      </w:r>
      <w:r>
        <w:rPr>
          <w:rFonts w:hint="eastAsia"/>
        </w:rPr>
        <w:tab/>
      </w:r>
      <w:r>
        <w:t>🔴</w:t>
      </w:r>
      <w:r>
        <w:rPr>
          <w:rFonts w:hint="eastAsia"/>
        </w:rPr>
        <w:t xml:space="preserve"> </w:t>
      </w:r>
      <w:r>
        <w:rPr>
          <w:rFonts w:hint="eastAsia"/>
        </w:rPr>
        <w:t>极高</w:t>
      </w:r>
      <w:r>
        <w:rPr>
          <w:rFonts w:hint="eastAsia"/>
        </w:rPr>
        <w:tab/>
      </w:r>
      <w:r>
        <w:rPr>
          <w:rFonts w:hint="eastAsia"/>
        </w:rPr>
        <w:t>增加则立即备份换盘</w:t>
      </w:r>
    </w:p>
    <w:p w:rsidR="00E2391D" w:rsidRDefault="00E2391D" w:rsidP="00E2391D">
      <w:pPr>
        <w:ind w:firstLine="210"/>
      </w:pPr>
      <w:r>
        <w:rPr>
          <w:rFonts w:hint="eastAsia"/>
        </w:rPr>
        <w:t>Offline_Uncorrectable</w:t>
      </w:r>
      <w:r>
        <w:rPr>
          <w:rFonts w:hint="eastAsia"/>
        </w:rPr>
        <w:tab/>
        <w:t>SMART 198</w:t>
      </w:r>
      <w:r>
        <w:rPr>
          <w:rFonts w:hint="eastAsia"/>
        </w:rPr>
        <w:tab/>
      </w:r>
      <w:r>
        <w:t>🔴</w:t>
      </w:r>
      <w:r>
        <w:rPr>
          <w:rFonts w:hint="eastAsia"/>
        </w:rPr>
        <w:t xml:space="preserve"> </w:t>
      </w:r>
      <w:r>
        <w:rPr>
          <w:rFonts w:hint="eastAsia"/>
        </w:rPr>
        <w:t>极高</w:t>
      </w:r>
      <w:r>
        <w:rPr>
          <w:rFonts w:hint="eastAsia"/>
        </w:rPr>
        <w:tab/>
      </w:r>
      <w:r>
        <w:rPr>
          <w:rFonts w:hint="eastAsia"/>
        </w:rPr>
        <w:t>出现即视为严重告警</w:t>
      </w:r>
    </w:p>
    <w:p w:rsidR="00E2391D" w:rsidRDefault="00E2391D" w:rsidP="00E2391D">
      <w:pPr>
        <w:ind w:firstLine="210"/>
      </w:pPr>
      <w:r>
        <w:rPr>
          <w:rFonts w:hint="eastAsia"/>
        </w:rPr>
        <w:t>Reported_Uncorrectable</w:t>
      </w:r>
      <w:r>
        <w:rPr>
          <w:rFonts w:hint="eastAsia"/>
        </w:rPr>
        <w:tab/>
        <w:t>SMART 187</w:t>
      </w:r>
      <w:r>
        <w:rPr>
          <w:rFonts w:hint="eastAsia"/>
        </w:rPr>
        <w:tab/>
      </w:r>
      <w:r>
        <w:t>🔴</w:t>
      </w:r>
      <w:r>
        <w:rPr>
          <w:rFonts w:hint="eastAsia"/>
        </w:rPr>
        <w:t xml:space="preserve"> </w:t>
      </w:r>
      <w:r>
        <w:rPr>
          <w:rFonts w:hint="eastAsia"/>
        </w:rPr>
        <w:t>高</w:t>
      </w:r>
      <w:r>
        <w:rPr>
          <w:rFonts w:hint="eastAsia"/>
        </w:rPr>
        <w:tab/>
      </w:r>
      <w:r>
        <w:rPr>
          <w:rFonts w:hint="eastAsia"/>
        </w:rPr>
        <w:t>可触发</w:t>
      </w:r>
      <w:r>
        <w:rPr>
          <w:rFonts w:hint="eastAsia"/>
        </w:rPr>
        <w:t xml:space="preserve"> I/O </w:t>
      </w:r>
      <w:r>
        <w:rPr>
          <w:rFonts w:hint="eastAsia"/>
        </w:rPr>
        <w:t>级错误</w:t>
      </w:r>
    </w:p>
    <w:p w:rsidR="00E2391D" w:rsidRDefault="00E2391D" w:rsidP="00E2391D">
      <w:pPr>
        <w:ind w:firstLine="210"/>
      </w:pPr>
      <w:r>
        <w:t>Power_On_Hours</w:t>
      </w:r>
      <w:r>
        <w:tab/>
        <w:t>SMART 9</w:t>
      </w:r>
      <w:r>
        <w:tab/>
        <w:t xml:space="preserve">⚪ </w:t>
      </w:r>
      <w:r>
        <w:rPr>
          <w:rFonts w:hint="eastAsia"/>
        </w:rPr>
        <w:t>中</w:t>
      </w:r>
      <w:r>
        <w:tab/>
      </w:r>
      <w:r>
        <w:rPr>
          <w:rFonts w:hint="eastAsia"/>
        </w:rPr>
        <w:t>结合其他项判断寿命</w:t>
      </w:r>
    </w:p>
    <w:p w:rsidR="00E2391D" w:rsidRDefault="00E2391D" w:rsidP="00E2391D">
      <w:pPr>
        <w:ind w:firstLine="210"/>
      </w:pPr>
      <w:r>
        <w:rPr>
          <w:rFonts w:hint="eastAsia"/>
        </w:rPr>
        <w:t>UDMA_CRC_Error_Count</w:t>
      </w:r>
      <w:r>
        <w:rPr>
          <w:rFonts w:hint="eastAsia"/>
        </w:rPr>
        <w:tab/>
        <w:t>SMART 199</w:t>
      </w:r>
      <w:r>
        <w:rPr>
          <w:rFonts w:hint="eastAsia"/>
        </w:rPr>
        <w:tab/>
      </w:r>
      <w:r>
        <w:t>🟡</w:t>
      </w:r>
      <w:r>
        <w:rPr>
          <w:rFonts w:hint="eastAsia"/>
        </w:rPr>
        <w:t xml:space="preserve"> </w:t>
      </w:r>
      <w:r>
        <w:rPr>
          <w:rFonts w:hint="eastAsia"/>
        </w:rPr>
        <w:t>低</w:t>
      </w:r>
      <w:r>
        <w:rPr>
          <w:rFonts w:hint="eastAsia"/>
        </w:rPr>
        <w:tab/>
      </w:r>
      <w:r>
        <w:rPr>
          <w:rFonts w:hint="eastAsia"/>
        </w:rPr>
        <w:t>通常是数据线问题</w:t>
      </w:r>
    </w:p>
    <w:p w:rsidR="00E2391D" w:rsidRDefault="00E2391D" w:rsidP="00E2391D">
      <w:pPr>
        <w:ind w:firstLine="210"/>
      </w:pPr>
      <w:r>
        <w:rPr>
          <w:rFonts w:hint="eastAsia"/>
        </w:rPr>
        <w:t>Head_Flying_Hours</w:t>
      </w:r>
      <w:r>
        <w:rPr>
          <w:rFonts w:hint="eastAsia"/>
        </w:rPr>
        <w:tab/>
        <w:t>SMART 240</w:t>
      </w:r>
      <w:r>
        <w:rPr>
          <w:rFonts w:hint="eastAsia"/>
        </w:rPr>
        <w:tab/>
      </w:r>
      <w:r>
        <w:t>🟡</w:t>
      </w:r>
      <w:r>
        <w:rPr>
          <w:rFonts w:hint="eastAsia"/>
        </w:rPr>
        <w:t xml:space="preserve"> </w:t>
      </w:r>
      <w:r>
        <w:rPr>
          <w:rFonts w:hint="eastAsia"/>
        </w:rPr>
        <w:t>中</w:t>
      </w:r>
      <w:r>
        <w:rPr>
          <w:rFonts w:hint="eastAsia"/>
        </w:rPr>
        <w:tab/>
      </w:r>
      <w:r>
        <w:rPr>
          <w:rFonts w:hint="eastAsia"/>
        </w:rPr>
        <w:t>累积值参考寿命阈值</w:t>
      </w:r>
    </w:p>
    <w:p w:rsidR="00E2391D" w:rsidRDefault="00E2391D" w:rsidP="00E2391D">
      <w:pPr>
        <w:ind w:firstLine="210"/>
      </w:pPr>
      <w:r>
        <w:rPr>
          <w:rFonts w:hint="eastAsia"/>
        </w:rPr>
        <w:t>总结与建议</w:t>
      </w:r>
    </w:p>
    <w:p w:rsidR="00E2391D" w:rsidRDefault="00E2391D" w:rsidP="00E2391D">
      <w:pPr>
        <w:ind w:firstLine="210"/>
      </w:pPr>
      <w:r>
        <w:rPr>
          <w:rFonts w:hint="eastAsia"/>
        </w:rPr>
        <w:t>影响最大的是：</w:t>
      </w:r>
      <w:r>
        <w:rPr>
          <w:rFonts w:hint="eastAsia"/>
        </w:rPr>
        <w:t>Reallocated_Sector_Ct</w:t>
      </w:r>
      <w:r>
        <w:rPr>
          <w:rFonts w:hint="eastAsia"/>
        </w:rPr>
        <w:t>、</w:t>
      </w:r>
      <w:r>
        <w:rPr>
          <w:rFonts w:hint="eastAsia"/>
        </w:rPr>
        <w:t>Current_Pending_Sector</w:t>
      </w:r>
      <w:r>
        <w:rPr>
          <w:rFonts w:hint="eastAsia"/>
        </w:rPr>
        <w:t>、</w:t>
      </w:r>
      <w:r>
        <w:rPr>
          <w:rFonts w:hint="eastAsia"/>
        </w:rPr>
        <w:t>Offline_Uncorrectable</w:t>
      </w:r>
    </w:p>
    <w:p w:rsidR="00E2391D" w:rsidRDefault="00E2391D" w:rsidP="00E2391D">
      <w:pPr>
        <w:ind w:firstLine="210"/>
      </w:pPr>
      <w:r>
        <w:rPr>
          <w:rFonts w:hint="eastAsia"/>
        </w:rPr>
        <w:t xml:space="preserve">POH </w:t>
      </w:r>
      <w:r>
        <w:rPr>
          <w:rFonts w:hint="eastAsia"/>
        </w:rPr>
        <w:t>是背景变量，不直接告警，但用于判断是否进入磨损阶段</w:t>
      </w:r>
    </w:p>
    <w:p w:rsidR="00E2391D" w:rsidRDefault="00E2391D" w:rsidP="00E2391D">
      <w:pPr>
        <w:ind w:firstLine="210"/>
      </w:pPr>
      <w:r>
        <w:rPr>
          <w:rFonts w:hint="eastAsia"/>
        </w:rPr>
        <w:t>关联性分析建议：你可以用如下思路建模预测硬盘寿命：</w:t>
      </w:r>
    </w:p>
    <w:p w:rsidR="00E2391D" w:rsidRDefault="00E2391D" w:rsidP="00E2391D">
      <w:pPr>
        <w:ind w:firstLine="210"/>
      </w:pPr>
      <w:r>
        <w:t>features = [</w:t>
      </w:r>
    </w:p>
    <w:p w:rsidR="00E2391D" w:rsidRDefault="00E2391D" w:rsidP="00E2391D">
      <w:pPr>
        <w:ind w:firstLine="210"/>
      </w:pPr>
      <w:r>
        <w:t xml:space="preserve">    'Power_On_Hours',</w:t>
      </w:r>
    </w:p>
    <w:p w:rsidR="00E2391D" w:rsidRDefault="00E2391D" w:rsidP="00E2391D">
      <w:pPr>
        <w:ind w:firstLine="210"/>
      </w:pPr>
      <w:r>
        <w:t xml:space="preserve">    'Reallocated_Sector_Ct',</w:t>
      </w:r>
    </w:p>
    <w:p w:rsidR="00E2391D" w:rsidRDefault="00E2391D" w:rsidP="00E2391D">
      <w:pPr>
        <w:ind w:firstLine="210"/>
      </w:pPr>
      <w:r>
        <w:t xml:space="preserve">    'Current_Pending_Sector',</w:t>
      </w:r>
    </w:p>
    <w:p w:rsidR="00E2391D" w:rsidRDefault="00E2391D" w:rsidP="00E2391D">
      <w:pPr>
        <w:ind w:firstLine="210"/>
      </w:pPr>
      <w:r>
        <w:t xml:space="preserve">    'Offline_Uncorrectable',</w:t>
      </w:r>
    </w:p>
    <w:p w:rsidR="00E2391D" w:rsidRDefault="00E2391D" w:rsidP="00E2391D">
      <w:pPr>
        <w:ind w:firstLine="210"/>
      </w:pPr>
      <w:r>
        <w:t xml:space="preserve">    'Reported_Uncorrectable',</w:t>
      </w:r>
    </w:p>
    <w:p w:rsidR="00E2391D" w:rsidRDefault="00E2391D" w:rsidP="00E2391D">
      <w:pPr>
        <w:ind w:firstLine="210"/>
      </w:pPr>
      <w:r>
        <w:t xml:space="preserve">    'Head_Flying_Hours',</w:t>
      </w:r>
    </w:p>
    <w:p w:rsidR="00E2391D" w:rsidRDefault="00E2391D" w:rsidP="00E2391D">
      <w:pPr>
        <w:ind w:firstLine="210"/>
      </w:pPr>
      <w:r>
        <w:t xml:space="preserve">    'UDMA_CRC_Error_Count',</w:t>
      </w:r>
    </w:p>
    <w:p w:rsidR="00E2391D" w:rsidRDefault="00E2391D" w:rsidP="00E2391D">
      <w:pPr>
        <w:ind w:firstLine="210"/>
      </w:pPr>
      <w:r>
        <w:t>]</w:t>
      </w:r>
    </w:p>
    <w:p w:rsidR="00E2391D" w:rsidRDefault="00E2391D" w:rsidP="00E2391D">
      <w:pPr>
        <w:ind w:firstLine="210"/>
      </w:pPr>
      <w:r>
        <w:rPr>
          <w:rFonts w:hint="eastAsia"/>
        </w:rPr>
        <w:t>如需，我可以帮助你用这些特征建立一个基于</w:t>
      </w:r>
      <w:r>
        <w:rPr>
          <w:rFonts w:hint="eastAsia"/>
        </w:rPr>
        <w:t xml:space="preserve"> H2O </w:t>
      </w:r>
      <w:r>
        <w:rPr>
          <w:rFonts w:hint="eastAsia"/>
        </w:rPr>
        <w:t>或</w:t>
      </w:r>
      <w:r>
        <w:rPr>
          <w:rFonts w:hint="eastAsia"/>
        </w:rPr>
        <w:t xml:space="preserve"> XGBoost </w:t>
      </w:r>
      <w:r>
        <w:rPr>
          <w:rFonts w:hint="eastAsia"/>
        </w:rPr>
        <w:t>的“硬盘故障概率”预测模型。</w:t>
      </w:r>
    </w:p>
    <w:p w:rsidR="00E2391D" w:rsidRDefault="00E2391D" w:rsidP="00E2391D">
      <w:pPr>
        <w:ind w:firstLine="210"/>
      </w:pPr>
      <w:r>
        <w:rPr>
          <w:rFonts w:hint="eastAsia"/>
        </w:rPr>
        <w:t>是否需要我生成一份训练数据示例或模型脚本？</w:t>
      </w:r>
    </w:p>
    <w:p w:rsidR="00E2391D" w:rsidRDefault="00E2391D" w:rsidP="00E2391D">
      <w:pPr>
        <w:ind w:firstLine="210"/>
      </w:pPr>
      <w:r>
        <w:rPr>
          <w:rFonts w:hint="eastAsia"/>
        </w:rPr>
        <w:t>总结以上不同</w:t>
      </w:r>
      <w:r>
        <w:rPr>
          <w:rFonts w:hint="eastAsia"/>
        </w:rPr>
        <w:t>SMART</w:t>
      </w:r>
      <w:r>
        <w:rPr>
          <w:rFonts w:hint="eastAsia"/>
        </w:rPr>
        <w:t>字段对硬盘故障风险的影响并如何结合现有硬盘数据预测故障的概率。</w:t>
      </w:r>
    </w:p>
    <w:p w:rsidR="00E2391D" w:rsidRDefault="00E2391D" w:rsidP="00E2391D">
      <w:pPr>
        <w:ind w:firstLine="210"/>
      </w:pPr>
      <w:r>
        <w:rPr>
          <w:rFonts w:hint="eastAsia"/>
        </w:rPr>
        <w:lastRenderedPageBreak/>
        <w:t>搜索使用这些指标在大数据环境中进行硬盘寿命预测的方法</w:t>
      </w:r>
    </w:p>
    <w:p w:rsidR="00E2391D" w:rsidRDefault="00E2391D" w:rsidP="00E2391D">
      <w:pPr>
        <w:ind w:firstLine="210"/>
      </w:pPr>
      <w:r>
        <w:rPr>
          <w:rFonts w:hint="eastAsia"/>
        </w:rPr>
        <w:t>构建一个基于</w:t>
      </w:r>
      <w:r>
        <w:rPr>
          <w:rFonts w:hint="eastAsia"/>
        </w:rPr>
        <w:t>XGBoost</w:t>
      </w:r>
      <w:r>
        <w:rPr>
          <w:rFonts w:hint="eastAsia"/>
        </w:rPr>
        <w:t>的硬盘故障预测模型，使用</w:t>
      </w:r>
      <w:r>
        <w:rPr>
          <w:rFonts w:hint="eastAsia"/>
        </w:rPr>
        <w:t>Power_On_Hours</w:t>
      </w:r>
      <w:r>
        <w:rPr>
          <w:rFonts w:hint="eastAsia"/>
        </w:rPr>
        <w:t>及重映射、待映射扇区等特征</w:t>
      </w:r>
    </w:p>
    <w:p w:rsidR="003E16D6" w:rsidRDefault="003E16D6" w:rsidP="003E16D6">
      <w:pPr>
        <w:pStyle w:val="3"/>
      </w:pPr>
      <w:r>
        <w:rPr>
          <w:rFonts w:hint="eastAsia"/>
        </w:rPr>
        <w:t>对</w:t>
      </w:r>
      <w:r>
        <w:rPr>
          <w:rFonts w:hint="eastAsia"/>
        </w:rPr>
        <w:t>SSD</w:t>
      </w:r>
      <w:r>
        <w:rPr>
          <w:rFonts w:hint="eastAsia"/>
        </w:rPr>
        <w:t>硬盘剩余寿命的影响</w:t>
      </w:r>
      <w:r>
        <w:rPr>
          <w:rFonts w:hint="eastAsia"/>
        </w:rPr>
        <w:t>smart</w:t>
      </w:r>
      <w:r>
        <w:rPr>
          <w:rFonts w:hint="eastAsia"/>
        </w:rPr>
        <w:t>健康指标</w:t>
      </w:r>
    </w:p>
    <w:p w:rsidR="003E16D6" w:rsidRDefault="003E16D6" w:rsidP="003E16D6">
      <w:pPr>
        <w:ind w:firstLine="210"/>
      </w:pPr>
      <w:r>
        <w:t>ChatGPT said:</w:t>
      </w:r>
    </w:p>
    <w:p w:rsidR="003E16D6" w:rsidRDefault="003E16D6" w:rsidP="003E16D6">
      <w:pPr>
        <w:ind w:firstLine="210"/>
      </w:pPr>
      <w:r>
        <w:rPr>
          <w:rFonts w:hint="eastAsia"/>
        </w:rPr>
        <w:t>对于</w:t>
      </w:r>
      <w:r>
        <w:rPr>
          <w:rFonts w:hint="eastAsia"/>
        </w:rPr>
        <w:t xml:space="preserve"> SSD</w:t>
      </w:r>
      <w:r>
        <w:rPr>
          <w:rFonts w:hint="eastAsia"/>
        </w:rPr>
        <w:t>（固态硬盘）</w:t>
      </w:r>
      <w:r>
        <w:rPr>
          <w:rFonts w:hint="eastAsia"/>
        </w:rPr>
        <w:t xml:space="preserve"> </w:t>
      </w:r>
      <w:r>
        <w:rPr>
          <w:rFonts w:hint="eastAsia"/>
        </w:rPr>
        <w:t>来说，它的寿命机制与</w:t>
      </w:r>
      <w:r>
        <w:rPr>
          <w:rFonts w:hint="eastAsia"/>
        </w:rPr>
        <w:t xml:space="preserve"> HDD </w:t>
      </w:r>
      <w:r>
        <w:rPr>
          <w:rFonts w:hint="eastAsia"/>
        </w:rPr>
        <w:t>完全不同。</w:t>
      </w:r>
      <w:r>
        <w:rPr>
          <w:rFonts w:hint="eastAsia"/>
        </w:rPr>
        <w:t xml:space="preserve">SSD </w:t>
      </w:r>
      <w:r>
        <w:rPr>
          <w:rFonts w:hint="eastAsia"/>
        </w:rPr>
        <w:t>没有旋转盘片和磁头，而是依赖</w:t>
      </w:r>
      <w:r>
        <w:rPr>
          <w:rFonts w:hint="eastAsia"/>
        </w:rPr>
        <w:t xml:space="preserve"> NAND </w:t>
      </w:r>
      <w:r>
        <w:rPr>
          <w:rFonts w:hint="eastAsia"/>
        </w:rPr>
        <w:t>闪存单元</w:t>
      </w:r>
      <w:r>
        <w:rPr>
          <w:rFonts w:hint="eastAsia"/>
        </w:rPr>
        <w:t xml:space="preserve"> </w:t>
      </w:r>
      <w:r>
        <w:rPr>
          <w:rFonts w:hint="eastAsia"/>
        </w:rPr>
        <w:t>存储数据。每个闪存单元只能被写入一定次数（称为</w:t>
      </w:r>
      <w:r>
        <w:rPr>
          <w:rFonts w:hint="eastAsia"/>
        </w:rPr>
        <w:t xml:space="preserve"> P/E </w:t>
      </w:r>
      <w:r>
        <w:rPr>
          <w:rFonts w:hint="eastAsia"/>
        </w:rPr>
        <w:t>循环次数），因此其寿命由写入耗损情况决定。</w:t>
      </w:r>
    </w:p>
    <w:p w:rsidR="003E16D6" w:rsidRDefault="003E16D6" w:rsidP="003E16D6">
      <w:pPr>
        <w:pStyle w:val="4"/>
      </w:pPr>
      <w:r>
        <w:rPr>
          <w:rFonts w:hint="eastAsia"/>
        </w:rPr>
        <w:t>影响</w:t>
      </w:r>
      <w:r>
        <w:rPr>
          <w:rFonts w:hint="eastAsia"/>
        </w:rPr>
        <w:t xml:space="preserve"> SSD </w:t>
      </w:r>
      <w:r>
        <w:rPr>
          <w:rFonts w:hint="eastAsia"/>
        </w:rPr>
        <w:t>剩余寿命</w:t>
      </w:r>
      <w:r>
        <w:rPr>
          <w:rFonts w:hint="eastAsia"/>
        </w:rPr>
        <w:t xml:space="preserve"> </w:t>
      </w:r>
      <w:r>
        <w:rPr>
          <w:rFonts w:hint="eastAsia"/>
        </w:rPr>
        <w:t>的核心</w:t>
      </w:r>
      <w:r>
        <w:rPr>
          <w:rFonts w:hint="eastAsia"/>
        </w:rPr>
        <w:t xml:space="preserve"> SMART </w:t>
      </w:r>
      <w:r>
        <w:rPr>
          <w:rFonts w:hint="eastAsia"/>
        </w:rPr>
        <w:t>指标</w:t>
      </w:r>
    </w:p>
    <w:p w:rsidR="003E16D6" w:rsidRDefault="003E16D6" w:rsidP="003E16D6">
      <w:pPr>
        <w:ind w:firstLine="210"/>
      </w:pPr>
      <w:r>
        <w:t xml:space="preserve">SSD </w:t>
      </w:r>
      <w:r>
        <w:rPr>
          <w:rFonts w:hint="eastAsia"/>
        </w:rPr>
        <w:t>剩余寿命的关键</w:t>
      </w:r>
      <w:r>
        <w:t xml:space="preserve"> SMART </w:t>
      </w:r>
      <w:r>
        <w:rPr>
          <w:rFonts w:hint="eastAsia"/>
        </w:rPr>
        <w:t>健康指标</w:t>
      </w:r>
    </w:p>
    <w:p w:rsidR="003E16D6" w:rsidRDefault="003E16D6" w:rsidP="00A84BDE">
      <w:pPr>
        <w:pStyle w:val="af4"/>
        <w:numPr>
          <w:ilvl w:val="0"/>
          <w:numId w:val="32"/>
        </w:numPr>
        <w:ind w:firstLineChars="0"/>
      </w:pPr>
      <w:r>
        <w:rPr>
          <w:rFonts w:hint="eastAsia"/>
        </w:rPr>
        <w:t>Media_Wearout_Indicator</w:t>
      </w:r>
      <w:r>
        <w:rPr>
          <w:rFonts w:hint="eastAsia"/>
        </w:rPr>
        <w:t>（媒体磨损指示器）</w:t>
      </w:r>
    </w:p>
    <w:p w:rsidR="003E16D6" w:rsidRDefault="003E16D6" w:rsidP="00972C8F">
      <w:pPr>
        <w:pStyle w:val="af4"/>
        <w:ind w:left="630" w:firstLineChars="0" w:firstLine="0"/>
      </w:pPr>
      <w:r>
        <w:rPr>
          <w:rFonts w:hint="eastAsia"/>
        </w:rPr>
        <w:t>作用：表示</w:t>
      </w:r>
      <w:r>
        <w:rPr>
          <w:rFonts w:hint="eastAsia"/>
        </w:rPr>
        <w:t xml:space="preserve"> NAND </w:t>
      </w:r>
      <w:r>
        <w:rPr>
          <w:rFonts w:hint="eastAsia"/>
        </w:rPr>
        <w:t>闪存的总体磨损程度。</w:t>
      </w:r>
    </w:p>
    <w:p w:rsidR="003E16D6" w:rsidRDefault="003E16D6" w:rsidP="00972C8F">
      <w:pPr>
        <w:pStyle w:val="af4"/>
        <w:ind w:left="630" w:firstLineChars="0" w:firstLine="0"/>
      </w:pPr>
      <w:r>
        <w:rPr>
          <w:rFonts w:hint="eastAsia"/>
        </w:rPr>
        <w:t>表现形式：</w:t>
      </w:r>
    </w:p>
    <w:p w:rsidR="003E16D6" w:rsidRDefault="003E16D6" w:rsidP="00972C8F">
      <w:pPr>
        <w:pStyle w:val="af4"/>
        <w:ind w:left="630" w:firstLineChars="0" w:firstLine="0"/>
      </w:pPr>
      <w:r>
        <w:rPr>
          <w:rFonts w:hint="eastAsia"/>
        </w:rPr>
        <w:t>部分厂商用百分比（</w:t>
      </w:r>
      <w:r>
        <w:rPr>
          <w:rFonts w:hint="eastAsia"/>
        </w:rPr>
        <w:t xml:space="preserve">100 </w:t>
      </w:r>
      <w:r>
        <w:rPr>
          <w:rFonts w:hint="eastAsia"/>
        </w:rPr>
        <w:t>表示新盘，</w:t>
      </w:r>
      <w:r>
        <w:rPr>
          <w:rFonts w:hint="eastAsia"/>
        </w:rPr>
        <w:t xml:space="preserve">0 </w:t>
      </w:r>
      <w:r>
        <w:rPr>
          <w:rFonts w:hint="eastAsia"/>
        </w:rPr>
        <w:t>表示寿命终结）</w:t>
      </w:r>
    </w:p>
    <w:p w:rsidR="003E16D6" w:rsidRDefault="003E16D6" w:rsidP="00972C8F">
      <w:pPr>
        <w:pStyle w:val="af4"/>
        <w:ind w:left="630" w:firstLineChars="0" w:firstLine="0"/>
      </w:pPr>
      <w:r>
        <w:rPr>
          <w:rFonts w:hint="eastAsia"/>
        </w:rPr>
        <w:t>有的以已用寿命表示，如</w:t>
      </w:r>
      <w:r>
        <w:rPr>
          <w:rFonts w:hint="eastAsia"/>
        </w:rPr>
        <w:t xml:space="preserve"> Percentage_Used</w:t>
      </w:r>
    </w:p>
    <w:p w:rsidR="003E16D6" w:rsidRDefault="003E16D6" w:rsidP="00972C8F">
      <w:pPr>
        <w:pStyle w:val="af4"/>
        <w:ind w:left="630" w:firstLineChars="0" w:firstLine="0"/>
      </w:pPr>
      <w:r>
        <w:rPr>
          <w:rFonts w:hint="eastAsia"/>
        </w:rPr>
        <w:t>解释：此指标通常被用于判断</w:t>
      </w:r>
      <w:r>
        <w:rPr>
          <w:rFonts w:hint="eastAsia"/>
        </w:rPr>
        <w:t xml:space="preserve"> SSD </w:t>
      </w:r>
      <w:r>
        <w:rPr>
          <w:rFonts w:hint="eastAsia"/>
        </w:rPr>
        <w:t>还有多少剩余寿命。</w:t>
      </w:r>
    </w:p>
    <w:p w:rsidR="003E16D6" w:rsidRDefault="003E16D6" w:rsidP="00972C8F">
      <w:pPr>
        <w:pStyle w:val="af4"/>
        <w:ind w:left="630" w:firstLineChars="0" w:firstLine="0"/>
      </w:pPr>
      <w:r>
        <w:rPr>
          <w:rFonts w:hint="eastAsia"/>
        </w:rPr>
        <w:t>最直接、最权威的</w:t>
      </w:r>
      <w:r>
        <w:t xml:space="preserve"> SSD </w:t>
      </w:r>
      <w:r>
        <w:rPr>
          <w:rFonts w:hint="eastAsia"/>
        </w:rPr>
        <w:t>寿命指标！</w:t>
      </w:r>
    </w:p>
    <w:p w:rsidR="003E16D6" w:rsidRDefault="003E16D6" w:rsidP="00A84BDE">
      <w:pPr>
        <w:pStyle w:val="af4"/>
        <w:numPr>
          <w:ilvl w:val="0"/>
          <w:numId w:val="32"/>
        </w:numPr>
        <w:ind w:firstLineChars="0"/>
      </w:pPr>
      <w:r>
        <w:rPr>
          <w:rFonts w:hint="eastAsia"/>
        </w:rPr>
        <w:t>Percentage_Used</w:t>
      </w:r>
      <w:r>
        <w:rPr>
          <w:rFonts w:hint="eastAsia"/>
        </w:rPr>
        <w:t>（已使用百分比）</w:t>
      </w:r>
    </w:p>
    <w:p w:rsidR="003E16D6" w:rsidRDefault="003E16D6" w:rsidP="00972C8F">
      <w:pPr>
        <w:pStyle w:val="af4"/>
        <w:ind w:left="630" w:firstLineChars="0" w:firstLine="0"/>
      </w:pPr>
      <w:r>
        <w:rPr>
          <w:rFonts w:hint="eastAsia"/>
        </w:rPr>
        <w:t>作用：</w:t>
      </w:r>
      <w:r>
        <w:rPr>
          <w:rFonts w:hint="eastAsia"/>
        </w:rPr>
        <w:t xml:space="preserve">NVMe SSD </w:t>
      </w:r>
      <w:r>
        <w:rPr>
          <w:rFonts w:hint="eastAsia"/>
        </w:rPr>
        <w:t>中的标准字段（如</w:t>
      </w:r>
      <w:r>
        <w:rPr>
          <w:rFonts w:hint="eastAsia"/>
        </w:rPr>
        <w:t xml:space="preserve"> Intel</w:t>
      </w:r>
      <w:r>
        <w:rPr>
          <w:rFonts w:hint="eastAsia"/>
        </w:rPr>
        <w:t>、三星、</w:t>
      </w:r>
      <w:r>
        <w:rPr>
          <w:rFonts w:hint="eastAsia"/>
        </w:rPr>
        <w:t>WD</w:t>
      </w:r>
      <w:r>
        <w:rPr>
          <w:rFonts w:hint="eastAsia"/>
        </w:rPr>
        <w:t>）。</w:t>
      </w:r>
    </w:p>
    <w:p w:rsidR="003E16D6" w:rsidRDefault="003E16D6" w:rsidP="00972C8F">
      <w:pPr>
        <w:pStyle w:val="af4"/>
        <w:ind w:left="630" w:firstLineChars="0" w:firstLine="0"/>
      </w:pPr>
      <w:r>
        <w:rPr>
          <w:rFonts w:hint="eastAsia"/>
        </w:rPr>
        <w:t>范围：</w:t>
      </w:r>
      <w:r>
        <w:rPr>
          <w:rFonts w:hint="eastAsia"/>
        </w:rPr>
        <w:t>0 ~ 100</w:t>
      </w:r>
      <w:r>
        <w:rPr>
          <w:rFonts w:hint="eastAsia"/>
        </w:rPr>
        <w:t>，表示磨损占比。</w:t>
      </w:r>
    </w:p>
    <w:p w:rsidR="003E16D6" w:rsidRDefault="003E16D6" w:rsidP="00972C8F">
      <w:pPr>
        <w:pStyle w:val="af4"/>
        <w:ind w:left="630" w:firstLineChars="0" w:firstLine="0"/>
      </w:pPr>
      <w:r>
        <w:rPr>
          <w:rFonts w:hint="eastAsia"/>
        </w:rPr>
        <w:t>寿命算法：剩余寿命</w:t>
      </w:r>
      <w:r>
        <w:rPr>
          <w:rFonts w:hint="eastAsia"/>
        </w:rPr>
        <w:t xml:space="preserve"> </w:t>
      </w:r>
      <w:r>
        <w:rPr>
          <w:rFonts w:hint="eastAsia"/>
        </w:rPr>
        <w:t>≈</w:t>
      </w:r>
      <w:r>
        <w:rPr>
          <w:rFonts w:hint="eastAsia"/>
        </w:rPr>
        <w:t xml:space="preserve"> 100 - Percentage_Used</w:t>
      </w:r>
    </w:p>
    <w:p w:rsidR="003E16D6" w:rsidRDefault="003E16D6" w:rsidP="00A84BDE">
      <w:pPr>
        <w:pStyle w:val="af4"/>
        <w:numPr>
          <w:ilvl w:val="0"/>
          <w:numId w:val="32"/>
        </w:numPr>
        <w:ind w:firstLineChars="0"/>
      </w:pPr>
      <w:r>
        <w:rPr>
          <w:rFonts w:hint="eastAsia"/>
        </w:rPr>
        <w:t>Total_LBAs_Written / Host_Writes</w:t>
      </w:r>
      <w:r>
        <w:rPr>
          <w:rFonts w:hint="eastAsia"/>
        </w:rPr>
        <w:t>（主机写入量）</w:t>
      </w:r>
    </w:p>
    <w:p w:rsidR="003E16D6" w:rsidRDefault="003E16D6" w:rsidP="00972C8F">
      <w:pPr>
        <w:pStyle w:val="af4"/>
        <w:ind w:left="630" w:firstLineChars="0" w:firstLine="0"/>
      </w:pPr>
      <w:r>
        <w:rPr>
          <w:rFonts w:hint="eastAsia"/>
        </w:rPr>
        <w:t>作用：累计写入的数据量（单位：</w:t>
      </w:r>
      <w:r>
        <w:rPr>
          <w:rFonts w:hint="eastAsia"/>
        </w:rPr>
        <w:t xml:space="preserve">LBA </w:t>
      </w:r>
      <w:r>
        <w:rPr>
          <w:rFonts w:hint="eastAsia"/>
        </w:rPr>
        <w:t>或</w:t>
      </w:r>
      <w:r>
        <w:rPr>
          <w:rFonts w:hint="eastAsia"/>
        </w:rPr>
        <w:t xml:space="preserve"> GB/TB</w:t>
      </w:r>
      <w:r>
        <w:rPr>
          <w:rFonts w:hint="eastAsia"/>
        </w:rPr>
        <w:t>）</w:t>
      </w:r>
    </w:p>
    <w:p w:rsidR="003E16D6" w:rsidRDefault="003E16D6" w:rsidP="00972C8F">
      <w:pPr>
        <w:pStyle w:val="af4"/>
        <w:ind w:left="630" w:firstLineChars="0" w:firstLine="0"/>
      </w:pPr>
      <w:r>
        <w:rPr>
          <w:rFonts w:hint="eastAsia"/>
        </w:rPr>
        <w:t>寿命意义：用于推算写入放大系数和总写入耗损</w:t>
      </w:r>
    </w:p>
    <w:p w:rsidR="003E16D6" w:rsidRDefault="003E16D6" w:rsidP="00972C8F">
      <w:pPr>
        <w:pStyle w:val="af4"/>
        <w:ind w:left="630" w:firstLineChars="0" w:firstLine="0"/>
      </w:pPr>
      <w:r>
        <w:rPr>
          <w:rFonts w:hint="eastAsia"/>
        </w:rPr>
        <w:t>典型字段：</w:t>
      </w:r>
    </w:p>
    <w:p w:rsidR="003E16D6" w:rsidRDefault="003E16D6" w:rsidP="00972C8F">
      <w:pPr>
        <w:pStyle w:val="af4"/>
        <w:ind w:left="630" w:firstLineChars="0" w:firstLine="0"/>
      </w:pPr>
      <w:r>
        <w:t>241 Total_LBAs_Written</w:t>
      </w:r>
    </w:p>
    <w:p w:rsidR="003E16D6" w:rsidRDefault="003E16D6" w:rsidP="00972C8F">
      <w:pPr>
        <w:pStyle w:val="af4"/>
        <w:ind w:left="630" w:firstLineChars="0" w:firstLine="0"/>
      </w:pPr>
      <w:r>
        <w:rPr>
          <w:rFonts w:hint="eastAsia"/>
        </w:rPr>
        <w:t>Host_Writes_32MiB</w:t>
      </w:r>
      <w:r>
        <w:rPr>
          <w:rFonts w:hint="eastAsia"/>
        </w:rPr>
        <w:t>（部分固件）</w:t>
      </w:r>
    </w:p>
    <w:p w:rsidR="003E16D6" w:rsidRDefault="003E16D6" w:rsidP="00972C8F">
      <w:pPr>
        <w:pStyle w:val="af4"/>
        <w:ind w:left="630" w:firstLineChars="0" w:firstLine="0"/>
      </w:pPr>
      <w:r>
        <w:rPr>
          <w:rFonts w:hint="eastAsia"/>
        </w:rPr>
        <w:t>Total_NAND_Writes</w:t>
      </w:r>
      <w:r>
        <w:rPr>
          <w:rFonts w:hint="eastAsia"/>
        </w:rPr>
        <w:t>（部分支持）</w:t>
      </w:r>
    </w:p>
    <w:p w:rsidR="003E16D6" w:rsidRDefault="003E16D6" w:rsidP="00A84BDE">
      <w:pPr>
        <w:pStyle w:val="af4"/>
        <w:numPr>
          <w:ilvl w:val="0"/>
          <w:numId w:val="32"/>
        </w:numPr>
        <w:ind w:firstLineChars="0"/>
      </w:pPr>
      <w:r>
        <w:t>Wear_Leveling_Count / Average_Block_Erase_Count</w:t>
      </w:r>
    </w:p>
    <w:p w:rsidR="003E16D6" w:rsidRDefault="003E16D6" w:rsidP="00972C8F">
      <w:pPr>
        <w:pStyle w:val="af4"/>
        <w:ind w:left="630" w:firstLineChars="0" w:firstLine="0"/>
      </w:pPr>
      <w:r>
        <w:rPr>
          <w:rFonts w:hint="eastAsia"/>
        </w:rPr>
        <w:t>作用：显示平均擦除次数（</w:t>
      </w:r>
      <w:r>
        <w:rPr>
          <w:rFonts w:hint="eastAsia"/>
        </w:rPr>
        <w:t xml:space="preserve">P/E </w:t>
      </w:r>
      <w:r>
        <w:rPr>
          <w:rFonts w:hint="eastAsia"/>
        </w:rPr>
        <w:t>次数）或最小</w:t>
      </w:r>
      <w:r>
        <w:rPr>
          <w:rFonts w:hint="eastAsia"/>
        </w:rPr>
        <w:t>/</w:t>
      </w:r>
      <w:r>
        <w:rPr>
          <w:rFonts w:hint="eastAsia"/>
        </w:rPr>
        <w:t>最大值</w:t>
      </w:r>
    </w:p>
    <w:p w:rsidR="003E16D6" w:rsidRDefault="003E16D6" w:rsidP="00972C8F">
      <w:pPr>
        <w:pStyle w:val="af4"/>
        <w:ind w:left="630" w:firstLineChars="0" w:firstLine="0"/>
      </w:pPr>
      <w:r>
        <w:rPr>
          <w:rFonts w:hint="eastAsia"/>
        </w:rPr>
        <w:t>寿命意义：反映块的磨损程度，接近</w:t>
      </w:r>
      <w:r>
        <w:rPr>
          <w:rFonts w:hint="eastAsia"/>
        </w:rPr>
        <w:t xml:space="preserve"> P/E </w:t>
      </w:r>
      <w:r>
        <w:rPr>
          <w:rFonts w:hint="eastAsia"/>
        </w:rPr>
        <w:t>限制时寿命告警</w:t>
      </w:r>
    </w:p>
    <w:p w:rsidR="003E16D6" w:rsidRDefault="003E16D6" w:rsidP="00972C8F">
      <w:pPr>
        <w:pStyle w:val="af4"/>
        <w:ind w:left="630" w:firstLineChars="0" w:firstLine="0"/>
      </w:pPr>
      <w:r>
        <w:rPr>
          <w:rFonts w:hint="eastAsia"/>
        </w:rPr>
        <w:t xml:space="preserve">P/E </w:t>
      </w:r>
      <w:r>
        <w:rPr>
          <w:rFonts w:hint="eastAsia"/>
        </w:rPr>
        <w:t>示例：一般</w:t>
      </w:r>
      <w:r>
        <w:rPr>
          <w:rFonts w:hint="eastAsia"/>
        </w:rPr>
        <w:t xml:space="preserve"> consumer SSD </w:t>
      </w:r>
      <w:r>
        <w:rPr>
          <w:rFonts w:hint="eastAsia"/>
        </w:rPr>
        <w:t>为</w:t>
      </w:r>
      <w:r>
        <w:rPr>
          <w:rFonts w:hint="eastAsia"/>
        </w:rPr>
        <w:t xml:space="preserve"> 1000~3000 </w:t>
      </w:r>
      <w:r>
        <w:rPr>
          <w:rFonts w:hint="eastAsia"/>
        </w:rPr>
        <w:t>次</w:t>
      </w:r>
    </w:p>
    <w:p w:rsidR="003E16D6" w:rsidRDefault="003E16D6" w:rsidP="00A84BDE">
      <w:pPr>
        <w:pStyle w:val="af4"/>
        <w:numPr>
          <w:ilvl w:val="0"/>
          <w:numId w:val="32"/>
        </w:numPr>
        <w:ind w:firstLineChars="0"/>
      </w:pPr>
      <w:r>
        <w:t>Program_Fail_Count / Erase_Fail_Count</w:t>
      </w:r>
    </w:p>
    <w:p w:rsidR="003E16D6" w:rsidRDefault="003E16D6" w:rsidP="00972C8F">
      <w:pPr>
        <w:pStyle w:val="af4"/>
        <w:ind w:left="630" w:firstLineChars="0" w:firstLine="0"/>
      </w:pPr>
      <w:r>
        <w:rPr>
          <w:rFonts w:hint="eastAsia"/>
        </w:rPr>
        <w:t>作用：表示</w:t>
      </w:r>
      <w:r>
        <w:rPr>
          <w:rFonts w:hint="eastAsia"/>
        </w:rPr>
        <w:t xml:space="preserve"> NAND </w:t>
      </w:r>
      <w:r>
        <w:rPr>
          <w:rFonts w:hint="eastAsia"/>
        </w:rPr>
        <w:t>编程或擦除失败的累计次数</w:t>
      </w:r>
    </w:p>
    <w:p w:rsidR="003E16D6" w:rsidRDefault="003E16D6" w:rsidP="00972C8F">
      <w:pPr>
        <w:pStyle w:val="af4"/>
        <w:ind w:left="630" w:firstLineChars="0" w:firstLine="0"/>
      </w:pPr>
      <w:r>
        <w:rPr>
          <w:rFonts w:hint="eastAsia"/>
        </w:rPr>
        <w:t>寿命意义：表示</w:t>
      </w:r>
      <w:r>
        <w:rPr>
          <w:rFonts w:hint="eastAsia"/>
        </w:rPr>
        <w:t xml:space="preserve"> Flash </w:t>
      </w:r>
      <w:r>
        <w:rPr>
          <w:rFonts w:hint="eastAsia"/>
        </w:rPr>
        <w:t>已出现物理退化，寿命严重衰减时常见</w:t>
      </w:r>
    </w:p>
    <w:p w:rsidR="003E16D6" w:rsidRDefault="003E16D6" w:rsidP="003E16D6">
      <w:pPr>
        <w:pStyle w:val="4"/>
      </w:pPr>
      <w:r>
        <w:rPr>
          <w:rFonts w:hint="eastAsia"/>
        </w:rPr>
        <w:t>补充可选指标</w:t>
      </w:r>
    </w:p>
    <w:p w:rsidR="003E16D6" w:rsidRDefault="003E16D6" w:rsidP="003E16D6">
      <w:pPr>
        <w:ind w:firstLine="210"/>
      </w:pPr>
      <w:r>
        <w:rPr>
          <w:rFonts w:hint="eastAsia"/>
        </w:rPr>
        <w:t>指标名称</w:t>
      </w:r>
      <w:r>
        <w:rPr>
          <w:rFonts w:hint="eastAsia"/>
        </w:rPr>
        <w:tab/>
      </w:r>
      <w:r>
        <w:rPr>
          <w:rFonts w:hint="eastAsia"/>
        </w:rPr>
        <w:t>含义</w:t>
      </w:r>
    </w:p>
    <w:p w:rsidR="003E16D6" w:rsidRDefault="003E16D6" w:rsidP="003E16D6">
      <w:pPr>
        <w:ind w:firstLine="210"/>
      </w:pPr>
      <w:r>
        <w:rPr>
          <w:rFonts w:hint="eastAsia"/>
        </w:rPr>
        <w:lastRenderedPageBreak/>
        <w:t>Uncorrectable_Error_Count</w:t>
      </w:r>
      <w:r>
        <w:rPr>
          <w:rFonts w:hint="eastAsia"/>
        </w:rPr>
        <w:tab/>
      </w:r>
      <w:r>
        <w:rPr>
          <w:rFonts w:hint="eastAsia"/>
        </w:rPr>
        <w:t>无法修复的数据错误（数据损坏风险）</w:t>
      </w:r>
    </w:p>
    <w:p w:rsidR="003E16D6" w:rsidRDefault="003E16D6" w:rsidP="003E16D6">
      <w:pPr>
        <w:ind w:firstLine="210"/>
      </w:pPr>
      <w:r>
        <w:rPr>
          <w:rFonts w:hint="eastAsia"/>
        </w:rPr>
        <w:t>CRC_Error_Count</w:t>
      </w:r>
      <w:r>
        <w:rPr>
          <w:rFonts w:hint="eastAsia"/>
        </w:rPr>
        <w:tab/>
      </w:r>
      <w:r>
        <w:rPr>
          <w:rFonts w:hint="eastAsia"/>
        </w:rPr>
        <w:t>接口数据传输错误（常为线缆问题）</w:t>
      </w:r>
    </w:p>
    <w:p w:rsidR="003E16D6" w:rsidRDefault="003E16D6" w:rsidP="003E16D6">
      <w:pPr>
        <w:ind w:firstLine="210"/>
      </w:pPr>
      <w:r>
        <w:rPr>
          <w:rFonts w:hint="eastAsia"/>
        </w:rPr>
        <w:t>Power_On_Hours</w:t>
      </w:r>
      <w:r>
        <w:rPr>
          <w:rFonts w:hint="eastAsia"/>
        </w:rPr>
        <w:tab/>
      </w:r>
      <w:r>
        <w:rPr>
          <w:rFonts w:hint="eastAsia"/>
        </w:rPr>
        <w:t>通电时长，辅助分析老化时间维度</w:t>
      </w:r>
    </w:p>
    <w:p w:rsidR="003E16D6" w:rsidRDefault="003E16D6" w:rsidP="003E16D6">
      <w:pPr>
        <w:ind w:firstLine="210"/>
      </w:pPr>
      <w:r>
        <w:rPr>
          <w:rFonts w:hint="eastAsia"/>
        </w:rPr>
        <w:t>Available_Reservd_Space</w:t>
      </w:r>
      <w:r>
        <w:rPr>
          <w:rFonts w:hint="eastAsia"/>
        </w:rPr>
        <w:tab/>
      </w:r>
      <w:r>
        <w:rPr>
          <w:rFonts w:hint="eastAsia"/>
        </w:rPr>
        <w:t>剩余备用块数量，下降时代表写入空间即将耗尽</w:t>
      </w:r>
    </w:p>
    <w:p w:rsidR="003E16D6" w:rsidRDefault="003E16D6" w:rsidP="003E16D6">
      <w:pPr>
        <w:ind w:firstLine="210"/>
      </w:pPr>
      <w:r>
        <w:rPr>
          <w:rFonts w:hint="eastAsia"/>
        </w:rPr>
        <w:t>实例解释（</w:t>
      </w:r>
      <w:r>
        <w:rPr>
          <w:rFonts w:hint="eastAsia"/>
        </w:rPr>
        <w:t>Intel NVMe SSD</w:t>
      </w:r>
      <w:r>
        <w:rPr>
          <w:rFonts w:hint="eastAsia"/>
        </w:rPr>
        <w:t>）：</w:t>
      </w:r>
    </w:p>
    <w:p w:rsidR="003E16D6" w:rsidRDefault="003E16D6" w:rsidP="003E16D6">
      <w:pPr>
        <w:ind w:firstLine="210"/>
      </w:pPr>
      <w:r>
        <w:rPr>
          <w:rFonts w:hint="eastAsia"/>
        </w:rPr>
        <w:t xml:space="preserve">- Percentage_Used: 14 </w:t>
      </w:r>
      <w:r>
        <w:rPr>
          <w:rFonts w:hint="eastAsia"/>
        </w:rPr>
        <w:t>→</w:t>
      </w:r>
      <w:r>
        <w:rPr>
          <w:rFonts w:hint="eastAsia"/>
        </w:rPr>
        <w:t xml:space="preserve"> </w:t>
      </w:r>
      <w:r>
        <w:rPr>
          <w:rFonts w:hint="eastAsia"/>
        </w:rPr>
        <w:t>已使用</w:t>
      </w:r>
      <w:r>
        <w:rPr>
          <w:rFonts w:hint="eastAsia"/>
        </w:rPr>
        <w:t xml:space="preserve"> 14% </w:t>
      </w:r>
      <w:r>
        <w:rPr>
          <w:rFonts w:hint="eastAsia"/>
        </w:rPr>
        <w:t>寿命</w:t>
      </w:r>
    </w:p>
    <w:p w:rsidR="003E16D6" w:rsidRDefault="003E16D6" w:rsidP="003E16D6">
      <w:pPr>
        <w:ind w:firstLine="210"/>
      </w:pPr>
      <w:r>
        <w:rPr>
          <w:rFonts w:hint="eastAsia"/>
        </w:rPr>
        <w:t xml:space="preserve">- Total_NAND_Writes: 45 TB </w:t>
      </w:r>
      <w:r>
        <w:rPr>
          <w:rFonts w:hint="eastAsia"/>
        </w:rPr>
        <w:t>→</w:t>
      </w:r>
      <w:r>
        <w:rPr>
          <w:rFonts w:hint="eastAsia"/>
        </w:rPr>
        <w:t xml:space="preserve"> </w:t>
      </w:r>
      <w:r>
        <w:rPr>
          <w:rFonts w:hint="eastAsia"/>
        </w:rPr>
        <w:t>表示写入总量</w:t>
      </w:r>
    </w:p>
    <w:p w:rsidR="003E16D6" w:rsidRDefault="003E16D6" w:rsidP="003E16D6">
      <w:pPr>
        <w:ind w:firstLine="210"/>
      </w:pPr>
      <w:r>
        <w:rPr>
          <w:rFonts w:hint="eastAsia"/>
        </w:rPr>
        <w:t xml:space="preserve">- Wear_Leveling_Count: </w:t>
      </w:r>
      <w:r>
        <w:rPr>
          <w:rFonts w:hint="eastAsia"/>
        </w:rPr>
        <w:t>平均块擦除次数为</w:t>
      </w:r>
      <w:r>
        <w:rPr>
          <w:rFonts w:hint="eastAsia"/>
        </w:rPr>
        <w:t xml:space="preserve"> 438 </w:t>
      </w:r>
      <w:r>
        <w:rPr>
          <w:rFonts w:hint="eastAsia"/>
        </w:rPr>
        <w:t>次</w:t>
      </w:r>
    </w:p>
    <w:p w:rsidR="003E16D6" w:rsidRDefault="003E16D6" w:rsidP="003E16D6">
      <w:pPr>
        <w:ind w:firstLine="210"/>
      </w:pPr>
      <w:r>
        <w:t xml:space="preserve">✅ </w:t>
      </w:r>
      <w:r>
        <w:rPr>
          <w:rFonts w:hint="eastAsia"/>
        </w:rPr>
        <w:t>建议用于</w:t>
      </w:r>
      <w:r>
        <w:t xml:space="preserve"> SSD </w:t>
      </w:r>
      <w:r>
        <w:rPr>
          <w:rFonts w:hint="eastAsia"/>
        </w:rPr>
        <w:t>寿命预测模型的字段组合：</w:t>
      </w:r>
    </w:p>
    <w:p w:rsidR="003E16D6" w:rsidRDefault="003E16D6" w:rsidP="003E16D6">
      <w:pPr>
        <w:ind w:firstLine="210"/>
      </w:pPr>
      <w:r>
        <w:rPr>
          <w:rFonts w:hint="eastAsia"/>
        </w:rPr>
        <w:t xml:space="preserve">- Media_Wearout_Indicator </w:t>
      </w:r>
      <w:r>
        <w:rPr>
          <w:rFonts w:hint="eastAsia"/>
        </w:rPr>
        <w:t>或</w:t>
      </w:r>
      <w:r>
        <w:rPr>
          <w:rFonts w:hint="eastAsia"/>
        </w:rPr>
        <w:t xml:space="preserve"> Percentage_Used</w:t>
      </w:r>
    </w:p>
    <w:p w:rsidR="003E16D6" w:rsidRDefault="003E16D6" w:rsidP="003E16D6">
      <w:pPr>
        <w:ind w:firstLine="210"/>
      </w:pPr>
      <w:r>
        <w:t>- Total_LBAs_Written / Total_NAND_Writes</w:t>
      </w:r>
    </w:p>
    <w:p w:rsidR="003E16D6" w:rsidRDefault="003E16D6" w:rsidP="003E16D6">
      <w:pPr>
        <w:ind w:firstLine="210"/>
      </w:pPr>
      <w:r>
        <w:t>- Wear_Leveling_Count</w:t>
      </w:r>
    </w:p>
    <w:p w:rsidR="003E16D6" w:rsidRDefault="003E16D6" w:rsidP="003E16D6">
      <w:pPr>
        <w:ind w:firstLine="210"/>
      </w:pPr>
      <w:r>
        <w:t>- Program_Fail_Count / Erase_Fail_Count</w:t>
      </w:r>
    </w:p>
    <w:p w:rsidR="003E16D6" w:rsidRDefault="003E16D6" w:rsidP="003E16D6">
      <w:pPr>
        <w:ind w:firstLine="210"/>
      </w:pPr>
      <w:r>
        <w:t>- Power_On_Hours</w:t>
      </w:r>
    </w:p>
    <w:p w:rsidR="003E16D6" w:rsidRDefault="003E16D6" w:rsidP="003E16D6">
      <w:pPr>
        <w:ind w:firstLine="210"/>
      </w:pPr>
      <w:r>
        <w:rPr>
          <w:rFonts w:hint="eastAsia"/>
        </w:rPr>
        <w:t>如你需要，我可以帮你解析你</w:t>
      </w:r>
      <w:r>
        <w:rPr>
          <w:rFonts w:hint="eastAsia"/>
        </w:rPr>
        <w:t xml:space="preserve"> SSD </w:t>
      </w:r>
      <w:r>
        <w:rPr>
          <w:rFonts w:hint="eastAsia"/>
        </w:rPr>
        <w:t>的</w:t>
      </w:r>
      <w:r>
        <w:rPr>
          <w:rFonts w:hint="eastAsia"/>
        </w:rPr>
        <w:t xml:space="preserve"> SMART </w:t>
      </w:r>
      <w:r>
        <w:rPr>
          <w:rFonts w:hint="eastAsia"/>
        </w:rPr>
        <w:t>检测结果，提取这些关键指标，进行剩余寿命预估。是否现在上传一个</w:t>
      </w:r>
      <w:r>
        <w:rPr>
          <w:rFonts w:hint="eastAsia"/>
        </w:rPr>
        <w:t xml:space="preserve"> SSD </w:t>
      </w:r>
      <w:r>
        <w:rPr>
          <w:rFonts w:hint="eastAsia"/>
        </w:rPr>
        <w:t>的</w:t>
      </w:r>
      <w:r>
        <w:rPr>
          <w:rFonts w:hint="eastAsia"/>
        </w:rPr>
        <w:t xml:space="preserve"> smartctl </w:t>
      </w:r>
      <w:r>
        <w:rPr>
          <w:rFonts w:hint="eastAsia"/>
        </w:rPr>
        <w:t>输出？</w:t>
      </w:r>
    </w:p>
    <w:p w:rsidR="003E16D6" w:rsidRDefault="003E16D6" w:rsidP="003E16D6">
      <w:pPr>
        <w:ind w:firstLine="210"/>
      </w:pPr>
      <w:r>
        <w:t>Follow up</w:t>
      </w:r>
    </w:p>
    <w:p w:rsidR="003E16D6" w:rsidRDefault="003E16D6" w:rsidP="003E16D6">
      <w:pPr>
        <w:ind w:firstLine="210"/>
      </w:pPr>
      <w:r>
        <w:t>Search for best practices in SSD health monitoring using SMART metrics</w:t>
      </w:r>
    </w:p>
    <w:p w:rsidR="003E16D6" w:rsidRDefault="003E16D6" w:rsidP="003E16D6">
      <w:pPr>
        <w:ind w:firstLine="210"/>
      </w:pPr>
      <w:r>
        <w:t>Analyze how wear leveling affects SSD lifespan prediction models</w:t>
      </w:r>
    </w:p>
    <w:p w:rsidR="003E16D6" w:rsidRDefault="003E16D6" w:rsidP="003E16D6">
      <w:pPr>
        <w:ind w:firstLine="210"/>
      </w:pPr>
      <w:r>
        <w:t>Here's an example SSD health checklist based on S</w:t>
      </w:r>
    </w:p>
    <w:p w:rsidR="00075FC8" w:rsidRDefault="00380105" w:rsidP="00075FC8">
      <w:pPr>
        <w:pStyle w:val="3"/>
      </w:pPr>
      <w:r>
        <w:rPr>
          <w:rFonts w:hint="eastAsia"/>
        </w:rPr>
        <w:t>硬盘剩余寿命</w:t>
      </w:r>
    </w:p>
    <w:p w:rsidR="00380105" w:rsidRDefault="00380105" w:rsidP="00380105">
      <w:pPr>
        <w:ind w:firstLine="210"/>
      </w:pPr>
      <w:r>
        <w:rPr>
          <w:rFonts w:hint="eastAsia"/>
        </w:rPr>
        <w:t>硬盘剩余寿命（</w:t>
      </w:r>
      <w:r>
        <w:rPr>
          <w:rFonts w:hint="eastAsia"/>
        </w:rPr>
        <w:t>days_to_failure</w:t>
      </w:r>
      <w:r>
        <w:rPr>
          <w:rFonts w:hint="eastAsia"/>
        </w:rPr>
        <w:t>）</w:t>
      </w:r>
      <w:r>
        <w:rPr>
          <w:rFonts w:hint="eastAsia"/>
        </w:rPr>
        <w:t xml:space="preserve"> = </w:t>
      </w:r>
      <w:r>
        <w:rPr>
          <w:rFonts w:hint="eastAsia"/>
        </w:rPr>
        <w:t>硬盘寿命</w:t>
      </w:r>
      <w:r>
        <w:rPr>
          <w:rFonts w:hint="eastAsia"/>
        </w:rPr>
        <w:t xml:space="preserve"> - </w:t>
      </w:r>
      <w:r>
        <w:rPr>
          <w:rFonts w:hint="eastAsia"/>
        </w:rPr>
        <w:t>硬盘使用时间差（</w:t>
      </w:r>
      <w:r>
        <w:rPr>
          <w:rFonts w:hint="eastAsia"/>
        </w:rPr>
        <w:t>time_diff</w:t>
      </w:r>
      <w:r>
        <w:rPr>
          <w:rFonts w:hint="eastAsia"/>
        </w:rPr>
        <w:t>）</w:t>
      </w:r>
    </w:p>
    <w:p w:rsidR="00380105" w:rsidRDefault="00380105" w:rsidP="00380105">
      <w:pPr>
        <w:ind w:firstLine="210"/>
      </w:pPr>
      <w:r>
        <w:rPr>
          <w:rFonts w:hint="eastAsia"/>
        </w:rPr>
        <w:t>硬盘当前坏道数在这个公式中没有作用吗？</w:t>
      </w:r>
    </w:p>
    <w:p w:rsidR="00380105" w:rsidRDefault="00380105" w:rsidP="00380105">
      <w:pPr>
        <w:ind w:firstLine="210"/>
      </w:pPr>
      <w:r>
        <w:t>Cite 8 pieces of information as references</w:t>
      </w:r>
    </w:p>
    <w:p w:rsidR="00380105" w:rsidRDefault="00380105" w:rsidP="00380105">
      <w:pPr>
        <w:ind w:firstLine="210"/>
      </w:pPr>
      <w:r>
        <w:t>Deep thinking completed (took 13 seconds)</w:t>
      </w:r>
    </w:p>
    <w:p w:rsidR="00380105" w:rsidRDefault="00380105" w:rsidP="00380105">
      <w:pPr>
        <w:ind w:firstLine="210"/>
      </w:pPr>
      <w:r>
        <w:rPr>
          <w:rFonts w:hint="eastAsia"/>
        </w:rPr>
        <w:t>嗯，用户的问题是关于硬盘剩余寿命的计算公式，具体是说“硬盘剩余寿命（</w:t>
      </w:r>
      <w:r>
        <w:rPr>
          <w:rFonts w:hint="eastAsia"/>
        </w:rPr>
        <w:t>days_to_failure</w:t>
      </w:r>
      <w:r>
        <w:rPr>
          <w:rFonts w:hint="eastAsia"/>
        </w:rPr>
        <w:t>）</w:t>
      </w:r>
      <w:r>
        <w:rPr>
          <w:rFonts w:hint="eastAsia"/>
        </w:rPr>
        <w:t xml:space="preserve">= </w:t>
      </w:r>
      <w:r>
        <w:rPr>
          <w:rFonts w:hint="eastAsia"/>
        </w:rPr>
        <w:t>硬盘寿命</w:t>
      </w:r>
      <w:r>
        <w:rPr>
          <w:rFonts w:hint="eastAsia"/>
        </w:rPr>
        <w:t xml:space="preserve"> - </w:t>
      </w:r>
      <w:r>
        <w:rPr>
          <w:rFonts w:hint="eastAsia"/>
        </w:rPr>
        <w:t>硬盘使用时间差（</w:t>
      </w:r>
      <w:r>
        <w:rPr>
          <w:rFonts w:hint="eastAsia"/>
        </w:rPr>
        <w:t>time_diff</w:t>
      </w:r>
      <w:r>
        <w:rPr>
          <w:rFonts w:hint="eastAsia"/>
        </w:rPr>
        <w:t>）”，然后问当前坏道数在这个公式中没有作用吗。我需要根据提供的搜索结果来解答这个问题。</w:t>
      </w:r>
    </w:p>
    <w:p w:rsidR="00380105" w:rsidRDefault="00380105" w:rsidP="00380105">
      <w:pPr>
        <w:ind w:firstLine="210"/>
      </w:pPr>
      <w:r>
        <w:rPr>
          <w:rFonts w:hint="eastAsia"/>
        </w:rPr>
        <w:t>首先，我需要理解用户提供的公式。这个公式看起来是用总寿命减去已使用的时间差，得出剩余寿命。但用户指出坏道数没有被考虑进去，所以想知道为什么。</w:t>
      </w:r>
    </w:p>
    <w:p w:rsidR="00380105" w:rsidRDefault="00380105" w:rsidP="00380105">
      <w:pPr>
        <w:ind w:firstLine="210"/>
      </w:pPr>
      <w:r>
        <w:rPr>
          <w:rFonts w:hint="eastAsia"/>
        </w:rPr>
        <w:t>根据搜索结果，硬盘寿命的计算方式因硬盘类型而异。比如机械硬盘通常以通电时间计算，而固态硬盘则更多考虑写入次数和</w:t>
      </w:r>
      <w:r>
        <w:rPr>
          <w:rFonts w:hint="eastAsia"/>
        </w:rPr>
        <w:t>TBW</w:t>
      </w:r>
      <w:r>
        <w:rPr>
          <w:rFonts w:hint="eastAsia"/>
        </w:rPr>
        <w:t>（总写入字节数）。例如，机械硬盘的寿命可能在</w:t>
      </w:r>
      <w:r>
        <w:rPr>
          <w:rFonts w:hint="eastAsia"/>
        </w:rPr>
        <w:t>3</w:t>
      </w:r>
      <w:r>
        <w:rPr>
          <w:rFonts w:hint="eastAsia"/>
        </w:rPr>
        <w:t>万到</w:t>
      </w:r>
      <w:r>
        <w:rPr>
          <w:rFonts w:hint="eastAsia"/>
        </w:rPr>
        <w:t>5</w:t>
      </w:r>
      <w:r>
        <w:rPr>
          <w:rFonts w:hint="eastAsia"/>
        </w:rPr>
        <w:t>万小时左右，而固态硬盘的寿命则通过</w:t>
      </w:r>
      <w:r>
        <w:rPr>
          <w:rFonts w:hint="eastAsia"/>
        </w:rPr>
        <w:t>P/E</w:t>
      </w:r>
      <w:r>
        <w:rPr>
          <w:rFonts w:hint="eastAsia"/>
        </w:rPr>
        <w:t>次数和</w:t>
      </w:r>
      <w:r>
        <w:rPr>
          <w:rFonts w:hint="eastAsia"/>
        </w:rPr>
        <w:t>TBW</w:t>
      </w:r>
      <w:r>
        <w:rPr>
          <w:rFonts w:hint="eastAsia"/>
        </w:rPr>
        <w:t>来衡量。</w:t>
      </w:r>
    </w:p>
    <w:p w:rsidR="00380105" w:rsidRDefault="00380105" w:rsidP="00380105">
      <w:pPr>
        <w:ind w:firstLine="210"/>
      </w:pPr>
      <w:r>
        <w:rPr>
          <w:rFonts w:hint="eastAsia"/>
        </w:rPr>
        <w:t>接下来，关于坏道数的影响。搜索结果提到机械硬盘的坏道会影响寿命，但更多是作为故障征兆而非直接计算因素。而固态硬盘的坏道（即坏块）可能由写入磨损导致，但厂商通常用备用区块替换，所以对寿命的直接影响较小。</w:t>
      </w:r>
    </w:p>
    <w:p w:rsidR="00380105" w:rsidRDefault="00380105" w:rsidP="00380105">
      <w:pPr>
        <w:ind w:firstLine="210"/>
      </w:pPr>
      <w:r>
        <w:rPr>
          <w:rFonts w:hint="eastAsia"/>
        </w:rPr>
        <w:t>所以，用户提供的公式可能适用于机械硬盘，基于时间差计算，而坏道数可能不被直接纳入公式，因为它</w:t>
      </w:r>
      <w:r>
        <w:rPr>
          <w:rFonts w:hint="eastAsia"/>
        </w:rPr>
        <w:lastRenderedPageBreak/>
        <w:t>们更多是故障指标而非寿命计算参数。对于固态硬盘，寿命计算更依赖写入量和</w:t>
      </w:r>
      <w:r>
        <w:rPr>
          <w:rFonts w:hint="eastAsia"/>
        </w:rPr>
        <w:t>TBW</w:t>
      </w:r>
      <w:r>
        <w:rPr>
          <w:rFonts w:hint="eastAsia"/>
        </w:rPr>
        <w:t>，坏道数的影响较小，但备用区块的耗尽可能间接反映寿命。</w:t>
      </w:r>
    </w:p>
    <w:p w:rsidR="00380105" w:rsidRDefault="00380105" w:rsidP="00380105">
      <w:pPr>
        <w:ind w:firstLine="210"/>
      </w:pPr>
      <w:r>
        <w:rPr>
          <w:rFonts w:hint="eastAsia"/>
        </w:rPr>
        <w:t>需要综合多个搜索结果，指出公式的适用性，坏道数的角色，以及不同类型硬盘的区别。同时，强调坏道数作为健康指标的重要性，即使不在公式中，也可能预示潜在问题。</w:t>
      </w:r>
    </w:p>
    <w:p w:rsidR="00380105" w:rsidRDefault="00380105" w:rsidP="00380105">
      <w:pPr>
        <w:ind w:firstLine="210"/>
      </w:pPr>
      <w:r>
        <w:rPr>
          <w:rFonts w:hint="eastAsia"/>
        </w:rPr>
        <w:t>根据现有行业标准和硬盘工作原理，硬盘剩余寿命的计算公式中确实未直接包含坏道数，这与不同存储介质的寿命评估逻辑密切相关。以下是详细分析：</w:t>
      </w:r>
    </w:p>
    <w:p w:rsidR="00380105" w:rsidRDefault="00380105" w:rsidP="00380105">
      <w:pPr>
        <w:pStyle w:val="4"/>
      </w:pPr>
      <w:r>
        <w:t>​​</w:t>
      </w:r>
      <w:r>
        <w:rPr>
          <w:rFonts w:hint="eastAsia"/>
        </w:rPr>
        <w:t>公式的适用场景与局限性</w:t>
      </w:r>
      <w:r>
        <w:rPr>
          <w:rFonts w:ascii="MS Gothic" w:eastAsia="MS Gothic" w:hAnsi="MS Gothic" w:cs="MS Gothic" w:hint="eastAsia"/>
        </w:rPr>
        <w:t>​​</w:t>
      </w:r>
    </w:p>
    <w:p w:rsidR="00380105" w:rsidRDefault="00380105" w:rsidP="00A84BDE">
      <w:pPr>
        <w:pStyle w:val="af4"/>
        <w:numPr>
          <w:ilvl w:val="0"/>
          <w:numId w:val="34"/>
        </w:numPr>
        <w:ind w:firstLineChars="0"/>
      </w:pPr>
      <w:r>
        <w:t>​​</w:t>
      </w:r>
      <w:r>
        <w:rPr>
          <w:rFonts w:hint="eastAsia"/>
        </w:rPr>
        <w:t>机械硬盘（</w:t>
      </w:r>
      <w:r>
        <w:t>HDD</w:t>
      </w:r>
      <w:r>
        <w:rPr>
          <w:rFonts w:hint="eastAsia"/>
        </w:rPr>
        <w:t>）</w:t>
      </w:r>
      <w:r w:rsidRPr="00380105">
        <w:rPr>
          <w:rFonts w:ascii="MS Gothic" w:eastAsia="MS Gothic" w:hAnsi="MS Gothic" w:cs="MS Gothic" w:hint="eastAsia"/>
        </w:rPr>
        <w:t>​​</w:t>
      </w:r>
    </w:p>
    <w:p w:rsidR="00380105" w:rsidRDefault="00380105" w:rsidP="00380105">
      <w:pPr>
        <w:ind w:firstLine="210"/>
      </w:pPr>
      <w:r>
        <w:t>​​</w:t>
      </w:r>
      <w:r>
        <w:rPr>
          <w:rFonts w:hint="eastAsia"/>
        </w:rPr>
        <w:t>核心寿命指标</w:t>
      </w:r>
      <w:r>
        <w:rPr>
          <w:rFonts w:ascii="MS Gothic" w:eastAsia="MS Gothic" w:hAnsi="MS Gothic" w:cs="MS Gothic" w:hint="eastAsia"/>
        </w:rPr>
        <w:t>​​</w:t>
      </w:r>
      <w:r>
        <w:rPr>
          <w:rFonts w:ascii="宋体" w:hAnsi="宋体" w:cs="宋体" w:hint="eastAsia"/>
        </w:rPr>
        <w:t>：机械硬盘的寿命主要基于通电时间（单位：小时）。例如，企业级机械硬盘的</w:t>
      </w:r>
      <w:r>
        <w:t>MTBF</w:t>
      </w:r>
      <w:r>
        <w:rPr>
          <w:rFonts w:hint="eastAsia"/>
        </w:rPr>
        <w:t>（平均无故障时间）通常为</w:t>
      </w:r>
      <w:r>
        <w:t>100</w:t>
      </w:r>
      <w:r>
        <w:rPr>
          <w:rFonts w:hint="eastAsia"/>
        </w:rPr>
        <w:t>万小时以上。</w:t>
      </w:r>
    </w:p>
    <w:p w:rsidR="00380105" w:rsidRDefault="00380105" w:rsidP="00380105">
      <w:pPr>
        <w:ind w:firstLine="210"/>
      </w:pPr>
      <w:r>
        <w:t>​​</w:t>
      </w:r>
      <w:r>
        <w:rPr>
          <w:rFonts w:hint="eastAsia"/>
        </w:rPr>
        <w:t>坏道的作用</w:t>
      </w:r>
      <w:r>
        <w:rPr>
          <w:rFonts w:ascii="MS Gothic" w:eastAsia="MS Gothic" w:hAnsi="MS Gothic" w:cs="MS Gothic" w:hint="eastAsia"/>
        </w:rPr>
        <w:t>​​</w:t>
      </w:r>
      <w:r>
        <w:rPr>
          <w:rFonts w:ascii="宋体" w:hAnsi="宋体" w:cs="宋体" w:hint="eastAsia"/>
        </w:rPr>
        <w:t>：坏道是机械故障的</w:t>
      </w:r>
      <w:r>
        <w:rPr>
          <w:rFonts w:ascii="MS Gothic" w:eastAsia="MS Gothic" w:hAnsi="MS Gothic" w:cs="MS Gothic" w:hint="eastAsia"/>
        </w:rPr>
        <w:t>​​</w:t>
      </w:r>
      <w:r>
        <w:rPr>
          <w:rFonts w:ascii="宋体" w:hAnsi="宋体" w:cs="宋体" w:hint="eastAsia"/>
        </w:rPr>
        <w:t>结果</w:t>
      </w:r>
      <w:r>
        <w:rPr>
          <w:rFonts w:ascii="MS Gothic" w:eastAsia="MS Gothic" w:hAnsi="MS Gothic" w:cs="MS Gothic" w:hint="eastAsia"/>
        </w:rPr>
        <w:t>​​</w:t>
      </w:r>
      <w:r>
        <w:rPr>
          <w:rFonts w:ascii="宋体" w:hAnsi="宋体" w:cs="宋体" w:hint="eastAsia"/>
        </w:rPr>
        <w:t>而非原因。当坏道数量超过阈值（如每</w:t>
      </w:r>
      <w:r>
        <w:t>1TB</w:t>
      </w:r>
      <w:r>
        <w:rPr>
          <w:rFonts w:hint="eastAsia"/>
        </w:rPr>
        <w:t>存储空间</w:t>
      </w:r>
      <w:r>
        <w:t>5-10</w:t>
      </w:r>
      <w:r>
        <w:rPr>
          <w:rFonts w:hint="eastAsia"/>
        </w:rPr>
        <w:t>个坏道）时，可能加速硬盘失效，但坏道数本身不直接参与寿命公式计算。</w:t>
      </w:r>
    </w:p>
    <w:p w:rsidR="00380105" w:rsidRDefault="00380105" w:rsidP="00A84BDE">
      <w:pPr>
        <w:pStyle w:val="af4"/>
        <w:numPr>
          <w:ilvl w:val="0"/>
          <w:numId w:val="34"/>
        </w:numPr>
        <w:ind w:firstLineChars="0"/>
      </w:pPr>
      <w:r>
        <w:t>​​</w:t>
      </w:r>
      <w:r>
        <w:rPr>
          <w:rFonts w:hint="eastAsia"/>
        </w:rPr>
        <w:t>固态硬盘（</w:t>
      </w:r>
      <w:r>
        <w:t>SSD</w:t>
      </w:r>
      <w:r>
        <w:rPr>
          <w:rFonts w:hint="eastAsia"/>
        </w:rPr>
        <w:t>）</w:t>
      </w:r>
      <w:r w:rsidRPr="00380105">
        <w:rPr>
          <w:rFonts w:ascii="MS Gothic" w:eastAsia="MS Gothic" w:hAnsi="MS Gothic" w:cs="MS Gothic" w:hint="eastAsia"/>
        </w:rPr>
        <w:t>​​</w:t>
      </w:r>
    </w:p>
    <w:p w:rsidR="00380105" w:rsidRDefault="00380105" w:rsidP="00380105">
      <w:pPr>
        <w:ind w:firstLine="210"/>
      </w:pPr>
      <w:r>
        <w:t>​​</w:t>
      </w:r>
      <w:r>
        <w:rPr>
          <w:rFonts w:hint="eastAsia"/>
        </w:rPr>
        <w:t>核心寿命指标</w:t>
      </w:r>
      <w:r>
        <w:rPr>
          <w:rFonts w:ascii="MS Gothic" w:eastAsia="MS Gothic" w:hAnsi="MS Gothic" w:cs="MS Gothic" w:hint="eastAsia"/>
        </w:rPr>
        <w:t>​​</w:t>
      </w:r>
      <w:r>
        <w:rPr>
          <w:rFonts w:ascii="宋体" w:hAnsi="宋体" w:cs="宋体" w:hint="eastAsia"/>
        </w:rPr>
        <w:t>：</w:t>
      </w:r>
      <w:r>
        <w:t>SSD</w:t>
      </w:r>
      <w:r>
        <w:rPr>
          <w:rFonts w:hint="eastAsia"/>
        </w:rPr>
        <w:t>寿命由</w:t>
      </w:r>
      <w:r>
        <w:t>TBW</w:t>
      </w:r>
      <w:r>
        <w:rPr>
          <w:rFonts w:hint="eastAsia"/>
        </w:rPr>
        <w:t>（总写入字节数）和</w:t>
      </w:r>
      <w:r>
        <w:t>P/E</w:t>
      </w:r>
      <w:r>
        <w:rPr>
          <w:rFonts w:hint="eastAsia"/>
        </w:rPr>
        <w:t>擦写次数决定。例如，</w:t>
      </w:r>
      <w:r>
        <w:t>1TB TLC SSD</w:t>
      </w:r>
      <w:r>
        <w:rPr>
          <w:rFonts w:hint="eastAsia"/>
        </w:rPr>
        <w:t>的</w:t>
      </w:r>
      <w:r>
        <w:t>TBW</w:t>
      </w:r>
      <w:r>
        <w:rPr>
          <w:rFonts w:hint="eastAsia"/>
        </w:rPr>
        <w:t>通常为</w:t>
      </w:r>
      <w:r>
        <w:t>600TB</w:t>
      </w:r>
      <w:r>
        <w:rPr>
          <w:rFonts w:hint="eastAsia"/>
        </w:rPr>
        <w:t>。</w:t>
      </w:r>
    </w:p>
    <w:p w:rsidR="00380105" w:rsidRDefault="00380105" w:rsidP="00380105">
      <w:pPr>
        <w:ind w:firstLine="210"/>
      </w:pPr>
      <w:r>
        <w:t>​​</w:t>
      </w:r>
      <w:r>
        <w:rPr>
          <w:rFonts w:hint="eastAsia"/>
        </w:rPr>
        <w:t>坏道的作用</w:t>
      </w:r>
      <w:r>
        <w:rPr>
          <w:rFonts w:ascii="MS Gothic" w:eastAsia="MS Gothic" w:hAnsi="MS Gothic" w:cs="MS Gothic" w:hint="eastAsia"/>
        </w:rPr>
        <w:t>​​</w:t>
      </w:r>
      <w:r>
        <w:rPr>
          <w:rFonts w:ascii="宋体" w:hAnsi="宋体" w:cs="宋体" w:hint="eastAsia"/>
        </w:rPr>
        <w:t>：</w:t>
      </w:r>
      <w:r>
        <w:t>SSD</w:t>
      </w:r>
      <w:r>
        <w:rPr>
          <w:rFonts w:hint="eastAsia"/>
        </w:rPr>
        <w:t>的</w:t>
      </w:r>
      <w:r>
        <w:t>"</w:t>
      </w:r>
      <w:r>
        <w:rPr>
          <w:rFonts w:hint="eastAsia"/>
        </w:rPr>
        <w:t>坏块</w:t>
      </w:r>
      <w:r>
        <w:t>"</w:t>
      </w:r>
      <w:r>
        <w:rPr>
          <w:rFonts w:hint="eastAsia"/>
        </w:rPr>
        <w:t>由</w:t>
      </w:r>
      <w:r>
        <w:t>NAND</w:t>
      </w:r>
      <w:r>
        <w:rPr>
          <w:rFonts w:hint="eastAsia"/>
        </w:rPr>
        <w:t>闪存磨损引起，但厂商通过备用区块（</w:t>
      </w:r>
      <w:r>
        <w:t>Spare Blocks</w:t>
      </w:r>
      <w:r>
        <w:rPr>
          <w:rFonts w:hint="eastAsia"/>
        </w:rPr>
        <w:t>）动态替换坏块，因此坏块数量对公式无直接影响，直到备用区块耗尽。</w:t>
      </w:r>
    </w:p>
    <w:p w:rsidR="00380105" w:rsidRDefault="00380105" w:rsidP="00380105">
      <w:pPr>
        <w:pStyle w:val="4"/>
      </w:pPr>
      <w:r>
        <w:t>​​</w:t>
      </w:r>
      <w:r>
        <w:rPr>
          <w:rFonts w:hint="eastAsia"/>
        </w:rPr>
        <w:t>坏道数在寿命评估中的实际意义</w:t>
      </w:r>
      <w:r>
        <w:rPr>
          <w:rFonts w:ascii="MS Gothic" w:eastAsia="MS Gothic" w:hAnsi="MS Gothic" w:cs="MS Gothic" w:hint="eastAsia"/>
        </w:rPr>
        <w:t>​​</w:t>
      </w:r>
    </w:p>
    <w:p w:rsidR="00380105" w:rsidRDefault="00380105" w:rsidP="00A84BDE">
      <w:pPr>
        <w:pStyle w:val="af4"/>
        <w:numPr>
          <w:ilvl w:val="0"/>
          <w:numId w:val="35"/>
        </w:numPr>
        <w:ind w:firstLineChars="0"/>
      </w:pPr>
      <w:r>
        <w:t>​​</w:t>
      </w:r>
      <w:r>
        <w:rPr>
          <w:rFonts w:hint="eastAsia"/>
        </w:rPr>
        <w:t>机械硬盘</w:t>
      </w:r>
      <w:r w:rsidRPr="00380105">
        <w:rPr>
          <w:rFonts w:ascii="MS Gothic" w:eastAsia="MS Gothic" w:hAnsi="MS Gothic" w:cs="MS Gothic" w:hint="eastAsia"/>
        </w:rPr>
        <w:t>​​</w:t>
      </w:r>
    </w:p>
    <w:p w:rsidR="00380105" w:rsidRDefault="00380105" w:rsidP="00380105">
      <w:pPr>
        <w:ind w:firstLine="210"/>
      </w:pPr>
      <w:r>
        <w:t>​​</w:t>
      </w:r>
      <w:r>
        <w:rPr>
          <w:rFonts w:hint="eastAsia"/>
        </w:rPr>
        <w:t>故障预警</w:t>
      </w:r>
      <w:r>
        <w:rPr>
          <w:rFonts w:ascii="MS Gothic" w:eastAsia="MS Gothic" w:hAnsi="MS Gothic" w:cs="MS Gothic" w:hint="eastAsia"/>
        </w:rPr>
        <w:t>​​</w:t>
      </w:r>
      <w:r>
        <w:rPr>
          <w:rFonts w:ascii="宋体" w:hAnsi="宋体" w:cs="宋体" w:hint="eastAsia"/>
        </w:rPr>
        <w:t>：坏道数超过阈值（如每</w:t>
      </w:r>
      <w:r>
        <w:t>512GB</w:t>
      </w:r>
      <w:r>
        <w:rPr>
          <w:rFonts w:hint="eastAsia"/>
        </w:rPr>
        <w:t>存储空间</w:t>
      </w:r>
      <w:r>
        <w:t>3-5</w:t>
      </w:r>
      <w:r>
        <w:rPr>
          <w:rFonts w:hint="eastAsia"/>
        </w:rPr>
        <w:t>个坏道）时，可能预示磁头或盘片物理损伤，需立即备份数据并更换硬盘。</w:t>
      </w:r>
    </w:p>
    <w:p w:rsidR="00380105" w:rsidRDefault="00380105" w:rsidP="00380105">
      <w:pPr>
        <w:ind w:firstLine="210"/>
      </w:pPr>
      <w:r>
        <w:t>​​</w:t>
      </w:r>
      <w:r>
        <w:rPr>
          <w:rFonts w:hint="eastAsia"/>
        </w:rPr>
        <w:t>间接影响</w:t>
      </w:r>
      <w:r>
        <w:rPr>
          <w:rFonts w:ascii="MS Gothic" w:eastAsia="MS Gothic" w:hAnsi="MS Gothic" w:cs="MS Gothic" w:hint="eastAsia"/>
        </w:rPr>
        <w:t>​​</w:t>
      </w:r>
      <w:r>
        <w:rPr>
          <w:rFonts w:ascii="宋体" w:hAnsi="宋体" w:cs="宋体" w:hint="eastAsia"/>
        </w:rPr>
        <w:t>：坏道修复需要重映射扇区，可能增加寻道时间，但不会显著缩短理论寿命。</w:t>
      </w:r>
    </w:p>
    <w:p w:rsidR="00380105" w:rsidRDefault="00380105" w:rsidP="00A84BDE">
      <w:pPr>
        <w:pStyle w:val="af4"/>
        <w:numPr>
          <w:ilvl w:val="0"/>
          <w:numId w:val="35"/>
        </w:numPr>
        <w:ind w:firstLineChars="0"/>
      </w:pPr>
      <w:r>
        <w:t>​​</w:t>
      </w:r>
      <w:r>
        <w:rPr>
          <w:rFonts w:hint="eastAsia"/>
        </w:rPr>
        <w:t>固态硬盘</w:t>
      </w:r>
      <w:r w:rsidRPr="00380105">
        <w:rPr>
          <w:rFonts w:ascii="MS Gothic" w:eastAsia="MS Gothic" w:hAnsi="MS Gothic" w:cs="MS Gothic" w:hint="eastAsia"/>
        </w:rPr>
        <w:t>​​</w:t>
      </w:r>
    </w:p>
    <w:p w:rsidR="00380105" w:rsidRDefault="00380105" w:rsidP="00380105">
      <w:pPr>
        <w:ind w:firstLine="210"/>
      </w:pPr>
      <w:r>
        <w:t>​​</w:t>
      </w:r>
      <w:r>
        <w:rPr>
          <w:rFonts w:hint="eastAsia"/>
        </w:rPr>
        <w:t>备用区块耗尽</w:t>
      </w:r>
      <w:r>
        <w:rPr>
          <w:rFonts w:ascii="MS Gothic" w:eastAsia="MS Gothic" w:hAnsi="MS Gothic" w:cs="MS Gothic" w:hint="eastAsia"/>
        </w:rPr>
        <w:t>​​</w:t>
      </w:r>
      <w:r>
        <w:rPr>
          <w:rFonts w:ascii="宋体" w:hAnsi="宋体" w:cs="宋体" w:hint="eastAsia"/>
        </w:rPr>
        <w:t>：当备用区块低于阈值（如可用备用空间百分比≤</w:t>
      </w:r>
      <w:r>
        <w:t>10%</w:t>
      </w:r>
      <w:r>
        <w:rPr>
          <w:rFonts w:hint="eastAsia"/>
        </w:rPr>
        <w:t>）时，</w:t>
      </w:r>
      <w:r>
        <w:t>SSD</w:t>
      </w:r>
      <w:r>
        <w:rPr>
          <w:rFonts w:hint="eastAsia"/>
        </w:rPr>
        <w:t>将无法继续替换坏块，此时即使未达到</w:t>
      </w:r>
      <w:r>
        <w:t>TBW</w:t>
      </w:r>
      <w:r>
        <w:rPr>
          <w:rFonts w:hint="eastAsia"/>
        </w:rPr>
        <w:t>上限，也可能因写入失败而终结寿命。</w:t>
      </w:r>
    </w:p>
    <w:p w:rsidR="00380105" w:rsidRDefault="00380105" w:rsidP="00380105">
      <w:pPr>
        <w:ind w:firstLine="210"/>
      </w:pPr>
      <w:r>
        <w:t>​​SMART</w:t>
      </w:r>
      <w:r>
        <w:rPr>
          <w:rFonts w:hint="eastAsia"/>
        </w:rPr>
        <w:t>参数关联</w:t>
      </w:r>
      <w:r>
        <w:rPr>
          <w:rFonts w:ascii="MS Gothic" w:eastAsia="MS Gothic" w:hAnsi="MS Gothic" w:cs="MS Gothic" w:hint="eastAsia"/>
        </w:rPr>
        <w:t>​​</w:t>
      </w:r>
      <w:r>
        <w:rPr>
          <w:rFonts w:ascii="宋体" w:hAnsi="宋体" w:cs="宋体" w:hint="eastAsia"/>
        </w:rPr>
        <w:t>：如</w:t>
      </w:r>
      <w:r>
        <w:t>SMART</w:t>
      </w:r>
      <w:r>
        <w:rPr>
          <w:rFonts w:hint="eastAsia"/>
        </w:rPr>
        <w:t>属性中的</w:t>
      </w:r>
      <w:r>
        <w:t>"</w:t>
      </w:r>
      <w:r>
        <w:rPr>
          <w:rFonts w:hint="eastAsia"/>
        </w:rPr>
        <w:t>可用备用空间</w:t>
      </w:r>
      <w:r>
        <w:t>"</w:t>
      </w:r>
      <w:r>
        <w:rPr>
          <w:rFonts w:hint="eastAsia"/>
        </w:rPr>
        <w:t>（</w:t>
      </w:r>
      <w:r>
        <w:t>ID 03</w:t>
      </w:r>
      <w:r>
        <w:rPr>
          <w:rFonts w:hint="eastAsia"/>
        </w:rPr>
        <w:t>）和</w:t>
      </w:r>
      <w:r>
        <w:t>"</w:t>
      </w:r>
      <w:r>
        <w:rPr>
          <w:rFonts w:hint="eastAsia"/>
        </w:rPr>
        <w:t>媒体与数据完整性错误计数</w:t>
      </w:r>
      <w:r>
        <w:t>"</w:t>
      </w:r>
      <w:r>
        <w:rPr>
          <w:rFonts w:hint="eastAsia"/>
        </w:rPr>
        <w:t>（</w:t>
      </w:r>
      <w:r>
        <w:t>ID 0E</w:t>
      </w:r>
      <w:r>
        <w:rPr>
          <w:rFonts w:hint="eastAsia"/>
        </w:rPr>
        <w:t>）可间接反映坏块影响。</w:t>
      </w:r>
    </w:p>
    <w:p w:rsidR="00380105" w:rsidRDefault="00380105" w:rsidP="00380105">
      <w:pPr>
        <w:pStyle w:val="4"/>
      </w:pPr>
      <w:r>
        <w:t>​​</w:t>
      </w:r>
      <w:r>
        <w:rPr>
          <w:rFonts w:hint="eastAsia"/>
        </w:rPr>
        <w:t>行业实践与建议</w:t>
      </w:r>
      <w:r>
        <w:rPr>
          <w:rFonts w:ascii="MS Gothic" w:eastAsia="MS Gothic" w:hAnsi="MS Gothic" w:cs="MS Gothic" w:hint="eastAsia"/>
        </w:rPr>
        <w:t>​​</w:t>
      </w:r>
    </w:p>
    <w:p w:rsidR="00380105" w:rsidRDefault="00380105" w:rsidP="00A84BDE">
      <w:pPr>
        <w:pStyle w:val="af4"/>
        <w:numPr>
          <w:ilvl w:val="0"/>
          <w:numId w:val="36"/>
        </w:numPr>
        <w:ind w:firstLineChars="0"/>
      </w:pPr>
      <w:r>
        <w:t>​​</w:t>
      </w:r>
      <w:r>
        <w:rPr>
          <w:rFonts w:hint="eastAsia"/>
        </w:rPr>
        <w:t>机械硬盘用户</w:t>
      </w:r>
      <w:r w:rsidRPr="00380105">
        <w:rPr>
          <w:rFonts w:ascii="MS Gothic" w:eastAsia="MS Gothic" w:hAnsi="MS Gothic" w:cs="MS Gothic" w:hint="eastAsia"/>
        </w:rPr>
        <w:t>​​</w:t>
      </w:r>
    </w:p>
    <w:p w:rsidR="00380105" w:rsidRDefault="00380105" w:rsidP="00380105">
      <w:pPr>
        <w:ind w:firstLine="210"/>
      </w:pPr>
      <w:r>
        <w:rPr>
          <w:rFonts w:hint="eastAsia"/>
        </w:rPr>
        <w:t>监控坏道数：使用</w:t>
      </w:r>
      <w:r>
        <w:rPr>
          <w:rFonts w:hint="eastAsia"/>
        </w:rPr>
        <w:t>HD Tune</w:t>
      </w:r>
      <w:r>
        <w:rPr>
          <w:rFonts w:hint="eastAsia"/>
        </w:rPr>
        <w:t>或</w:t>
      </w:r>
      <w:r>
        <w:rPr>
          <w:rFonts w:hint="eastAsia"/>
        </w:rPr>
        <w:t>CrystalDiskInfo</w:t>
      </w:r>
      <w:r>
        <w:rPr>
          <w:rFonts w:hint="eastAsia"/>
        </w:rPr>
        <w:t>定期扫描，若坏道增速过快（如每月新增超过</w:t>
      </w:r>
      <w:r>
        <w:rPr>
          <w:rFonts w:hint="eastAsia"/>
        </w:rPr>
        <w:t>2</w:t>
      </w:r>
      <w:r>
        <w:rPr>
          <w:rFonts w:hint="eastAsia"/>
        </w:rPr>
        <w:t>个），即使理论寿命未到也需提前更换。</w:t>
      </w:r>
    </w:p>
    <w:p w:rsidR="00380105" w:rsidRDefault="00380105" w:rsidP="00380105">
      <w:pPr>
        <w:ind w:firstLine="210"/>
      </w:pPr>
      <w:r>
        <w:rPr>
          <w:rFonts w:hint="eastAsia"/>
        </w:rPr>
        <w:t>公式修正建议：可引入坏道增长率作为权重因子，例如：</w:t>
      </w:r>
    </w:p>
    <w:p w:rsidR="00380105" w:rsidRDefault="00380105" w:rsidP="00380105">
      <w:pPr>
        <w:ind w:firstLine="210"/>
      </w:pPr>
      <w:r>
        <w:rPr>
          <w:rFonts w:hint="eastAsia"/>
        </w:rPr>
        <w:t>剩余寿命</w:t>
      </w:r>
      <w:r>
        <w:rPr>
          <w:rFonts w:hint="eastAsia"/>
        </w:rPr>
        <w:t xml:space="preserve"> = (</w:t>
      </w:r>
      <w:r>
        <w:rPr>
          <w:rFonts w:hint="eastAsia"/>
        </w:rPr>
        <w:t>理论寿命</w:t>
      </w:r>
      <w:r>
        <w:rPr>
          <w:rFonts w:hint="eastAsia"/>
        </w:rPr>
        <w:t xml:space="preserve"> - </w:t>
      </w:r>
      <w:r>
        <w:rPr>
          <w:rFonts w:hint="eastAsia"/>
        </w:rPr>
        <w:t>已用时间</w:t>
      </w:r>
      <w:r>
        <w:rPr>
          <w:rFonts w:hint="eastAsia"/>
        </w:rPr>
        <w:t xml:space="preserve">) </w:t>
      </w:r>
      <w:r>
        <w:rPr>
          <w:rFonts w:hint="eastAsia"/>
        </w:rPr>
        <w:t>×</w:t>
      </w:r>
      <w:r>
        <w:rPr>
          <w:rFonts w:hint="eastAsia"/>
        </w:rPr>
        <w:t xml:space="preserve"> (1 - </w:t>
      </w:r>
      <w:r>
        <w:rPr>
          <w:rFonts w:hint="eastAsia"/>
        </w:rPr>
        <w:t>坏道数</w:t>
      </w:r>
      <w:r>
        <w:rPr>
          <w:rFonts w:hint="eastAsia"/>
        </w:rPr>
        <w:t>/</w:t>
      </w:r>
      <w:r>
        <w:rPr>
          <w:rFonts w:hint="eastAsia"/>
        </w:rPr>
        <w:t>临界阈值</w:t>
      </w:r>
      <w:r>
        <w:rPr>
          <w:rFonts w:hint="eastAsia"/>
        </w:rPr>
        <w:t>)</w:t>
      </w:r>
    </w:p>
    <w:p w:rsidR="00380105" w:rsidRDefault="00380105" w:rsidP="00A84BDE">
      <w:pPr>
        <w:pStyle w:val="af4"/>
        <w:numPr>
          <w:ilvl w:val="0"/>
          <w:numId w:val="36"/>
        </w:numPr>
        <w:ind w:firstLineChars="0"/>
      </w:pPr>
      <w:r>
        <w:t>​​</w:t>
      </w:r>
      <w:r>
        <w:rPr>
          <w:rFonts w:hint="eastAsia"/>
        </w:rPr>
        <w:t>固态硬盘用户</w:t>
      </w:r>
      <w:r w:rsidRPr="00380105">
        <w:rPr>
          <w:rFonts w:ascii="MS Gothic" w:eastAsia="MS Gothic" w:hAnsi="MS Gothic" w:cs="MS Gothic" w:hint="eastAsia"/>
        </w:rPr>
        <w:t>​​</w:t>
      </w:r>
    </w:p>
    <w:p w:rsidR="00380105" w:rsidRDefault="00380105" w:rsidP="00380105">
      <w:pPr>
        <w:ind w:firstLine="210"/>
      </w:pPr>
      <w:r>
        <w:rPr>
          <w:rFonts w:hint="eastAsia"/>
        </w:rPr>
        <w:t>关注</w:t>
      </w:r>
      <w:r>
        <w:rPr>
          <w:rFonts w:hint="eastAsia"/>
        </w:rPr>
        <w:t>TBW</w:t>
      </w:r>
      <w:r>
        <w:rPr>
          <w:rFonts w:hint="eastAsia"/>
        </w:rPr>
        <w:t>和备用区块：通过</w:t>
      </w:r>
      <w:r>
        <w:rPr>
          <w:rFonts w:hint="eastAsia"/>
        </w:rPr>
        <w:t>CrystalDiskInfo</w:t>
      </w:r>
      <w:r>
        <w:rPr>
          <w:rFonts w:hint="eastAsia"/>
        </w:rPr>
        <w:t>查看</w:t>
      </w:r>
      <w:r>
        <w:rPr>
          <w:rFonts w:hint="eastAsia"/>
        </w:rPr>
        <w:t>"</w:t>
      </w:r>
      <w:r>
        <w:rPr>
          <w:rFonts w:hint="eastAsia"/>
        </w:rPr>
        <w:t>主机写入量总计</w:t>
      </w:r>
      <w:r>
        <w:rPr>
          <w:rFonts w:hint="eastAsia"/>
        </w:rPr>
        <w:t>"</w:t>
      </w:r>
      <w:r>
        <w:rPr>
          <w:rFonts w:hint="eastAsia"/>
        </w:rPr>
        <w:t>和</w:t>
      </w:r>
      <w:r>
        <w:rPr>
          <w:rFonts w:hint="eastAsia"/>
        </w:rPr>
        <w:t>"</w:t>
      </w:r>
      <w:r>
        <w:rPr>
          <w:rFonts w:hint="eastAsia"/>
        </w:rPr>
        <w:t>可用备用空间</w:t>
      </w:r>
      <w:r>
        <w:rPr>
          <w:rFonts w:hint="eastAsia"/>
        </w:rPr>
        <w:t>"</w:t>
      </w:r>
      <w:r>
        <w:rPr>
          <w:rFonts w:hint="eastAsia"/>
        </w:rPr>
        <w:t>。</w:t>
      </w:r>
    </w:p>
    <w:p w:rsidR="00380105" w:rsidRDefault="00380105" w:rsidP="00380105">
      <w:pPr>
        <w:ind w:firstLine="210"/>
      </w:pPr>
      <w:r>
        <w:rPr>
          <w:rFonts w:hint="eastAsia"/>
        </w:rPr>
        <w:lastRenderedPageBreak/>
        <w:t>公式优化方向：</w:t>
      </w:r>
      <w:r>
        <w:rPr>
          <w:rFonts w:hint="eastAsia"/>
        </w:rPr>
        <w:t>SSD</w:t>
      </w:r>
      <w:r>
        <w:rPr>
          <w:rFonts w:hint="eastAsia"/>
        </w:rPr>
        <w:t>寿命应结合</w:t>
      </w:r>
      <w:r>
        <w:rPr>
          <w:rFonts w:hint="eastAsia"/>
        </w:rPr>
        <w:t>TBW</w:t>
      </w:r>
      <w:r>
        <w:rPr>
          <w:rFonts w:hint="eastAsia"/>
        </w:rPr>
        <w:t>剩余量和备用区块比例综合计算，例如：</w:t>
      </w:r>
    </w:p>
    <w:p w:rsidR="00380105" w:rsidRDefault="00380105" w:rsidP="00380105">
      <w:pPr>
        <w:ind w:firstLine="210"/>
      </w:pPr>
      <w:r>
        <w:rPr>
          <w:rFonts w:hint="eastAsia"/>
        </w:rPr>
        <w:t>剩余寿命</w:t>
      </w:r>
      <w:r>
        <w:rPr>
          <w:rFonts w:hint="eastAsia"/>
        </w:rPr>
        <w:t xml:space="preserve"> = min(TBW</w:t>
      </w:r>
      <w:r>
        <w:rPr>
          <w:rFonts w:hint="eastAsia"/>
        </w:rPr>
        <w:t>剩余量</w:t>
      </w:r>
      <w:r>
        <w:rPr>
          <w:rFonts w:hint="eastAsia"/>
        </w:rPr>
        <w:t xml:space="preserve"> / </w:t>
      </w:r>
      <w:r>
        <w:rPr>
          <w:rFonts w:hint="eastAsia"/>
        </w:rPr>
        <w:t>日均写入量</w:t>
      </w:r>
      <w:r>
        <w:rPr>
          <w:rFonts w:hint="eastAsia"/>
        </w:rPr>
        <w:t xml:space="preserve">, </w:t>
      </w:r>
      <w:r>
        <w:rPr>
          <w:rFonts w:hint="eastAsia"/>
        </w:rPr>
        <w:t>备用区块寿命</w:t>
      </w:r>
      <w:r>
        <w:rPr>
          <w:rFonts w:hint="eastAsia"/>
        </w:rPr>
        <w:t>)</w:t>
      </w:r>
    </w:p>
    <w:p w:rsidR="00380105" w:rsidRDefault="00380105" w:rsidP="00380105">
      <w:pPr>
        <w:ind w:firstLine="210"/>
      </w:pPr>
      <w:r>
        <w:t>​​</w:t>
      </w:r>
      <w:r>
        <w:rPr>
          <w:rFonts w:hint="eastAsia"/>
        </w:rPr>
        <w:t>四、总结</w:t>
      </w:r>
      <w:r>
        <w:rPr>
          <w:rFonts w:ascii="MS Gothic" w:eastAsia="MS Gothic" w:hAnsi="MS Gothic" w:cs="MS Gothic" w:hint="eastAsia"/>
        </w:rPr>
        <w:t>​​</w:t>
      </w:r>
    </w:p>
    <w:p w:rsidR="00380105" w:rsidRDefault="00380105" w:rsidP="00380105">
      <w:pPr>
        <w:ind w:firstLine="210"/>
      </w:pPr>
      <w:r>
        <w:rPr>
          <w:rFonts w:hint="eastAsia"/>
        </w:rPr>
        <w:t>硬盘类型</w:t>
      </w:r>
      <w:r>
        <w:rPr>
          <w:rFonts w:hint="eastAsia"/>
        </w:rPr>
        <w:tab/>
      </w:r>
      <w:r>
        <w:rPr>
          <w:rFonts w:hint="eastAsia"/>
        </w:rPr>
        <w:t>核心寿命指标</w:t>
      </w:r>
      <w:r>
        <w:rPr>
          <w:rFonts w:hint="eastAsia"/>
        </w:rPr>
        <w:tab/>
      </w:r>
      <w:r>
        <w:rPr>
          <w:rFonts w:hint="eastAsia"/>
        </w:rPr>
        <w:t>坏道</w:t>
      </w:r>
      <w:r>
        <w:rPr>
          <w:rFonts w:hint="eastAsia"/>
        </w:rPr>
        <w:t>/</w:t>
      </w:r>
      <w:r>
        <w:rPr>
          <w:rFonts w:hint="eastAsia"/>
        </w:rPr>
        <w:t>坏块作用</w:t>
      </w:r>
      <w:r>
        <w:rPr>
          <w:rFonts w:hint="eastAsia"/>
        </w:rPr>
        <w:tab/>
      </w:r>
      <w:r>
        <w:rPr>
          <w:rFonts w:hint="eastAsia"/>
        </w:rPr>
        <w:t>是否需要修正公式</w:t>
      </w:r>
    </w:p>
    <w:p w:rsidR="00380105" w:rsidRDefault="00380105" w:rsidP="00380105">
      <w:pPr>
        <w:ind w:firstLine="210"/>
      </w:pPr>
      <w:r>
        <w:rPr>
          <w:rFonts w:hint="eastAsia"/>
        </w:rPr>
        <w:t>机械硬盘</w:t>
      </w:r>
      <w:r>
        <w:rPr>
          <w:rFonts w:hint="eastAsia"/>
        </w:rPr>
        <w:tab/>
      </w:r>
      <w:r>
        <w:rPr>
          <w:rFonts w:hint="eastAsia"/>
        </w:rPr>
        <w:t>通电时间（小时）</w:t>
      </w:r>
      <w:r>
        <w:rPr>
          <w:rFonts w:hint="eastAsia"/>
        </w:rPr>
        <w:tab/>
      </w:r>
      <w:r>
        <w:rPr>
          <w:rFonts w:hint="eastAsia"/>
        </w:rPr>
        <w:t>故障征兆，间接预警</w:t>
      </w:r>
      <w:r>
        <w:rPr>
          <w:rFonts w:hint="eastAsia"/>
        </w:rPr>
        <w:tab/>
      </w:r>
      <w:r>
        <w:rPr>
          <w:rFonts w:hint="eastAsia"/>
        </w:rPr>
        <w:t>可添加坏道增速作为权重</w:t>
      </w:r>
    </w:p>
    <w:p w:rsidR="00380105" w:rsidRDefault="00380105" w:rsidP="00380105">
      <w:pPr>
        <w:ind w:firstLine="210"/>
      </w:pPr>
      <w:r>
        <w:rPr>
          <w:rFonts w:hint="eastAsia"/>
        </w:rPr>
        <w:t>固态硬盘</w:t>
      </w:r>
      <w:r>
        <w:rPr>
          <w:rFonts w:hint="eastAsia"/>
        </w:rPr>
        <w:tab/>
        <w:t>TBW</w:t>
      </w:r>
      <w:r>
        <w:rPr>
          <w:rFonts w:hint="eastAsia"/>
        </w:rPr>
        <w:t>、</w:t>
      </w:r>
      <w:r>
        <w:rPr>
          <w:rFonts w:hint="eastAsia"/>
        </w:rPr>
        <w:t>P/E</w:t>
      </w:r>
      <w:r>
        <w:rPr>
          <w:rFonts w:hint="eastAsia"/>
        </w:rPr>
        <w:t>擦写次数</w:t>
      </w:r>
      <w:r>
        <w:rPr>
          <w:rFonts w:hint="eastAsia"/>
        </w:rPr>
        <w:tab/>
      </w:r>
      <w:r>
        <w:rPr>
          <w:rFonts w:hint="eastAsia"/>
        </w:rPr>
        <w:t>备用区块耗尽时直接影响寿命</w:t>
      </w:r>
      <w:r>
        <w:rPr>
          <w:rFonts w:hint="eastAsia"/>
        </w:rPr>
        <w:tab/>
      </w:r>
      <w:r>
        <w:rPr>
          <w:rFonts w:hint="eastAsia"/>
        </w:rPr>
        <w:t>需整合</w:t>
      </w:r>
      <w:r>
        <w:rPr>
          <w:rFonts w:hint="eastAsia"/>
        </w:rPr>
        <w:t>TBW</w:t>
      </w:r>
      <w:r>
        <w:rPr>
          <w:rFonts w:hint="eastAsia"/>
        </w:rPr>
        <w:t>和备用区块指标</w:t>
      </w:r>
    </w:p>
    <w:p w:rsidR="00380105" w:rsidRDefault="00380105" w:rsidP="00380105">
      <w:pPr>
        <w:ind w:firstLine="210"/>
      </w:pPr>
      <w:r>
        <w:t>​​</w:t>
      </w:r>
      <w:r>
        <w:rPr>
          <w:rFonts w:hint="eastAsia"/>
        </w:rPr>
        <w:t>建议</w:t>
      </w:r>
      <w:r>
        <w:rPr>
          <w:rFonts w:ascii="MS Gothic" w:eastAsia="MS Gothic" w:hAnsi="MS Gothic" w:cs="MS Gothic" w:hint="eastAsia"/>
        </w:rPr>
        <w:t>​​</w:t>
      </w:r>
      <w:r>
        <w:rPr>
          <w:rFonts w:ascii="宋体" w:hAnsi="宋体" w:cs="宋体" w:hint="eastAsia"/>
        </w:rPr>
        <w:t>：</w:t>
      </w:r>
    </w:p>
    <w:p w:rsidR="00380105" w:rsidRDefault="00380105" w:rsidP="00380105">
      <w:pPr>
        <w:ind w:firstLine="210"/>
      </w:pPr>
      <w:r>
        <w:rPr>
          <w:rFonts w:hint="eastAsia"/>
        </w:rPr>
        <w:t>对机械硬盘，坏道数应作为健康状态的</w:t>
      </w:r>
      <w:r>
        <w:rPr>
          <w:rFonts w:ascii="MS Gothic" w:eastAsia="MS Gothic" w:hAnsi="MS Gothic" w:cs="MS Gothic" w:hint="eastAsia"/>
        </w:rPr>
        <w:t>​​</w:t>
      </w:r>
      <w:r>
        <w:rPr>
          <w:rFonts w:ascii="宋体" w:hAnsi="宋体" w:cs="宋体" w:hint="eastAsia"/>
        </w:rPr>
        <w:t>补充指标</w:t>
      </w:r>
      <w:r>
        <w:rPr>
          <w:rFonts w:ascii="MS Gothic" w:eastAsia="MS Gothic" w:hAnsi="MS Gothic" w:cs="MS Gothic" w:hint="eastAsia"/>
        </w:rPr>
        <w:t>​​</w:t>
      </w:r>
      <w:r>
        <w:rPr>
          <w:rFonts w:ascii="宋体" w:hAnsi="宋体" w:cs="宋体" w:hint="eastAsia"/>
        </w:rPr>
        <w:t>，而非直接代入寿命公式；</w:t>
      </w:r>
    </w:p>
    <w:p w:rsidR="00380105" w:rsidRDefault="00380105" w:rsidP="00380105">
      <w:pPr>
        <w:ind w:firstLine="210"/>
      </w:pPr>
      <w:r>
        <w:rPr>
          <w:rFonts w:hint="eastAsia"/>
        </w:rPr>
        <w:t>对固态硬盘，需同时监控写入量和备用区块，避免单一指标误导判断。</w:t>
      </w:r>
    </w:p>
    <w:p w:rsidR="00380105" w:rsidRDefault="00380105" w:rsidP="00380105">
      <w:pPr>
        <w:ind w:firstLine="210"/>
      </w:pPr>
      <w:r>
        <w:rPr>
          <w:rFonts w:hint="eastAsia"/>
        </w:rPr>
        <w:t>100</w:t>
      </w:r>
      <w:r>
        <w:rPr>
          <w:rFonts w:hint="eastAsia"/>
        </w:rPr>
        <w:t>万小时等于多少天</w:t>
      </w:r>
    </w:p>
    <w:p w:rsidR="00380105" w:rsidRDefault="00380105" w:rsidP="00380105">
      <w:pPr>
        <w:ind w:firstLine="210"/>
      </w:pPr>
      <w:r>
        <w:t>Cite 8 pieces of information as references</w:t>
      </w:r>
    </w:p>
    <w:p w:rsidR="00380105" w:rsidRDefault="00380105" w:rsidP="00380105">
      <w:pPr>
        <w:ind w:firstLine="210"/>
      </w:pPr>
      <w:r>
        <w:t>Deep thinking completed (took 12 seconds)</w:t>
      </w:r>
    </w:p>
    <w:p w:rsidR="00380105" w:rsidRDefault="00380105" w:rsidP="00380105">
      <w:pPr>
        <w:ind w:firstLine="210"/>
      </w:pPr>
      <w:r>
        <w:rPr>
          <w:rFonts w:hint="eastAsia"/>
        </w:rPr>
        <w:t>嗯，用户问的是</w:t>
      </w:r>
      <w:r>
        <w:rPr>
          <w:rFonts w:hint="eastAsia"/>
        </w:rPr>
        <w:t>100</w:t>
      </w:r>
      <w:r>
        <w:rPr>
          <w:rFonts w:hint="eastAsia"/>
        </w:rPr>
        <w:t>万小时等于多少天。首先，我需要找到正确的转换方法。根据搜索结果，多个网页提到小时转天数的基本公式是除以</w:t>
      </w:r>
      <w:r>
        <w:rPr>
          <w:rFonts w:hint="eastAsia"/>
        </w:rPr>
        <w:t>24</w:t>
      </w:r>
      <w:r>
        <w:rPr>
          <w:rFonts w:hint="eastAsia"/>
        </w:rPr>
        <w:t>，因为一天有</w:t>
      </w:r>
      <w:r>
        <w:rPr>
          <w:rFonts w:hint="eastAsia"/>
        </w:rPr>
        <w:t>24</w:t>
      </w:r>
      <w:r>
        <w:rPr>
          <w:rFonts w:hint="eastAsia"/>
        </w:rPr>
        <w:t>小时。比如网页</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w:t>
      </w:r>
      <w:r>
        <w:rPr>
          <w:rFonts w:hint="eastAsia"/>
        </w:rPr>
        <w:t>8</w:t>
      </w:r>
      <w:r>
        <w:rPr>
          <w:rFonts w:hint="eastAsia"/>
        </w:rPr>
        <w:t>都提到了这个公式。</w:t>
      </w:r>
    </w:p>
    <w:p w:rsidR="00380105" w:rsidRDefault="00380105" w:rsidP="00380105">
      <w:pPr>
        <w:ind w:firstLine="210"/>
      </w:pPr>
      <w:r>
        <w:rPr>
          <w:rFonts w:hint="eastAsia"/>
        </w:rPr>
        <w:t>接下来，我需要计算</w:t>
      </w:r>
      <w:r>
        <w:rPr>
          <w:rFonts w:hint="eastAsia"/>
        </w:rPr>
        <w:t>100</w:t>
      </w:r>
      <w:r>
        <w:rPr>
          <w:rFonts w:hint="eastAsia"/>
        </w:rPr>
        <w:t>万小时除以</w:t>
      </w:r>
      <w:r>
        <w:rPr>
          <w:rFonts w:hint="eastAsia"/>
        </w:rPr>
        <w:t>24</w:t>
      </w:r>
      <w:r>
        <w:rPr>
          <w:rFonts w:hint="eastAsia"/>
        </w:rPr>
        <w:t>的结果。网页</w:t>
      </w:r>
      <w:r>
        <w:rPr>
          <w:rFonts w:hint="eastAsia"/>
        </w:rPr>
        <w:t>1</w:t>
      </w:r>
      <w:r>
        <w:rPr>
          <w:rFonts w:hint="eastAsia"/>
        </w:rPr>
        <w:t>和网页</w:t>
      </w:r>
      <w:r>
        <w:rPr>
          <w:rFonts w:hint="eastAsia"/>
        </w:rPr>
        <w:t>2</w:t>
      </w:r>
      <w:r>
        <w:rPr>
          <w:rFonts w:hint="eastAsia"/>
        </w:rPr>
        <w:t>都给出了具体的数值，分别是</w:t>
      </w:r>
      <w:r>
        <w:rPr>
          <w:rFonts w:hint="eastAsia"/>
        </w:rPr>
        <w:t>41666.7</w:t>
      </w:r>
      <w:r>
        <w:rPr>
          <w:rFonts w:hint="eastAsia"/>
        </w:rPr>
        <w:t>天和</w:t>
      </w:r>
      <w:r>
        <w:rPr>
          <w:rFonts w:hint="eastAsia"/>
        </w:rPr>
        <w:t>41666.666</w:t>
      </w:r>
      <w:r>
        <w:rPr>
          <w:rFonts w:hint="eastAsia"/>
        </w:rPr>
        <w:t>天，四舍五入后应该是</w:t>
      </w:r>
      <w:r>
        <w:rPr>
          <w:rFonts w:hint="eastAsia"/>
        </w:rPr>
        <w:t>41667</w:t>
      </w:r>
      <w:r>
        <w:rPr>
          <w:rFonts w:hint="eastAsia"/>
        </w:rPr>
        <w:t>天。网页</w:t>
      </w:r>
      <w:r>
        <w:rPr>
          <w:rFonts w:hint="eastAsia"/>
        </w:rPr>
        <w:t>4</w:t>
      </w:r>
      <w:r>
        <w:rPr>
          <w:rFonts w:hint="eastAsia"/>
        </w:rPr>
        <w:t>和网页</w:t>
      </w:r>
      <w:r>
        <w:rPr>
          <w:rFonts w:hint="eastAsia"/>
        </w:rPr>
        <w:t>5</w:t>
      </w:r>
      <w:r>
        <w:rPr>
          <w:rFonts w:hint="eastAsia"/>
        </w:rPr>
        <w:t>也确认了这个计算结果，说明这个数值是准确的。</w:t>
      </w:r>
    </w:p>
    <w:p w:rsidR="00380105" w:rsidRDefault="00380105" w:rsidP="00380105">
      <w:pPr>
        <w:ind w:firstLine="210"/>
      </w:pPr>
      <w:r>
        <w:rPr>
          <w:rFonts w:hint="eastAsia"/>
        </w:rPr>
        <w:t>然后，用户可能想知道这个天数转换成年的情况。网页</w:t>
      </w:r>
      <w:r>
        <w:rPr>
          <w:rFonts w:hint="eastAsia"/>
        </w:rPr>
        <w:t>2</w:t>
      </w:r>
      <w:r>
        <w:rPr>
          <w:rFonts w:hint="eastAsia"/>
        </w:rPr>
        <w:t>和网页</w:t>
      </w:r>
      <w:r>
        <w:rPr>
          <w:rFonts w:hint="eastAsia"/>
        </w:rPr>
        <w:t>4</w:t>
      </w:r>
      <w:r>
        <w:rPr>
          <w:rFonts w:hint="eastAsia"/>
        </w:rPr>
        <w:t>提到，按每年</w:t>
      </w:r>
      <w:r>
        <w:rPr>
          <w:rFonts w:hint="eastAsia"/>
        </w:rPr>
        <w:t>365</w:t>
      </w:r>
      <w:r>
        <w:rPr>
          <w:rFonts w:hint="eastAsia"/>
        </w:rPr>
        <w:t>天计算，大约</w:t>
      </w:r>
      <w:r>
        <w:rPr>
          <w:rFonts w:hint="eastAsia"/>
        </w:rPr>
        <w:t>114</w:t>
      </w:r>
      <w:r>
        <w:rPr>
          <w:rFonts w:hint="eastAsia"/>
        </w:rPr>
        <w:t>年。但网页</w:t>
      </w:r>
      <w:r>
        <w:rPr>
          <w:rFonts w:hint="eastAsia"/>
        </w:rPr>
        <w:t>2</w:t>
      </w:r>
      <w:r>
        <w:rPr>
          <w:rFonts w:hint="eastAsia"/>
        </w:rPr>
        <w:t>还提到考虑闰年的话，每</w:t>
      </w:r>
      <w:r>
        <w:rPr>
          <w:rFonts w:hint="eastAsia"/>
        </w:rPr>
        <w:t>4</w:t>
      </w:r>
      <w:r>
        <w:rPr>
          <w:rFonts w:hint="eastAsia"/>
        </w:rPr>
        <w:t>年一个闰年，即</w:t>
      </w:r>
      <w:r>
        <w:rPr>
          <w:rFonts w:hint="eastAsia"/>
        </w:rPr>
        <w:t>1461</w:t>
      </w:r>
      <w:r>
        <w:rPr>
          <w:rFonts w:hint="eastAsia"/>
        </w:rPr>
        <w:t>天，这样算下来大约</w:t>
      </w:r>
      <w:r>
        <w:rPr>
          <w:rFonts w:hint="eastAsia"/>
        </w:rPr>
        <w:t>114</w:t>
      </w:r>
      <w:r>
        <w:rPr>
          <w:rFonts w:hint="eastAsia"/>
        </w:rPr>
        <w:t>年。不过用户的问题只是问天数，这部分可以作为补充信息，但可能需要确认是否必要。</w:t>
      </w:r>
    </w:p>
    <w:p w:rsidR="00380105" w:rsidRDefault="00380105" w:rsidP="00380105">
      <w:pPr>
        <w:ind w:firstLine="210"/>
      </w:pPr>
      <w:r>
        <w:rPr>
          <w:rFonts w:hint="eastAsia"/>
        </w:rPr>
        <w:t>另外，需要注意不同网页之间是否有差异。比如网页</w:t>
      </w:r>
      <w:r>
        <w:rPr>
          <w:rFonts w:hint="eastAsia"/>
        </w:rPr>
        <w:t>5</w:t>
      </w:r>
      <w:r>
        <w:rPr>
          <w:rFonts w:hint="eastAsia"/>
        </w:rPr>
        <w:t>计算的是</w:t>
      </w:r>
      <w:r>
        <w:rPr>
          <w:rFonts w:hint="eastAsia"/>
        </w:rPr>
        <w:t>10</w:t>
      </w:r>
      <w:r>
        <w:rPr>
          <w:rFonts w:hint="eastAsia"/>
        </w:rPr>
        <w:t>万小时等于</w:t>
      </w:r>
      <w:r>
        <w:rPr>
          <w:rFonts w:hint="eastAsia"/>
        </w:rPr>
        <w:t>4166.67</w:t>
      </w:r>
      <w:r>
        <w:rPr>
          <w:rFonts w:hint="eastAsia"/>
        </w:rPr>
        <w:t>天，按比例扩展的话，</w:t>
      </w:r>
      <w:r>
        <w:rPr>
          <w:rFonts w:hint="eastAsia"/>
        </w:rPr>
        <w:t>100</w:t>
      </w:r>
      <w:r>
        <w:rPr>
          <w:rFonts w:hint="eastAsia"/>
        </w:rPr>
        <w:t>万小时就是</w:t>
      </w:r>
      <w:r>
        <w:rPr>
          <w:rFonts w:hint="eastAsia"/>
        </w:rPr>
        <w:t>41666.7</w:t>
      </w:r>
      <w:r>
        <w:rPr>
          <w:rFonts w:hint="eastAsia"/>
        </w:rPr>
        <w:t>天，和之前的计算一致。这说明公式的应用是统一的。</w:t>
      </w:r>
    </w:p>
    <w:p w:rsidR="00380105" w:rsidRDefault="00380105" w:rsidP="00380105">
      <w:pPr>
        <w:ind w:firstLine="210"/>
      </w:pPr>
      <w:r>
        <w:rPr>
          <w:rFonts w:hint="eastAsia"/>
        </w:rPr>
        <w:t>最后，是否需要考虑实际应用中的舍入问题？比如网页</w:t>
      </w:r>
      <w:r>
        <w:rPr>
          <w:rFonts w:hint="eastAsia"/>
        </w:rPr>
        <w:t>1</w:t>
      </w:r>
      <w:r>
        <w:rPr>
          <w:rFonts w:hint="eastAsia"/>
        </w:rPr>
        <w:t>和网页</w:t>
      </w:r>
      <w:r>
        <w:rPr>
          <w:rFonts w:hint="eastAsia"/>
        </w:rPr>
        <w:t>2</w:t>
      </w:r>
      <w:r>
        <w:rPr>
          <w:rFonts w:hint="eastAsia"/>
        </w:rPr>
        <w:t>的结果略有不同，但都是四舍五入到小数点后一位或三位，用户可能只需要整数天数，所以最终答案应该是</w:t>
      </w:r>
      <w:r>
        <w:rPr>
          <w:rFonts w:hint="eastAsia"/>
        </w:rPr>
        <w:t>41667</w:t>
      </w:r>
      <w:r>
        <w:rPr>
          <w:rFonts w:hint="eastAsia"/>
        </w:rPr>
        <w:t>天。同时，引用多个来源确保准确性，比如网页</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w:t>
      </w:r>
      <w:r>
        <w:rPr>
          <w:rFonts w:hint="eastAsia"/>
        </w:rPr>
        <w:t>8</w:t>
      </w:r>
      <w:r>
        <w:rPr>
          <w:rFonts w:hint="eastAsia"/>
        </w:rPr>
        <w:t>都支持这个结果，所以可以综合引用这些网页来增强回答的可信度。</w:t>
      </w:r>
    </w:p>
    <w:p w:rsidR="00380105" w:rsidRDefault="00380105" w:rsidP="00380105">
      <w:pPr>
        <w:ind w:firstLine="210"/>
      </w:pPr>
      <w:r>
        <w:rPr>
          <w:rFonts w:hint="eastAsia"/>
        </w:rPr>
        <w:t>根据时间单位的换算规则，</w:t>
      </w:r>
      <w:r>
        <w:rPr>
          <w:rFonts w:hint="eastAsia"/>
        </w:rPr>
        <w:t>100</w:t>
      </w:r>
      <w:r>
        <w:rPr>
          <w:rFonts w:hint="eastAsia"/>
        </w:rPr>
        <w:t>万小时转换为天数的计算过程如下：</w:t>
      </w:r>
    </w:p>
    <w:p w:rsidR="00380105" w:rsidRDefault="00380105" w:rsidP="00380105">
      <w:pPr>
        <w:ind w:firstLine="210"/>
      </w:pPr>
      <w:r>
        <w:t>​​</w:t>
      </w:r>
      <w:r>
        <w:rPr>
          <w:rFonts w:hint="eastAsia"/>
        </w:rPr>
        <w:t>基础换算公式</w:t>
      </w:r>
      <w:r>
        <w:rPr>
          <w:rFonts w:ascii="MS Gothic" w:eastAsia="MS Gothic" w:hAnsi="MS Gothic" w:cs="MS Gothic" w:hint="eastAsia"/>
        </w:rPr>
        <w:t>​​</w:t>
      </w:r>
    </w:p>
    <w:p w:rsidR="00380105" w:rsidRDefault="00380105" w:rsidP="00380105">
      <w:pPr>
        <w:ind w:firstLine="210"/>
      </w:pPr>
      <w:r>
        <w:rPr>
          <w:rFonts w:hint="eastAsia"/>
        </w:rPr>
        <w:t>时间的标准换算关系为：</w:t>
      </w:r>
      <w:r>
        <w:rPr>
          <w:rFonts w:hint="eastAsia"/>
        </w:rPr>
        <w:t>1</w:t>
      </w:r>
      <w:r>
        <w:rPr>
          <w:rFonts w:hint="eastAsia"/>
        </w:rPr>
        <w:t>天</w:t>
      </w:r>
      <w:r>
        <w:rPr>
          <w:rFonts w:hint="eastAsia"/>
        </w:rPr>
        <w:t xml:space="preserve"> = 24</w:t>
      </w:r>
      <w:r>
        <w:rPr>
          <w:rFonts w:hint="eastAsia"/>
        </w:rPr>
        <w:t>小时。因此，将小时数转换为天数的公式为：</w:t>
      </w:r>
    </w:p>
    <w:p w:rsidR="00380105" w:rsidRDefault="00380105" w:rsidP="00380105">
      <w:pPr>
        <w:ind w:firstLine="210"/>
      </w:pPr>
      <w:r>
        <w:t>​​</w:t>
      </w:r>
      <w:r>
        <w:rPr>
          <w:rFonts w:hint="eastAsia"/>
        </w:rPr>
        <w:t>天数</w:t>
      </w:r>
      <w:r>
        <w:t xml:space="preserve"> = </w:t>
      </w:r>
      <w:r>
        <w:rPr>
          <w:rFonts w:hint="eastAsia"/>
        </w:rPr>
        <w:t>小时数</w:t>
      </w:r>
      <w:r>
        <w:t xml:space="preserve"> ÷ 24​​</w:t>
      </w:r>
    </w:p>
    <w:p w:rsidR="00380105" w:rsidRDefault="00380105" w:rsidP="00380105">
      <w:pPr>
        <w:ind w:firstLine="210"/>
      </w:pPr>
      <w:r>
        <w:t>​​</w:t>
      </w:r>
      <w:r>
        <w:rPr>
          <w:rFonts w:hint="eastAsia"/>
        </w:rPr>
        <w:t>具体计算</w:t>
      </w:r>
      <w:r>
        <w:rPr>
          <w:rFonts w:ascii="MS Gothic" w:eastAsia="MS Gothic" w:hAnsi="MS Gothic" w:cs="MS Gothic" w:hint="eastAsia"/>
        </w:rPr>
        <w:t>​​</w:t>
      </w:r>
    </w:p>
    <w:p w:rsidR="00380105" w:rsidRDefault="00380105" w:rsidP="00380105">
      <w:pPr>
        <w:ind w:firstLine="210"/>
      </w:pPr>
      <w:r>
        <w:rPr>
          <w:rFonts w:hint="eastAsia"/>
        </w:rPr>
        <w:t>将</w:t>
      </w:r>
      <w:r>
        <w:rPr>
          <w:rFonts w:hint="eastAsia"/>
        </w:rPr>
        <w:t>1,000,000</w:t>
      </w:r>
      <w:r>
        <w:rPr>
          <w:rFonts w:hint="eastAsia"/>
        </w:rPr>
        <w:t>小时代入公式：</w:t>
      </w:r>
    </w:p>
    <w:p w:rsidR="00380105" w:rsidRDefault="00380105" w:rsidP="00380105">
      <w:pPr>
        <w:ind w:firstLine="210"/>
      </w:pPr>
      <w:r>
        <w:rPr>
          <w:rFonts w:hint="eastAsia"/>
        </w:rPr>
        <w:t>天数</w:t>
      </w:r>
      <w:r>
        <w:rPr>
          <w:rFonts w:hint="eastAsia"/>
        </w:rPr>
        <w:t>=</w:t>
      </w:r>
      <w:r>
        <w:t>24</w:t>
      </w:r>
    </w:p>
    <w:p w:rsidR="00380105" w:rsidRDefault="00380105" w:rsidP="00380105">
      <w:pPr>
        <w:ind w:firstLine="210"/>
      </w:pPr>
      <w:r>
        <w:t>1,000,000</w:t>
      </w:r>
      <w:r>
        <w:rPr>
          <w:rFonts w:hint="eastAsia"/>
        </w:rPr>
        <w:t xml:space="preserve"> </w:t>
      </w:r>
      <w:r>
        <w:rPr>
          <w:rFonts w:hint="eastAsia"/>
        </w:rPr>
        <w:t>≈</w:t>
      </w:r>
      <w:r>
        <w:rPr>
          <w:rFonts w:hint="eastAsia"/>
        </w:rPr>
        <w:t xml:space="preserve"> 41,666.6667 </w:t>
      </w:r>
      <w:r>
        <w:rPr>
          <w:rFonts w:hint="eastAsia"/>
        </w:rPr>
        <w:t>天</w:t>
      </w:r>
    </w:p>
    <w:p w:rsidR="00380105" w:rsidRDefault="00380105" w:rsidP="00380105">
      <w:pPr>
        <w:ind w:firstLine="210"/>
      </w:pPr>
      <w:r>
        <w:rPr>
          <w:rFonts w:hint="eastAsia"/>
        </w:rPr>
        <w:t>四舍五入后约为</w:t>
      </w:r>
      <w:r>
        <w:t xml:space="preserve"> ​​41,667</w:t>
      </w:r>
      <w:r>
        <w:rPr>
          <w:rFonts w:hint="eastAsia"/>
        </w:rPr>
        <w:t>天</w:t>
      </w:r>
      <w:r>
        <w:rPr>
          <w:rFonts w:ascii="MS Gothic" w:eastAsia="MS Gothic" w:hAnsi="MS Gothic" w:cs="MS Gothic" w:hint="eastAsia"/>
        </w:rPr>
        <w:t>​​</w:t>
      </w:r>
    </w:p>
    <w:p w:rsidR="00380105" w:rsidRDefault="00380105" w:rsidP="00380105">
      <w:pPr>
        <w:ind w:firstLine="210"/>
      </w:pPr>
      <w:r>
        <w:t>​​</w:t>
      </w:r>
      <w:r>
        <w:rPr>
          <w:rFonts w:hint="eastAsia"/>
        </w:rPr>
        <w:t>扩展换算为年</w:t>
      </w:r>
      <w:r>
        <w:rPr>
          <w:rFonts w:ascii="MS Gothic" w:eastAsia="MS Gothic" w:hAnsi="MS Gothic" w:cs="MS Gothic" w:hint="eastAsia"/>
        </w:rPr>
        <w:t>​​</w:t>
      </w:r>
      <w:r>
        <w:rPr>
          <w:rFonts w:ascii="宋体" w:hAnsi="宋体" w:cs="宋体" w:hint="eastAsia"/>
        </w:rPr>
        <w:t>（补充信息）</w:t>
      </w:r>
    </w:p>
    <w:p w:rsidR="00380105" w:rsidRDefault="00380105" w:rsidP="00380105">
      <w:pPr>
        <w:ind w:firstLine="210"/>
      </w:pPr>
      <w:r>
        <w:rPr>
          <w:rFonts w:hint="eastAsia"/>
        </w:rPr>
        <w:lastRenderedPageBreak/>
        <w:t>按每年</w:t>
      </w:r>
      <w:r>
        <w:rPr>
          <w:rFonts w:hint="eastAsia"/>
        </w:rPr>
        <w:t>365</w:t>
      </w:r>
      <w:r>
        <w:rPr>
          <w:rFonts w:hint="eastAsia"/>
        </w:rPr>
        <w:t>天计算：</w:t>
      </w:r>
    </w:p>
    <w:p w:rsidR="00380105" w:rsidRDefault="00380105" w:rsidP="00380105">
      <w:pPr>
        <w:ind w:firstLine="210"/>
      </w:pPr>
      <w:r>
        <w:rPr>
          <w:rFonts w:hint="eastAsia"/>
        </w:rPr>
        <w:t>年数</w:t>
      </w:r>
      <w:r>
        <w:rPr>
          <w:rFonts w:hint="eastAsia"/>
        </w:rPr>
        <w:t xml:space="preserve">= </w:t>
      </w:r>
    </w:p>
    <w:p w:rsidR="00380105" w:rsidRDefault="00380105" w:rsidP="00380105">
      <w:pPr>
        <w:ind w:firstLine="210"/>
      </w:pPr>
      <w:r>
        <w:t>365</w:t>
      </w:r>
    </w:p>
    <w:p w:rsidR="00380105" w:rsidRDefault="00380105" w:rsidP="00380105">
      <w:pPr>
        <w:ind w:firstLine="210"/>
      </w:pPr>
      <w:r>
        <w:t>41,666.6667</w:t>
      </w:r>
      <w:r>
        <w:rPr>
          <w:rFonts w:hint="eastAsia"/>
        </w:rPr>
        <w:t>≈</w:t>
      </w:r>
      <w:r>
        <w:rPr>
          <w:rFonts w:hint="eastAsia"/>
        </w:rPr>
        <w:t xml:space="preserve">114.15 </w:t>
      </w:r>
      <w:r>
        <w:rPr>
          <w:rFonts w:hint="eastAsia"/>
        </w:rPr>
        <w:t>年</w:t>
      </w:r>
    </w:p>
    <w:p w:rsidR="00380105" w:rsidRDefault="00380105" w:rsidP="00380105">
      <w:pPr>
        <w:ind w:firstLine="210"/>
      </w:pPr>
      <w:r>
        <w:rPr>
          <w:rFonts w:hint="eastAsia"/>
        </w:rPr>
        <w:t>即约</w:t>
      </w:r>
      <w:r>
        <w:rPr>
          <w:rFonts w:hint="eastAsia"/>
        </w:rPr>
        <w:t>114</w:t>
      </w:r>
      <w:r>
        <w:rPr>
          <w:rFonts w:hint="eastAsia"/>
        </w:rPr>
        <w:t>年</w:t>
      </w:r>
      <w:r>
        <w:rPr>
          <w:rFonts w:hint="eastAsia"/>
        </w:rPr>
        <w:t>2</w:t>
      </w:r>
      <w:r>
        <w:rPr>
          <w:rFonts w:hint="eastAsia"/>
        </w:rPr>
        <w:t>个月</w:t>
      </w:r>
    </w:p>
    <w:p w:rsidR="00380105" w:rsidRDefault="00380105" w:rsidP="00380105">
      <w:pPr>
        <w:ind w:firstLine="210"/>
      </w:pPr>
      <w:r>
        <w:rPr>
          <w:rFonts w:hint="eastAsia"/>
        </w:rPr>
        <w:t>考虑闰年（每</w:t>
      </w:r>
      <w:r>
        <w:rPr>
          <w:rFonts w:hint="eastAsia"/>
        </w:rPr>
        <w:t>4</w:t>
      </w:r>
      <w:r>
        <w:rPr>
          <w:rFonts w:hint="eastAsia"/>
        </w:rPr>
        <w:t>年增加</w:t>
      </w:r>
      <w:r>
        <w:rPr>
          <w:rFonts w:hint="eastAsia"/>
        </w:rPr>
        <w:t>1</w:t>
      </w:r>
      <w:r>
        <w:rPr>
          <w:rFonts w:hint="eastAsia"/>
        </w:rPr>
        <w:t>天）：</w:t>
      </w:r>
    </w:p>
    <w:p w:rsidR="00380105" w:rsidRDefault="00380105" w:rsidP="00380105">
      <w:pPr>
        <w:ind w:firstLine="210"/>
      </w:pPr>
      <w:r>
        <w:rPr>
          <w:rFonts w:hint="eastAsia"/>
        </w:rPr>
        <w:t>平均年天数</w:t>
      </w:r>
      <w:r>
        <w:rPr>
          <w:rFonts w:hint="eastAsia"/>
        </w:rPr>
        <w:t xml:space="preserve">=365.25 </w:t>
      </w:r>
      <w:r>
        <w:rPr>
          <w:rFonts w:hint="eastAsia"/>
        </w:rPr>
        <w:t>天</w:t>
      </w:r>
      <w:r>
        <w:rPr>
          <w:rFonts w:hint="eastAsia"/>
        </w:rPr>
        <w:t>/</w:t>
      </w:r>
      <w:r>
        <w:rPr>
          <w:rFonts w:hint="eastAsia"/>
        </w:rPr>
        <w:t>年</w:t>
      </w:r>
    </w:p>
    <w:p w:rsidR="00380105" w:rsidRDefault="00380105" w:rsidP="00380105">
      <w:pPr>
        <w:ind w:firstLine="210"/>
      </w:pPr>
      <w:r>
        <w:rPr>
          <w:rFonts w:hint="eastAsia"/>
        </w:rPr>
        <w:t>年数</w:t>
      </w:r>
      <w:r>
        <w:rPr>
          <w:rFonts w:hint="eastAsia"/>
        </w:rPr>
        <w:t xml:space="preserve">= </w:t>
      </w:r>
      <w:r>
        <w:t>365.25</w:t>
      </w:r>
    </w:p>
    <w:p w:rsidR="00380105" w:rsidRDefault="00380105" w:rsidP="00380105">
      <w:pPr>
        <w:ind w:firstLine="210"/>
      </w:pPr>
      <w:r>
        <w:t>41,666.6667</w:t>
      </w:r>
      <w:r>
        <w:rPr>
          <w:rFonts w:hint="eastAsia"/>
        </w:rPr>
        <w:t>≈</w:t>
      </w:r>
      <w:r>
        <w:rPr>
          <w:rFonts w:hint="eastAsia"/>
        </w:rPr>
        <w:t xml:space="preserve">114.08 </w:t>
      </w:r>
      <w:r>
        <w:rPr>
          <w:rFonts w:hint="eastAsia"/>
        </w:rPr>
        <w:t>年</w:t>
      </w:r>
    </w:p>
    <w:p w:rsidR="00380105" w:rsidRDefault="00380105" w:rsidP="00380105">
      <w:pPr>
        <w:ind w:firstLine="210"/>
      </w:pPr>
      <w:r>
        <w:t>​​</w:t>
      </w:r>
      <w:r>
        <w:rPr>
          <w:rFonts w:hint="eastAsia"/>
        </w:rPr>
        <w:t>实际应用意义</w:t>
      </w:r>
      <w:r>
        <w:rPr>
          <w:rFonts w:ascii="MS Gothic" w:eastAsia="MS Gothic" w:hAnsi="MS Gothic" w:cs="MS Gothic" w:hint="eastAsia"/>
        </w:rPr>
        <w:t>​​</w:t>
      </w:r>
    </w:p>
    <w:p w:rsidR="00380105" w:rsidRDefault="00380105" w:rsidP="00380105">
      <w:pPr>
        <w:ind w:firstLine="210"/>
      </w:pPr>
      <w:r>
        <w:rPr>
          <w:rFonts w:hint="eastAsia"/>
        </w:rPr>
        <w:t>企业项目管理中，</w:t>
      </w:r>
      <w:r>
        <w:rPr>
          <w:rFonts w:hint="eastAsia"/>
        </w:rPr>
        <w:t>100</w:t>
      </w:r>
      <w:r>
        <w:rPr>
          <w:rFonts w:hint="eastAsia"/>
        </w:rPr>
        <w:t>万小时约等于</w:t>
      </w:r>
      <w:r>
        <w:rPr>
          <w:rFonts w:hint="eastAsia"/>
        </w:rPr>
        <w:t>114</w:t>
      </w:r>
      <w:r>
        <w:rPr>
          <w:rFonts w:hint="eastAsia"/>
        </w:rPr>
        <w:t>年的连续工作时间（假设每天</w:t>
      </w:r>
      <w:r>
        <w:rPr>
          <w:rFonts w:hint="eastAsia"/>
        </w:rPr>
        <w:t>24</w:t>
      </w:r>
      <w:r>
        <w:rPr>
          <w:rFonts w:hint="eastAsia"/>
        </w:rPr>
        <w:t>小时不间断运行）</w:t>
      </w:r>
    </w:p>
    <w:p w:rsidR="00380105" w:rsidRDefault="00380105" w:rsidP="00380105">
      <w:pPr>
        <w:ind w:firstLine="210"/>
      </w:pPr>
      <w:r>
        <w:rPr>
          <w:rFonts w:hint="eastAsia"/>
        </w:rPr>
        <w:t>个人寿命对比：现代人类平均寿命约</w:t>
      </w:r>
      <w:r>
        <w:rPr>
          <w:rFonts w:hint="eastAsia"/>
        </w:rPr>
        <w:t>80</w:t>
      </w:r>
      <w:r>
        <w:rPr>
          <w:rFonts w:hint="eastAsia"/>
        </w:rPr>
        <w:t>岁，远低于这一时长，凸显该时间跨度的庞大</w:t>
      </w:r>
    </w:p>
    <w:p w:rsidR="00380105" w:rsidRDefault="00380105" w:rsidP="00380105">
      <w:pPr>
        <w:ind w:firstLine="210"/>
      </w:pPr>
      <w:r>
        <w:t>​​</w:t>
      </w:r>
      <w:r>
        <w:rPr>
          <w:rFonts w:hint="eastAsia"/>
        </w:rPr>
        <w:t>总结</w:t>
      </w:r>
      <w:r>
        <w:rPr>
          <w:rFonts w:ascii="MS Gothic" w:eastAsia="MS Gothic" w:hAnsi="MS Gothic" w:cs="MS Gothic" w:hint="eastAsia"/>
        </w:rPr>
        <w:t>​​</w:t>
      </w:r>
    </w:p>
    <w:p w:rsidR="00380105" w:rsidRDefault="00380105" w:rsidP="00380105">
      <w:pPr>
        <w:ind w:firstLine="210"/>
      </w:pPr>
      <w:r>
        <w:t>100</w:t>
      </w:r>
      <w:r>
        <w:rPr>
          <w:rFonts w:hint="eastAsia"/>
        </w:rPr>
        <w:t>万小时等于</w:t>
      </w:r>
      <w:r>
        <w:t xml:space="preserve"> ​​41,667</w:t>
      </w:r>
      <w:r>
        <w:rPr>
          <w:rFonts w:hint="eastAsia"/>
        </w:rPr>
        <w:t>天</w:t>
      </w:r>
      <w:r>
        <w:rPr>
          <w:rFonts w:ascii="MS Gothic" w:eastAsia="MS Gothic" w:hAnsi="MS Gothic" w:cs="MS Gothic" w:hint="eastAsia"/>
        </w:rPr>
        <w:t>​​</w:t>
      </w:r>
      <w:r>
        <w:rPr>
          <w:rFonts w:ascii="宋体" w:hAnsi="宋体" w:cs="宋体" w:hint="eastAsia"/>
        </w:rPr>
        <w:t>（精确值为</w:t>
      </w:r>
      <w:r>
        <w:t>41,666.6667</w:t>
      </w:r>
      <w:r>
        <w:rPr>
          <w:rFonts w:hint="eastAsia"/>
        </w:rPr>
        <w:t>天），这一转换基于标准时间单位关系。若需进一步转换为其他单位（如年、世纪），需结合具体场景调整计算方式。</w:t>
      </w:r>
    </w:p>
    <w:p w:rsidR="00380105" w:rsidRDefault="00380105" w:rsidP="00380105">
      <w:pPr>
        <w:ind w:firstLine="210"/>
      </w:pPr>
      <w:r>
        <w:rPr>
          <w:rFonts w:hint="eastAsia"/>
        </w:rPr>
        <w:t>这和硬盘通常的</w:t>
      </w:r>
      <w:r>
        <w:rPr>
          <w:rFonts w:hint="eastAsia"/>
        </w:rPr>
        <w:t>3-5</w:t>
      </w:r>
      <w:r>
        <w:rPr>
          <w:rFonts w:hint="eastAsia"/>
        </w:rPr>
        <w:t>年的寿命相差这么大？</w:t>
      </w:r>
    </w:p>
    <w:p w:rsidR="00380105" w:rsidRDefault="00380105" w:rsidP="00380105">
      <w:pPr>
        <w:ind w:firstLine="210"/>
      </w:pPr>
      <w:r>
        <w:t>Cite 7 pieces of information as references</w:t>
      </w:r>
    </w:p>
    <w:p w:rsidR="00380105" w:rsidRDefault="00380105" w:rsidP="00380105">
      <w:pPr>
        <w:ind w:firstLine="210"/>
      </w:pPr>
      <w:r>
        <w:t>Deep thinking completed (took 13 seconds)</w:t>
      </w:r>
    </w:p>
    <w:p w:rsidR="00380105" w:rsidRDefault="00380105" w:rsidP="00380105">
      <w:pPr>
        <w:ind w:firstLine="210"/>
      </w:pPr>
      <w:r>
        <w:rPr>
          <w:rFonts w:hint="eastAsia"/>
        </w:rPr>
        <w:t>好的，用户的问题是关于硬盘的理论寿命和实际寿命之间的差异。根据提供的搜索结果，我需要解释为什么理论上的寿命（如</w:t>
      </w:r>
      <w:r>
        <w:rPr>
          <w:rFonts w:hint="eastAsia"/>
        </w:rPr>
        <w:t>100</w:t>
      </w:r>
      <w:r>
        <w:rPr>
          <w:rFonts w:hint="eastAsia"/>
        </w:rPr>
        <w:t>万小时）与通常所说的</w:t>
      </w:r>
      <w:r>
        <w:rPr>
          <w:rFonts w:hint="eastAsia"/>
        </w:rPr>
        <w:t>3-5</w:t>
      </w:r>
      <w:r>
        <w:rPr>
          <w:rFonts w:hint="eastAsia"/>
        </w:rPr>
        <w:t>年实际寿命相差如此之大。首先，我需要确认各个搜索结果中的相关信息，然后综合这些信息来回答用户的问题。</w:t>
      </w:r>
    </w:p>
    <w:p w:rsidR="00380105" w:rsidRDefault="00380105" w:rsidP="00380105">
      <w:pPr>
        <w:ind w:firstLine="210"/>
      </w:pPr>
      <w:r>
        <w:rPr>
          <w:rFonts w:hint="eastAsia"/>
        </w:rPr>
        <w:t>首先，搜索结果中的多个网页提到，机械硬盘的平均无故障时间（</w:t>
      </w:r>
      <w:r>
        <w:rPr>
          <w:rFonts w:hint="eastAsia"/>
        </w:rPr>
        <w:t>MTBF</w:t>
      </w:r>
      <w:r>
        <w:rPr>
          <w:rFonts w:hint="eastAsia"/>
        </w:rPr>
        <w:t>）通常在</w:t>
      </w:r>
      <w:r>
        <w:rPr>
          <w:rFonts w:hint="eastAsia"/>
        </w:rPr>
        <w:t>100</w:t>
      </w:r>
      <w:r>
        <w:rPr>
          <w:rFonts w:hint="eastAsia"/>
        </w:rPr>
        <w:t>万到</w:t>
      </w:r>
      <w:r>
        <w:rPr>
          <w:rFonts w:hint="eastAsia"/>
        </w:rPr>
        <w:t>250</w:t>
      </w:r>
      <w:r>
        <w:rPr>
          <w:rFonts w:hint="eastAsia"/>
        </w:rPr>
        <w:t>万小时之间，换算成年的话大约是</w:t>
      </w:r>
      <w:r>
        <w:rPr>
          <w:rFonts w:hint="eastAsia"/>
        </w:rPr>
        <w:t>114</w:t>
      </w:r>
      <w:r>
        <w:rPr>
          <w:rFonts w:hint="eastAsia"/>
        </w:rPr>
        <w:t>年甚至更多。这显然和用户提到的</w:t>
      </w:r>
      <w:r>
        <w:rPr>
          <w:rFonts w:hint="eastAsia"/>
        </w:rPr>
        <w:t>3-5</w:t>
      </w:r>
      <w:r>
        <w:rPr>
          <w:rFonts w:hint="eastAsia"/>
        </w:rPr>
        <w:t>年实际寿命相差很大。例如，网页</w:t>
      </w:r>
      <w:r>
        <w:rPr>
          <w:rFonts w:hint="eastAsia"/>
        </w:rPr>
        <w:t>4</w:t>
      </w:r>
      <w:r>
        <w:rPr>
          <w:rFonts w:hint="eastAsia"/>
        </w:rPr>
        <w:t>提到</w:t>
      </w:r>
      <w:r>
        <w:rPr>
          <w:rFonts w:hint="eastAsia"/>
        </w:rPr>
        <w:t>MTBF</w:t>
      </w:r>
      <w:r>
        <w:rPr>
          <w:rFonts w:hint="eastAsia"/>
        </w:rPr>
        <w:t>是实验室理想环境下的测试结果，而实际使用中，环境因素和使用习惯会显著影响寿命。</w:t>
      </w:r>
    </w:p>
    <w:p w:rsidR="00380105" w:rsidRDefault="00380105" w:rsidP="00380105">
      <w:pPr>
        <w:ind w:firstLine="210"/>
      </w:pPr>
      <w:r>
        <w:rPr>
          <w:rFonts w:hint="eastAsia"/>
        </w:rPr>
        <w:t>接着，网页</w:t>
      </w:r>
      <w:r>
        <w:rPr>
          <w:rFonts w:hint="eastAsia"/>
        </w:rPr>
        <w:t>3</w:t>
      </w:r>
      <w:r>
        <w:rPr>
          <w:rFonts w:hint="eastAsia"/>
        </w:rPr>
        <w:t>指出，硬盘的理论寿命虽然可达</w:t>
      </w:r>
      <w:r>
        <w:rPr>
          <w:rFonts w:hint="eastAsia"/>
        </w:rPr>
        <w:t>3</w:t>
      </w:r>
      <w:r>
        <w:rPr>
          <w:rFonts w:hint="eastAsia"/>
        </w:rPr>
        <w:t>万小时以上，但如果</w:t>
      </w:r>
      <w:r>
        <w:rPr>
          <w:rFonts w:hint="eastAsia"/>
        </w:rPr>
        <w:t>24</w:t>
      </w:r>
      <w:r>
        <w:rPr>
          <w:rFonts w:hint="eastAsia"/>
        </w:rPr>
        <w:t>小时不间断运行，可能不到</w:t>
      </w:r>
      <w:r>
        <w:rPr>
          <w:rFonts w:hint="eastAsia"/>
        </w:rPr>
        <w:t>3</w:t>
      </w:r>
      <w:r>
        <w:rPr>
          <w:rFonts w:hint="eastAsia"/>
        </w:rPr>
        <w:t>年就会达到极限。而正常使用情况下，寿命可以延长到</w:t>
      </w:r>
      <w:r>
        <w:rPr>
          <w:rFonts w:hint="eastAsia"/>
        </w:rPr>
        <w:t>5-10</w:t>
      </w:r>
      <w:r>
        <w:rPr>
          <w:rFonts w:hint="eastAsia"/>
        </w:rPr>
        <w:t>年。这说明使用频率和环境是关键因素。网页</w:t>
      </w:r>
      <w:r>
        <w:rPr>
          <w:rFonts w:hint="eastAsia"/>
        </w:rPr>
        <w:t>4</w:t>
      </w:r>
      <w:r>
        <w:rPr>
          <w:rFonts w:hint="eastAsia"/>
        </w:rPr>
        <w:t>也提到，机械硬盘在真实环境中，前</w:t>
      </w:r>
      <w:r>
        <w:rPr>
          <w:rFonts w:hint="eastAsia"/>
        </w:rPr>
        <w:t>1-3</w:t>
      </w:r>
      <w:r>
        <w:rPr>
          <w:rFonts w:hint="eastAsia"/>
        </w:rPr>
        <w:t>年故障率较低，但</w:t>
      </w:r>
      <w:r>
        <w:rPr>
          <w:rFonts w:hint="eastAsia"/>
        </w:rPr>
        <w:t>5</w:t>
      </w:r>
      <w:r>
        <w:rPr>
          <w:rFonts w:hint="eastAsia"/>
        </w:rPr>
        <w:t>年后零部件老化，故障风险上升。</w:t>
      </w:r>
    </w:p>
    <w:p w:rsidR="00380105" w:rsidRDefault="00380105" w:rsidP="00380105">
      <w:pPr>
        <w:ind w:firstLine="210"/>
      </w:pPr>
      <w:r>
        <w:rPr>
          <w:rFonts w:hint="eastAsia"/>
        </w:rPr>
        <w:t>另外，网页</w:t>
      </w:r>
      <w:r>
        <w:rPr>
          <w:rFonts w:hint="eastAsia"/>
        </w:rPr>
        <w:t>6</w:t>
      </w:r>
      <w:r>
        <w:rPr>
          <w:rFonts w:hint="eastAsia"/>
        </w:rPr>
        <w:t>和网页</w:t>
      </w:r>
      <w:r>
        <w:rPr>
          <w:rFonts w:hint="eastAsia"/>
        </w:rPr>
        <w:t>7</w:t>
      </w:r>
      <w:r>
        <w:rPr>
          <w:rFonts w:hint="eastAsia"/>
        </w:rPr>
        <w:t>讨论了质保期与实际寿命的关系。厂商提供的质保期（如机械硬盘通常</w:t>
      </w:r>
      <w:r>
        <w:rPr>
          <w:rFonts w:hint="eastAsia"/>
        </w:rPr>
        <w:t>2-3</w:t>
      </w:r>
      <w:r>
        <w:rPr>
          <w:rFonts w:hint="eastAsia"/>
        </w:rPr>
        <w:t>年，</w:t>
      </w:r>
      <w:r>
        <w:rPr>
          <w:rFonts w:hint="eastAsia"/>
        </w:rPr>
        <w:t>SSD 5</w:t>
      </w:r>
      <w:r>
        <w:rPr>
          <w:rFonts w:hint="eastAsia"/>
        </w:rPr>
        <w:t>年）反映了他们对产品在正常使用条件下的信心，但实际寿命可能更长。网页</w:t>
      </w:r>
      <w:r>
        <w:rPr>
          <w:rFonts w:hint="eastAsia"/>
        </w:rPr>
        <w:t>7</w:t>
      </w:r>
      <w:r>
        <w:rPr>
          <w:rFonts w:hint="eastAsia"/>
        </w:rPr>
        <w:t>还提到，固态硬盘的寿命不仅受时间影响，还受写入量（</w:t>
      </w:r>
      <w:r>
        <w:rPr>
          <w:rFonts w:hint="eastAsia"/>
        </w:rPr>
        <w:t>TBW</w:t>
      </w:r>
      <w:r>
        <w:rPr>
          <w:rFonts w:hint="eastAsia"/>
        </w:rPr>
        <w:t>）限制，但普通用户的写入量通常远低于标称值，因此实际寿命可能更长。</w:t>
      </w:r>
    </w:p>
    <w:p w:rsidR="00380105" w:rsidRDefault="00380105" w:rsidP="00380105">
      <w:pPr>
        <w:ind w:firstLine="210"/>
      </w:pPr>
      <w:r>
        <w:rPr>
          <w:rFonts w:hint="eastAsia"/>
        </w:rPr>
        <w:t>需要整合这些信息，解释理论寿命（基于</w:t>
      </w:r>
      <w:r>
        <w:rPr>
          <w:rFonts w:hint="eastAsia"/>
        </w:rPr>
        <w:t>MTBF</w:t>
      </w:r>
      <w:r>
        <w:rPr>
          <w:rFonts w:hint="eastAsia"/>
        </w:rPr>
        <w:t>）和实际寿命（</w:t>
      </w:r>
      <w:r>
        <w:rPr>
          <w:rFonts w:hint="eastAsia"/>
        </w:rPr>
        <w:t>3-5</w:t>
      </w:r>
      <w:r>
        <w:rPr>
          <w:rFonts w:hint="eastAsia"/>
        </w:rPr>
        <w:t>年）差异的原因，包括实验室环境与实际使用环境的差异、使用频率、环境因素（温度、震动）、维护情况等。同时，需要引用不同网页中的相关内容，如网页</w:t>
      </w:r>
      <w:r>
        <w:rPr>
          <w:rFonts w:hint="eastAsia"/>
        </w:rPr>
        <w:t>1</w:t>
      </w:r>
      <w:r>
        <w:rPr>
          <w:rFonts w:hint="eastAsia"/>
        </w:rPr>
        <w:t>、</w:t>
      </w:r>
      <w:r>
        <w:rPr>
          <w:rFonts w:hint="eastAsia"/>
        </w:rPr>
        <w:t>3</w:t>
      </w:r>
      <w:r>
        <w:rPr>
          <w:rFonts w:hint="eastAsia"/>
        </w:rPr>
        <w:t>、</w:t>
      </w:r>
      <w:r>
        <w:rPr>
          <w:rFonts w:hint="eastAsia"/>
        </w:rPr>
        <w:t>4</w:t>
      </w:r>
      <w:r>
        <w:rPr>
          <w:rFonts w:hint="eastAsia"/>
        </w:rPr>
        <w:t>、</w:t>
      </w:r>
      <w:r>
        <w:rPr>
          <w:rFonts w:hint="eastAsia"/>
        </w:rPr>
        <w:t>6</w:t>
      </w:r>
      <w:r>
        <w:rPr>
          <w:rFonts w:hint="eastAsia"/>
        </w:rPr>
        <w:t>、</w:t>
      </w:r>
      <w:r>
        <w:rPr>
          <w:rFonts w:hint="eastAsia"/>
        </w:rPr>
        <w:t>7</w:t>
      </w:r>
      <w:r>
        <w:rPr>
          <w:rFonts w:hint="eastAsia"/>
        </w:rPr>
        <w:t>，来支持解释。</w:t>
      </w:r>
    </w:p>
    <w:p w:rsidR="00380105" w:rsidRDefault="00380105" w:rsidP="00380105">
      <w:pPr>
        <w:ind w:firstLine="210"/>
      </w:pPr>
      <w:r>
        <w:rPr>
          <w:rFonts w:hint="eastAsia"/>
        </w:rPr>
        <w:t>关于硬盘的理论寿命（如</w:t>
      </w:r>
      <w:r>
        <w:rPr>
          <w:rFonts w:hint="eastAsia"/>
        </w:rPr>
        <w:t>100</w:t>
      </w:r>
      <w:r>
        <w:rPr>
          <w:rFonts w:hint="eastAsia"/>
        </w:rPr>
        <w:t>万小时）与通常所说的</w:t>
      </w:r>
      <w:r>
        <w:rPr>
          <w:rFonts w:hint="eastAsia"/>
        </w:rPr>
        <w:t>3-5</w:t>
      </w:r>
      <w:r>
        <w:rPr>
          <w:rFonts w:hint="eastAsia"/>
        </w:rPr>
        <w:t>年实际寿命之间的差异，主要源于以下原因：</w:t>
      </w:r>
    </w:p>
    <w:p w:rsidR="00380105" w:rsidRDefault="00380105" w:rsidP="00A84BDE">
      <w:pPr>
        <w:pStyle w:val="af4"/>
        <w:numPr>
          <w:ilvl w:val="0"/>
          <w:numId w:val="33"/>
        </w:numPr>
        <w:ind w:firstLineChars="0"/>
      </w:pPr>
      <w:r>
        <w:rPr>
          <w:rFonts w:hint="eastAsia"/>
        </w:rPr>
        <w:t>理论寿命的计算基础与实际场景的差异</w:t>
      </w:r>
    </w:p>
    <w:p w:rsidR="00380105" w:rsidRDefault="00380105" w:rsidP="00380105">
      <w:pPr>
        <w:pStyle w:val="af4"/>
        <w:ind w:left="630" w:firstLineChars="0" w:firstLine="0"/>
      </w:pPr>
      <w:r>
        <w:lastRenderedPageBreak/>
        <w:t>​​MTBF</w:t>
      </w:r>
      <w:r>
        <w:rPr>
          <w:rFonts w:hint="eastAsia"/>
        </w:rPr>
        <w:t>指标的局限性</w:t>
      </w:r>
      <w:r w:rsidRPr="00380105">
        <w:rPr>
          <w:rFonts w:hint="eastAsia"/>
        </w:rPr>
        <w:t>​​</w:t>
      </w:r>
    </w:p>
    <w:p w:rsidR="00380105" w:rsidRDefault="00380105" w:rsidP="00380105">
      <w:pPr>
        <w:pStyle w:val="af4"/>
        <w:ind w:left="630" w:firstLineChars="0" w:firstLine="0"/>
      </w:pPr>
      <w:r>
        <w:rPr>
          <w:rFonts w:hint="eastAsia"/>
        </w:rPr>
        <w:t>机械硬盘的“平均无故障时间”（</w:t>
      </w:r>
      <w:r>
        <w:t>MTBF</w:t>
      </w:r>
      <w:r>
        <w:rPr>
          <w:rFonts w:hint="eastAsia"/>
        </w:rPr>
        <w:t>）通常标注为</w:t>
      </w:r>
      <w:r>
        <w:t>100</w:t>
      </w:r>
      <w:r>
        <w:rPr>
          <w:rFonts w:hint="eastAsia"/>
        </w:rPr>
        <w:t>万小时（约</w:t>
      </w:r>
      <w:r>
        <w:t>114</w:t>
      </w:r>
      <w:r>
        <w:rPr>
          <w:rFonts w:hint="eastAsia"/>
        </w:rPr>
        <w:t>年），但这</w:t>
      </w:r>
      <w:r w:rsidRPr="00380105">
        <w:rPr>
          <w:rFonts w:hint="eastAsia"/>
        </w:rPr>
        <w:t>​​仅代表实验室理想环境下的理论值​​，测试条件包括恒温、无尘、无振动、低负载等。实际使用中，用户环境（如温度波动、灰尘、震动）</w:t>
      </w:r>
      <w:r>
        <w:rPr>
          <w:rFonts w:hint="eastAsia"/>
        </w:rPr>
        <w:t>和操作习惯（如频繁读写、意外断电）会显著缩短寿命。</w:t>
      </w:r>
    </w:p>
    <w:p w:rsidR="00380105" w:rsidRDefault="00380105" w:rsidP="00380105">
      <w:pPr>
        <w:pStyle w:val="af4"/>
        <w:ind w:left="630" w:firstLineChars="0" w:firstLine="0"/>
      </w:pPr>
      <w:r>
        <w:t>​​SSD</w:t>
      </w:r>
      <w:r>
        <w:rPr>
          <w:rFonts w:hint="eastAsia"/>
        </w:rPr>
        <w:t>寿命的理论假设</w:t>
      </w:r>
      <w:r w:rsidRPr="00380105">
        <w:rPr>
          <w:rFonts w:hint="eastAsia"/>
        </w:rPr>
        <w:t>​​</w:t>
      </w:r>
    </w:p>
    <w:p w:rsidR="00380105" w:rsidRDefault="00380105" w:rsidP="00380105">
      <w:pPr>
        <w:pStyle w:val="af4"/>
        <w:ind w:left="630" w:firstLineChars="0" w:firstLine="0"/>
      </w:pPr>
      <w:r>
        <w:rPr>
          <w:rFonts w:hint="eastAsia"/>
        </w:rPr>
        <w:t>固态硬盘的寿命标注（如</w:t>
      </w:r>
      <w:r>
        <w:t>150TBW</w:t>
      </w:r>
      <w:r>
        <w:rPr>
          <w:rFonts w:hint="eastAsia"/>
        </w:rPr>
        <w:t>）是基于</w:t>
      </w:r>
      <w:r w:rsidRPr="00380105">
        <w:rPr>
          <w:rFonts w:hint="eastAsia"/>
        </w:rPr>
        <w:t>​​全盘容量反复擦写​​的极限测试结果。例如，一块</w:t>
      </w:r>
      <w:r>
        <w:t>2TB</w:t>
      </w:r>
      <w:r>
        <w:rPr>
          <w:rFonts w:hint="eastAsia"/>
        </w:rPr>
        <w:t>的</w:t>
      </w:r>
      <w:r>
        <w:t>SSD</w:t>
      </w:r>
      <w:r>
        <w:rPr>
          <w:rFonts w:hint="eastAsia"/>
        </w:rPr>
        <w:t>标称写入寿命为</w:t>
      </w:r>
      <w:r>
        <w:t>1200TBW</w:t>
      </w:r>
      <w:r>
        <w:rPr>
          <w:rFonts w:hint="eastAsia"/>
        </w:rPr>
        <w:t>，若用户每天写入</w:t>
      </w:r>
      <w:r>
        <w:t>100GB</w:t>
      </w:r>
      <w:r>
        <w:rPr>
          <w:rFonts w:hint="eastAsia"/>
        </w:rPr>
        <w:t>，理论上需</w:t>
      </w:r>
      <w:r>
        <w:t>32</w:t>
      </w:r>
      <w:r>
        <w:rPr>
          <w:rFonts w:hint="eastAsia"/>
        </w:rPr>
        <w:t>年才能耗尽寿命。但实际中普通用户日写入量通常不足</w:t>
      </w:r>
      <w:r>
        <w:t>10GB</w:t>
      </w:r>
      <w:r>
        <w:rPr>
          <w:rFonts w:hint="eastAsia"/>
        </w:rPr>
        <w:t>，因此理论寿命远超实际需求。</w:t>
      </w:r>
    </w:p>
    <w:p w:rsidR="00380105" w:rsidRDefault="00380105" w:rsidP="00A84BDE">
      <w:pPr>
        <w:pStyle w:val="af4"/>
        <w:numPr>
          <w:ilvl w:val="0"/>
          <w:numId w:val="33"/>
        </w:numPr>
        <w:ind w:firstLineChars="0"/>
      </w:pPr>
      <w:r>
        <w:rPr>
          <w:rFonts w:hint="eastAsia"/>
        </w:rPr>
        <w:t>影响实际寿命的关键因素</w:t>
      </w:r>
    </w:p>
    <w:p w:rsidR="00380105" w:rsidRDefault="00380105" w:rsidP="00380105">
      <w:pPr>
        <w:pStyle w:val="af4"/>
        <w:ind w:left="630" w:firstLineChars="0" w:firstLine="0"/>
      </w:pPr>
      <w:r>
        <w:rPr>
          <w:rFonts w:hint="eastAsia"/>
        </w:rPr>
        <w:t>因素类型</w:t>
      </w:r>
      <w:r>
        <w:rPr>
          <w:rFonts w:hint="eastAsia"/>
        </w:rPr>
        <w:tab/>
      </w:r>
      <w:r>
        <w:rPr>
          <w:rFonts w:hint="eastAsia"/>
        </w:rPr>
        <w:t>机械硬盘（</w:t>
      </w:r>
      <w:r>
        <w:rPr>
          <w:rFonts w:hint="eastAsia"/>
        </w:rPr>
        <w:t>HDD</w:t>
      </w:r>
      <w:r>
        <w:rPr>
          <w:rFonts w:hint="eastAsia"/>
        </w:rPr>
        <w:t>）影响</w:t>
      </w:r>
      <w:r>
        <w:rPr>
          <w:rFonts w:hint="eastAsia"/>
        </w:rPr>
        <w:tab/>
      </w:r>
      <w:r>
        <w:rPr>
          <w:rFonts w:hint="eastAsia"/>
        </w:rPr>
        <w:t>固态硬盘（</w:t>
      </w:r>
      <w:r>
        <w:rPr>
          <w:rFonts w:hint="eastAsia"/>
        </w:rPr>
        <w:t>SSD</w:t>
      </w:r>
      <w:r>
        <w:rPr>
          <w:rFonts w:hint="eastAsia"/>
        </w:rPr>
        <w:t>）影响</w:t>
      </w:r>
    </w:p>
    <w:p w:rsidR="00380105" w:rsidRDefault="00380105" w:rsidP="00380105">
      <w:pPr>
        <w:pStyle w:val="af4"/>
        <w:ind w:left="630" w:firstLineChars="0" w:firstLine="0"/>
      </w:pPr>
      <w:r>
        <w:t>​​</w:t>
      </w:r>
      <w:r>
        <w:rPr>
          <w:rFonts w:hint="eastAsia"/>
        </w:rPr>
        <w:t>物理磨损</w:t>
      </w:r>
      <w:r w:rsidRPr="00380105">
        <w:rPr>
          <w:rFonts w:hint="eastAsia"/>
        </w:rPr>
        <w:t>​​</w:t>
      </w:r>
      <w:r>
        <w:tab/>
      </w:r>
      <w:r>
        <w:rPr>
          <w:rFonts w:hint="eastAsia"/>
        </w:rPr>
        <w:t>磁头与盘片间距仅纳米级，震动易导致物理损坏</w:t>
      </w:r>
      <w:r>
        <w:tab/>
      </w:r>
      <w:r>
        <w:rPr>
          <w:rFonts w:hint="eastAsia"/>
        </w:rPr>
        <w:t>无机械结构，抗震性强，但存储单元（</w:t>
      </w:r>
      <w:r>
        <w:t>NAND</w:t>
      </w:r>
      <w:r>
        <w:rPr>
          <w:rFonts w:hint="eastAsia"/>
        </w:rPr>
        <w:t>）擦写次数有限</w:t>
      </w:r>
    </w:p>
    <w:p w:rsidR="00380105" w:rsidRDefault="00380105" w:rsidP="00380105">
      <w:pPr>
        <w:pStyle w:val="af4"/>
        <w:ind w:left="630" w:firstLineChars="0" w:firstLine="0"/>
      </w:pPr>
      <w:r>
        <w:t>​​</w:t>
      </w:r>
      <w:r>
        <w:rPr>
          <w:rFonts w:hint="eastAsia"/>
        </w:rPr>
        <w:t>环境温度</w:t>
      </w:r>
      <w:r w:rsidRPr="00380105">
        <w:rPr>
          <w:rFonts w:hint="eastAsia"/>
        </w:rPr>
        <w:t>​​</w:t>
      </w:r>
      <w:r>
        <w:tab/>
      </w:r>
      <w:r>
        <w:rPr>
          <w:rFonts w:hint="eastAsia"/>
        </w:rPr>
        <w:t>温度每升高</w:t>
      </w:r>
      <w:r>
        <w:t>5</w:t>
      </w:r>
      <w:r>
        <w:rPr>
          <w:rFonts w:hint="eastAsia"/>
        </w:rPr>
        <w:t>℃，故障率翻倍（理想工作温度</w:t>
      </w:r>
      <w:r>
        <w:t>20-35</w:t>
      </w:r>
      <w:r>
        <w:rPr>
          <w:rFonts w:hint="eastAsia"/>
        </w:rPr>
        <w:t>℃）</w:t>
      </w:r>
      <w:r>
        <w:tab/>
      </w:r>
      <w:r>
        <w:rPr>
          <w:rFonts w:hint="eastAsia"/>
        </w:rPr>
        <w:t>高温加速电子元件老化，建议工作温度</w:t>
      </w:r>
      <w:r>
        <w:t>0-50</w:t>
      </w:r>
      <w:r>
        <w:rPr>
          <w:rFonts w:hint="eastAsia"/>
        </w:rPr>
        <w:t>℃</w:t>
      </w:r>
    </w:p>
    <w:p w:rsidR="00380105" w:rsidRDefault="00380105" w:rsidP="00380105">
      <w:pPr>
        <w:pStyle w:val="af4"/>
        <w:ind w:left="630" w:firstLineChars="0" w:firstLine="0"/>
      </w:pPr>
      <w:r>
        <w:t>​​</w:t>
      </w:r>
      <w:r>
        <w:rPr>
          <w:rFonts w:hint="eastAsia"/>
        </w:rPr>
        <w:t>使用强度</w:t>
      </w:r>
      <w:r w:rsidRPr="00380105">
        <w:rPr>
          <w:rFonts w:hint="eastAsia"/>
        </w:rPr>
        <w:t>​​</w:t>
      </w:r>
      <w:r>
        <w:tab/>
        <w:t>24</w:t>
      </w:r>
      <w:r>
        <w:rPr>
          <w:rFonts w:hint="eastAsia"/>
        </w:rPr>
        <w:t>小时高负载运行时，理论寿命可能不足</w:t>
      </w:r>
      <w:r>
        <w:t>3</w:t>
      </w:r>
      <w:r>
        <w:rPr>
          <w:rFonts w:hint="eastAsia"/>
        </w:rPr>
        <w:t>年</w:t>
      </w:r>
      <w:r>
        <w:tab/>
      </w:r>
      <w:r>
        <w:rPr>
          <w:rFonts w:hint="eastAsia"/>
        </w:rPr>
        <w:t>持续高写入负载（如视频剪辑）会快速消耗</w:t>
      </w:r>
      <w:r>
        <w:t>TBW</w:t>
      </w:r>
    </w:p>
    <w:p w:rsidR="00380105" w:rsidRDefault="00380105" w:rsidP="00380105">
      <w:pPr>
        <w:pStyle w:val="af4"/>
        <w:ind w:left="630" w:firstLineChars="0" w:firstLine="0"/>
      </w:pPr>
      <w:r>
        <w:t>​​</w:t>
      </w:r>
      <w:r>
        <w:rPr>
          <w:rFonts w:hint="eastAsia"/>
        </w:rPr>
        <w:t>维护水平</w:t>
      </w:r>
      <w:r w:rsidRPr="00380105">
        <w:rPr>
          <w:rFonts w:hint="eastAsia"/>
        </w:rPr>
        <w:t>​​</w:t>
      </w:r>
      <w:r>
        <w:tab/>
      </w:r>
      <w:r>
        <w:rPr>
          <w:rFonts w:hint="eastAsia"/>
        </w:rPr>
        <w:t>未定期清理灰尘或未保持通风，散热不良缩短寿命</w:t>
      </w:r>
      <w:r>
        <w:tab/>
      </w:r>
      <w:r>
        <w:rPr>
          <w:rFonts w:hint="eastAsia"/>
        </w:rPr>
        <w:t>未启用</w:t>
      </w:r>
      <w:r>
        <w:t>TRIM</w:t>
      </w:r>
      <w:r>
        <w:rPr>
          <w:rFonts w:hint="eastAsia"/>
        </w:rPr>
        <w:t>指令或过度碎片整理会加速磨损</w:t>
      </w:r>
    </w:p>
    <w:p w:rsidR="00380105" w:rsidRDefault="00380105" w:rsidP="00A84BDE">
      <w:pPr>
        <w:pStyle w:val="af4"/>
        <w:numPr>
          <w:ilvl w:val="0"/>
          <w:numId w:val="33"/>
        </w:numPr>
        <w:ind w:firstLineChars="0"/>
      </w:pPr>
      <w:r>
        <w:rPr>
          <w:rFonts w:hint="eastAsia"/>
        </w:rPr>
        <w:t>厂商质保期与用户预期的关系</w:t>
      </w:r>
    </w:p>
    <w:p w:rsidR="00380105" w:rsidRDefault="00380105" w:rsidP="00380105">
      <w:pPr>
        <w:pStyle w:val="af4"/>
        <w:ind w:left="630" w:firstLineChars="0" w:firstLine="0"/>
      </w:pPr>
      <w:r>
        <w:t>​​</w:t>
      </w:r>
      <w:r>
        <w:rPr>
          <w:rFonts w:hint="eastAsia"/>
        </w:rPr>
        <w:t>质保期反映可靠性置信度</w:t>
      </w:r>
      <w:r w:rsidRPr="00380105">
        <w:rPr>
          <w:rFonts w:hint="eastAsia"/>
        </w:rPr>
        <w:t>​​</w:t>
      </w:r>
    </w:p>
    <w:p w:rsidR="00380105" w:rsidRDefault="00380105" w:rsidP="00380105">
      <w:pPr>
        <w:pStyle w:val="af4"/>
        <w:ind w:left="630" w:firstLineChars="0" w:firstLine="0"/>
      </w:pPr>
      <w:r>
        <w:rPr>
          <w:rFonts w:hint="eastAsia"/>
        </w:rPr>
        <w:t>消费级机械硬盘通常提供</w:t>
      </w:r>
      <w:r>
        <w:rPr>
          <w:rFonts w:hint="eastAsia"/>
        </w:rPr>
        <w:t>2-3</w:t>
      </w:r>
      <w:r>
        <w:rPr>
          <w:rFonts w:hint="eastAsia"/>
        </w:rPr>
        <w:t>年质保，企业级可达</w:t>
      </w:r>
      <w:r>
        <w:rPr>
          <w:rFonts w:hint="eastAsia"/>
        </w:rPr>
        <w:t>5</w:t>
      </w:r>
      <w:r>
        <w:rPr>
          <w:rFonts w:hint="eastAsia"/>
        </w:rPr>
        <w:t>年</w:t>
      </w:r>
    </w:p>
    <w:p w:rsidR="00380105" w:rsidRDefault="00380105" w:rsidP="00380105">
      <w:pPr>
        <w:pStyle w:val="af4"/>
        <w:ind w:left="630" w:firstLineChars="0" w:firstLine="0"/>
      </w:pPr>
      <w:r>
        <w:rPr>
          <w:rFonts w:hint="eastAsia"/>
        </w:rPr>
        <w:t>SSD</w:t>
      </w:r>
      <w:r>
        <w:rPr>
          <w:rFonts w:hint="eastAsia"/>
        </w:rPr>
        <w:t>普遍提供</w:t>
      </w:r>
      <w:r>
        <w:rPr>
          <w:rFonts w:hint="eastAsia"/>
        </w:rPr>
        <w:t>5</w:t>
      </w:r>
      <w:r>
        <w:rPr>
          <w:rFonts w:hint="eastAsia"/>
        </w:rPr>
        <w:t>年质保（或达到</w:t>
      </w:r>
      <w:r>
        <w:rPr>
          <w:rFonts w:hint="eastAsia"/>
        </w:rPr>
        <w:t>TBW</w:t>
      </w:r>
      <w:r>
        <w:rPr>
          <w:rFonts w:hint="eastAsia"/>
        </w:rPr>
        <w:t>阈值）</w:t>
      </w:r>
    </w:p>
    <w:p w:rsidR="00380105" w:rsidRDefault="00380105" w:rsidP="00380105">
      <w:pPr>
        <w:pStyle w:val="af4"/>
        <w:ind w:left="630" w:firstLineChars="0" w:firstLine="0"/>
      </w:pPr>
      <w:r>
        <w:rPr>
          <w:rFonts w:hint="eastAsia"/>
        </w:rPr>
        <w:t>这表明厂商认为</w:t>
      </w:r>
      <w:r w:rsidRPr="00380105">
        <w:rPr>
          <w:rFonts w:hint="eastAsia"/>
        </w:rPr>
        <w:t>​​大多数用户在质保期内不会因正常使用导致故障​​，而非产品真实极限寿命。</w:t>
      </w:r>
    </w:p>
    <w:p w:rsidR="00380105" w:rsidRDefault="00380105" w:rsidP="00380105">
      <w:pPr>
        <w:pStyle w:val="af4"/>
        <w:ind w:left="630" w:firstLineChars="0" w:firstLine="0"/>
      </w:pPr>
      <w:r>
        <w:t>​​</w:t>
      </w:r>
      <w:r>
        <w:rPr>
          <w:rFonts w:hint="eastAsia"/>
        </w:rPr>
        <w:t>实际寿命分布规律</w:t>
      </w:r>
      <w:r w:rsidRPr="00380105">
        <w:rPr>
          <w:rFonts w:hint="eastAsia"/>
        </w:rPr>
        <w:t>​​</w:t>
      </w:r>
    </w:p>
    <w:p w:rsidR="00380105" w:rsidRDefault="00380105" w:rsidP="00380105">
      <w:pPr>
        <w:pStyle w:val="af4"/>
        <w:ind w:left="630" w:firstLineChars="0" w:firstLine="0"/>
      </w:pPr>
      <w:r>
        <w:t>​​</w:t>
      </w:r>
      <w:r>
        <w:rPr>
          <w:rFonts w:hint="eastAsia"/>
        </w:rPr>
        <w:t>早期故障期</w:t>
      </w:r>
      <w:r w:rsidRPr="00380105">
        <w:rPr>
          <w:rFonts w:hint="eastAsia"/>
        </w:rPr>
        <w:t>​​（</w:t>
      </w:r>
      <w:r>
        <w:t>0-1</w:t>
      </w:r>
      <w:r>
        <w:rPr>
          <w:rFonts w:hint="eastAsia"/>
        </w:rPr>
        <w:t>年）：生产缺陷导致的故障集中出现</w:t>
      </w:r>
    </w:p>
    <w:p w:rsidR="00380105" w:rsidRDefault="00380105" w:rsidP="00380105">
      <w:pPr>
        <w:pStyle w:val="af4"/>
        <w:ind w:left="630" w:firstLineChars="0" w:firstLine="0"/>
      </w:pPr>
      <w:r>
        <w:t>​​</w:t>
      </w:r>
      <w:r>
        <w:rPr>
          <w:rFonts w:hint="eastAsia"/>
        </w:rPr>
        <w:t>稳定期</w:t>
      </w:r>
      <w:r w:rsidRPr="00380105">
        <w:rPr>
          <w:rFonts w:hint="eastAsia"/>
        </w:rPr>
        <w:t>​​（</w:t>
      </w:r>
      <w:r>
        <w:t>1-5</w:t>
      </w:r>
      <w:r>
        <w:rPr>
          <w:rFonts w:hint="eastAsia"/>
        </w:rPr>
        <w:t>年）：故障率最低</w:t>
      </w:r>
    </w:p>
    <w:p w:rsidR="00380105" w:rsidRDefault="00380105" w:rsidP="00380105">
      <w:pPr>
        <w:pStyle w:val="af4"/>
        <w:ind w:left="630" w:firstLineChars="0" w:firstLine="0"/>
      </w:pPr>
      <w:r>
        <w:t>​​</w:t>
      </w:r>
      <w:r>
        <w:rPr>
          <w:rFonts w:hint="eastAsia"/>
        </w:rPr>
        <w:t>耗损期</w:t>
      </w:r>
      <w:r w:rsidRPr="00380105">
        <w:rPr>
          <w:rFonts w:hint="eastAsia"/>
        </w:rPr>
        <w:t>​​（</w:t>
      </w:r>
      <w:r>
        <w:t>5</w:t>
      </w:r>
      <w:r>
        <w:rPr>
          <w:rFonts w:hint="eastAsia"/>
        </w:rPr>
        <w:t>年后）：元件老化导致故障率陡升</w:t>
      </w:r>
    </w:p>
    <w:p w:rsidR="00380105" w:rsidRDefault="00380105" w:rsidP="00380105">
      <w:pPr>
        <w:pStyle w:val="af4"/>
        <w:ind w:left="630" w:firstLineChars="0" w:firstLine="0"/>
      </w:pPr>
      <w:r>
        <w:rPr>
          <w:rFonts w:hint="eastAsia"/>
        </w:rPr>
        <w:t>因此，妥善维护的硬盘可能使用</w:t>
      </w:r>
      <w:r>
        <w:rPr>
          <w:rFonts w:hint="eastAsia"/>
        </w:rPr>
        <w:t>10</w:t>
      </w:r>
      <w:r>
        <w:rPr>
          <w:rFonts w:hint="eastAsia"/>
        </w:rPr>
        <w:t>年以上，但</w:t>
      </w:r>
      <w:r>
        <w:rPr>
          <w:rFonts w:hint="eastAsia"/>
        </w:rPr>
        <w:t>5</w:t>
      </w:r>
      <w:r>
        <w:rPr>
          <w:rFonts w:hint="eastAsia"/>
        </w:rPr>
        <w:t>年后故障风险显著增加。</w:t>
      </w:r>
    </w:p>
    <w:p w:rsidR="00380105" w:rsidRDefault="00380105" w:rsidP="00A84BDE">
      <w:pPr>
        <w:pStyle w:val="af4"/>
        <w:numPr>
          <w:ilvl w:val="0"/>
          <w:numId w:val="33"/>
        </w:numPr>
        <w:ind w:firstLineChars="0"/>
      </w:pPr>
      <w:r>
        <w:rPr>
          <w:rFonts w:hint="eastAsia"/>
        </w:rPr>
        <w:t>延长寿命的实践建议</w:t>
      </w:r>
    </w:p>
    <w:p w:rsidR="00380105" w:rsidRDefault="00380105" w:rsidP="00380105">
      <w:pPr>
        <w:pStyle w:val="af4"/>
        <w:ind w:left="630" w:firstLineChars="0" w:firstLine="0"/>
      </w:pPr>
      <w:r>
        <w:t>​​</w:t>
      </w:r>
      <w:r>
        <w:rPr>
          <w:rFonts w:hint="eastAsia"/>
        </w:rPr>
        <w:t>环境控制</w:t>
      </w:r>
      <w:r w:rsidRPr="00380105">
        <w:rPr>
          <w:rFonts w:hint="eastAsia"/>
        </w:rPr>
        <w:t>​​</w:t>
      </w:r>
    </w:p>
    <w:p w:rsidR="00380105" w:rsidRDefault="00380105" w:rsidP="00380105">
      <w:pPr>
        <w:pStyle w:val="af4"/>
        <w:ind w:left="630" w:firstLineChars="0" w:firstLine="0"/>
      </w:pPr>
      <w:r>
        <w:rPr>
          <w:rFonts w:hint="eastAsia"/>
        </w:rPr>
        <w:t>保持工作温度：</w:t>
      </w:r>
      <w:r>
        <w:rPr>
          <w:rFonts w:hint="eastAsia"/>
        </w:rPr>
        <w:t>HDD</w:t>
      </w:r>
      <w:r>
        <w:rPr>
          <w:rFonts w:hint="eastAsia"/>
        </w:rPr>
        <w:t>建议</w:t>
      </w:r>
      <w:r>
        <w:rPr>
          <w:rFonts w:hint="eastAsia"/>
        </w:rPr>
        <w:t>20-35</w:t>
      </w:r>
      <w:r>
        <w:rPr>
          <w:rFonts w:hint="eastAsia"/>
        </w:rPr>
        <w:t>℃，</w:t>
      </w:r>
      <w:r>
        <w:rPr>
          <w:rFonts w:hint="eastAsia"/>
        </w:rPr>
        <w:t>SSD</w:t>
      </w:r>
      <w:r>
        <w:rPr>
          <w:rFonts w:hint="eastAsia"/>
        </w:rPr>
        <w:t>建议</w:t>
      </w:r>
      <w:r>
        <w:rPr>
          <w:rFonts w:hint="eastAsia"/>
        </w:rPr>
        <w:t>0-50</w:t>
      </w:r>
      <w:r>
        <w:rPr>
          <w:rFonts w:hint="eastAsia"/>
        </w:rPr>
        <w:t>℃</w:t>
      </w:r>
    </w:p>
    <w:p w:rsidR="00380105" w:rsidRDefault="00380105" w:rsidP="00380105">
      <w:pPr>
        <w:pStyle w:val="af4"/>
        <w:ind w:left="630" w:firstLineChars="0" w:firstLine="0"/>
      </w:pPr>
      <w:r>
        <w:rPr>
          <w:rFonts w:hint="eastAsia"/>
        </w:rPr>
        <w:t>使用减震支架（</w:t>
      </w:r>
      <w:r>
        <w:rPr>
          <w:rFonts w:hint="eastAsia"/>
        </w:rPr>
        <w:t>HDD</w:t>
      </w:r>
      <w:r>
        <w:rPr>
          <w:rFonts w:hint="eastAsia"/>
        </w:rPr>
        <w:t>）或防震外壳（外置硬盘）</w:t>
      </w:r>
    </w:p>
    <w:p w:rsidR="00380105" w:rsidRDefault="00380105" w:rsidP="00380105">
      <w:pPr>
        <w:pStyle w:val="af4"/>
        <w:ind w:left="630" w:firstLineChars="0" w:firstLine="0"/>
      </w:pPr>
      <w:r>
        <w:t>​​</w:t>
      </w:r>
      <w:r>
        <w:rPr>
          <w:rFonts w:hint="eastAsia"/>
        </w:rPr>
        <w:t>使用优化</w:t>
      </w:r>
      <w:r w:rsidRPr="00380105">
        <w:rPr>
          <w:rFonts w:hint="eastAsia"/>
        </w:rPr>
        <w:t>​​</w:t>
      </w:r>
    </w:p>
    <w:p w:rsidR="00380105" w:rsidRDefault="00380105" w:rsidP="00380105">
      <w:pPr>
        <w:pStyle w:val="af4"/>
        <w:ind w:left="630" w:firstLineChars="0" w:firstLine="0"/>
      </w:pPr>
      <w:r>
        <w:rPr>
          <w:rFonts w:hint="eastAsia"/>
        </w:rPr>
        <w:t>避免频繁启停（</w:t>
      </w:r>
      <w:r>
        <w:rPr>
          <w:rFonts w:hint="eastAsia"/>
        </w:rPr>
        <w:t>HDD</w:t>
      </w:r>
      <w:r>
        <w:rPr>
          <w:rFonts w:hint="eastAsia"/>
        </w:rPr>
        <w:t>电机轴承磨损）</w:t>
      </w:r>
    </w:p>
    <w:p w:rsidR="00380105" w:rsidRDefault="00380105" w:rsidP="00380105">
      <w:pPr>
        <w:pStyle w:val="af4"/>
        <w:ind w:left="630" w:firstLineChars="0" w:firstLine="0"/>
      </w:pPr>
      <w:r>
        <w:rPr>
          <w:rFonts w:hint="eastAsia"/>
        </w:rPr>
        <w:t>为</w:t>
      </w:r>
      <w:r>
        <w:rPr>
          <w:rFonts w:hint="eastAsia"/>
        </w:rPr>
        <w:t>SSD</w:t>
      </w:r>
      <w:r>
        <w:rPr>
          <w:rFonts w:hint="eastAsia"/>
        </w:rPr>
        <w:t>保留至少</w:t>
      </w:r>
      <w:r>
        <w:rPr>
          <w:rFonts w:hint="eastAsia"/>
        </w:rPr>
        <w:t>10%</w:t>
      </w:r>
      <w:r>
        <w:rPr>
          <w:rFonts w:hint="eastAsia"/>
        </w:rPr>
        <w:t>未分配空间以均衡磨损</w:t>
      </w:r>
    </w:p>
    <w:p w:rsidR="00380105" w:rsidRDefault="00380105" w:rsidP="00380105">
      <w:pPr>
        <w:pStyle w:val="af4"/>
        <w:ind w:left="630" w:firstLineChars="0" w:firstLine="0"/>
      </w:pPr>
      <w:r>
        <w:t>​​</w:t>
      </w:r>
      <w:r>
        <w:rPr>
          <w:rFonts w:hint="eastAsia"/>
        </w:rPr>
        <w:t>健康监测</w:t>
      </w:r>
      <w:r w:rsidRPr="00380105">
        <w:rPr>
          <w:rFonts w:hint="eastAsia"/>
        </w:rPr>
        <w:t>​​</w:t>
      </w:r>
    </w:p>
    <w:p w:rsidR="00380105" w:rsidRDefault="00380105" w:rsidP="00380105">
      <w:pPr>
        <w:pStyle w:val="af4"/>
        <w:ind w:left="630" w:firstLineChars="0" w:firstLine="0"/>
      </w:pPr>
      <w:r>
        <w:rPr>
          <w:rFonts w:hint="eastAsia"/>
        </w:rPr>
        <w:lastRenderedPageBreak/>
        <w:t>HDD</w:t>
      </w:r>
      <w:r>
        <w:rPr>
          <w:rFonts w:hint="eastAsia"/>
        </w:rPr>
        <w:t>：监听异常噪音（如咔嗒声），定期用</w:t>
      </w:r>
      <w:r>
        <w:rPr>
          <w:rFonts w:hint="eastAsia"/>
        </w:rPr>
        <w:t>CrystalDiskInfo</w:t>
      </w:r>
      <w:r>
        <w:rPr>
          <w:rFonts w:hint="eastAsia"/>
        </w:rPr>
        <w:t>检测</w:t>
      </w:r>
      <w:r>
        <w:rPr>
          <w:rFonts w:hint="eastAsia"/>
        </w:rPr>
        <w:t>SMART</w:t>
      </w:r>
      <w:r>
        <w:rPr>
          <w:rFonts w:hint="eastAsia"/>
        </w:rPr>
        <w:t>参数</w:t>
      </w:r>
    </w:p>
    <w:p w:rsidR="00380105" w:rsidRDefault="00380105" w:rsidP="00380105">
      <w:pPr>
        <w:pStyle w:val="af4"/>
        <w:ind w:left="630" w:firstLineChars="0" w:firstLine="0"/>
      </w:pPr>
      <w:r>
        <w:rPr>
          <w:rFonts w:hint="eastAsia"/>
        </w:rPr>
        <w:t>SSD</w:t>
      </w:r>
      <w:r>
        <w:rPr>
          <w:rFonts w:hint="eastAsia"/>
        </w:rPr>
        <w:t>：监控剩余</w:t>
      </w:r>
      <w:r>
        <w:rPr>
          <w:rFonts w:hint="eastAsia"/>
        </w:rPr>
        <w:t>TBW</w:t>
      </w:r>
      <w:r>
        <w:rPr>
          <w:rFonts w:hint="eastAsia"/>
        </w:rPr>
        <w:t>和备用块比例</w:t>
      </w:r>
    </w:p>
    <w:p w:rsidR="00380105" w:rsidRDefault="00380105" w:rsidP="00A84BDE">
      <w:pPr>
        <w:pStyle w:val="af4"/>
        <w:numPr>
          <w:ilvl w:val="0"/>
          <w:numId w:val="33"/>
        </w:numPr>
        <w:ind w:firstLineChars="0"/>
      </w:pPr>
      <w:r>
        <w:rPr>
          <w:rFonts w:hint="eastAsia"/>
        </w:rPr>
        <w:t>总结</w:t>
      </w:r>
    </w:p>
    <w:p w:rsidR="00380105" w:rsidRDefault="00380105" w:rsidP="00380105">
      <w:pPr>
        <w:pStyle w:val="af4"/>
        <w:ind w:left="630" w:firstLineChars="0" w:firstLine="0"/>
        <w:rPr>
          <w:rFonts w:ascii="宋体" w:hAnsi="宋体" w:cs="宋体"/>
        </w:rPr>
      </w:pPr>
      <w:r>
        <w:rPr>
          <w:rFonts w:hint="eastAsia"/>
        </w:rPr>
        <w:t>理论寿命（如</w:t>
      </w:r>
      <w:r>
        <w:t>100</w:t>
      </w:r>
      <w:r>
        <w:rPr>
          <w:rFonts w:hint="eastAsia"/>
        </w:rPr>
        <w:t>万小时）与</w:t>
      </w:r>
      <w:r>
        <w:t>3-5</w:t>
      </w:r>
      <w:r>
        <w:rPr>
          <w:rFonts w:hint="eastAsia"/>
        </w:rPr>
        <w:t>年实际寿命的差异，本质是</w:t>
      </w:r>
      <w:r w:rsidRPr="00380105">
        <w:rPr>
          <w:rFonts w:ascii="MS Gothic" w:eastAsia="MS Gothic" w:hAnsi="MS Gothic" w:cs="MS Gothic" w:hint="eastAsia"/>
        </w:rPr>
        <w:t>​​</w:t>
      </w:r>
      <w:r w:rsidRPr="00380105">
        <w:rPr>
          <w:rFonts w:ascii="宋体" w:hAnsi="宋体" w:cs="宋体" w:hint="eastAsia"/>
        </w:rPr>
        <w:t>理想实验条件与真实使用场景的鸿沟</w:t>
      </w:r>
      <w:r w:rsidRPr="00380105">
        <w:rPr>
          <w:rFonts w:ascii="MS Gothic" w:eastAsia="MS Gothic" w:hAnsi="MS Gothic" w:cs="MS Gothic" w:hint="eastAsia"/>
        </w:rPr>
        <w:t>​​</w:t>
      </w:r>
      <w:r w:rsidRPr="00380105">
        <w:rPr>
          <w:rFonts w:ascii="宋体" w:hAnsi="宋体" w:cs="宋体" w:hint="eastAsia"/>
        </w:rPr>
        <w:t>。用户可通过优化使用环境和习惯，使硬盘寿命接近理论上限，但电子元件老化规律仍会使</w:t>
      </w:r>
      <w:r>
        <w:t>5</w:t>
      </w:r>
      <w:r>
        <w:rPr>
          <w:rFonts w:hint="eastAsia"/>
        </w:rPr>
        <w:t>年后的故障风险显著上升。因此，</w:t>
      </w:r>
      <w:r w:rsidRPr="00380105">
        <w:rPr>
          <w:rFonts w:ascii="MS Gothic" w:eastAsia="MS Gothic" w:hAnsi="MS Gothic" w:cs="MS Gothic" w:hint="eastAsia"/>
        </w:rPr>
        <w:t>​​</w:t>
      </w:r>
      <w:r w:rsidRPr="00380105">
        <w:rPr>
          <w:rFonts w:ascii="宋体" w:hAnsi="宋体" w:cs="宋体" w:hint="eastAsia"/>
        </w:rPr>
        <w:t>关键数据务必遵循“</w:t>
      </w:r>
      <w:r>
        <w:t>3-2-1</w:t>
      </w:r>
      <w:r>
        <w:rPr>
          <w:rFonts w:hint="eastAsia"/>
        </w:rPr>
        <w:t>备份原则”（</w:t>
      </w:r>
      <w:r>
        <w:t>3</w:t>
      </w:r>
      <w:r>
        <w:rPr>
          <w:rFonts w:hint="eastAsia"/>
        </w:rPr>
        <w:t>份数据、</w:t>
      </w:r>
      <w:r>
        <w:t>2</w:t>
      </w:r>
      <w:r>
        <w:rPr>
          <w:rFonts w:hint="eastAsia"/>
        </w:rPr>
        <w:t>种介质、</w:t>
      </w:r>
      <w:r>
        <w:t>1</w:t>
      </w:r>
      <w:r>
        <w:rPr>
          <w:rFonts w:hint="eastAsia"/>
        </w:rPr>
        <w:t>份异地）</w:t>
      </w:r>
      <w:r w:rsidRPr="00380105">
        <w:rPr>
          <w:rFonts w:ascii="MS Gothic" w:eastAsia="MS Gothic" w:hAnsi="MS Gothic" w:cs="MS Gothic" w:hint="eastAsia"/>
        </w:rPr>
        <w:t>​​</w:t>
      </w:r>
      <w:r w:rsidRPr="00380105">
        <w:rPr>
          <w:rFonts w:ascii="宋体" w:hAnsi="宋体" w:cs="宋体" w:hint="eastAsia"/>
        </w:rPr>
        <w:t>以确保安全。</w:t>
      </w:r>
    </w:p>
    <w:p w:rsidR="005253A8" w:rsidRDefault="005253A8" w:rsidP="005253A8">
      <w:pPr>
        <w:pStyle w:val="3"/>
      </w:pPr>
      <w:r>
        <w:t>S</w:t>
      </w:r>
      <w:r>
        <w:rPr>
          <w:rFonts w:hint="eastAsia"/>
        </w:rPr>
        <w:t>mart</w:t>
      </w:r>
      <w:r>
        <w:rPr>
          <w:rFonts w:hint="eastAsia"/>
        </w:rPr>
        <w:t>检测中的硬盘使用时间</w:t>
      </w:r>
    </w:p>
    <w:p w:rsidR="005253A8" w:rsidRDefault="005253A8" w:rsidP="005253A8">
      <w:pPr>
        <w:pStyle w:val="a7"/>
      </w:pPr>
      <w:r>
        <w:t>You said:</w:t>
      </w:r>
    </w:p>
    <w:p w:rsidR="005253A8" w:rsidRDefault="005253A8" w:rsidP="005253A8">
      <w:pPr>
        <w:ind w:firstLine="210"/>
      </w:pPr>
      <w:r>
        <w:rPr>
          <w:rFonts w:hint="eastAsia"/>
        </w:rPr>
        <w:t>这个</w:t>
      </w:r>
      <w:r>
        <w:rPr>
          <w:rFonts w:hint="eastAsia"/>
        </w:rPr>
        <w:t>smart</w:t>
      </w:r>
      <w:r>
        <w:rPr>
          <w:rFonts w:hint="eastAsia"/>
        </w:rPr>
        <w:t>检查中有硬盘使用时间的指标吗</w:t>
      </w:r>
    </w:p>
    <w:p w:rsidR="005253A8" w:rsidRDefault="005253A8" w:rsidP="005253A8">
      <w:pPr>
        <w:ind w:firstLine="210"/>
      </w:pPr>
      <w:r>
        <w:t>$ sudo smartctl -a /dev/sda | less</w:t>
      </w:r>
    </w:p>
    <w:p w:rsidR="005253A8" w:rsidRDefault="005253A8" w:rsidP="005253A8">
      <w:pPr>
        <w:ind w:firstLine="210"/>
      </w:pPr>
      <w:r>
        <w:t>smartctl 7.2 2020-12-30 r5155 [x86_64-linux-5.15.0-139-generic] (local build)</w:t>
      </w:r>
    </w:p>
    <w:p w:rsidR="005253A8" w:rsidRDefault="005253A8" w:rsidP="005253A8">
      <w:pPr>
        <w:ind w:firstLine="210"/>
      </w:pPr>
      <w:r>
        <w:t>Copyright (C) 2002-20, Bruce Allen, Christian Franke, www.smartmontools.org</w:t>
      </w:r>
    </w:p>
    <w:p w:rsidR="005253A8" w:rsidRDefault="005253A8" w:rsidP="005253A8">
      <w:pPr>
        <w:ind w:firstLine="210"/>
      </w:pPr>
      <w:r>
        <w:t>=== START OF INFORMATION SECTION ===</w:t>
      </w:r>
    </w:p>
    <w:p w:rsidR="005253A8" w:rsidRDefault="005253A8" w:rsidP="005253A8">
      <w:pPr>
        <w:ind w:firstLine="210"/>
      </w:pPr>
      <w:r>
        <w:t>Model Family:     Seagate BarraCuda 3.5</w:t>
      </w:r>
    </w:p>
    <w:p w:rsidR="005253A8" w:rsidRDefault="005253A8" w:rsidP="005253A8">
      <w:pPr>
        <w:ind w:firstLine="210"/>
      </w:pPr>
      <w:r>
        <w:t>Device Model:     ST2000DM005-2CW102</w:t>
      </w:r>
    </w:p>
    <w:p w:rsidR="005253A8" w:rsidRDefault="005253A8" w:rsidP="005253A8">
      <w:pPr>
        <w:ind w:firstLine="210"/>
      </w:pPr>
      <w:r>
        <w:t>Serial Number:    ZFL40JGE</w:t>
      </w:r>
    </w:p>
    <w:p w:rsidR="005253A8" w:rsidRDefault="005253A8" w:rsidP="005253A8">
      <w:pPr>
        <w:ind w:firstLine="210"/>
      </w:pPr>
      <w:r>
        <w:t>LU WWN Device Id: 5 000c50 0c971fdae</w:t>
      </w:r>
    </w:p>
    <w:p w:rsidR="005253A8" w:rsidRDefault="005253A8" w:rsidP="005253A8">
      <w:pPr>
        <w:ind w:firstLine="210"/>
      </w:pPr>
      <w:r>
        <w:t>Firmware Version: 0001</w:t>
      </w:r>
    </w:p>
    <w:p w:rsidR="005253A8" w:rsidRDefault="005253A8" w:rsidP="005253A8">
      <w:pPr>
        <w:ind w:firstLine="210"/>
      </w:pPr>
      <w:r>
        <w:t>User Capacity:    2,000,398,934,016 bytes [2.00 TB]</w:t>
      </w:r>
    </w:p>
    <w:p w:rsidR="005253A8" w:rsidRDefault="005253A8" w:rsidP="005253A8">
      <w:pPr>
        <w:ind w:firstLine="210"/>
      </w:pPr>
      <w:r>
        <w:t>Sector Sizes:     512 bytes logical, 4096 bytes physical</w:t>
      </w:r>
    </w:p>
    <w:p w:rsidR="005253A8" w:rsidRDefault="005253A8" w:rsidP="005253A8">
      <w:pPr>
        <w:ind w:firstLine="210"/>
      </w:pPr>
      <w:r>
        <w:t>Rotation Rate:    5425 rpm</w:t>
      </w:r>
    </w:p>
    <w:p w:rsidR="005253A8" w:rsidRDefault="005253A8" w:rsidP="005253A8">
      <w:pPr>
        <w:ind w:firstLine="210"/>
      </w:pPr>
      <w:r>
        <w:t>Form Factor:      3.5 inches</w:t>
      </w:r>
    </w:p>
    <w:p w:rsidR="005253A8" w:rsidRDefault="005253A8" w:rsidP="005253A8">
      <w:pPr>
        <w:ind w:firstLine="210"/>
      </w:pPr>
      <w:r>
        <w:t>Device is:        In smartctl database [for details use: -P show]</w:t>
      </w:r>
    </w:p>
    <w:p w:rsidR="005253A8" w:rsidRDefault="005253A8" w:rsidP="005253A8">
      <w:pPr>
        <w:ind w:firstLine="210"/>
      </w:pPr>
      <w:r>
        <w:t>ATA Version is:   ACS-3 T13/2161-D revision 5</w:t>
      </w:r>
    </w:p>
    <w:p w:rsidR="005253A8" w:rsidRDefault="005253A8" w:rsidP="005253A8">
      <w:pPr>
        <w:ind w:firstLine="210"/>
      </w:pPr>
      <w:r>
        <w:t>SATA Version is:  SATA 3.1, 6.0 Gb/s (current: 6.0 Gb/s)</w:t>
      </w:r>
    </w:p>
    <w:p w:rsidR="005253A8" w:rsidRDefault="005253A8" w:rsidP="005253A8">
      <w:pPr>
        <w:ind w:firstLine="210"/>
      </w:pPr>
      <w:r>
        <w:t>Local Time is:    Thu May  8 16:55:12 2025 CST</w:t>
      </w:r>
    </w:p>
    <w:p w:rsidR="005253A8" w:rsidRDefault="005253A8" w:rsidP="005253A8">
      <w:pPr>
        <w:ind w:firstLine="210"/>
      </w:pPr>
      <w:r>
        <w:t>SMART support is: Available - device has SMART capability.</w:t>
      </w:r>
    </w:p>
    <w:p w:rsidR="005253A8" w:rsidRDefault="005253A8" w:rsidP="005253A8">
      <w:pPr>
        <w:ind w:firstLine="210"/>
      </w:pPr>
      <w:r>
        <w:t>SMART support is: Enabled</w:t>
      </w:r>
    </w:p>
    <w:p w:rsidR="005253A8" w:rsidRDefault="005253A8" w:rsidP="005253A8">
      <w:pPr>
        <w:ind w:firstLine="210"/>
      </w:pPr>
    </w:p>
    <w:p w:rsidR="005253A8" w:rsidRDefault="005253A8" w:rsidP="005253A8">
      <w:pPr>
        <w:ind w:firstLine="210"/>
      </w:pPr>
      <w:r>
        <w:t>=== START OF READ SMART DATA SECTION ===</w:t>
      </w:r>
    </w:p>
    <w:p w:rsidR="005253A8" w:rsidRDefault="005253A8" w:rsidP="005253A8">
      <w:pPr>
        <w:ind w:firstLine="210"/>
      </w:pPr>
      <w:r>
        <w:t>SMART overall-health self-assessment test result: PASSED</w:t>
      </w:r>
    </w:p>
    <w:p w:rsidR="005253A8" w:rsidRDefault="005253A8" w:rsidP="005253A8">
      <w:pPr>
        <w:ind w:firstLine="210"/>
      </w:pPr>
    </w:p>
    <w:p w:rsidR="005253A8" w:rsidRDefault="005253A8" w:rsidP="005253A8">
      <w:pPr>
        <w:ind w:firstLine="210"/>
      </w:pPr>
      <w:r>
        <w:t>General SMART Values:</w:t>
      </w:r>
    </w:p>
    <w:p w:rsidR="005253A8" w:rsidRDefault="005253A8" w:rsidP="005253A8">
      <w:pPr>
        <w:ind w:firstLine="210"/>
      </w:pPr>
      <w:r>
        <w:t>Offline data collection status:  (0x00)</w:t>
      </w:r>
      <w:r>
        <w:tab/>
        <w:t>Offline data collection activity</w:t>
      </w:r>
    </w:p>
    <w:p w:rsidR="005253A8" w:rsidRDefault="005253A8" w:rsidP="005253A8">
      <w:pPr>
        <w:ind w:firstLine="210"/>
      </w:pPr>
      <w:r>
        <w:tab/>
      </w:r>
      <w:r>
        <w:tab/>
      </w:r>
      <w:r>
        <w:tab/>
      </w:r>
      <w:r>
        <w:tab/>
      </w:r>
      <w:r>
        <w:tab/>
        <w:t>was never started.</w:t>
      </w:r>
    </w:p>
    <w:p w:rsidR="005253A8" w:rsidRDefault="005253A8" w:rsidP="005253A8">
      <w:pPr>
        <w:ind w:firstLine="210"/>
      </w:pPr>
      <w:r>
        <w:tab/>
      </w:r>
      <w:r>
        <w:tab/>
      </w:r>
      <w:r>
        <w:tab/>
      </w:r>
      <w:r>
        <w:tab/>
      </w:r>
      <w:r>
        <w:tab/>
        <w:t>Auto Offline Data Collection: Disabled.</w:t>
      </w:r>
    </w:p>
    <w:p w:rsidR="005253A8" w:rsidRDefault="005253A8" w:rsidP="005253A8">
      <w:pPr>
        <w:ind w:firstLine="210"/>
      </w:pPr>
      <w:r>
        <w:t>Self-test execution status:      (   0)</w:t>
      </w:r>
      <w:r>
        <w:tab/>
        <w:t>The previous self-test routine completed</w:t>
      </w:r>
    </w:p>
    <w:p w:rsidR="005253A8" w:rsidRDefault="005253A8" w:rsidP="005253A8">
      <w:pPr>
        <w:ind w:firstLine="210"/>
      </w:pPr>
      <w:r>
        <w:tab/>
      </w:r>
      <w:r>
        <w:tab/>
      </w:r>
      <w:r>
        <w:tab/>
      </w:r>
      <w:r>
        <w:tab/>
      </w:r>
      <w:r>
        <w:tab/>
        <w:t xml:space="preserve">without error or no self-test has ever </w:t>
      </w:r>
    </w:p>
    <w:p w:rsidR="005253A8" w:rsidRDefault="005253A8" w:rsidP="005253A8">
      <w:pPr>
        <w:ind w:firstLine="210"/>
      </w:pPr>
      <w:r>
        <w:lastRenderedPageBreak/>
        <w:tab/>
      </w:r>
      <w:r>
        <w:tab/>
      </w:r>
      <w:r>
        <w:tab/>
      </w:r>
      <w:r>
        <w:tab/>
      </w:r>
      <w:r>
        <w:tab/>
        <w:t>been run.</w:t>
      </w:r>
    </w:p>
    <w:p w:rsidR="005253A8" w:rsidRDefault="005253A8" w:rsidP="005253A8">
      <w:pPr>
        <w:ind w:firstLine="210"/>
      </w:pPr>
      <w:r>
        <w:t xml:space="preserve">Total time to complete Offline </w:t>
      </w:r>
    </w:p>
    <w:p w:rsidR="005253A8" w:rsidRDefault="005253A8" w:rsidP="005253A8">
      <w:pPr>
        <w:ind w:firstLine="210"/>
      </w:pPr>
      <w:r>
        <w:t xml:space="preserve">data collection: </w:t>
      </w:r>
      <w:r>
        <w:tab/>
      </w:r>
      <w:r>
        <w:tab/>
        <w:t>(    0) seconds.</w:t>
      </w:r>
    </w:p>
    <w:p w:rsidR="005253A8" w:rsidRDefault="005253A8" w:rsidP="005253A8">
      <w:pPr>
        <w:ind w:firstLine="210"/>
      </w:pPr>
      <w:r>
        <w:t>Offline data collection</w:t>
      </w:r>
    </w:p>
    <w:p w:rsidR="005253A8" w:rsidRDefault="005253A8" w:rsidP="005253A8">
      <w:pPr>
        <w:ind w:firstLine="210"/>
      </w:pPr>
      <w:r>
        <w:t xml:space="preserve">capabilities: </w:t>
      </w:r>
      <w:r>
        <w:tab/>
      </w:r>
      <w:r>
        <w:tab/>
      </w:r>
      <w:r>
        <w:tab/>
        <w:t xml:space="preserve"> (0x73) SMART execute Offline immediate.</w:t>
      </w:r>
    </w:p>
    <w:p w:rsidR="005253A8" w:rsidRDefault="005253A8" w:rsidP="005253A8">
      <w:pPr>
        <w:ind w:firstLine="210"/>
      </w:pPr>
      <w:r>
        <w:tab/>
      </w:r>
      <w:r>
        <w:tab/>
      </w:r>
      <w:r>
        <w:tab/>
      </w:r>
      <w:r>
        <w:tab/>
      </w:r>
      <w:r>
        <w:tab/>
        <w:t>Auto Offline data collection on/off support.</w:t>
      </w:r>
    </w:p>
    <w:p w:rsidR="005253A8" w:rsidRDefault="005253A8" w:rsidP="005253A8">
      <w:pPr>
        <w:ind w:firstLine="210"/>
      </w:pPr>
      <w:r>
        <w:tab/>
      </w:r>
      <w:r>
        <w:tab/>
      </w:r>
      <w:r>
        <w:tab/>
      </w:r>
      <w:r>
        <w:tab/>
      </w:r>
      <w:r>
        <w:tab/>
        <w:t>Suspend Offline collection upon new</w:t>
      </w:r>
    </w:p>
    <w:p w:rsidR="005253A8" w:rsidRDefault="005253A8" w:rsidP="005253A8">
      <w:pPr>
        <w:ind w:firstLine="210"/>
      </w:pPr>
      <w:r>
        <w:tab/>
      </w:r>
      <w:r>
        <w:tab/>
      </w:r>
      <w:r>
        <w:tab/>
      </w:r>
      <w:r>
        <w:tab/>
      </w:r>
      <w:r>
        <w:tab/>
        <w:t>command.</w:t>
      </w:r>
    </w:p>
    <w:p w:rsidR="005253A8" w:rsidRDefault="005253A8" w:rsidP="005253A8">
      <w:pPr>
        <w:ind w:firstLine="210"/>
      </w:pPr>
      <w:r>
        <w:tab/>
      </w:r>
      <w:r>
        <w:tab/>
      </w:r>
      <w:r>
        <w:tab/>
      </w:r>
      <w:r>
        <w:tab/>
      </w:r>
      <w:r>
        <w:tab/>
        <w:t>No Offline surface scan supported.</w:t>
      </w:r>
    </w:p>
    <w:p w:rsidR="005253A8" w:rsidRDefault="005253A8" w:rsidP="005253A8">
      <w:pPr>
        <w:ind w:firstLine="210"/>
      </w:pPr>
      <w:r>
        <w:tab/>
      </w:r>
      <w:r>
        <w:tab/>
      </w:r>
      <w:r>
        <w:tab/>
      </w:r>
      <w:r>
        <w:tab/>
      </w:r>
      <w:r>
        <w:tab/>
        <w:t>Self-test supported.</w:t>
      </w:r>
    </w:p>
    <w:p w:rsidR="005253A8" w:rsidRDefault="005253A8" w:rsidP="005253A8">
      <w:pPr>
        <w:ind w:firstLine="210"/>
      </w:pPr>
      <w:r>
        <w:tab/>
      </w:r>
      <w:r>
        <w:tab/>
      </w:r>
      <w:r>
        <w:tab/>
      </w:r>
      <w:r>
        <w:tab/>
      </w:r>
      <w:r>
        <w:tab/>
        <w:t>Conveyance Self-test supported.</w:t>
      </w:r>
    </w:p>
    <w:p w:rsidR="005253A8" w:rsidRDefault="005253A8" w:rsidP="005253A8">
      <w:pPr>
        <w:ind w:firstLine="210"/>
      </w:pPr>
      <w:r>
        <w:tab/>
      </w:r>
      <w:r>
        <w:tab/>
      </w:r>
      <w:r>
        <w:tab/>
      </w:r>
      <w:r>
        <w:tab/>
      </w:r>
      <w:r>
        <w:tab/>
        <w:t>Selective Self-test supported.</w:t>
      </w:r>
    </w:p>
    <w:p w:rsidR="005253A8" w:rsidRDefault="005253A8" w:rsidP="005253A8">
      <w:pPr>
        <w:ind w:firstLine="210"/>
      </w:pPr>
      <w:r>
        <w:t>SMART capabilities:            (0x0003)</w:t>
      </w:r>
      <w:r>
        <w:tab/>
        <w:t>Saves SMART data before entering</w:t>
      </w:r>
    </w:p>
    <w:p w:rsidR="005253A8" w:rsidRDefault="005253A8" w:rsidP="005253A8">
      <w:pPr>
        <w:ind w:firstLine="210"/>
      </w:pPr>
      <w:r>
        <w:tab/>
      </w:r>
      <w:r>
        <w:tab/>
      </w:r>
      <w:r>
        <w:tab/>
      </w:r>
      <w:r>
        <w:tab/>
      </w:r>
      <w:r>
        <w:tab/>
        <w:t>power-saving mode.</w:t>
      </w:r>
    </w:p>
    <w:p w:rsidR="005253A8" w:rsidRDefault="005253A8" w:rsidP="005253A8">
      <w:pPr>
        <w:ind w:firstLine="210"/>
      </w:pPr>
      <w:r>
        <w:tab/>
      </w:r>
      <w:r>
        <w:tab/>
      </w:r>
      <w:r>
        <w:tab/>
      </w:r>
      <w:r>
        <w:tab/>
      </w:r>
      <w:r>
        <w:tab/>
        <w:t>Supports SMART auto save timer.</w:t>
      </w:r>
    </w:p>
    <w:p w:rsidR="005253A8" w:rsidRDefault="005253A8" w:rsidP="005253A8">
      <w:pPr>
        <w:ind w:firstLine="210"/>
      </w:pPr>
      <w:r>
        <w:t>Error logging capability:        (0x01)</w:t>
      </w:r>
      <w:r>
        <w:tab/>
        <w:t>Error logging supported.</w:t>
      </w:r>
    </w:p>
    <w:p w:rsidR="005253A8" w:rsidRDefault="005253A8" w:rsidP="005253A8">
      <w:pPr>
        <w:ind w:firstLine="210"/>
      </w:pPr>
      <w:r>
        <w:tab/>
      </w:r>
      <w:r>
        <w:tab/>
      </w:r>
      <w:r>
        <w:tab/>
      </w:r>
      <w:r>
        <w:tab/>
      </w:r>
      <w:r>
        <w:tab/>
        <w:t>General Purpose Logging supported.</w:t>
      </w:r>
    </w:p>
    <w:p w:rsidR="005253A8" w:rsidRDefault="005253A8" w:rsidP="005253A8">
      <w:pPr>
        <w:ind w:firstLine="210"/>
      </w:pPr>
      <w:r>
        <w:t xml:space="preserve">Short self-test routine </w:t>
      </w:r>
    </w:p>
    <w:p w:rsidR="005253A8" w:rsidRDefault="005253A8" w:rsidP="005253A8">
      <w:pPr>
        <w:ind w:firstLine="210"/>
      </w:pPr>
      <w:r>
        <w:t xml:space="preserve">recommended polling time: </w:t>
      </w:r>
      <w:r>
        <w:tab/>
        <w:t xml:space="preserve"> (   1) minutes.</w:t>
      </w:r>
    </w:p>
    <w:p w:rsidR="005253A8" w:rsidRDefault="005253A8" w:rsidP="005253A8">
      <w:pPr>
        <w:ind w:firstLine="210"/>
      </w:pPr>
      <w:r>
        <w:t>Extended self-test routine</w:t>
      </w:r>
    </w:p>
    <w:p w:rsidR="005253A8" w:rsidRDefault="005253A8" w:rsidP="005253A8">
      <w:pPr>
        <w:ind w:firstLine="210"/>
      </w:pPr>
      <w:r>
        <w:t xml:space="preserve">recommended polling time: </w:t>
      </w:r>
      <w:r>
        <w:tab/>
        <w:t xml:space="preserve"> ( 248) minutes.</w:t>
      </w:r>
    </w:p>
    <w:p w:rsidR="005253A8" w:rsidRDefault="005253A8" w:rsidP="005253A8">
      <w:pPr>
        <w:ind w:firstLine="210"/>
      </w:pPr>
      <w:r>
        <w:t>Conveyance self-test routine</w:t>
      </w:r>
    </w:p>
    <w:p w:rsidR="005253A8" w:rsidRDefault="005253A8" w:rsidP="005253A8">
      <w:pPr>
        <w:ind w:firstLine="210"/>
      </w:pPr>
      <w:r>
        <w:t xml:space="preserve">recommended polling time: </w:t>
      </w:r>
      <w:r>
        <w:tab/>
        <w:t xml:space="preserve"> (   2) minutes.</w:t>
      </w:r>
    </w:p>
    <w:p w:rsidR="005253A8" w:rsidRDefault="005253A8" w:rsidP="005253A8">
      <w:pPr>
        <w:ind w:firstLine="210"/>
      </w:pPr>
      <w:r>
        <w:t xml:space="preserve">SCT capabilities: </w:t>
      </w:r>
      <w:r>
        <w:tab/>
        <w:t xml:space="preserve">       (0x30a5)</w:t>
      </w:r>
      <w:r>
        <w:tab/>
        <w:t>SCT Status supported.</w:t>
      </w:r>
    </w:p>
    <w:p w:rsidR="005253A8" w:rsidRDefault="005253A8" w:rsidP="005253A8">
      <w:pPr>
        <w:ind w:firstLine="210"/>
      </w:pPr>
      <w:r>
        <w:tab/>
      </w:r>
      <w:r>
        <w:tab/>
      </w:r>
      <w:r>
        <w:tab/>
      </w:r>
      <w:r>
        <w:tab/>
      </w:r>
      <w:r>
        <w:tab/>
        <w:t>SCT Data Table supported.</w:t>
      </w:r>
    </w:p>
    <w:p w:rsidR="005253A8" w:rsidRDefault="005253A8" w:rsidP="005253A8">
      <w:pPr>
        <w:ind w:firstLine="210"/>
      </w:pPr>
    </w:p>
    <w:p w:rsidR="005253A8" w:rsidRDefault="005253A8" w:rsidP="005253A8">
      <w:pPr>
        <w:ind w:firstLine="210"/>
      </w:pPr>
      <w:r>
        <w:t>SMART Attributes Data Structure revision number: 10</w:t>
      </w:r>
    </w:p>
    <w:p w:rsidR="005253A8" w:rsidRDefault="005253A8" w:rsidP="005253A8">
      <w:pPr>
        <w:ind w:firstLine="210"/>
      </w:pPr>
      <w:r>
        <w:t>Vendor Specific SMART Attributes with Thresholds:</w:t>
      </w:r>
    </w:p>
    <w:p w:rsidR="005253A8" w:rsidRDefault="005253A8" w:rsidP="005253A8">
      <w:pPr>
        <w:ind w:firstLine="210"/>
      </w:pPr>
      <w:r>
        <w:t>ID# ATTRIBUTE_NAME          FLAG     VALUE WORST THRESH TYPE      UPDATED  WHEN_FAILED RAW_VALUE</w:t>
      </w:r>
    </w:p>
    <w:p w:rsidR="005253A8" w:rsidRDefault="005253A8" w:rsidP="005253A8">
      <w:pPr>
        <w:ind w:firstLine="210"/>
      </w:pPr>
      <w:r>
        <w:t xml:space="preserve">  1 Raw_Read_Error_Rate     0x000f   076   053   006    Pre-fail  Always       -       41840181</w:t>
      </w:r>
    </w:p>
    <w:p w:rsidR="005253A8" w:rsidRDefault="005253A8" w:rsidP="005253A8">
      <w:pPr>
        <w:ind w:firstLine="210"/>
      </w:pPr>
      <w:r>
        <w:t xml:space="preserve">  3 Spin_Up_Time            0x0003   098   097   000    Pre-fail  Always       -       0</w:t>
      </w:r>
    </w:p>
    <w:p w:rsidR="005253A8" w:rsidRDefault="005253A8" w:rsidP="005253A8">
      <w:pPr>
        <w:ind w:firstLine="210"/>
      </w:pPr>
      <w:r>
        <w:t xml:space="preserve">  4 Start_Stop_Count        0x0032   100   100   020    Old_age   Always       -       238</w:t>
      </w:r>
    </w:p>
    <w:p w:rsidR="005253A8" w:rsidRDefault="005253A8" w:rsidP="005253A8">
      <w:pPr>
        <w:ind w:firstLine="210"/>
      </w:pPr>
      <w:r>
        <w:t xml:space="preserve">  5 Reallocated_Sector_Ct   0x0033   098   098   010    Pre-fail  Always       -       312</w:t>
      </w:r>
    </w:p>
    <w:p w:rsidR="005253A8" w:rsidRDefault="005253A8" w:rsidP="005253A8">
      <w:pPr>
        <w:ind w:firstLine="210"/>
      </w:pPr>
      <w:r>
        <w:t xml:space="preserve">  7 Seek_Error_Rate         0x000f   083   060   045    Pre-fail  Always       -       190756220</w:t>
      </w:r>
    </w:p>
    <w:p w:rsidR="005253A8" w:rsidRDefault="005253A8" w:rsidP="005253A8">
      <w:pPr>
        <w:ind w:firstLine="210"/>
      </w:pPr>
      <w:r>
        <w:t xml:space="preserve">  9 Power_On_Hours          0x0032   094   094   000    Old_age   Always       -       5596 (154 210 0)</w:t>
      </w:r>
    </w:p>
    <w:p w:rsidR="005253A8" w:rsidRDefault="005253A8" w:rsidP="005253A8">
      <w:pPr>
        <w:ind w:firstLine="210"/>
      </w:pPr>
      <w:r>
        <w:t xml:space="preserve"> 10 Spin_Retry_Count        0x0013   100   100   097    Pre-fail  Always       -       0</w:t>
      </w:r>
    </w:p>
    <w:p w:rsidR="005253A8" w:rsidRDefault="005253A8" w:rsidP="005253A8">
      <w:pPr>
        <w:ind w:firstLine="210"/>
      </w:pPr>
      <w:r>
        <w:t xml:space="preserve"> 12 Power_Cycle_Count       0x0032   100   100   020    Old_age   Always       -       235</w:t>
      </w:r>
    </w:p>
    <w:p w:rsidR="005253A8" w:rsidRDefault="005253A8" w:rsidP="005253A8">
      <w:pPr>
        <w:ind w:firstLine="210"/>
      </w:pPr>
      <w:r>
        <w:t>183 Runtime_Bad_Block       0x0032   098   098   000    Old_age   Always       -       2</w:t>
      </w:r>
    </w:p>
    <w:p w:rsidR="005253A8" w:rsidRDefault="005253A8" w:rsidP="005253A8">
      <w:pPr>
        <w:ind w:firstLine="210"/>
      </w:pPr>
      <w:r>
        <w:lastRenderedPageBreak/>
        <w:t>184 End-to-End_Error        0x0032   100   100   099    Old_age   Always       -       0</w:t>
      </w:r>
    </w:p>
    <w:p w:rsidR="005253A8" w:rsidRDefault="005253A8" w:rsidP="005253A8">
      <w:pPr>
        <w:ind w:firstLine="210"/>
      </w:pPr>
      <w:r>
        <w:t>187 Reported_Uncorrect      0x0032   097   097   000    Old_age   Always       -       3</w:t>
      </w:r>
    </w:p>
    <w:p w:rsidR="005253A8" w:rsidRDefault="005253A8" w:rsidP="005253A8">
      <w:pPr>
        <w:ind w:firstLine="210"/>
      </w:pPr>
      <w:r>
        <w:t>188 Command_Timeout         0x0032   100   097   000    Old_age   Always       -       11 20 20</w:t>
      </w:r>
    </w:p>
    <w:p w:rsidR="005253A8" w:rsidRDefault="005253A8" w:rsidP="005253A8">
      <w:pPr>
        <w:ind w:firstLine="210"/>
      </w:pPr>
      <w:r>
        <w:t>189 High_Fly_Writes         0x003a   100   100   000    Old_age   Always       -       0</w:t>
      </w:r>
    </w:p>
    <w:p w:rsidR="005253A8" w:rsidRDefault="005253A8" w:rsidP="005253A8">
      <w:pPr>
        <w:ind w:firstLine="210"/>
      </w:pPr>
      <w:r>
        <w:t>190 Airflow_Temperature_Cel 0x0022   063   053   040    Old_age   Always       -       37 (Min/Max 33/37)</w:t>
      </w:r>
    </w:p>
    <w:p w:rsidR="005253A8" w:rsidRDefault="005253A8" w:rsidP="005253A8">
      <w:pPr>
        <w:ind w:firstLine="210"/>
      </w:pPr>
      <w:r>
        <w:t>191 G-Sense_Error_Rate      0x0032   100   100   000    Old_age   Always       -       0</w:t>
      </w:r>
    </w:p>
    <w:p w:rsidR="005253A8" w:rsidRDefault="005253A8" w:rsidP="005253A8">
      <w:pPr>
        <w:ind w:firstLine="210"/>
      </w:pPr>
      <w:r>
        <w:t>192 Power-Off_Retract_Count 0x0032   100   100   000    Old_age   Always       -       187</w:t>
      </w:r>
    </w:p>
    <w:p w:rsidR="005253A8" w:rsidRDefault="005253A8" w:rsidP="005253A8">
      <w:pPr>
        <w:ind w:firstLine="210"/>
      </w:pPr>
      <w:r>
        <w:t>193 Load_Cycle_Count        0x0032   100   100   000    Old_age   Always       -       607</w:t>
      </w:r>
    </w:p>
    <w:p w:rsidR="005253A8" w:rsidRDefault="005253A8" w:rsidP="005253A8">
      <w:pPr>
        <w:ind w:firstLine="210"/>
      </w:pPr>
      <w:r>
        <w:t>194 Temperature_Celsius     0x0022   037   047   000    Old_age   Always       -       37 (0 17 0 0 0)</w:t>
      </w:r>
    </w:p>
    <w:p w:rsidR="005253A8" w:rsidRDefault="005253A8" w:rsidP="005253A8">
      <w:pPr>
        <w:ind w:firstLine="210"/>
      </w:pPr>
      <w:r>
        <w:t>195 Hardware_ECC_Recovered  0x001a   076   064   000    Old_age   Always       -       41840181</w:t>
      </w:r>
    </w:p>
    <w:p w:rsidR="005253A8" w:rsidRDefault="005253A8" w:rsidP="005253A8">
      <w:pPr>
        <w:ind w:firstLine="210"/>
      </w:pPr>
      <w:r>
        <w:t>197 Current_Pending_Sector  0x0012   100   100   000    Old_age   Always       -       296</w:t>
      </w:r>
    </w:p>
    <w:p w:rsidR="005253A8" w:rsidRDefault="005253A8" w:rsidP="005253A8">
      <w:pPr>
        <w:ind w:firstLine="210"/>
      </w:pPr>
      <w:r>
        <w:t>198 Offline_Uncorrectable   0x0010   100   100   000    Old_age   Offline      -       296</w:t>
      </w:r>
    </w:p>
    <w:p w:rsidR="005253A8" w:rsidRDefault="005253A8" w:rsidP="005253A8">
      <w:pPr>
        <w:ind w:firstLine="210"/>
      </w:pPr>
      <w:r>
        <w:t>199 UDMA_CRC_Error_Count    0x003e   200   200   000    Old_age   Always       -       0</w:t>
      </w:r>
    </w:p>
    <w:p w:rsidR="005253A8" w:rsidRDefault="005253A8" w:rsidP="005253A8">
      <w:pPr>
        <w:ind w:firstLine="210"/>
      </w:pPr>
      <w:r>
        <w:t>240 Head_Flying_Hours       0x0000   100   253   000    Old_age   Offline      -       4396h+06m+36.070s</w:t>
      </w:r>
    </w:p>
    <w:p w:rsidR="005253A8" w:rsidRDefault="005253A8" w:rsidP="005253A8">
      <w:pPr>
        <w:ind w:firstLine="210"/>
      </w:pPr>
      <w:r>
        <w:t>241 Total_LBAs_Written      0x0000   100   253   000    Old_age   Offline      -       2675753504</w:t>
      </w:r>
    </w:p>
    <w:p w:rsidR="005253A8" w:rsidRDefault="005253A8" w:rsidP="005253A8">
      <w:pPr>
        <w:ind w:firstLine="210"/>
      </w:pPr>
      <w:r>
        <w:t>242 Total_LBAs_Read         0x0000   100   253   000    Old_age   Offline      -       1340637382</w:t>
      </w:r>
    </w:p>
    <w:p w:rsidR="005253A8" w:rsidRDefault="005253A8" w:rsidP="005253A8">
      <w:pPr>
        <w:ind w:firstLine="210"/>
      </w:pPr>
    </w:p>
    <w:p w:rsidR="005253A8" w:rsidRDefault="005253A8" w:rsidP="005253A8">
      <w:pPr>
        <w:ind w:firstLine="210"/>
      </w:pPr>
      <w:r>
        <w:t>SMART Error Log Version: 1</w:t>
      </w:r>
    </w:p>
    <w:p w:rsidR="005253A8" w:rsidRDefault="005253A8" w:rsidP="005253A8">
      <w:pPr>
        <w:ind w:firstLine="210"/>
      </w:pPr>
      <w:r>
        <w:t>ATA Error Count: 18 (device log contains only the most recent five errors)</w:t>
      </w:r>
    </w:p>
    <w:p w:rsidR="005253A8" w:rsidRDefault="005253A8" w:rsidP="005253A8">
      <w:pPr>
        <w:ind w:firstLine="210"/>
      </w:pPr>
      <w:r>
        <w:tab/>
        <w:t>CR = Command Register [HEX]</w:t>
      </w:r>
    </w:p>
    <w:p w:rsidR="005253A8" w:rsidRDefault="005253A8" w:rsidP="005253A8">
      <w:pPr>
        <w:ind w:firstLine="210"/>
      </w:pPr>
      <w:r>
        <w:tab/>
        <w:t>FR = Features Register [HEX]</w:t>
      </w:r>
    </w:p>
    <w:p w:rsidR="005253A8" w:rsidRDefault="005253A8" w:rsidP="005253A8">
      <w:pPr>
        <w:ind w:firstLine="210"/>
      </w:pPr>
      <w:r>
        <w:tab/>
        <w:t>SC = Sector Count Register [HEX]</w:t>
      </w:r>
    </w:p>
    <w:p w:rsidR="005253A8" w:rsidRDefault="005253A8" w:rsidP="005253A8">
      <w:pPr>
        <w:ind w:firstLine="210"/>
      </w:pPr>
      <w:r>
        <w:tab/>
        <w:t>SN = Sector Number Register [HEX]</w:t>
      </w:r>
    </w:p>
    <w:p w:rsidR="005253A8" w:rsidRDefault="005253A8" w:rsidP="005253A8">
      <w:pPr>
        <w:ind w:firstLine="210"/>
      </w:pPr>
      <w:r>
        <w:tab/>
        <w:t>CL = Cylinder Low Register [HEX]</w:t>
      </w:r>
    </w:p>
    <w:p w:rsidR="005253A8" w:rsidRDefault="005253A8" w:rsidP="005253A8">
      <w:pPr>
        <w:ind w:firstLine="210"/>
      </w:pPr>
      <w:r>
        <w:tab/>
        <w:t>CH = Cylinder High Register [HEX]</w:t>
      </w:r>
    </w:p>
    <w:p w:rsidR="005253A8" w:rsidRDefault="005253A8" w:rsidP="005253A8">
      <w:pPr>
        <w:ind w:firstLine="210"/>
      </w:pPr>
      <w:r>
        <w:tab/>
        <w:t>DH = Device/Head Register [HEX]</w:t>
      </w:r>
    </w:p>
    <w:p w:rsidR="005253A8" w:rsidRDefault="005253A8" w:rsidP="005253A8">
      <w:pPr>
        <w:ind w:firstLine="210"/>
      </w:pPr>
      <w:r>
        <w:tab/>
        <w:t>DC = Device Command Register [HEX]</w:t>
      </w:r>
    </w:p>
    <w:p w:rsidR="005253A8" w:rsidRDefault="005253A8" w:rsidP="005253A8">
      <w:pPr>
        <w:ind w:firstLine="210"/>
      </w:pPr>
      <w:r>
        <w:tab/>
        <w:t>ER = Error register [HEX]</w:t>
      </w:r>
    </w:p>
    <w:p w:rsidR="005253A8" w:rsidRDefault="005253A8" w:rsidP="005253A8">
      <w:pPr>
        <w:ind w:firstLine="210"/>
      </w:pPr>
      <w:r>
        <w:tab/>
        <w:t>ST = Status register [HEX]</w:t>
      </w:r>
    </w:p>
    <w:p w:rsidR="005253A8" w:rsidRDefault="005253A8" w:rsidP="005253A8">
      <w:pPr>
        <w:ind w:firstLine="210"/>
      </w:pPr>
      <w:r>
        <w:t>Powered_Up_Time is measured from power on, and printed as</w:t>
      </w:r>
    </w:p>
    <w:p w:rsidR="005253A8" w:rsidRDefault="005253A8" w:rsidP="005253A8">
      <w:pPr>
        <w:ind w:firstLine="210"/>
      </w:pPr>
      <w:r>
        <w:t>DDd+hh:mm:SS.sss where DD=days, hh=hours, mm=minutes,</w:t>
      </w:r>
    </w:p>
    <w:p w:rsidR="005253A8" w:rsidRDefault="005253A8" w:rsidP="005253A8">
      <w:pPr>
        <w:ind w:firstLine="210"/>
      </w:pPr>
      <w:r>
        <w:t>SS=sec, and sss=millisec. It "wraps" after 49.710 days.</w:t>
      </w:r>
    </w:p>
    <w:p w:rsidR="005253A8" w:rsidRDefault="005253A8" w:rsidP="005253A8">
      <w:pPr>
        <w:ind w:firstLine="210"/>
      </w:pPr>
    </w:p>
    <w:p w:rsidR="005253A8" w:rsidRDefault="005253A8" w:rsidP="005253A8">
      <w:pPr>
        <w:ind w:firstLine="210"/>
      </w:pPr>
      <w:r>
        <w:lastRenderedPageBreak/>
        <w:t>Error 18 occurred at disk power-on lifetime: 5206 hours (216 days + 22 hours)</w:t>
      </w:r>
    </w:p>
    <w:p w:rsidR="005253A8" w:rsidRDefault="005253A8" w:rsidP="005253A8">
      <w:pPr>
        <w:ind w:firstLine="210"/>
      </w:pPr>
      <w:r>
        <w:t xml:space="preserve">  When the command that caused the error occurred, the device was active or idle.</w:t>
      </w:r>
    </w:p>
    <w:p w:rsidR="005253A8" w:rsidRDefault="005253A8" w:rsidP="005253A8">
      <w:pPr>
        <w:ind w:firstLine="210"/>
      </w:pPr>
    </w:p>
    <w:p w:rsidR="005253A8" w:rsidRDefault="005253A8" w:rsidP="005253A8">
      <w:pPr>
        <w:ind w:firstLine="210"/>
      </w:pPr>
      <w:r>
        <w:t xml:space="preserve">  After command completion occurred, registers were:</w:t>
      </w:r>
    </w:p>
    <w:p w:rsidR="005253A8" w:rsidRDefault="005253A8" w:rsidP="005253A8">
      <w:pPr>
        <w:ind w:firstLine="210"/>
      </w:pPr>
      <w:r>
        <w:t xml:space="preserve">  ER ST SC SN CL CH DH</w:t>
      </w:r>
    </w:p>
    <w:p w:rsidR="005253A8" w:rsidRDefault="005253A8" w:rsidP="005253A8">
      <w:pPr>
        <w:ind w:firstLine="210"/>
      </w:pPr>
      <w:r>
        <w:t xml:space="preserve">  -- -- -- -- -- -- --</w:t>
      </w:r>
    </w:p>
    <w:p w:rsidR="005253A8" w:rsidRDefault="005253A8" w:rsidP="005253A8">
      <w:pPr>
        <w:ind w:firstLine="210"/>
      </w:pPr>
      <w:r>
        <w:t xml:space="preserve">  04 73 03 06 02 0c 40  Device Fault; Error: ABRT at LBA = 0x000c0206 = 786950</w:t>
      </w:r>
    </w:p>
    <w:p w:rsidR="005253A8" w:rsidRDefault="005253A8" w:rsidP="005253A8">
      <w:pPr>
        <w:ind w:firstLine="210"/>
      </w:pPr>
      <w:r>
        <w:t xml:space="preserve">  Commands leading to the command that caused the error were:</w:t>
      </w:r>
    </w:p>
    <w:p w:rsidR="005253A8" w:rsidRDefault="005253A8" w:rsidP="005253A8">
      <w:pPr>
        <w:ind w:firstLine="210"/>
      </w:pPr>
      <w:r>
        <w:t xml:space="preserve">  CR FR SC SN CL CH DH DC   Powered_Up_Time  Command/Feature_Name</w:t>
      </w:r>
    </w:p>
    <w:p w:rsidR="005253A8" w:rsidRDefault="005253A8" w:rsidP="005253A8">
      <w:pPr>
        <w:ind w:firstLine="210"/>
      </w:pPr>
      <w:r>
        <w:t xml:space="preserve">  -- -- -- -- -- -- -- --  ----------------  --------------------</w:t>
      </w:r>
    </w:p>
    <w:p w:rsidR="005253A8" w:rsidRDefault="005253A8" w:rsidP="005253A8">
      <w:pPr>
        <w:ind w:firstLine="210"/>
      </w:pPr>
      <w:r>
        <w:t xml:space="preserve">  61 00 08 ff ff ff 4f 00      00:01:03.319  WRITE FPDMA QUEUED</w:t>
      </w:r>
    </w:p>
    <w:p w:rsidR="005253A8" w:rsidRDefault="005253A8" w:rsidP="005253A8">
      <w:pPr>
        <w:ind w:firstLine="210"/>
      </w:pPr>
      <w:r>
        <w:t xml:space="preserve">  60 00 20 ff ff ff 4f 00      00:01:03.274  READ FPDMA QUEUED</w:t>
      </w:r>
    </w:p>
    <w:p w:rsidR="005253A8" w:rsidRDefault="005253A8" w:rsidP="005253A8">
      <w:pPr>
        <w:ind w:firstLine="210"/>
      </w:pPr>
      <w:r>
        <w:t xml:space="preserve">  60 00 68 ff ff ff 4f 00      00:01:03.257  READ FPDMA QUEUED</w:t>
      </w:r>
    </w:p>
    <w:p w:rsidR="005253A8" w:rsidRDefault="005253A8" w:rsidP="005253A8">
      <w:pPr>
        <w:ind w:firstLine="210"/>
      </w:pPr>
      <w:r>
        <w:t xml:space="preserve">  60 00 80 ff ff ff 4f 00      00:01:03.257  READ FPDMA QUEUED</w:t>
      </w:r>
    </w:p>
    <w:p w:rsidR="005253A8" w:rsidRDefault="005253A8" w:rsidP="005253A8">
      <w:pPr>
        <w:ind w:firstLine="210"/>
      </w:pPr>
      <w:r>
        <w:t xml:space="preserve">  60 00 f8 ff ff ff 4f 00      00:01:03.257  READ FPDMA QUEUED</w:t>
      </w:r>
    </w:p>
    <w:p w:rsidR="005253A8" w:rsidRPr="005253A8" w:rsidRDefault="005253A8" w:rsidP="005253A8">
      <w:pPr>
        <w:ind w:firstLine="210"/>
        <w:rPr>
          <w:color w:val="FF0000"/>
        </w:rPr>
      </w:pPr>
      <w:r w:rsidRPr="005253A8">
        <w:rPr>
          <w:color w:val="FF0000"/>
        </w:rPr>
        <w:t>Error 17 occurred at disk power-on lifetime: 5206 hours (216 days + 22 hours)</w:t>
      </w:r>
    </w:p>
    <w:p w:rsidR="005253A8" w:rsidRDefault="005253A8" w:rsidP="005253A8">
      <w:pPr>
        <w:ind w:firstLine="210"/>
      </w:pPr>
      <w:r>
        <w:t xml:space="preserve">  When the command that caused the error occurred, the device was active or idle.</w:t>
      </w:r>
    </w:p>
    <w:p w:rsidR="005253A8" w:rsidRDefault="005253A8" w:rsidP="005253A8">
      <w:pPr>
        <w:ind w:firstLine="210"/>
      </w:pPr>
      <w:r>
        <w:t xml:space="preserve">  After command completion occurred, registers were:</w:t>
      </w:r>
    </w:p>
    <w:p w:rsidR="005253A8" w:rsidRDefault="005253A8" w:rsidP="005253A8">
      <w:pPr>
        <w:ind w:firstLine="210"/>
      </w:pPr>
      <w:r>
        <w:t xml:space="preserve">  ER ST SC SN CL CH DH</w:t>
      </w:r>
    </w:p>
    <w:p w:rsidR="005253A8" w:rsidRDefault="005253A8" w:rsidP="005253A8">
      <w:pPr>
        <w:ind w:firstLine="210"/>
      </w:pPr>
      <w:r>
        <w:t xml:space="preserve">  -- -- -- -- -- -- --</w:t>
      </w:r>
    </w:p>
    <w:p w:rsidR="005253A8" w:rsidRDefault="005253A8" w:rsidP="005253A8">
      <w:pPr>
        <w:ind w:firstLine="210"/>
      </w:pPr>
      <w:r>
        <w:t xml:space="preserve">  04 53 00 ff ff ff 0f</w:t>
      </w:r>
    </w:p>
    <w:p w:rsidR="005253A8" w:rsidRDefault="005253A8" w:rsidP="005253A8">
      <w:pPr>
        <w:ind w:firstLine="210"/>
      </w:pPr>
      <w:r>
        <w:t xml:space="preserve">  Commands leading to the command that caused the error were:</w:t>
      </w:r>
    </w:p>
    <w:p w:rsidR="005253A8" w:rsidRDefault="005253A8" w:rsidP="005253A8">
      <w:pPr>
        <w:ind w:firstLine="210"/>
      </w:pPr>
      <w:r>
        <w:t xml:space="preserve">  CR FR SC SN CL CH DH DC   Powered_Up_Time  Command/Feature_Name</w:t>
      </w:r>
    </w:p>
    <w:p w:rsidR="005253A8" w:rsidRDefault="005253A8" w:rsidP="005253A8">
      <w:pPr>
        <w:ind w:firstLine="210"/>
      </w:pPr>
      <w:r>
        <w:t xml:space="preserve">  -- -- -- -- -- -- -- --  ----------------  --------------------</w:t>
      </w:r>
    </w:p>
    <w:p w:rsidR="005253A8" w:rsidRDefault="005253A8" w:rsidP="005253A8">
      <w:pPr>
        <w:ind w:firstLine="210"/>
      </w:pPr>
      <w:r>
        <w:t xml:space="preserve">  ea 00 00 00 00 00 a0 00      00:01:02.986  FLUSH CACHE EXT</w:t>
      </w:r>
    </w:p>
    <w:p w:rsidR="005253A8" w:rsidRDefault="005253A8" w:rsidP="005253A8">
      <w:pPr>
        <w:ind w:firstLine="210"/>
      </w:pPr>
      <w:r>
        <w:t xml:space="preserve">  60 00 08 00 00 00 40 00      00:01:02.951  READ FPDMA QUEUED</w:t>
      </w:r>
    </w:p>
    <w:p w:rsidR="005253A8" w:rsidRDefault="005253A8" w:rsidP="005253A8">
      <w:pPr>
        <w:ind w:firstLine="210"/>
      </w:pPr>
      <w:r>
        <w:t xml:space="preserve">  60 00 68 ff ff ff 4f 00      00:01:02.950  READ FPDMA QUEUED</w:t>
      </w:r>
    </w:p>
    <w:p w:rsidR="005253A8" w:rsidRDefault="005253A8" w:rsidP="005253A8">
      <w:pPr>
        <w:ind w:firstLine="210"/>
      </w:pPr>
      <w:r>
        <w:t xml:space="preserve">  60 00 80 ff ff ff 4f 00      00:01:02.950  READ FPDMA QUEUED</w:t>
      </w:r>
    </w:p>
    <w:p w:rsidR="005253A8" w:rsidRDefault="005253A8" w:rsidP="005253A8">
      <w:pPr>
        <w:ind w:firstLine="210"/>
      </w:pPr>
      <w:r>
        <w:t xml:space="preserve">  60 00 f8 ff ff ff 4f 00      00:01:02.950  READ FPDMA QUEUED</w:t>
      </w:r>
    </w:p>
    <w:p w:rsidR="005253A8" w:rsidRDefault="005253A8" w:rsidP="005253A8">
      <w:pPr>
        <w:ind w:firstLine="210"/>
      </w:pPr>
      <w:r>
        <w:t>Error 16 occurred at disk power-on lifetime: 5206 hours (216 days + 22 hours)</w:t>
      </w:r>
    </w:p>
    <w:p w:rsidR="005253A8" w:rsidRDefault="005253A8" w:rsidP="005253A8">
      <w:pPr>
        <w:ind w:firstLine="210"/>
      </w:pPr>
      <w:r>
        <w:t xml:space="preserve">  When the command that caused the error occurred, the device was active or idle.</w:t>
      </w:r>
    </w:p>
    <w:p w:rsidR="005253A8" w:rsidRDefault="005253A8" w:rsidP="005253A8">
      <w:pPr>
        <w:ind w:firstLine="210"/>
      </w:pPr>
      <w:r>
        <w:t xml:space="preserve">  After command completion occurred, registers were:</w:t>
      </w:r>
    </w:p>
    <w:p w:rsidR="005253A8" w:rsidRDefault="005253A8" w:rsidP="005253A8">
      <w:pPr>
        <w:ind w:firstLine="210"/>
      </w:pPr>
      <w:r>
        <w:t xml:space="preserve">  ER ST SC SN CL CH DH</w:t>
      </w:r>
    </w:p>
    <w:p w:rsidR="005253A8" w:rsidRDefault="005253A8" w:rsidP="005253A8">
      <w:pPr>
        <w:ind w:firstLine="210"/>
      </w:pPr>
      <w:r>
        <w:t xml:space="preserve">  -- -- -- -- -- -- --</w:t>
      </w:r>
    </w:p>
    <w:p w:rsidR="005253A8" w:rsidRDefault="005253A8" w:rsidP="005253A8">
      <w:pPr>
        <w:ind w:firstLine="210"/>
      </w:pPr>
      <w:r>
        <w:t xml:space="preserve">  04 73 03 06 02 0c 40  Device Fault; Error: ABRT at LBA = 0x000c0206 = 786950</w:t>
      </w:r>
    </w:p>
    <w:p w:rsidR="005253A8" w:rsidRDefault="005253A8" w:rsidP="005253A8">
      <w:pPr>
        <w:ind w:firstLine="210"/>
      </w:pPr>
      <w:r>
        <w:t xml:space="preserve">  Commands leading to the command that caused the error were:</w:t>
      </w:r>
    </w:p>
    <w:p w:rsidR="005253A8" w:rsidRDefault="005253A8" w:rsidP="005253A8">
      <w:pPr>
        <w:ind w:firstLine="210"/>
      </w:pPr>
      <w:r>
        <w:t xml:space="preserve">  CR FR SC SN CL CH DH DC   Powered_Up_Time  Command/Feature_Name</w:t>
      </w:r>
    </w:p>
    <w:p w:rsidR="005253A8" w:rsidRDefault="005253A8" w:rsidP="005253A8">
      <w:pPr>
        <w:ind w:firstLine="210"/>
      </w:pPr>
      <w:r>
        <w:t xml:space="preserve">  -- -- -- -- -- -- -- --  ----------------  --------------------</w:t>
      </w:r>
    </w:p>
    <w:p w:rsidR="005253A8" w:rsidRDefault="005253A8" w:rsidP="005253A8">
      <w:pPr>
        <w:ind w:firstLine="210"/>
      </w:pPr>
      <w:r>
        <w:t xml:space="preserve">  61 00 08 ff ff ff 4f 00      00:01:29.649  WRITE FPDMA QUEUED</w:t>
      </w:r>
    </w:p>
    <w:p w:rsidR="005253A8" w:rsidRDefault="005253A8" w:rsidP="005253A8">
      <w:pPr>
        <w:ind w:firstLine="210"/>
      </w:pPr>
      <w:r>
        <w:t xml:space="preserve">  60 00 08 ff ff ff 4f 00      00:01:11.256  READ FPDMA QUEUED</w:t>
      </w:r>
    </w:p>
    <w:p w:rsidR="005253A8" w:rsidRDefault="005253A8" w:rsidP="005253A8">
      <w:pPr>
        <w:ind w:firstLine="210"/>
      </w:pPr>
      <w:r>
        <w:lastRenderedPageBreak/>
        <w:t xml:space="preserve">  60 00 08 ff ff ff 4f 00      00:01:11.148  READ FPDMA QUEUED</w:t>
      </w:r>
    </w:p>
    <w:p w:rsidR="005253A8" w:rsidRDefault="005253A8" w:rsidP="005253A8">
      <w:pPr>
        <w:ind w:firstLine="210"/>
      </w:pPr>
      <w:r>
        <w:t xml:space="preserve">  60 00 38 ff ff ff 4f 00      00:01:11.147  READ FPDMA QUEUED</w:t>
      </w:r>
    </w:p>
    <w:p w:rsidR="005253A8" w:rsidRDefault="005253A8" w:rsidP="005253A8">
      <w:pPr>
        <w:ind w:firstLine="210"/>
      </w:pPr>
      <w:r>
        <w:t xml:space="preserve">  60 00 20 ff ff ff 4f 00      00:01:11.147  READ FPDMA QUEUED</w:t>
      </w:r>
    </w:p>
    <w:p w:rsidR="005253A8" w:rsidRDefault="005253A8" w:rsidP="005253A8">
      <w:pPr>
        <w:ind w:firstLine="210"/>
      </w:pPr>
      <w:r>
        <w:t>Error 15 occurred at disk power-on lifetime: 5205 hours (216 days + 21 hours)</w:t>
      </w:r>
    </w:p>
    <w:p w:rsidR="005253A8" w:rsidRDefault="005253A8" w:rsidP="005253A8">
      <w:pPr>
        <w:ind w:firstLine="210"/>
      </w:pPr>
      <w:r>
        <w:t xml:space="preserve">  When the command that caused the error occurred, the device was active or idle.</w:t>
      </w:r>
    </w:p>
    <w:p w:rsidR="005253A8" w:rsidRDefault="005253A8" w:rsidP="005253A8">
      <w:pPr>
        <w:ind w:firstLine="210"/>
      </w:pPr>
      <w:r>
        <w:t xml:space="preserve">  After command completion occurred, registers were:</w:t>
      </w:r>
    </w:p>
    <w:p w:rsidR="005253A8" w:rsidRDefault="005253A8" w:rsidP="005253A8">
      <w:pPr>
        <w:ind w:firstLine="210"/>
      </w:pPr>
      <w:r>
        <w:t xml:space="preserve">  ER ST SC SN CL CH DH</w:t>
      </w:r>
    </w:p>
    <w:p w:rsidR="005253A8" w:rsidRDefault="005253A8" w:rsidP="005253A8">
      <w:pPr>
        <w:ind w:firstLine="210"/>
      </w:pPr>
      <w:r>
        <w:t xml:space="preserve">  -- -- -- -- -- -- --</w:t>
      </w:r>
    </w:p>
    <w:p w:rsidR="005253A8" w:rsidRDefault="005253A8" w:rsidP="005253A8">
      <w:pPr>
        <w:ind w:firstLine="210"/>
      </w:pPr>
      <w:r>
        <w:t xml:space="preserve">  04 73 03 06 02 0c 40  Device Fault; Error: ABRT at LBA = 0x000c0206 = 786950</w:t>
      </w:r>
    </w:p>
    <w:p w:rsidR="005253A8" w:rsidRDefault="005253A8" w:rsidP="005253A8">
      <w:pPr>
        <w:ind w:firstLine="210"/>
      </w:pPr>
      <w:r>
        <w:t xml:space="preserve">  Commands leading to the command that caused the error were:</w:t>
      </w:r>
    </w:p>
    <w:p w:rsidR="005253A8" w:rsidRDefault="005253A8" w:rsidP="005253A8">
      <w:pPr>
        <w:ind w:firstLine="210"/>
      </w:pPr>
      <w:r>
        <w:t xml:space="preserve">  CR FR SC SN CL CH DH DC   Powered_Up_Time  Command/Feature_Name</w:t>
      </w:r>
    </w:p>
    <w:p w:rsidR="005253A8" w:rsidRDefault="005253A8" w:rsidP="005253A8">
      <w:pPr>
        <w:ind w:firstLine="210"/>
      </w:pPr>
      <w:r>
        <w:t xml:space="preserve">  -- -- -- -- -- -- -- --  ----------------  --------------------</w:t>
      </w:r>
    </w:p>
    <w:p w:rsidR="005253A8" w:rsidRDefault="005253A8" w:rsidP="005253A8">
      <w:pPr>
        <w:ind w:firstLine="210"/>
      </w:pPr>
      <w:r>
        <w:t xml:space="preserve">  61 00 10 ff ff ff 4f 00      00:07:21.927  WRITE FPDMA QUEUED</w:t>
      </w:r>
    </w:p>
    <w:p w:rsidR="005253A8" w:rsidRDefault="005253A8" w:rsidP="005253A8">
      <w:pPr>
        <w:ind w:firstLine="210"/>
      </w:pPr>
      <w:r>
        <w:t xml:space="preserve">  ef 10 02 00 00 00 a0 00      00:07:21.916  SET FEATURES [Enable SATA feature]</w:t>
      </w:r>
    </w:p>
    <w:p w:rsidR="005253A8" w:rsidRDefault="005253A8" w:rsidP="005253A8">
      <w:pPr>
        <w:ind w:firstLine="210"/>
      </w:pPr>
      <w:r>
        <w:t xml:space="preserve">  27 00 00 00 00 00 e0 00      00:07:21.889  READ NATIVE MAX ADDRESS EXT [OBS-ACS-3]</w:t>
      </w:r>
    </w:p>
    <w:p w:rsidR="005253A8" w:rsidRDefault="005253A8" w:rsidP="005253A8">
      <w:pPr>
        <w:ind w:firstLine="210"/>
      </w:pPr>
      <w:r>
        <w:t xml:space="preserve">  ec 00 00 00 00 00 a0 00      00:07:21.888  IDENTIFY DEVICE</w:t>
      </w:r>
    </w:p>
    <w:p w:rsidR="005253A8" w:rsidRDefault="005253A8" w:rsidP="005253A8">
      <w:pPr>
        <w:ind w:firstLine="210"/>
      </w:pPr>
      <w:r>
        <w:t xml:space="preserve">  ef 03 46 00 00 00 a0 00      00:07:21.875  SET FEATURES [Set transfer mode]</w:t>
      </w:r>
    </w:p>
    <w:p w:rsidR="005253A8" w:rsidRDefault="005253A8" w:rsidP="005253A8">
      <w:pPr>
        <w:ind w:firstLine="210"/>
      </w:pPr>
      <w:r>
        <w:t>Error 14 occurred at disk power-on lifetime: 5205 hours (216 days + 21 hours)</w:t>
      </w:r>
    </w:p>
    <w:p w:rsidR="005253A8" w:rsidRDefault="005253A8" w:rsidP="005253A8">
      <w:pPr>
        <w:ind w:firstLine="210"/>
      </w:pPr>
      <w:r>
        <w:t xml:space="preserve">  When the command that caused the error occurred, the device was active or idle.</w:t>
      </w:r>
    </w:p>
    <w:p w:rsidR="005253A8" w:rsidRDefault="005253A8" w:rsidP="005253A8">
      <w:pPr>
        <w:ind w:firstLine="210"/>
      </w:pPr>
      <w:r>
        <w:t xml:space="preserve">  After command completion occurred, registers were:</w:t>
      </w:r>
    </w:p>
    <w:p w:rsidR="005253A8" w:rsidRDefault="005253A8" w:rsidP="005253A8">
      <w:pPr>
        <w:ind w:firstLine="210"/>
      </w:pPr>
      <w:r>
        <w:t xml:space="preserve">  ER ST SC SN CL CH DH</w:t>
      </w:r>
    </w:p>
    <w:p w:rsidR="005253A8" w:rsidRDefault="005253A8" w:rsidP="005253A8">
      <w:pPr>
        <w:ind w:firstLine="210"/>
      </w:pPr>
      <w:r>
        <w:t xml:space="preserve">  -- -- -- -- -- -- --</w:t>
      </w:r>
    </w:p>
    <w:p w:rsidR="005253A8" w:rsidRDefault="005253A8" w:rsidP="005253A8">
      <w:pPr>
        <w:ind w:firstLine="210"/>
      </w:pPr>
      <w:r>
        <w:t xml:space="preserve">  04 53 00 ff ff ff 0f</w:t>
      </w:r>
    </w:p>
    <w:p w:rsidR="005253A8" w:rsidRDefault="005253A8" w:rsidP="005253A8">
      <w:pPr>
        <w:ind w:firstLine="210"/>
      </w:pPr>
      <w:r>
        <w:t xml:space="preserve">  Commands leading to the command that caused the error were:</w:t>
      </w:r>
    </w:p>
    <w:p w:rsidR="005253A8" w:rsidRDefault="005253A8" w:rsidP="005253A8">
      <w:pPr>
        <w:ind w:firstLine="210"/>
      </w:pPr>
      <w:r>
        <w:t xml:space="preserve">  CR FR SC SN CL CH DH DC   Powered_Up_Time  Command/Feature_Name</w:t>
      </w:r>
    </w:p>
    <w:p w:rsidR="005253A8" w:rsidRDefault="005253A8" w:rsidP="005253A8">
      <w:pPr>
        <w:ind w:firstLine="210"/>
      </w:pPr>
      <w:r>
        <w:t xml:space="preserve">  -- -- -- -- -- -- -- --  ----------------  --------------------</w:t>
      </w:r>
    </w:p>
    <w:p w:rsidR="005253A8" w:rsidRDefault="005253A8" w:rsidP="005253A8">
      <w:pPr>
        <w:ind w:firstLine="210"/>
      </w:pPr>
      <w:r>
        <w:t xml:space="preserve">  ea 00 00 00 00 00 a0 00      00:06:57.147  FLUSH CACHE EXT</w:t>
      </w:r>
    </w:p>
    <w:p w:rsidR="005253A8" w:rsidRDefault="005253A8" w:rsidP="005253A8">
      <w:pPr>
        <w:ind w:firstLine="210"/>
      </w:pPr>
      <w:r>
        <w:t xml:space="preserve">  61 00 30 ff ff ff 4f 00      00:06:57.147  WRITE FPDMA QUEUED</w:t>
      </w:r>
    </w:p>
    <w:p w:rsidR="005253A8" w:rsidRDefault="005253A8" w:rsidP="005253A8">
      <w:pPr>
        <w:ind w:firstLine="210"/>
      </w:pPr>
      <w:r>
        <w:t xml:space="preserve">  61 00 20 ff ff ff 4f 00      00:06:56.037  WRITE FPDMA QUEUED</w:t>
      </w:r>
    </w:p>
    <w:p w:rsidR="005253A8" w:rsidRDefault="005253A8" w:rsidP="005253A8">
      <w:pPr>
        <w:ind w:firstLine="210"/>
      </w:pPr>
      <w:r>
        <w:t xml:space="preserve">  ea 00 00 00 00 00 a0 00      00:06:53.242  FLUSH CACHE EXT</w:t>
      </w:r>
    </w:p>
    <w:p w:rsidR="005253A8" w:rsidRDefault="005253A8" w:rsidP="005253A8">
      <w:pPr>
        <w:ind w:firstLine="210"/>
      </w:pPr>
      <w:r>
        <w:t xml:space="preserve">  61 00 08 ff ff ff 4f 00      00:06:53.242  WRITE FPDMA QUEUED</w:t>
      </w:r>
    </w:p>
    <w:p w:rsidR="005253A8" w:rsidRDefault="005253A8" w:rsidP="005253A8">
      <w:pPr>
        <w:ind w:firstLine="210"/>
      </w:pPr>
      <w:r>
        <w:t>SMART Self-test log structure revision number 1</w:t>
      </w:r>
    </w:p>
    <w:p w:rsidR="005253A8" w:rsidRDefault="005253A8" w:rsidP="005253A8">
      <w:pPr>
        <w:ind w:firstLine="210"/>
      </w:pPr>
      <w:r>
        <w:t>No self-tests have been logged.  [To run self-tests, use: smartctl -t]</w:t>
      </w:r>
    </w:p>
    <w:p w:rsidR="005253A8" w:rsidRDefault="005253A8" w:rsidP="005253A8">
      <w:pPr>
        <w:ind w:firstLine="210"/>
      </w:pPr>
      <w:r>
        <w:t>SMART Selective self-test log data structure revision number 1</w:t>
      </w:r>
    </w:p>
    <w:p w:rsidR="005253A8" w:rsidRDefault="005253A8" w:rsidP="005253A8">
      <w:pPr>
        <w:ind w:firstLine="210"/>
      </w:pPr>
      <w:r>
        <w:t xml:space="preserve"> SPAN  MIN_LBA  MAX_LBA  CURRENT_TEST_STATUS</w:t>
      </w:r>
    </w:p>
    <w:p w:rsidR="005253A8" w:rsidRDefault="005253A8" w:rsidP="005253A8">
      <w:pPr>
        <w:ind w:firstLine="210"/>
      </w:pPr>
      <w:r>
        <w:t xml:space="preserve">    1        0        0  Not_testing</w:t>
      </w:r>
    </w:p>
    <w:p w:rsidR="005253A8" w:rsidRDefault="005253A8" w:rsidP="005253A8">
      <w:pPr>
        <w:ind w:firstLine="210"/>
      </w:pPr>
      <w:r>
        <w:t xml:space="preserve">    2        0        0  Not_testing</w:t>
      </w:r>
    </w:p>
    <w:p w:rsidR="005253A8" w:rsidRDefault="005253A8" w:rsidP="005253A8">
      <w:pPr>
        <w:ind w:firstLine="210"/>
      </w:pPr>
      <w:r>
        <w:t xml:space="preserve">    3        0        0  Not_testing</w:t>
      </w:r>
    </w:p>
    <w:p w:rsidR="005253A8" w:rsidRDefault="005253A8" w:rsidP="005253A8">
      <w:pPr>
        <w:ind w:firstLine="210"/>
      </w:pPr>
      <w:r>
        <w:t xml:space="preserve">    4        0        0  Not_testing</w:t>
      </w:r>
    </w:p>
    <w:p w:rsidR="005253A8" w:rsidRDefault="005253A8" w:rsidP="005253A8">
      <w:pPr>
        <w:ind w:firstLine="210"/>
      </w:pPr>
      <w:r>
        <w:t xml:space="preserve">    5        0        0  Not_testing</w:t>
      </w:r>
    </w:p>
    <w:p w:rsidR="005253A8" w:rsidRDefault="005253A8" w:rsidP="005253A8">
      <w:pPr>
        <w:ind w:firstLine="210"/>
      </w:pPr>
      <w:r>
        <w:lastRenderedPageBreak/>
        <w:t>Selective self-test flags (0x0):</w:t>
      </w:r>
    </w:p>
    <w:p w:rsidR="005253A8" w:rsidRDefault="005253A8" w:rsidP="005253A8">
      <w:pPr>
        <w:ind w:firstLine="210"/>
      </w:pPr>
      <w:r>
        <w:t xml:space="preserve">  After scanning selected spans, do NOT read-scan remainder of disk.</w:t>
      </w:r>
    </w:p>
    <w:p w:rsidR="005253A8" w:rsidRDefault="005253A8" w:rsidP="005253A8">
      <w:pPr>
        <w:ind w:firstLine="210"/>
      </w:pPr>
      <w:r>
        <w:t>If Selective self-test is pending on power-up, resume after 0 minute delay.</w:t>
      </w:r>
    </w:p>
    <w:p w:rsidR="005253A8" w:rsidRDefault="005253A8" w:rsidP="005253A8">
      <w:pPr>
        <w:ind w:firstLine="210"/>
      </w:pPr>
    </w:p>
    <w:p w:rsidR="005253A8" w:rsidRDefault="005253A8" w:rsidP="005253A8">
      <w:pPr>
        <w:pStyle w:val="a7"/>
      </w:pPr>
      <w:r>
        <w:t>ChatGPT said:</w:t>
      </w:r>
    </w:p>
    <w:p w:rsidR="005253A8" w:rsidRDefault="005253A8" w:rsidP="005253A8">
      <w:pPr>
        <w:ind w:firstLine="210"/>
      </w:pPr>
      <w:r>
        <w:rPr>
          <w:rFonts w:hint="eastAsia"/>
        </w:rPr>
        <w:t>是的，这份</w:t>
      </w:r>
      <w:r>
        <w:rPr>
          <w:rFonts w:hint="eastAsia"/>
        </w:rPr>
        <w:t xml:space="preserve"> SMART </w:t>
      </w:r>
      <w:r>
        <w:rPr>
          <w:rFonts w:hint="eastAsia"/>
        </w:rPr>
        <w:t>检查报告中</w:t>
      </w:r>
      <w:r>
        <w:rPr>
          <w:rFonts w:hint="eastAsia"/>
        </w:rPr>
        <w:t xml:space="preserve"> </w:t>
      </w:r>
      <w:r>
        <w:rPr>
          <w:rFonts w:hint="eastAsia"/>
        </w:rPr>
        <w:t>包含了硬盘使用时间的指标，具体体现在以下两个地方：</w:t>
      </w:r>
    </w:p>
    <w:p w:rsidR="005253A8" w:rsidRDefault="005253A8" w:rsidP="005253A8">
      <w:pPr>
        <w:ind w:firstLine="210"/>
      </w:pPr>
      <w:r>
        <w:t>✅ 1. Power_On_Hours (ID# 9)</w:t>
      </w:r>
    </w:p>
    <w:p w:rsidR="005253A8" w:rsidRDefault="005253A8" w:rsidP="005253A8">
      <w:pPr>
        <w:ind w:firstLine="210"/>
      </w:pPr>
      <w:r>
        <w:t xml:space="preserve">  9 Power_On_Hours  ... RAW_VALUE: 5596 (154 210 0)</w:t>
      </w:r>
    </w:p>
    <w:p w:rsidR="005253A8" w:rsidRDefault="005253A8" w:rsidP="005253A8">
      <w:pPr>
        <w:ind w:firstLine="210"/>
      </w:pPr>
      <w:r>
        <w:rPr>
          <w:rFonts w:hint="eastAsia"/>
        </w:rPr>
        <w:t>含义：该指标表示硬盘通电工作的总小时数。</w:t>
      </w:r>
    </w:p>
    <w:p w:rsidR="005253A8" w:rsidRDefault="005253A8" w:rsidP="005253A8">
      <w:pPr>
        <w:ind w:firstLine="210"/>
      </w:pPr>
      <w:r>
        <w:rPr>
          <w:rFonts w:hint="eastAsia"/>
        </w:rPr>
        <w:t>你的硬已经运行了：</w:t>
      </w:r>
      <w:r>
        <w:rPr>
          <w:rFonts w:hint="eastAsia"/>
        </w:rPr>
        <w:t xml:space="preserve">5596 </w:t>
      </w:r>
      <w:r>
        <w:rPr>
          <w:rFonts w:hint="eastAsia"/>
        </w:rPr>
        <w:t>小时，约合</w:t>
      </w:r>
      <w:r>
        <w:rPr>
          <w:rFonts w:hint="eastAsia"/>
        </w:rPr>
        <w:t xml:space="preserve"> 233 </w:t>
      </w:r>
      <w:r>
        <w:rPr>
          <w:rFonts w:hint="eastAsia"/>
        </w:rPr>
        <w:t>天（</w:t>
      </w:r>
      <w:r>
        <w:rPr>
          <w:rFonts w:hint="eastAsia"/>
        </w:rPr>
        <w:t xml:space="preserve">5596 </w:t>
      </w:r>
      <w:r>
        <w:rPr>
          <w:rFonts w:hint="eastAsia"/>
        </w:rPr>
        <w:t>÷</w:t>
      </w:r>
      <w:r>
        <w:rPr>
          <w:rFonts w:hint="eastAsia"/>
        </w:rPr>
        <w:t xml:space="preserve"> 24</w:t>
      </w:r>
      <w:r>
        <w:rPr>
          <w:rFonts w:hint="eastAsia"/>
        </w:rPr>
        <w:t>）。</w:t>
      </w:r>
    </w:p>
    <w:p w:rsidR="005253A8" w:rsidRDefault="005253A8" w:rsidP="005253A8">
      <w:pPr>
        <w:ind w:firstLine="210"/>
      </w:pPr>
      <w:r>
        <w:rPr>
          <w:rFonts w:hint="eastAsia"/>
        </w:rPr>
        <w:t>括号中的</w:t>
      </w:r>
      <w:r>
        <w:rPr>
          <w:rFonts w:hint="eastAsia"/>
        </w:rPr>
        <w:t xml:space="preserve"> (154 210 0) </w:t>
      </w:r>
      <w:r>
        <w:rPr>
          <w:rFonts w:hint="eastAsia"/>
        </w:rPr>
        <w:t>是厂商私有编码，可忽略，主要看</w:t>
      </w:r>
      <w:r>
        <w:rPr>
          <w:rFonts w:hint="eastAsia"/>
        </w:rPr>
        <w:t xml:space="preserve"> 5596 </w:t>
      </w:r>
      <w:r>
        <w:rPr>
          <w:rFonts w:hint="eastAsia"/>
        </w:rPr>
        <w:t>即可。</w:t>
      </w:r>
    </w:p>
    <w:p w:rsidR="005253A8" w:rsidRDefault="005253A8" w:rsidP="005253A8">
      <w:pPr>
        <w:ind w:firstLine="210"/>
      </w:pPr>
      <w:r>
        <w:t>✅ 2. Head_Flying_Hours (ID# 240)</w:t>
      </w:r>
    </w:p>
    <w:p w:rsidR="005253A8" w:rsidRDefault="005253A8" w:rsidP="005253A8">
      <w:pPr>
        <w:ind w:firstLine="210"/>
      </w:pPr>
      <w:r>
        <w:t>240 Head_Flying_Hours  ... RAW_VALUE: 4396h+06m+36.070s</w:t>
      </w:r>
    </w:p>
    <w:p w:rsidR="005253A8" w:rsidRDefault="005253A8" w:rsidP="005253A8">
      <w:pPr>
        <w:ind w:firstLine="210"/>
      </w:pPr>
      <w:r>
        <w:rPr>
          <w:rFonts w:hint="eastAsia"/>
        </w:rPr>
        <w:t>含义：磁头悬浮在盘片上方进行读写的累计时间。</w:t>
      </w:r>
    </w:p>
    <w:p w:rsidR="005253A8" w:rsidRDefault="005253A8" w:rsidP="005253A8">
      <w:pPr>
        <w:ind w:firstLine="210"/>
      </w:pPr>
      <w:r>
        <w:rPr>
          <w:rFonts w:hint="eastAsia"/>
        </w:rPr>
        <w:t>通常比</w:t>
      </w:r>
      <w:r>
        <w:rPr>
          <w:rFonts w:hint="eastAsia"/>
        </w:rPr>
        <w:t xml:space="preserve"> Power_On_Hours </w:t>
      </w:r>
      <w:r>
        <w:rPr>
          <w:rFonts w:hint="eastAsia"/>
        </w:rPr>
        <w:t>略少，因为有些时间硬盘通电但并未读写。</w:t>
      </w:r>
    </w:p>
    <w:p w:rsidR="005253A8" w:rsidRDefault="005253A8" w:rsidP="005253A8">
      <w:pPr>
        <w:ind w:firstLine="210"/>
      </w:pPr>
      <w:r>
        <w:t>🔍</w:t>
      </w:r>
      <w:r>
        <w:rPr>
          <w:rFonts w:hint="eastAsia"/>
        </w:rPr>
        <w:t xml:space="preserve"> </w:t>
      </w:r>
      <w:r>
        <w:rPr>
          <w:rFonts w:hint="eastAsia"/>
        </w:rPr>
        <w:t>附加说明：</w:t>
      </w:r>
    </w:p>
    <w:p w:rsidR="005253A8" w:rsidRDefault="005253A8" w:rsidP="005253A8">
      <w:pPr>
        <w:ind w:firstLine="210"/>
      </w:pPr>
      <w:r>
        <w:rPr>
          <w:rFonts w:hint="eastAsia"/>
        </w:rPr>
        <w:t xml:space="preserve">Power_On_Hours </w:t>
      </w:r>
      <w:r>
        <w:rPr>
          <w:rFonts w:hint="eastAsia"/>
        </w:rPr>
        <w:t>和</w:t>
      </w:r>
      <w:r>
        <w:rPr>
          <w:rFonts w:hint="eastAsia"/>
        </w:rPr>
        <w:t xml:space="preserve"> Head_Flying_Hours </w:t>
      </w:r>
      <w:r>
        <w:rPr>
          <w:rFonts w:hint="eastAsia"/>
        </w:rPr>
        <w:t>都可以视作硬盘使用时长的关键参考指标，尤其在评估硬盘老化和预测寿命时很重要。</w:t>
      </w:r>
    </w:p>
    <w:p w:rsidR="005253A8" w:rsidRDefault="005253A8" w:rsidP="005253A8">
      <w:pPr>
        <w:ind w:firstLine="210"/>
      </w:pPr>
      <w:r>
        <w:rPr>
          <w:rFonts w:hint="eastAsia"/>
        </w:rPr>
        <w:t>除此之外还有：</w:t>
      </w:r>
    </w:p>
    <w:p w:rsidR="005253A8" w:rsidRDefault="005253A8" w:rsidP="005253A8">
      <w:pPr>
        <w:ind w:firstLine="210"/>
      </w:pPr>
      <w:r>
        <w:rPr>
          <w:rFonts w:hint="eastAsia"/>
        </w:rPr>
        <w:t>Start_Stop_Count (ID# 4)</w:t>
      </w:r>
      <w:r>
        <w:rPr>
          <w:rFonts w:hint="eastAsia"/>
        </w:rPr>
        <w:t>：表示硬盘启动</w:t>
      </w:r>
      <w:r>
        <w:rPr>
          <w:rFonts w:hint="eastAsia"/>
        </w:rPr>
        <w:t>/</w:t>
      </w:r>
      <w:r>
        <w:rPr>
          <w:rFonts w:hint="eastAsia"/>
        </w:rPr>
        <w:t>停止的次数（当前为</w:t>
      </w:r>
      <w:r>
        <w:rPr>
          <w:rFonts w:hint="eastAsia"/>
        </w:rPr>
        <w:t xml:space="preserve"> 238 </w:t>
      </w:r>
      <w:r>
        <w:rPr>
          <w:rFonts w:hint="eastAsia"/>
        </w:rPr>
        <w:t>次）。</w:t>
      </w:r>
    </w:p>
    <w:p w:rsidR="005253A8" w:rsidRDefault="005253A8" w:rsidP="005253A8">
      <w:pPr>
        <w:ind w:firstLine="210"/>
      </w:pPr>
      <w:r>
        <w:rPr>
          <w:rFonts w:hint="eastAsia"/>
        </w:rPr>
        <w:t>Power_Cycle_Count (ID# 12)</w:t>
      </w:r>
      <w:r>
        <w:rPr>
          <w:rFonts w:hint="eastAsia"/>
        </w:rPr>
        <w:t>：电源循环次数（当前为</w:t>
      </w:r>
      <w:r>
        <w:rPr>
          <w:rFonts w:hint="eastAsia"/>
        </w:rPr>
        <w:t xml:space="preserve"> 235 </w:t>
      </w:r>
      <w:r>
        <w:rPr>
          <w:rFonts w:hint="eastAsia"/>
        </w:rPr>
        <w:t>次），反映开机关机频率。</w:t>
      </w:r>
    </w:p>
    <w:p w:rsidR="00380105" w:rsidRDefault="005253A8" w:rsidP="00DB53AC">
      <w:pPr>
        <w:ind w:firstLine="210"/>
      </w:pPr>
      <w:r>
        <w:rPr>
          <w:rFonts w:hint="eastAsia"/>
        </w:rPr>
        <w:t>如果你正在评估硬盘健康或寿命预测，这两个字段是构建寿命模型的重要特征。是否需要我帮你用这些字段和坏道数值一起分析是否临近故障？</w:t>
      </w:r>
    </w:p>
    <w:p w:rsidR="003E00FC" w:rsidRDefault="00E87618" w:rsidP="003E00FC">
      <w:pPr>
        <w:pStyle w:val="2"/>
      </w:pPr>
      <w:r>
        <w:t>训练样本增加</w:t>
      </w:r>
      <w:r>
        <w:t>POH</w:t>
      </w:r>
      <w:r>
        <w:t>的讨论</w:t>
      </w:r>
    </w:p>
    <w:p w:rsidR="005609F3" w:rsidRPr="005609F3" w:rsidRDefault="005609F3" w:rsidP="005609F3">
      <w:pPr>
        <w:pStyle w:val="a7"/>
      </w:pPr>
      <w:r>
        <w:rPr>
          <w:rFonts w:hint="eastAsia"/>
        </w:rPr>
        <w:t>Youn said</w:t>
      </w:r>
    </w:p>
    <w:p w:rsidR="005609F3" w:rsidRDefault="005609F3" w:rsidP="005609F3">
      <w:pPr>
        <w:ind w:firstLine="210"/>
      </w:pPr>
      <w:r>
        <w:rPr>
          <w:rFonts w:hint="eastAsia"/>
        </w:rPr>
        <w:t>将硬盘</w:t>
      </w:r>
      <w:r>
        <w:rPr>
          <w:rFonts w:hint="eastAsia"/>
        </w:rPr>
        <w:t>smart</w:t>
      </w:r>
      <w:r>
        <w:rPr>
          <w:rFonts w:hint="eastAsia"/>
        </w:rPr>
        <w:t>指标中的</w:t>
      </w:r>
      <w:r>
        <w:rPr>
          <w:rFonts w:hint="eastAsia"/>
        </w:rPr>
        <w:t>POH</w:t>
      </w:r>
      <w:r>
        <w:rPr>
          <w:rFonts w:hint="eastAsia"/>
        </w:rPr>
        <w:t>值作为样本的数据项是否更好？截至硬盘坏道达到阈值时的</w:t>
      </w:r>
      <w:r>
        <w:rPr>
          <w:rFonts w:hint="eastAsia"/>
        </w:rPr>
        <w:t>POH</w:t>
      </w:r>
      <w:r>
        <w:rPr>
          <w:rFonts w:hint="eastAsia"/>
        </w:rPr>
        <w:t>减去硬盘当前的</w:t>
      </w:r>
      <w:r>
        <w:rPr>
          <w:rFonts w:hint="eastAsia"/>
        </w:rPr>
        <w:t>POH</w:t>
      </w:r>
      <w:r>
        <w:rPr>
          <w:rFonts w:hint="eastAsia"/>
        </w:rPr>
        <w:t>除以</w:t>
      </w:r>
      <w:r>
        <w:rPr>
          <w:rFonts w:hint="eastAsia"/>
        </w:rPr>
        <w:t>24</w:t>
      </w:r>
      <w:r>
        <w:rPr>
          <w:rFonts w:hint="eastAsia"/>
        </w:rPr>
        <w:t>小时不就是硬盘剩余寿命吗？</w:t>
      </w:r>
    </w:p>
    <w:p w:rsidR="005609F3" w:rsidRDefault="005609F3" w:rsidP="005609F3">
      <w:pPr>
        <w:pStyle w:val="a7"/>
      </w:pPr>
      <w:r>
        <w:t>ChatGPT said:</w:t>
      </w:r>
    </w:p>
    <w:p w:rsidR="005609F3" w:rsidRDefault="005609F3" w:rsidP="005609F3">
      <w:pPr>
        <w:ind w:firstLine="210"/>
      </w:pPr>
      <w:r>
        <w:rPr>
          <w:rFonts w:hint="eastAsia"/>
        </w:rPr>
        <w:t>你这个思路非常专业，提出了一个贴近实际运行逻辑的替代剩余寿命估算方案：</w:t>
      </w:r>
    </w:p>
    <w:p w:rsidR="005609F3" w:rsidRDefault="005609F3" w:rsidP="005609F3">
      <w:pPr>
        <w:ind w:firstLine="210"/>
      </w:pPr>
      <w:r>
        <w:rPr>
          <w:rFonts w:hint="eastAsia"/>
        </w:rPr>
        <w:t>用硬盘</w:t>
      </w:r>
      <w:r>
        <w:rPr>
          <w:rFonts w:hint="eastAsia"/>
        </w:rPr>
        <w:t xml:space="preserve"> SMART </w:t>
      </w:r>
      <w:r>
        <w:rPr>
          <w:rFonts w:hint="eastAsia"/>
        </w:rPr>
        <w:t>中的</w:t>
      </w:r>
      <w:r>
        <w:rPr>
          <w:rFonts w:hint="eastAsia"/>
        </w:rPr>
        <w:t xml:space="preserve"> Power-On Hours</w:t>
      </w:r>
      <w:r>
        <w:rPr>
          <w:rFonts w:hint="eastAsia"/>
        </w:rPr>
        <w:t>（</w:t>
      </w:r>
      <w:r>
        <w:rPr>
          <w:rFonts w:hint="eastAsia"/>
        </w:rPr>
        <w:t>POH</w:t>
      </w:r>
      <w:r>
        <w:rPr>
          <w:rFonts w:hint="eastAsia"/>
        </w:rPr>
        <w:t>）</w:t>
      </w:r>
      <w:r>
        <w:rPr>
          <w:rFonts w:hint="eastAsia"/>
        </w:rPr>
        <w:t xml:space="preserve"> </w:t>
      </w:r>
      <w:r>
        <w:rPr>
          <w:rFonts w:hint="eastAsia"/>
        </w:rPr>
        <w:t>来替代“启用日期”来计算硬盘寿命和剩余寿命。</w:t>
      </w:r>
    </w:p>
    <w:p w:rsidR="005609F3" w:rsidRDefault="005609F3" w:rsidP="005609F3">
      <w:pPr>
        <w:ind w:firstLine="210"/>
      </w:pPr>
      <w:r>
        <w:rPr>
          <w:rFonts w:hint="eastAsia"/>
        </w:rPr>
        <w:t>这个想法不仅可行，而且在一些实际运维系统中就是这么做的。下面我来详细分析你这个方案的合理性、优劣对比，并给出实现建议。</w:t>
      </w:r>
    </w:p>
    <w:p w:rsidR="005609F3" w:rsidRDefault="005609F3" w:rsidP="005609F3">
      <w:pPr>
        <w:ind w:firstLine="210"/>
      </w:pPr>
      <w:r>
        <w:t xml:space="preserve">✅ </w:t>
      </w:r>
      <w:r>
        <w:rPr>
          <w:rFonts w:hint="eastAsia"/>
        </w:rPr>
        <w:t>一、你的逻辑回顾</w:t>
      </w:r>
    </w:p>
    <w:p w:rsidR="005609F3" w:rsidRDefault="005609F3" w:rsidP="005609F3">
      <w:pPr>
        <w:ind w:firstLine="210"/>
      </w:pPr>
      <w:r>
        <w:rPr>
          <w:rFonts w:hint="eastAsia"/>
        </w:rPr>
        <w:t>你提出的剩余寿命计算方式是：</w:t>
      </w:r>
    </w:p>
    <w:p w:rsidR="005609F3" w:rsidRDefault="005609F3" w:rsidP="005609F3">
      <w:pPr>
        <w:ind w:firstLine="210"/>
      </w:pPr>
      <w:r>
        <w:rPr>
          <w:rFonts w:hint="eastAsia"/>
        </w:rPr>
        <w:t>剩余寿命（天）</w:t>
      </w:r>
      <w:r>
        <w:rPr>
          <w:rFonts w:hint="eastAsia"/>
        </w:rPr>
        <w:t xml:space="preserve"> = (POH_</w:t>
      </w:r>
      <w:r>
        <w:rPr>
          <w:rFonts w:hint="eastAsia"/>
        </w:rPr>
        <w:t>报废</w:t>
      </w:r>
      <w:r>
        <w:rPr>
          <w:rFonts w:hint="eastAsia"/>
        </w:rPr>
        <w:t xml:space="preserve"> - POH_</w:t>
      </w:r>
      <w:r>
        <w:rPr>
          <w:rFonts w:hint="eastAsia"/>
        </w:rPr>
        <w:t>当前</w:t>
      </w:r>
      <w:r>
        <w:rPr>
          <w:rFonts w:hint="eastAsia"/>
        </w:rPr>
        <w:t>) / 24</w:t>
      </w:r>
    </w:p>
    <w:p w:rsidR="005609F3" w:rsidRDefault="005609F3" w:rsidP="005609F3">
      <w:pPr>
        <w:ind w:firstLine="210"/>
      </w:pPr>
      <w:r>
        <w:rPr>
          <w:rFonts w:hint="eastAsia"/>
        </w:rPr>
        <w:t>其中：</w:t>
      </w:r>
    </w:p>
    <w:p w:rsidR="005609F3" w:rsidRDefault="005609F3" w:rsidP="005609F3">
      <w:pPr>
        <w:ind w:firstLine="210"/>
      </w:pPr>
      <w:r>
        <w:rPr>
          <w:rFonts w:hint="eastAsia"/>
        </w:rPr>
        <w:t>POH_</w:t>
      </w:r>
      <w:r>
        <w:rPr>
          <w:rFonts w:hint="eastAsia"/>
        </w:rPr>
        <w:t>当前：当前记录的</w:t>
      </w:r>
      <w:r>
        <w:rPr>
          <w:rFonts w:hint="eastAsia"/>
        </w:rPr>
        <w:t xml:space="preserve"> Power-On Hours</w:t>
      </w:r>
    </w:p>
    <w:p w:rsidR="005609F3" w:rsidRDefault="005609F3" w:rsidP="005609F3">
      <w:pPr>
        <w:ind w:firstLine="210"/>
      </w:pPr>
      <w:r>
        <w:rPr>
          <w:rFonts w:hint="eastAsia"/>
        </w:rPr>
        <w:lastRenderedPageBreak/>
        <w:t>POH_</w:t>
      </w:r>
      <w:r>
        <w:rPr>
          <w:rFonts w:hint="eastAsia"/>
        </w:rPr>
        <w:t>报废：达到坏道阈值时的</w:t>
      </w:r>
      <w:r>
        <w:rPr>
          <w:rFonts w:hint="eastAsia"/>
        </w:rPr>
        <w:t xml:space="preserve"> POH </w:t>
      </w:r>
      <w:r>
        <w:rPr>
          <w:rFonts w:hint="eastAsia"/>
        </w:rPr>
        <w:t>值</w:t>
      </w:r>
    </w:p>
    <w:p w:rsidR="005609F3" w:rsidRDefault="005609F3" w:rsidP="005609F3">
      <w:pPr>
        <w:ind w:firstLine="210"/>
      </w:pPr>
      <w:r>
        <w:rPr>
          <w:rFonts w:ascii="MS Gothic" w:eastAsia="MS Gothic" w:hAnsi="MS Gothic" w:cs="MS Gothic" w:hint="eastAsia"/>
        </w:rPr>
        <w:t>➤</w:t>
      </w:r>
      <w:r>
        <w:t xml:space="preserve"> </w:t>
      </w:r>
      <w:r>
        <w:rPr>
          <w:rFonts w:hint="eastAsia"/>
        </w:rPr>
        <w:t>由于</w:t>
      </w:r>
      <w:r>
        <w:t xml:space="preserve"> POH </w:t>
      </w:r>
      <w:r>
        <w:rPr>
          <w:rFonts w:hint="eastAsia"/>
        </w:rPr>
        <w:t>单位是小时，除以</w:t>
      </w:r>
      <w:r>
        <w:t xml:space="preserve"> 24 </w:t>
      </w:r>
      <w:r>
        <w:rPr>
          <w:rFonts w:hint="eastAsia"/>
        </w:rPr>
        <w:t>可转换为天数</w:t>
      </w:r>
    </w:p>
    <w:p w:rsidR="005609F3" w:rsidRDefault="005609F3" w:rsidP="005609F3">
      <w:pPr>
        <w:ind w:firstLine="210"/>
      </w:pPr>
      <w:r>
        <w:t xml:space="preserve">✅ </w:t>
      </w:r>
      <w:r>
        <w:rPr>
          <w:rFonts w:hint="eastAsia"/>
        </w:rPr>
        <w:t>二、与当前做法的对比</w:t>
      </w:r>
    </w:p>
    <w:p w:rsidR="005609F3" w:rsidRDefault="005609F3" w:rsidP="005609F3">
      <w:pPr>
        <w:ind w:firstLine="210"/>
      </w:pPr>
      <w:r>
        <w:rPr>
          <w:rFonts w:hint="eastAsia"/>
        </w:rPr>
        <w:t>方法</w:t>
      </w:r>
      <w:r>
        <w:rPr>
          <w:rFonts w:hint="eastAsia"/>
        </w:rPr>
        <w:tab/>
      </w:r>
      <w:r>
        <w:rPr>
          <w:rFonts w:hint="eastAsia"/>
        </w:rPr>
        <w:t>描述</w:t>
      </w:r>
      <w:r>
        <w:rPr>
          <w:rFonts w:hint="eastAsia"/>
        </w:rPr>
        <w:tab/>
      </w:r>
      <w:r>
        <w:rPr>
          <w:rFonts w:hint="eastAsia"/>
        </w:rPr>
        <w:t>精度</w:t>
      </w:r>
      <w:r>
        <w:rPr>
          <w:rFonts w:hint="eastAsia"/>
        </w:rPr>
        <w:tab/>
      </w:r>
      <w:r>
        <w:rPr>
          <w:rFonts w:hint="eastAsia"/>
        </w:rPr>
        <w:t>依赖</w:t>
      </w:r>
    </w:p>
    <w:p w:rsidR="005609F3" w:rsidRDefault="005609F3" w:rsidP="005609F3">
      <w:pPr>
        <w:ind w:firstLine="210"/>
      </w:pPr>
      <w:r>
        <w:rPr>
          <w:rFonts w:hint="eastAsia"/>
        </w:rPr>
        <w:t>当前做法（启用日</w:t>
      </w:r>
      <w:r>
        <w:rPr>
          <w:rFonts w:hint="eastAsia"/>
        </w:rPr>
        <w:t xml:space="preserve"> + date</w:t>
      </w:r>
      <w:r>
        <w:rPr>
          <w:rFonts w:hint="eastAsia"/>
        </w:rPr>
        <w:t>差值）</w:t>
      </w:r>
      <w:r>
        <w:rPr>
          <w:rFonts w:hint="eastAsia"/>
        </w:rPr>
        <w:tab/>
        <w:t>remaining = failure_date - date</w:t>
      </w:r>
      <w:r>
        <w:rPr>
          <w:rFonts w:hint="eastAsia"/>
        </w:rPr>
        <w:tab/>
      </w:r>
      <w:r>
        <w:rPr>
          <w:rFonts w:hint="eastAsia"/>
        </w:rPr>
        <w:t>天为单位，受采样频率影响</w:t>
      </w:r>
      <w:r>
        <w:rPr>
          <w:rFonts w:hint="eastAsia"/>
        </w:rPr>
        <w:tab/>
      </w:r>
      <w:r>
        <w:rPr>
          <w:rFonts w:hint="eastAsia"/>
        </w:rPr>
        <w:t>依赖</w:t>
      </w:r>
      <w:r>
        <w:rPr>
          <w:rFonts w:hint="eastAsia"/>
        </w:rPr>
        <w:t xml:space="preserve"> date </w:t>
      </w:r>
      <w:r>
        <w:rPr>
          <w:rFonts w:hint="eastAsia"/>
        </w:rPr>
        <w:t>和</w:t>
      </w:r>
      <w:r>
        <w:rPr>
          <w:rFonts w:hint="eastAsia"/>
        </w:rPr>
        <w:t xml:space="preserve"> start_date</w:t>
      </w:r>
    </w:p>
    <w:p w:rsidR="005609F3" w:rsidRDefault="005609F3" w:rsidP="005609F3">
      <w:pPr>
        <w:ind w:firstLine="210"/>
      </w:pPr>
      <w:r>
        <w:t>POH</w:t>
      </w:r>
      <w:r>
        <w:rPr>
          <w:rFonts w:hint="eastAsia"/>
        </w:rPr>
        <w:t>做法（小时差）</w:t>
      </w:r>
      <w:r>
        <w:t>✅</w:t>
      </w:r>
      <w:r>
        <w:tab/>
        <w:t>remaining = (POH_f - POH_now)/24</w:t>
      </w:r>
      <w:r>
        <w:tab/>
      </w:r>
      <w:r>
        <w:rPr>
          <w:rFonts w:hint="eastAsia"/>
        </w:rPr>
        <w:t>更精确、与实际通电时间挂钩</w:t>
      </w:r>
      <w:r>
        <w:tab/>
      </w:r>
      <w:r>
        <w:rPr>
          <w:rFonts w:hint="eastAsia"/>
        </w:rPr>
        <w:t>依赖</w:t>
      </w:r>
      <w:r>
        <w:t xml:space="preserve"> SMART </w:t>
      </w:r>
      <w:r>
        <w:rPr>
          <w:rFonts w:hint="eastAsia"/>
        </w:rPr>
        <w:t>中</w:t>
      </w:r>
      <w:r>
        <w:t xml:space="preserve"> POH </w:t>
      </w:r>
      <w:r>
        <w:rPr>
          <w:rFonts w:hint="eastAsia"/>
        </w:rPr>
        <w:t>字段</w:t>
      </w:r>
    </w:p>
    <w:p w:rsidR="005609F3" w:rsidRDefault="005609F3" w:rsidP="005609F3">
      <w:pPr>
        <w:ind w:firstLine="210"/>
      </w:pPr>
      <w:r>
        <w:t xml:space="preserve">✅ </w:t>
      </w:r>
      <w:r>
        <w:rPr>
          <w:rFonts w:hint="eastAsia"/>
        </w:rPr>
        <w:t>三、</w:t>
      </w:r>
      <w:r>
        <w:t>POH</w:t>
      </w:r>
      <w:r>
        <w:rPr>
          <w:rFonts w:hint="eastAsia"/>
        </w:rPr>
        <w:t>做法的优势</w:t>
      </w:r>
    </w:p>
    <w:p w:rsidR="005609F3" w:rsidRDefault="005609F3" w:rsidP="005609F3">
      <w:pPr>
        <w:ind w:firstLine="210"/>
      </w:pPr>
      <w:r>
        <w:t xml:space="preserve">✅ 1. </w:t>
      </w:r>
      <w:r>
        <w:rPr>
          <w:rFonts w:hint="eastAsia"/>
        </w:rPr>
        <w:t>更精确：按“通电小时”而不是“自然日期”</w:t>
      </w:r>
    </w:p>
    <w:p w:rsidR="005609F3" w:rsidRDefault="005609F3" w:rsidP="005609F3">
      <w:pPr>
        <w:ind w:firstLine="210"/>
      </w:pPr>
      <w:r>
        <w:rPr>
          <w:rFonts w:hint="eastAsia"/>
        </w:rPr>
        <w:t>有些硬盘即便通电</w:t>
      </w:r>
      <w:r>
        <w:rPr>
          <w:rFonts w:hint="eastAsia"/>
        </w:rPr>
        <w:t xml:space="preserve"> 2 </w:t>
      </w:r>
      <w:r>
        <w:rPr>
          <w:rFonts w:hint="eastAsia"/>
        </w:rPr>
        <w:t>年但只运行了几百小时，也不应该与</w:t>
      </w:r>
      <w:r>
        <w:rPr>
          <w:rFonts w:hint="eastAsia"/>
        </w:rPr>
        <w:t xml:space="preserve"> 24x365 </w:t>
      </w:r>
      <w:r>
        <w:rPr>
          <w:rFonts w:hint="eastAsia"/>
        </w:rPr>
        <w:t>同等看待</w:t>
      </w:r>
    </w:p>
    <w:p w:rsidR="005609F3" w:rsidRDefault="005609F3" w:rsidP="005609F3">
      <w:pPr>
        <w:ind w:firstLine="210"/>
      </w:pPr>
      <w:r>
        <w:t xml:space="preserve">✅ 2. </w:t>
      </w:r>
      <w:r>
        <w:rPr>
          <w:rFonts w:hint="eastAsia"/>
        </w:rPr>
        <w:t>不依赖实际日期字段（对</w:t>
      </w:r>
      <w:r>
        <w:t xml:space="preserve"> IoT </w:t>
      </w:r>
      <w:r>
        <w:rPr>
          <w:rFonts w:hint="eastAsia"/>
        </w:rPr>
        <w:t>类场景适用）</w:t>
      </w:r>
    </w:p>
    <w:p w:rsidR="005609F3" w:rsidRDefault="005609F3" w:rsidP="005609F3">
      <w:pPr>
        <w:ind w:firstLine="210"/>
      </w:pPr>
      <w:r>
        <w:rPr>
          <w:rFonts w:hint="eastAsia"/>
        </w:rPr>
        <w:t>在一些采集频率不一致、日期不可靠的设备中，</w:t>
      </w:r>
      <w:r>
        <w:rPr>
          <w:rFonts w:hint="eastAsia"/>
        </w:rPr>
        <w:t xml:space="preserve">POH </w:t>
      </w:r>
      <w:r>
        <w:rPr>
          <w:rFonts w:hint="eastAsia"/>
        </w:rPr>
        <w:t>更靠谱</w:t>
      </w:r>
    </w:p>
    <w:p w:rsidR="005609F3" w:rsidRDefault="005609F3" w:rsidP="005609F3">
      <w:pPr>
        <w:ind w:firstLine="210"/>
      </w:pPr>
      <w:r>
        <w:t xml:space="preserve">✅ 3. </w:t>
      </w:r>
      <w:r>
        <w:rPr>
          <w:rFonts w:hint="eastAsia"/>
        </w:rPr>
        <w:t>更接近物理耗损逻辑</w:t>
      </w:r>
    </w:p>
    <w:p w:rsidR="005609F3" w:rsidRDefault="005609F3" w:rsidP="005609F3">
      <w:pPr>
        <w:ind w:firstLine="210"/>
      </w:pPr>
      <w:r>
        <w:rPr>
          <w:rFonts w:hint="eastAsia"/>
        </w:rPr>
        <w:t>通电时间直接与寿命损耗挂钩，是行业通行做法（很多</w:t>
      </w:r>
      <w:r>
        <w:rPr>
          <w:rFonts w:hint="eastAsia"/>
        </w:rPr>
        <w:t xml:space="preserve"> SSD TBW </w:t>
      </w:r>
      <w:r>
        <w:rPr>
          <w:rFonts w:hint="eastAsia"/>
        </w:rPr>
        <w:t>折算也用</w:t>
      </w:r>
      <w:r>
        <w:rPr>
          <w:rFonts w:hint="eastAsia"/>
        </w:rPr>
        <w:t xml:space="preserve"> POH</w:t>
      </w:r>
      <w:r>
        <w:rPr>
          <w:rFonts w:hint="eastAsia"/>
        </w:rPr>
        <w:t>）</w:t>
      </w:r>
    </w:p>
    <w:p w:rsidR="005609F3" w:rsidRDefault="005609F3" w:rsidP="005609F3">
      <w:pPr>
        <w:ind w:firstLine="210"/>
      </w:pPr>
      <w:r>
        <w:t xml:space="preserve">✅ </w:t>
      </w:r>
      <w:r>
        <w:rPr>
          <w:rFonts w:hint="eastAsia"/>
        </w:rPr>
        <w:t>四、</w:t>
      </w:r>
      <w:r>
        <w:t>POH</w:t>
      </w:r>
      <w:r>
        <w:rPr>
          <w:rFonts w:hint="eastAsia"/>
        </w:rPr>
        <w:t>方法的实现步骤建议</w:t>
      </w:r>
    </w:p>
    <w:p w:rsidR="005609F3" w:rsidRDefault="005609F3" w:rsidP="005609F3">
      <w:pPr>
        <w:ind w:firstLine="210"/>
      </w:pPr>
      <w:r>
        <w:rPr>
          <w:rFonts w:hint="eastAsia"/>
        </w:rPr>
        <w:t>前提：样本中包含</w:t>
      </w:r>
      <w:r>
        <w:rPr>
          <w:rFonts w:hint="eastAsia"/>
        </w:rPr>
        <w:t xml:space="preserve"> POH </w:t>
      </w:r>
      <w:r>
        <w:rPr>
          <w:rFonts w:hint="eastAsia"/>
        </w:rPr>
        <w:t>字段，例如：</w:t>
      </w:r>
    </w:p>
    <w:p w:rsidR="005609F3" w:rsidRDefault="005609F3" w:rsidP="005609F3">
      <w:pPr>
        <w:ind w:firstLine="210"/>
      </w:pPr>
      <w:r>
        <w:t>hdd_id,date,bad_sectors,POH,...</w:t>
      </w:r>
    </w:p>
    <w:p w:rsidR="005609F3" w:rsidRDefault="005609F3" w:rsidP="005609F3">
      <w:pPr>
        <w:ind w:firstLine="210"/>
      </w:pPr>
      <w:r>
        <w:t xml:space="preserve">✅ </w:t>
      </w:r>
      <w:r>
        <w:rPr>
          <w:rFonts w:hint="eastAsia"/>
        </w:rPr>
        <w:t>修改步骤</w:t>
      </w:r>
    </w:p>
    <w:p w:rsidR="005609F3" w:rsidRDefault="005609F3" w:rsidP="005609F3">
      <w:pPr>
        <w:ind w:firstLine="210"/>
      </w:pPr>
      <w:r>
        <w:rPr>
          <w:rFonts w:hint="eastAsia"/>
        </w:rPr>
        <w:t>新增一列：</w:t>
      </w:r>
      <w:r>
        <w:rPr>
          <w:rFonts w:hint="eastAsia"/>
        </w:rPr>
        <w:t>POH_at_failure</w:t>
      </w:r>
    </w:p>
    <w:p w:rsidR="005609F3" w:rsidRDefault="005609F3" w:rsidP="005609F3">
      <w:pPr>
        <w:ind w:firstLine="210"/>
      </w:pPr>
      <w:r>
        <w:rPr>
          <w:rFonts w:hint="eastAsia"/>
        </w:rPr>
        <w:t>每块硬盘中找到坏道达到阈值的那一行，记录对应的</w:t>
      </w:r>
      <w:r>
        <w:rPr>
          <w:rFonts w:hint="eastAsia"/>
        </w:rPr>
        <w:t xml:space="preserve"> POH</w:t>
      </w:r>
    </w:p>
    <w:p w:rsidR="005609F3" w:rsidRDefault="005609F3" w:rsidP="005609F3">
      <w:pPr>
        <w:ind w:firstLine="210"/>
      </w:pPr>
      <w:r>
        <w:rPr>
          <w:rFonts w:hint="eastAsia"/>
        </w:rPr>
        <w:t>所有该硬盘的记录都共享这个值</w:t>
      </w:r>
    </w:p>
    <w:p w:rsidR="005609F3" w:rsidRDefault="005609F3" w:rsidP="005609F3">
      <w:pPr>
        <w:ind w:firstLine="210"/>
      </w:pPr>
      <w:r>
        <w:rPr>
          <w:rFonts w:hint="eastAsia"/>
        </w:rPr>
        <w:t>计算剩余寿命：</w:t>
      </w:r>
    </w:p>
    <w:p w:rsidR="005609F3" w:rsidRDefault="005609F3" w:rsidP="005609F3">
      <w:pPr>
        <w:ind w:firstLine="210"/>
      </w:pPr>
      <w:r>
        <w:t>remaining_life_days = (POH_at_failure - POH_now) / 24</w:t>
      </w:r>
    </w:p>
    <w:p w:rsidR="005609F3" w:rsidRDefault="005609F3" w:rsidP="005609F3">
      <w:pPr>
        <w:ind w:firstLine="210"/>
      </w:pPr>
      <w:r>
        <w:rPr>
          <w:rFonts w:hint="eastAsia"/>
        </w:rPr>
        <w:t>限制：若</w:t>
      </w:r>
      <w:r>
        <w:rPr>
          <w:rFonts w:hint="eastAsia"/>
        </w:rPr>
        <w:t xml:space="preserve"> POH_now &gt; POH_at_failure</w:t>
      </w:r>
      <w:r>
        <w:rPr>
          <w:rFonts w:hint="eastAsia"/>
        </w:rPr>
        <w:t>，则设为</w:t>
      </w:r>
      <w:r>
        <w:rPr>
          <w:rFonts w:hint="eastAsia"/>
        </w:rPr>
        <w:t xml:space="preserve"> 0 </w:t>
      </w:r>
      <w:r>
        <w:rPr>
          <w:rFonts w:hint="eastAsia"/>
        </w:rPr>
        <w:t>或负值</w:t>
      </w:r>
    </w:p>
    <w:p w:rsidR="005609F3" w:rsidRDefault="005609F3" w:rsidP="005609F3">
      <w:pPr>
        <w:ind w:firstLine="210"/>
      </w:pPr>
      <w:r>
        <w:t xml:space="preserve">✅ </w:t>
      </w:r>
      <w:r>
        <w:rPr>
          <w:rFonts w:hint="eastAsia"/>
        </w:rPr>
        <w:t>示例</w:t>
      </w:r>
      <w:r>
        <w:t xml:space="preserve"> Python </w:t>
      </w:r>
      <w:r>
        <w:rPr>
          <w:rFonts w:hint="eastAsia"/>
        </w:rPr>
        <w:t>片段：</w:t>
      </w:r>
    </w:p>
    <w:p w:rsidR="005609F3" w:rsidRDefault="005609F3" w:rsidP="005609F3">
      <w:pPr>
        <w:ind w:firstLine="210"/>
      </w:pPr>
      <w:r>
        <w:rPr>
          <w:rFonts w:hint="eastAsia"/>
        </w:rPr>
        <w:t xml:space="preserve">group['POH_at_failure'] = failure_POH  # </w:t>
      </w:r>
      <w:r>
        <w:rPr>
          <w:rFonts w:hint="eastAsia"/>
        </w:rPr>
        <w:t>整个组共用该值</w:t>
      </w:r>
    </w:p>
    <w:p w:rsidR="005609F3" w:rsidRDefault="005609F3" w:rsidP="005609F3">
      <w:pPr>
        <w:ind w:firstLine="210"/>
      </w:pPr>
      <w:r>
        <w:t>group['remaining_life_days'] = (group['POH_at_failure'] - group['POH']) / 24</w:t>
      </w:r>
    </w:p>
    <w:p w:rsidR="005609F3" w:rsidRDefault="005609F3" w:rsidP="005609F3">
      <w:pPr>
        <w:ind w:firstLine="210"/>
      </w:pPr>
      <w:r>
        <w:rPr>
          <w:rFonts w:hint="eastAsia"/>
        </w:rPr>
        <w:t>五、可能的补充建议</w:t>
      </w:r>
    </w:p>
    <w:p w:rsidR="005609F3" w:rsidRDefault="005609F3" w:rsidP="005609F3">
      <w:pPr>
        <w:ind w:firstLine="210"/>
      </w:pPr>
      <w:r>
        <w:rPr>
          <w:rFonts w:hint="eastAsia"/>
        </w:rPr>
        <w:t>项目</w:t>
      </w:r>
      <w:r>
        <w:rPr>
          <w:rFonts w:hint="eastAsia"/>
        </w:rPr>
        <w:tab/>
      </w:r>
      <w:r>
        <w:rPr>
          <w:rFonts w:hint="eastAsia"/>
        </w:rPr>
        <w:t>建议</w:t>
      </w:r>
    </w:p>
    <w:p w:rsidR="005609F3" w:rsidRDefault="005609F3" w:rsidP="005609F3">
      <w:pPr>
        <w:ind w:firstLine="210"/>
      </w:pPr>
      <w:r>
        <w:rPr>
          <w:rFonts w:hint="eastAsia"/>
        </w:rPr>
        <w:t>精度要求高</w:t>
      </w:r>
      <w:r>
        <w:rPr>
          <w:rFonts w:hint="eastAsia"/>
        </w:rPr>
        <w:tab/>
      </w:r>
      <w:r>
        <w:rPr>
          <w:rFonts w:hint="eastAsia"/>
        </w:rPr>
        <w:t>保留剩余小时精度，而不除以</w:t>
      </w:r>
      <w:r>
        <w:rPr>
          <w:rFonts w:hint="eastAsia"/>
        </w:rPr>
        <w:t>24</w:t>
      </w:r>
    </w:p>
    <w:p w:rsidR="005609F3" w:rsidRDefault="005609F3" w:rsidP="005609F3">
      <w:pPr>
        <w:ind w:firstLine="210"/>
      </w:pPr>
      <w:r>
        <w:rPr>
          <w:rFonts w:hint="eastAsia"/>
        </w:rPr>
        <w:t>与当前方法对比</w:t>
      </w:r>
      <w:r>
        <w:rPr>
          <w:rFonts w:hint="eastAsia"/>
        </w:rPr>
        <w:tab/>
      </w:r>
      <w:r>
        <w:rPr>
          <w:rFonts w:hint="eastAsia"/>
        </w:rPr>
        <w:t>同时保留两套字段，评估误差</w:t>
      </w:r>
    </w:p>
    <w:p w:rsidR="005609F3" w:rsidRDefault="005609F3" w:rsidP="005609F3">
      <w:pPr>
        <w:ind w:firstLine="210"/>
      </w:pPr>
      <w:r>
        <w:rPr>
          <w:rFonts w:hint="eastAsia"/>
        </w:rPr>
        <w:t>评估训练效果</w:t>
      </w:r>
      <w:r>
        <w:rPr>
          <w:rFonts w:hint="eastAsia"/>
        </w:rPr>
        <w:tab/>
      </w:r>
      <w:r>
        <w:rPr>
          <w:rFonts w:hint="eastAsia"/>
        </w:rPr>
        <w:t>用</w:t>
      </w:r>
      <w:r>
        <w:rPr>
          <w:rFonts w:hint="eastAsia"/>
        </w:rPr>
        <w:t xml:space="preserve"> H2O AutoML </w:t>
      </w:r>
      <w:r>
        <w:rPr>
          <w:rFonts w:hint="eastAsia"/>
        </w:rPr>
        <w:t>分别训练两种方式，看哪种</w:t>
      </w:r>
      <w:r>
        <w:rPr>
          <w:rFonts w:hint="eastAsia"/>
        </w:rPr>
        <w:t xml:space="preserve"> RMSE </w:t>
      </w:r>
      <w:r>
        <w:rPr>
          <w:rFonts w:hint="eastAsia"/>
        </w:rPr>
        <w:t>更低</w:t>
      </w:r>
    </w:p>
    <w:p w:rsidR="005609F3" w:rsidRDefault="005609F3" w:rsidP="005609F3">
      <w:pPr>
        <w:ind w:firstLine="210"/>
      </w:pPr>
      <w:r>
        <w:t xml:space="preserve">✅ </w:t>
      </w:r>
      <w:r>
        <w:rPr>
          <w:rFonts w:hint="eastAsia"/>
        </w:rPr>
        <w:t>总结</w:t>
      </w:r>
    </w:p>
    <w:p w:rsidR="005609F3" w:rsidRDefault="005609F3" w:rsidP="005609F3">
      <w:pPr>
        <w:ind w:firstLine="210"/>
      </w:pPr>
      <w:r>
        <w:rPr>
          <w:rFonts w:hint="eastAsia"/>
        </w:rPr>
        <w:t>项目</w:t>
      </w:r>
      <w:r>
        <w:rPr>
          <w:rFonts w:hint="eastAsia"/>
        </w:rPr>
        <w:tab/>
      </w:r>
      <w:r>
        <w:rPr>
          <w:rFonts w:hint="eastAsia"/>
        </w:rPr>
        <w:t>是否推荐使用</w:t>
      </w:r>
      <w:r>
        <w:rPr>
          <w:rFonts w:hint="eastAsia"/>
        </w:rPr>
        <w:t>POH</w:t>
      </w:r>
      <w:r>
        <w:rPr>
          <w:rFonts w:hint="eastAsia"/>
        </w:rPr>
        <w:t>替代</w:t>
      </w:r>
      <w:r>
        <w:rPr>
          <w:rFonts w:hint="eastAsia"/>
        </w:rPr>
        <w:tab/>
      </w:r>
      <w:r>
        <w:rPr>
          <w:rFonts w:hint="eastAsia"/>
        </w:rPr>
        <w:t>原因</w:t>
      </w:r>
    </w:p>
    <w:p w:rsidR="005609F3" w:rsidRDefault="005609F3" w:rsidP="005609F3">
      <w:pPr>
        <w:ind w:firstLine="210"/>
      </w:pPr>
      <w:r>
        <w:rPr>
          <w:rFonts w:hint="eastAsia"/>
        </w:rPr>
        <w:t>替代启用日期</w:t>
      </w:r>
      <w:r>
        <w:tab/>
        <w:t xml:space="preserve">✅ </w:t>
      </w:r>
      <w:r>
        <w:rPr>
          <w:rFonts w:hint="eastAsia"/>
        </w:rPr>
        <w:t>强烈推荐</w:t>
      </w:r>
      <w:r>
        <w:tab/>
      </w:r>
      <w:r>
        <w:rPr>
          <w:rFonts w:hint="eastAsia"/>
        </w:rPr>
        <w:t>更精准，不依赖日期字段</w:t>
      </w:r>
    </w:p>
    <w:p w:rsidR="005609F3" w:rsidRDefault="005609F3" w:rsidP="005609F3">
      <w:pPr>
        <w:ind w:firstLine="210"/>
      </w:pPr>
      <w:r>
        <w:rPr>
          <w:rFonts w:hint="eastAsia"/>
        </w:rPr>
        <w:lastRenderedPageBreak/>
        <w:t>作为模型特征</w:t>
      </w:r>
      <w:r>
        <w:tab/>
        <w:t xml:space="preserve">✅ </w:t>
      </w:r>
      <w:r>
        <w:rPr>
          <w:rFonts w:hint="eastAsia"/>
        </w:rPr>
        <w:t>推荐</w:t>
      </w:r>
      <w:r>
        <w:tab/>
      </w:r>
      <w:r>
        <w:rPr>
          <w:rFonts w:hint="eastAsia"/>
        </w:rPr>
        <w:t>加入</w:t>
      </w:r>
      <w:r>
        <w:t xml:space="preserve"> POH </w:t>
      </w:r>
      <w:r>
        <w:rPr>
          <w:rFonts w:hint="eastAsia"/>
        </w:rPr>
        <w:t>可增强模型时间感知能力</w:t>
      </w:r>
    </w:p>
    <w:p w:rsidR="005609F3" w:rsidRDefault="005609F3" w:rsidP="005609F3">
      <w:pPr>
        <w:ind w:firstLine="210"/>
      </w:pPr>
      <w:r>
        <w:rPr>
          <w:rFonts w:hint="eastAsia"/>
        </w:rPr>
        <w:t>作为寿命基准计算源</w:t>
      </w:r>
      <w:r>
        <w:tab/>
        <w:t xml:space="preserve">✅ </w:t>
      </w:r>
      <w:r>
        <w:rPr>
          <w:rFonts w:hint="eastAsia"/>
        </w:rPr>
        <w:t>推荐</w:t>
      </w:r>
      <w:r>
        <w:tab/>
      </w:r>
      <w:r>
        <w:rPr>
          <w:rFonts w:hint="eastAsia"/>
        </w:rPr>
        <w:t>更贴近硬件真实消耗</w:t>
      </w:r>
    </w:p>
    <w:p w:rsidR="005609F3" w:rsidRDefault="005609F3" w:rsidP="005609F3">
      <w:pPr>
        <w:ind w:firstLine="210"/>
      </w:pPr>
      <w:r>
        <w:rPr>
          <w:rFonts w:hint="eastAsia"/>
        </w:rPr>
        <w:t>适合哪些模型</w:t>
      </w:r>
      <w:r>
        <w:rPr>
          <w:rFonts w:hint="eastAsia"/>
        </w:rPr>
        <w:tab/>
      </w:r>
      <w:r>
        <w:rPr>
          <w:rFonts w:hint="eastAsia"/>
        </w:rPr>
        <w:t>回归模型</w:t>
      </w:r>
      <w:r>
        <w:rPr>
          <w:rFonts w:hint="eastAsia"/>
        </w:rPr>
        <w:t xml:space="preserve"> / AutoML / LSTM</w:t>
      </w:r>
      <w:r>
        <w:rPr>
          <w:rFonts w:hint="eastAsia"/>
        </w:rPr>
        <w:t>均可</w:t>
      </w:r>
      <w:r>
        <w:rPr>
          <w:rFonts w:hint="eastAsia"/>
        </w:rPr>
        <w:tab/>
      </w:r>
    </w:p>
    <w:p w:rsidR="005609F3" w:rsidRDefault="005609F3" w:rsidP="005609F3">
      <w:pPr>
        <w:ind w:firstLine="210"/>
      </w:pPr>
      <w:r>
        <w:t xml:space="preserve">✅ </w:t>
      </w:r>
      <w:r>
        <w:rPr>
          <w:rFonts w:hint="eastAsia"/>
        </w:rPr>
        <w:t>是否需要我帮你改造现有样本生成程序，加入</w:t>
      </w:r>
      <w:r>
        <w:t xml:space="preserve"> POH_at_failure </w:t>
      </w:r>
      <w:r>
        <w:rPr>
          <w:rFonts w:hint="eastAsia"/>
        </w:rPr>
        <w:t>和基于</w:t>
      </w:r>
      <w:r>
        <w:t xml:space="preserve"> POH </w:t>
      </w:r>
      <w:r>
        <w:rPr>
          <w:rFonts w:hint="eastAsia"/>
        </w:rPr>
        <w:t>的</w:t>
      </w:r>
      <w:r>
        <w:t xml:space="preserve"> remaining_life_days_poh </w:t>
      </w:r>
      <w:r>
        <w:rPr>
          <w:rFonts w:hint="eastAsia"/>
        </w:rPr>
        <w:t>字段？</w:t>
      </w:r>
    </w:p>
    <w:p w:rsidR="005609F3" w:rsidRDefault="005609F3" w:rsidP="005609F3">
      <w:pPr>
        <w:ind w:firstLine="210"/>
      </w:pPr>
      <w:r>
        <w:rPr>
          <w:rFonts w:hint="eastAsia"/>
        </w:rPr>
        <w:t>我可以快速给出一版支持</w:t>
      </w:r>
      <w:r>
        <w:rPr>
          <w:rFonts w:hint="eastAsia"/>
        </w:rPr>
        <w:t xml:space="preserve"> POH </w:t>
      </w:r>
      <w:r>
        <w:rPr>
          <w:rFonts w:hint="eastAsia"/>
        </w:rPr>
        <w:t>的版本。你只需要确认样本中是否已有</w:t>
      </w:r>
      <w:r>
        <w:rPr>
          <w:rFonts w:hint="eastAsia"/>
        </w:rPr>
        <w:t xml:space="preserve"> POH </w:t>
      </w:r>
      <w:r>
        <w:rPr>
          <w:rFonts w:hint="eastAsia"/>
        </w:rPr>
        <w:t>字段。需要我帮你重写吗？</w:t>
      </w:r>
    </w:p>
    <w:p w:rsidR="005609F3" w:rsidRDefault="005609F3" w:rsidP="005609F3">
      <w:pPr>
        <w:ind w:firstLine="210"/>
      </w:pPr>
    </w:p>
    <w:bookmarkEnd w:id="0"/>
    <w:bookmarkEnd w:id="1"/>
    <w:bookmarkEnd w:id="2"/>
    <w:p w:rsidR="00F85590" w:rsidRPr="00C55AD4" w:rsidRDefault="00F85590" w:rsidP="00C55AD4">
      <w:pPr>
        <w:pStyle w:val="2"/>
      </w:pPr>
      <w:r>
        <w:rPr>
          <w:rFonts w:hint="eastAsia"/>
        </w:rPr>
        <w:t>H2O</w:t>
      </w:r>
      <w:r>
        <w:rPr>
          <w:rFonts w:hint="eastAsia"/>
        </w:rPr>
        <w:t>的函数功能</w:t>
      </w:r>
    </w:p>
    <w:p w:rsidR="00F85590" w:rsidRDefault="00F85590" w:rsidP="00C53E8E">
      <w:pPr>
        <w:ind w:firstLine="210"/>
      </w:pPr>
      <w:r>
        <w:rPr>
          <w:rFonts w:hint="eastAsia"/>
        </w:rPr>
        <w:t>H2O</w:t>
      </w:r>
      <w:r>
        <w:rPr>
          <w:rFonts w:hint="eastAsia"/>
        </w:rPr>
        <w:t>还有什么函数功能可以展示的</w:t>
      </w:r>
    </w:p>
    <w:p w:rsidR="00F85590" w:rsidRDefault="00F85590" w:rsidP="00C53E8E">
      <w:pPr>
        <w:ind w:firstLine="210"/>
      </w:pPr>
      <w:r>
        <w:t>ChatGPT said:</w:t>
      </w:r>
    </w:p>
    <w:p w:rsidR="00F85590" w:rsidRDefault="00F85590" w:rsidP="00C53E8E">
      <w:pPr>
        <w:ind w:firstLine="210"/>
      </w:pPr>
      <w:r>
        <w:rPr>
          <w:rFonts w:hint="eastAsia"/>
        </w:rPr>
        <w:t xml:space="preserve">H2O </w:t>
      </w:r>
      <w:r>
        <w:rPr>
          <w:rFonts w:hint="eastAsia"/>
        </w:rPr>
        <w:t>提供了丰富的功能，除了</w:t>
      </w:r>
      <w:r>
        <w:rPr>
          <w:rFonts w:hint="eastAsia"/>
        </w:rPr>
        <w:t xml:space="preserve"> AutoML </w:t>
      </w:r>
      <w:r>
        <w:rPr>
          <w:rFonts w:hint="eastAsia"/>
        </w:rPr>
        <w:t>以外，还包括数据预处理、模型训练、评估、特征工程等多个功能。以下是一些常见的</w:t>
      </w:r>
      <w:r>
        <w:rPr>
          <w:rFonts w:hint="eastAsia"/>
        </w:rPr>
        <w:t xml:space="preserve"> H2O </w:t>
      </w:r>
      <w:r>
        <w:rPr>
          <w:rFonts w:hint="eastAsia"/>
        </w:rPr>
        <w:t>函数和功能，帮助你更好地理解如何使用</w:t>
      </w:r>
      <w:r>
        <w:rPr>
          <w:rFonts w:hint="eastAsia"/>
        </w:rPr>
        <w:t xml:space="preserve"> H2O </w:t>
      </w:r>
      <w:r>
        <w:rPr>
          <w:rFonts w:hint="eastAsia"/>
        </w:rPr>
        <w:t>进行机器学习工作。</w:t>
      </w:r>
    </w:p>
    <w:p w:rsidR="00F85590" w:rsidRDefault="00F85590" w:rsidP="00C55AD4">
      <w:pPr>
        <w:pStyle w:val="3"/>
      </w:pPr>
      <w:r>
        <w:rPr>
          <w:rFonts w:hint="eastAsia"/>
        </w:rPr>
        <w:t>数据加载和预处理</w:t>
      </w:r>
    </w:p>
    <w:p w:rsidR="00F85590" w:rsidRDefault="00F85590" w:rsidP="00A84BDE">
      <w:pPr>
        <w:pStyle w:val="af4"/>
        <w:numPr>
          <w:ilvl w:val="0"/>
          <w:numId w:val="17"/>
        </w:numPr>
        <w:ind w:firstLineChars="0"/>
      </w:pPr>
      <w:r>
        <w:rPr>
          <w:rFonts w:hint="eastAsia"/>
        </w:rPr>
        <w:t>h2o.init()</w:t>
      </w:r>
      <w:r>
        <w:rPr>
          <w:rFonts w:hint="eastAsia"/>
        </w:rPr>
        <w:t>：启动</w:t>
      </w:r>
      <w:r>
        <w:rPr>
          <w:rFonts w:hint="eastAsia"/>
        </w:rPr>
        <w:t xml:space="preserve"> H2O </w:t>
      </w:r>
      <w:r>
        <w:rPr>
          <w:rFonts w:hint="eastAsia"/>
        </w:rPr>
        <w:t>集群。</w:t>
      </w:r>
    </w:p>
    <w:p w:rsidR="00F85590" w:rsidRDefault="00F85590" w:rsidP="00A84BDE">
      <w:pPr>
        <w:pStyle w:val="af4"/>
        <w:numPr>
          <w:ilvl w:val="0"/>
          <w:numId w:val="17"/>
        </w:numPr>
        <w:ind w:firstLineChars="0"/>
      </w:pPr>
      <w:r>
        <w:rPr>
          <w:rFonts w:hint="eastAsia"/>
        </w:rPr>
        <w:t>h2o.import_file()</w:t>
      </w:r>
      <w:r>
        <w:rPr>
          <w:rFonts w:hint="eastAsia"/>
        </w:rPr>
        <w:t>：导入</w:t>
      </w:r>
      <w:r>
        <w:rPr>
          <w:rFonts w:hint="eastAsia"/>
        </w:rPr>
        <w:t xml:space="preserve"> CSV </w:t>
      </w:r>
      <w:r>
        <w:rPr>
          <w:rFonts w:hint="eastAsia"/>
        </w:rPr>
        <w:t>或其他格式的数据到</w:t>
      </w:r>
      <w:r>
        <w:rPr>
          <w:rFonts w:hint="eastAsia"/>
        </w:rPr>
        <w:t xml:space="preserve"> H2O</w:t>
      </w:r>
      <w:r>
        <w:rPr>
          <w:rFonts w:hint="eastAsia"/>
        </w:rPr>
        <w:t>。</w:t>
      </w:r>
    </w:p>
    <w:p w:rsidR="00F85590" w:rsidRDefault="00F85590" w:rsidP="00B233D0">
      <w:pPr>
        <w:pStyle w:val="af4"/>
        <w:ind w:left="630" w:firstLineChars="0" w:firstLine="0"/>
      </w:pPr>
      <w:r>
        <w:t>h2o_data = h2o.import_file("data.csv")</w:t>
      </w:r>
    </w:p>
    <w:p w:rsidR="00F85590" w:rsidRDefault="00F85590" w:rsidP="00A84BDE">
      <w:pPr>
        <w:pStyle w:val="af4"/>
        <w:numPr>
          <w:ilvl w:val="0"/>
          <w:numId w:val="17"/>
        </w:numPr>
        <w:ind w:firstLineChars="0"/>
      </w:pPr>
      <w:bookmarkStart w:id="45" w:name="OLE_LINK10"/>
      <w:r>
        <w:rPr>
          <w:rFonts w:hint="eastAsia"/>
        </w:rPr>
        <w:t>h2o_data.head()</w:t>
      </w:r>
      <w:r>
        <w:rPr>
          <w:rFonts w:hint="eastAsia"/>
        </w:rPr>
        <w:t>：查看数据的前几行，类似于</w:t>
      </w:r>
      <w:r>
        <w:rPr>
          <w:rFonts w:hint="eastAsia"/>
        </w:rPr>
        <w:t xml:space="preserve"> pandas </w:t>
      </w:r>
      <w:r>
        <w:rPr>
          <w:rFonts w:hint="eastAsia"/>
        </w:rPr>
        <w:t>的</w:t>
      </w:r>
      <w:r>
        <w:rPr>
          <w:rFonts w:hint="eastAsia"/>
        </w:rPr>
        <w:t xml:space="preserve"> head()</w:t>
      </w:r>
      <w:r>
        <w:rPr>
          <w:rFonts w:hint="eastAsia"/>
        </w:rPr>
        <w:t>。</w:t>
      </w:r>
    </w:p>
    <w:p w:rsidR="00F85590" w:rsidRDefault="00F85590" w:rsidP="00A84BDE">
      <w:pPr>
        <w:pStyle w:val="af4"/>
        <w:numPr>
          <w:ilvl w:val="0"/>
          <w:numId w:val="17"/>
        </w:numPr>
        <w:ind w:firstLineChars="0"/>
      </w:pPr>
      <w:r>
        <w:rPr>
          <w:rFonts w:hint="eastAsia"/>
        </w:rPr>
        <w:t>h2o_data.describe()</w:t>
      </w:r>
      <w:r>
        <w:rPr>
          <w:rFonts w:hint="eastAsia"/>
        </w:rPr>
        <w:t>：查看数据集的基本统计信息，如均值、标准差、最大值等。</w:t>
      </w:r>
    </w:p>
    <w:p w:rsidR="00F85590" w:rsidRDefault="00F85590" w:rsidP="00A84BDE">
      <w:pPr>
        <w:pStyle w:val="af4"/>
        <w:numPr>
          <w:ilvl w:val="0"/>
          <w:numId w:val="17"/>
        </w:numPr>
        <w:ind w:firstLineChars="0"/>
      </w:pPr>
      <w:r>
        <w:rPr>
          <w:rFonts w:hint="eastAsia"/>
        </w:rPr>
        <w:t>h2o_data.shape</w:t>
      </w:r>
      <w:r>
        <w:rPr>
          <w:rFonts w:hint="eastAsia"/>
        </w:rPr>
        <w:t>：查看数据集的维度（行数和列数）。</w:t>
      </w:r>
    </w:p>
    <w:p w:rsidR="00F85590" w:rsidRDefault="00F85590" w:rsidP="00A84BDE">
      <w:pPr>
        <w:pStyle w:val="af4"/>
        <w:numPr>
          <w:ilvl w:val="0"/>
          <w:numId w:val="17"/>
        </w:numPr>
        <w:ind w:firstLineChars="0"/>
      </w:pPr>
      <w:r>
        <w:rPr>
          <w:rFonts w:hint="eastAsia"/>
        </w:rPr>
        <w:t>h2o_data.columns</w:t>
      </w:r>
      <w:r>
        <w:rPr>
          <w:rFonts w:hint="eastAsia"/>
        </w:rPr>
        <w:t>：获取数据集的所有列名。</w:t>
      </w:r>
    </w:p>
    <w:p w:rsidR="00F85590" w:rsidRDefault="00F85590" w:rsidP="00B233D0">
      <w:pPr>
        <w:ind w:left="210" w:firstLineChars="0" w:firstLine="0"/>
      </w:pPr>
      <w:r>
        <w:rPr>
          <w:rFonts w:hint="eastAsia"/>
        </w:rPr>
        <w:t>注；</w:t>
      </w:r>
      <w:r>
        <w:rPr>
          <w:rFonts w:hint="eastAsia"/>
        </w:rPr>
        <w:t>3-6</w:t>
      </w:r>
      <w:r>
        <w:rPr>
          <w:rFonts w:hint="eastAsia"/>
        </w:rPr>
        <w:t>需要用</w:t>
      </w:r>
      <w:r>
        <w:rPr>
          <w:rFonts w:hint="eastAsia"/>
        </w:rPr>
        <w:t>print()</w:t>
      </w:r>
      <w:r>
        <w:rPr>
          <w:rFonts w:hint="eastAsia"/>
        </w:rPr>
        <w:t>函数引用以便在屏幕显示。</w:t>
      </w:r>
    </w:p>
    <w:bookmarkEnd w:id="45"/>
    <w:p w:rsidR="00F85590" w:rsidRDefault="00F85590" w:rsidP="00C55AD4">
      <w:pPr>
        <w:pStyle w:val="3"/>
      </w:pPr>
      <w:r>
        <w:rPr>
          <w:rFonts w:hint="eastAsia"/>
        </w:rPr>
        <w:t>数据转换</w:t>
      </w:r>
    </w:p>
    <w:p w:rsidR="00F85590" w:rsidRDefault="00F85590" w:rsidP="00A84BDE">
      <w:pPr>
        <w:pStyle w:val="af4"/>
        <w:numPr>
          <w:ilvl w:val="0"/>
          <w:numId w:val="18"/>
        </w:numPr>
        <w:ind w:firstLineChars="0"/>
      </w:pPr>
      <w:r>
        <w:rPr>
          <w:rFonts w:hint="eastAsia"/>
        </w:rPr>
        <w:t>asnumeric()</w:t>
      </w:r>
      <w:r>
        <w:rPr>
          <w:rFonts w:hint="eastAsia"/>
        </w:rPr>
        <w:t>：将列转换为数值类型。</w:t>
      </w:r>
    </w:p>
    <w:p w:rsidR="00F85590" w:rsidRDefault="00F85590" w:rsidP="00B233D0">
      <w:pPr>
        <w:pStyle w:val="af4"/>
        <w:ind w:left="630" w:firstLineChars="0" w:firstLine="0"/>
      </w:pPr>
      <w:r>
        <w:rPr>
          <w:rFonts w:hint="eastAsia"/>
        </w:rPr>
        <w:t>h2o_data['</w:t>
      </w:r>
      <w:r>
        <w:rPr>
          <w:rFonts w:hint="eastAsia"/>
        </w:rPr>
        <w:t>坏道数量</w:t>
      </w:r>
      <w:r>
        <w:rPr>
          <w:rFonts w:hint="eastAsia"/>
        </w:rPr>
        <w:t>'] = h2o_data['</w:t>
      </w:r>
      <w:r>
        <w:rPr>
          <w:rFonts w:hint="eastAsia"/>
        </w:rPr>
        <w:t>坏道数量</w:t>
      </w:r>
      <w:r>
        <w:rPr>
          <w:rFonts w:hint="eastAsia"/>
        </w:rPr>
        <w:t>'].asnumeric()</w:t>
      </w:r>
    </w:p>
    <w:p w:rsidR="00F85590" w:rsidRDefault="00F85590" w:rsidP="00A84BDE">
      <w:pPr>
        <w:pStyle w:val="af4"/>
        <w:numPr>
          <w:ilvl w:val="0"/>
          <w:numId w:val="18"/>
        </w:numPr>
        <w:ind w:firstLineChars="0"/>
      </w:pPr>
      <w:r>
        <w:rPr>
          <w:rFonts w:hint="eastAsia"/>
        </w:rPr>
        <w:t>asfactor()</w:t>
      </w:r>
      <w:r>
        <w:rPr>
          <w:rFonts w:hint="eastAsia"/>
        </w:rPr>
        <w:t>：将列转换为分类类型（</w:t>
      </w:r>
      <w:r>
        <w:rPr>
          <w:rFonts w:hint="eastAsia"/>
        </w:rPr>
        <w:t>factor</w:t>
      </w:r>
      <w:r>
        <w:rPr>
          <w:rFonts w:hint="eastAsia"/>
        </w:rPr>
        <w:t>），通常用于表示分类变量。</w:t>
      </w:r>
    </w:p>
    <w:p w:rsidR="00F85590" w:rsidRDefault="00F85590" w:rsidP="00B233D0">
      <w:pPr>
        <w:pStyle w:val="af4"/>
        <w:ind w:left="630" w:firstLineChars="0" w:firstLine="0"/>
      </w:pPr>
      <w:r>
        <w:rPr>
          <w:rFonts w:hint="eastAsia"/>
        </w:rPr>
        <w:t>h2o_data['</w:t>
      </w:r>
      <w:r>
        <w:rPr>
          <w:rFonts w:hint="eastAsia"/>
        </w:rPr>
        <w:t>设备型号</w:t>
      </w:r>
      <w:r>
        <w:rPr>
          <w:rFonts w:hint="eastAsia"/>
        </w:rPr>
        <w:t>'] = h2o_data['</w:t>
      </w:r>
      <w:r>
        <w:rPr>
          <w:rFonts w:hint="eastAsia"/>
        </w:rPr>
        <w:t>设备型号</w:t>
      </w:r>
      <w:r>
        <w:rPr>
          <w:rFonts w:hint="eastAsia"/>
        </w:rPr>
        <w:t>'].asfactor()</w:t>
      </w:r>
    </w:p>
    <w:p w:rsidR="00F85590" w:rsidRDefault="00F85590" w:rsidP="00A84BDE">
      <w:pPr>
        <w:pStyle w:val="af4"/>
        <w:numPr>
          <w:ilvl w:val="0"/>
          <w:numId w:val="18"/>
        </w:numPr>
        <w:ind w:firstLineChars="0"/>
      </w:pPr>
      <w:r>
        <w:rPr>
          <w:rFonts w:hint="eastAsia"/>
        </w:rPr>
        <w:t>cbind()</w:t>
      </w:r>
      <w:r>
        <w:rPr>
          <w:rFonts w:hint="eastAsia"/>
        </w:rPr>
        <w:t>：将多个数据框列合并成一个数据框。</w:t>
      </w:r>
    </w:p>
    <w:p w:rsidR="00F85590" w:rsidRDefault="00F85590" w:rsidP="00B233D0">
      <w:pPr>
        <w:pStyle w:val="af4"/>
        <w:ind w:left="630" w:firstLineChars="0" w:firstLine="0"/>
      </w:pPr>
      <w:r>
        <w:t>h2o_data_combined = h2o.cbind(h2o_data, other_data)</w:t>
      </w:r>
    </w:p>
    <w:p w:rsidR="00F85590" w:rsidRDefault="00F85590" w:rsidP="00C55AD4">
      <w:pPr>
        <w:pStyle w:val="3"/>
      </w:pPr>
      <w:r>
        <w:rPr>
          <w:rFonts w:hint="eastAsia"/>
        </w:rPr>
        <w:t>模型训练和预测</w:t>
      </w:r>
    </w:p>
    <w:p w:rsidR="00F85590" w:rsidRDefault="00F85590" w:rsidP="00C53E8E">
      <w:pPr>
        <w:ind w:firstLine="210"/>
      </w:pPr>
      <w:bookmarkStart w:id="46" w:name="OLE_LINK26"/>
      <w:bookmarkStart w:id="47" w:name="OLE_LINK27"/>
      <w:r>
        <w:rPr>
          <w:rFonts w:hint="eastAsia"/>
        </w:rPr>
        <w:t xml:space="preserve">H2O </w:t>
      </w:r>
      <w:r>
        <w:rPr>
          <w:rFonts w:hint="eastAsia"/>
        </w:rPr>
        <w:t>支持多种机器学习算法，主要包括：</w:t>
      </w:r>
    </w:p>
    <w:p w:rsidR="00F85590" w:rsidRDefault="00F85590" w:rsidP="00A84BDE">
      <w:pPr>
        <w:pStyle w:val="af4"/>
        <w:numPr>
          <w:ilvl w:val="0"/>
          <w:numId w:val="19"/>
        </w:numPr>
        <w:ind w:firstLineChars="0"/>
      </w:pPr>
      <w:r>
        <w:rPr>
          <w:rFonts w:hint="eastAsia"/>
        </w:rPr>
        <w:t>回归算法：</w:t>
      </w:r>
    </w:p>
    <w:p w:rsidR="00F85590" w:rsidRDefault="00F85590" w:rsidP="00B233D0">
      <w:pPr>
        <w:pStyle w:val="af4"/>
        <w:ind w:left="630" w:firstLineChars="0" w:firstLine="0"/>
      </w:pPr>
      <w:r>
        <w:rPr>
          <w:rFonts w:hint="eastAsia"/>
        </w:rPr>
        <w:t>H2OGeneralizedLinearEstimator</w:t>
      </w:r>
      <w:r>
        <w:rPr>
          <w:rFonts w:hint="eastAsia"/>
        </w:rPr>
        <w:t>：广义线性模型（</w:t>
      </w:r>
      <w:r>
        <w:rPr>
          <w:rFonts w:hint="eastAsia"/>
        </w:rPr>
        <w:t>GLM</w:t>
      </w:r>
      <w:r>
        <w:rPr>
          <w:rFonts w:hint="eastAsia"/>
        </w:rPr>
        <w:t>）。</w:t>
      </w:r>
    </w:p>
    <w:p w:rsidR="00F85590" w:rsidRDefault="00F85590" w:rsidP="00B233D0">
      <w:pPr>
        <w:pStyle w:val="af4"/>
        <w:ind w:left="630" w:firstLineChars="0" w:firstLine="0"/>
      </w:pPr>
      <w:r>
        <w:rPr>
          <w:rFonts w:hint="eastAsia"/>
        </w:rPr>
        <w:t>H2ORandomForestEstimator</w:t>
      </w:r>
      <w:r>
        <w:rPr>
          <w:rFonts w:hint="eastAsia"/>
        </w:rPr>
        <w:t>：随机森林。</w:t>
      </w:r>
    </w:p>
    <w:p w:rsidR="00F85590" w:rsidRDefault="00F85590" w:rsidP="00B233D0">
      <w:pPr>
        <w:pStyle w:val="af4"/>
        <w:ind w:left="630" w:firstLineChars="0" w:firstLine="0"/>
      </w:pPr>
      <w:r>
        <w:rPr>
          <w:rFonts w:hint="eastAsia"/>
        </w:rPr>
        <w:t>H2OXGBoostEstimator</w:t>
      </w:r>
      <w:r>
        <w:rPr>
          <w:rFonts w:hint="eastAsia"/>
        </w:rPr>
        <w:t>：</w:t>
      </w:r>
      <w:r>
        <w:rPr>
          <w:rFonts w:hint="eastAsia"/>
        </w:rPr>
        <w:t>XGBoost</w:t>
      </w:r>
      <w:r>
        <w:rPr>
          <w:rFonts w:hint="eastAsia"/>
        </w:rPr>
        <w:t>。</w:t>
      </w:r>
    </w:p>
    <w:p w:rsidR="00F85590" w:rsidRDefault="00F85590" w:rsidP="00A84BDE">
      <w:pPr>
        <w:pStyle w:val="af4"/>
        <w:numPr>
          <w:ilvl w:val="0"/>
          <w:numId w:val="19"/>
        </w:numPr>
        <w:ind w:firstLineChars="0"/>
      </w:pPr>
      <w:r>
        <w:rPr>
          <w:rFonts w:hint="eastAsia"/>
        </w:rPr>
        <w:t>分类算法：</w:t>
      </w:r>
    </w:p>
    <w:p w:rsidR="00F85590" w:rsidRDefault="00F85590" w:rsidP="00B233D0">
      <w:pPr>
        <w:pStyle w:val="af4"/>
        <w:ind w:left="630" w:firstLineChars="0" w:firstLine="0"/>
      </w:pPr>
      <w:r>
        <w:rPr>
          <w:rFonts w:hint="eastAsia"/>
        </w:rPr>
        <w:t>H2ORandomForestEstimator</w:t>
      </w:r>
      <w:r>
        <w:rPr>
          <w:rFonts w:hint="eastAsia"/>
        </w:rPr>
        <w:t>：用于分类任务的随机森林。</w:t>
      </w:r>
    </w:p>
    <w:p w:rsidR="00F85590" w:rsidRDefault="00F85590" w:rsidP="00B233D0">
      <w:pPr>
        <w:pStyle w:val="af4"/>
        <w:ind w:left="630" w:firstLineChars="0" w:firstLine="0"/>
      </w:pPr>
      <w:r>
        <w:rPr>
          <w:rFonts w:hint="eastAsia"/>
        </w:rPr>
        <w:lastRenderedPageBreak/>
        <w:t>H2OXGBoostEstimator</w:t>
      </w:r>
      <w:r>
        <w:rPr>
          <w:rFonts w:hint="eastAsia"/>
        </w:rPr>
        <w:t>：用于分类任务的</w:t>
      </w:r>
      <w:r>
        <w:rPr>
          <w:rFonts w:hint="eastAsia"/>
        </w:rPr>
        <w:t xml:space="preserve"> XGBoost</w:t>
      </w:r>
      <w:r>
        <w:rPr>
          <w:rFonts w:hint="eastAsia"/>
        </w:rPr>
        <w:t>。</w:t>
      </w:r>
    </w:p>
    <w:p w:rsidR="00F85590" w:rsidRDefault="00F85590" w:rsidP="00B233D0">
      <w:pPr>
        <w:pStyle w:val="af4"/>
        <w:ind w:left="630" w:firstLineChars="0" w:firstLine="0"/>
      </w:pPr>
      <w:r>
        <w:rPr>
          <w:rFonts w:hint="eastAsia"/>
        </w:rPr>
        <w:t>H2ODeepLearningEstimator</w:t>
      </w:r>
      <w:r>
        <w:rPr>
          <w:rFonts w:hint="eastAsia"/>
        </w:rPr>
        <w:t>：深度学习（神经网络）模型。</w:t>
      </w:r>
    </w:p>
    <w:p w:rsidR="00F85590" w:rsidRDefault="00F85590" w:rsidP="00A84BDE">
      <w:pPr>
        <w:pStyle w:val="af4"/>
        <w:numPr>
          <w:ilvl w:val="0"/>
          <w:numId w:val="19"/>
        </w:numPr>
        <w:ind w:firstLineChars="0"/>
      </w:pPr>
      <w:r>
        <w:rPr>
          <w:rFonts w:hint="eastAsia"/>
        </w:rPr>
        <w:t>聚类：</w:t>
      </w:r>
    </w:p>
    <w:p w:rsidR="00F85590" w:rsidRDefault="00F85590" w:rsidP="00B233D0">
      <w:pPr>
        <w:pStyle w:val="af4"/>
        <w:ind w:left="630" w:firstLineChars="0" w:firstLine="0"/>
      </w:pPr>
      <w:r>
        <w:rPr>
          <w:rFonts w:hint="eastAsia"/>
        </w:rPr>
        <w:t>H2OKMeansEstimator</w:t>
      </w:r>
      <w:r>
        <w:rPr>
          <w:rFonts w:hint="eastAsia"/>
        </w:rPr>
        <w:t>：</w:t>
      </w:r>
      <w:r>
        <w:rPr>
          <w:rFonts w:hint="eastAsia"/>
        </w:rPr>
        <w:t xml:space="preserve">KMeans </w:t>
      </w:r>
      <w:r>
        <w:rPr>
          <w:rFonts w:hint="eastAsia"/>
        </w:rPr>
        <w:t>聚类。</w:t>
      </w:r>
    </w:p>
    <w:p w:rsidR="00F85590" w:rsidRDefault="00F85590" w:rsidP="00A84BDE">
      <w:pPr>
        <w:pStyle w:val="af4"/>
        <w:numPr>
          <w:ilvl w:val="0"/>
          <w:numId w:val="19"/>
        </w:numPr>
        <w:ind w:firstLineChars="0"/>
      </w:pPr>
      <w:r>
        <w:rPr>
          <w:rFonts w:hint="eastAsia"/>
        </w:rPr>
        <w:t>时间序列分析：</w:t>
      </w:r>
    </w:p>
    <w:p w:rsidR="00F85590" w:rsidRDefault="00F85590" w:rsidP="00B233D0">
      <w:pPr>
        <w:pStyle w:val="af4"/>
        <w:ind w:left="630" w:firstLineChars="0" w:firstLine="0"/>
      </w:pPr>
      <w:r>
        <w:rPr>
          <w:rFonts w:hint="eastAsia"/>
        </w:rPr>
        <w:t>H2OAutoML</w:t>
      </w:r>
      <w:r>
        <w:rPr>
          <w:rFonts w:hint="eastAsia"/>
        </w:rPr>
        <w:t>：自动化机器学习（包含回归、分类、时间序列模型等）。</w:t>
      </w:r>
    </w:p>
    <w:p w:rsidR="00F85590" w:rsidRDefault="00F85590" w:rsidP="00B233D0">
      <w:pPr>
        <w:pStyle w:val="af4"/>
        <w:ind w:left="630" w:firstLineChars="0" w:firstLine="0"/>
      </w:pPr>
      <w:r>
        <w:rPr>
          <w:rFonts w:hint="eastAsia"/>
        </w:rPr>
        <w:t xml:space="preserve">H2OGeneralizedLinearEstimator </w:t>
      </w:r>
      <w:r>
        <w:rPr>
          <w:rFonts w:hint="eastAsia"/>
        </w:rPr>
        <w:t>和</w:t>
      </w:r>
      <w:r>
        <w:rPr>
          <w:rFonts w:hint="eastAsia"/>
        </w:rPr>
        <w:t xml:space="preserve"> H2OGradientBoostingEstimator</w:t>
      </w:r>
      <w:r>
        <w:rPr>
          <w:rFonts w:hint="eastAsia"/>
        </w:rPr>
        <w:t>：支持时间序列建模。</w:t>
      </w:r>
    </w:p>
    <w:p w:rsidR="00F85590" w:rsidRDefault="00F85590" w:rsidP="00B233D0">
      <w:pPr>
        <w:pStyle w:val="af4"/>
        <w:ind w:left="630" w:firstLineChars="0" w:firstLine="0"/>
      </w:pPr>
      <w:r>
        <w:rPr>
          <w:rFonts w:hint="eastAsia"/>
        </w:rPr>
        <w:t>示例：训练一个</w:t>
      </w:r>
      <w:r>
        <w:rPr>
          <w:rFonts w:hint="eastAsia"/>
        </w:rPr>
        <w:t xml:space="preserve"> </w:t>
      </w:r>
      <w:r>
        <w:rPr>
          <w:rFonts w:hint="eastAsia"/>
        </w:rPr>
        <w:t>随机森林</w:t>
      </w:r>
      <w:r>
        <w:rPr>
          <w:rFonts w:hint="eastAsia"/>
        </w:rPr>
        <w:t xml:space="preserve"> </w:t>
      </w:r>
      <w:r>
        <w:rPr>
          <w:rFonts w:hint="eastAsia"/>
        </w:rPr>
        <w:t>模型进行回归任务：</w:t>
      </w:r>
    </w:p>
    <w:p w:rsidR="00F85590" w:rsidRDefault="00F85590" w:rsidP="00B233D0">
      <w:pPr>
        <w:pStyle w:val="af4"/>
        <w:ind w:left="630" w:firstLineChars="0" w:firstLine="0"/>
      </w:pPr>
      <w:r>
        <w:t>from h2o.estimators.random_forest import H2ORandomForestEstimator</w:t>
      </w:r>
    </w:p>
    <w:p w:rsidR="00F85590" w:rsidRDefault="00F85590" w:rsidP="00B233D0">
      <w:pPr>
        <w:pStyle w:val="af4"/>
        <w:ind w:left="630" w:firstLineChars="0" w:firstLine="0"/>
      </w:pPr>
      <w:r>
        <w:t>rf = H2ORandomForestEstimator()</w:t>
      </w:r>
    </w:p>
    <w:p w:rsidR="00F85590" w:rsidRDefault="00F85590" w:rsidP="00B233D0">
      <w:pPr>
        <w:pStyle w:val="af4"/>
        <w:ind w:left="630" w:firstLineChars="0" w:firstLine="0"/>
      </w:pPr>
      <w:r>
        <w:rPr>
          <w:rFonts w:hint="eastAsia"/>
        </w:rPr>
        <w:t>rf.train(x=['</w:t>
      </w:r>
      <w:r>
        <w:rPr>
          <w:rFonts w:hint="eastAsia"/>
        </w:rPr>
        <w:t>序号</w:t>
      </w:r>
      <w:r>
        <w:rPr>
          <w:rFonts w:hint="eastAsia"/>
        </w:rPr>
        <w:t>', '</w:t>
      </w:r>
      <w:r>
        <w:rPr>
          <w:rFonts w:hint="eastAsia"/>
        </w:rPr>
        <w:t>服务器序列号</w:t>
      </w:r>
      <w:r>
        <w:rPr>
          <w:rFonts w:hint="eastAsia"/>
        </w:rPr>
        <w:t>', '</w:t>
      </w:r>
      <w:r>
        <w:rPr>
          <w:rFonts w:hint="eastAsia"/>
        </w:rPr>
        <w:t>设备型号</w:t>
      </w:r>
      <w:r>
        <w:rPr>
          <w:rFonts w:hint="eastAsia"/>
        </w:rPr>
        <w:t>'], y='</w:t>
      </w:r>
      <w:r>
        <w:rPr>
          <w:rFonts w:hint="eastAsia"/>
        </w:rPr>
        <w:t>坏道数量</w:t>
      </w:r>
      <w:r>
        <w:rPr>
          <w:rFonts w:hint="eastAsia"/>
        </w:rPr>
        <w:t>', training_frame=h2o_data)</w:t>
      </w:r>
    </w:p>
    <w:bookmarkEnd w:id="46"/>
    <w:bookmarkEnd w:id="47"/>
    <w:p w:rsidR="00F85590" w:rsidRDefault="00F85590" w:rsidP="00C55AD4">
      <w:pPr>
        <w:pStyle w:val="3"/>
      </w:pPr>
      <w:r>
        <w:rPr>
          <w:rFonts w:hint="eastAsia"/>
        </w:rPr>
        <w:t>模型评估</w:t>
      </w:r>
    </w:p>
    <w:p w:rsidR="00F85590" w:rsidRDefault="00F85590" w:rsidP="00C53E8E">
      <w:pPr>
        <w:ind w:firstLine="210"/>
      </w:pPr>
      <w:r>
        <w:rPr>
          <w:rFonts w:hint="eastAsia"/>
        </w:rPr>
        <w:t>model.model_performance()</w:t>
      </w:r>
      <w:r>
        <w:rPr>
          <w:rFonts w:hint="eastAsia"/>
        </w:rPr>
        <w:t>：评估模型性能，返回模型的评估结果，包括精度、召回率等。</w:t>
      </w:r>
    </w:p>
    <w:p w:rsidR="00F85590" w:rsidRDefault="00F85590" w:rsidP="00C53E8E">
      <w:pPr>
        <w:ind w:firstLine="210"/>
      </w:pPr>
      <w:r>
        <w:t>performance = rf.model_performance(test_data)</w:t>
      </w:r>
    </w:p>
    <w:p w:rsidR="00F85590" w:rsidRDefault="00F85590" w:rsidP="00C53E8E">
      <w:pPr>
        <w:ind w:firstLine="210"/>
      </w:pPr>
      <w:r>
        <w:t>print(performance)</w:t>
      </w:r>
    </w:p>
    <w:p w:rsidR="00F85590" w:rsidRDefault="00F85590" w:rsidP="00C53E8E">
      <w:pPr>
        <w:ind w:firstLine="210"/>
      </w:pPr>
      <w:r>
        <w:rPr>
          <w:rFonts w:hint="eastAsia"/>
        </w:rPr>
        <w:t>model.varimp()</w:t>
      </w:r>
      <w:r>
        <w:rPr>
          <w:rFonts w:hint="eastAsia"/>
        </w:rPr>
        <w:t>：查看模型特征的重要性。</w:t>
      </w:r>
    </w:p>
    <w:p w:rsidR="00F85590" w:rsidRDefault="00F85590" w:rsidP="00C53E8E">
      <w:pPr>
        <w:ind w:firstLine="210"/>
      </w:pPr>
      <w:r>
        <w:t>rf_varimp = rf.varimp()</w:t>
      </w:r>
    </w:p>
    <w:p w:rsidR="00F85590" w:rsidRDefault="00F85590" w:rsidP="00C53E8E">
      <w:pPr>
        <w:ind w:firstLine="210"/>
      </w:pPr>
      <w:r>
        <w:t>print(rf_varimp)</w:t>
      </w:r>
    </w:p>
    <w:p w:rsidR="00F85590" w:rsidRDefault="00F85590" w:rsidP="00C55AD4">
      <w:pPr>
        <w:pStyle w:val="3"/>
      </w:pPr>
      <w:r>
        <w:rPr>
          <w:rFonts w:hint="eastAsia"/>
        </w:rPr>
        <w:t>模型预测</w:t>
      </w:r>
    </w:p>
    <w:p w:rsidR="00F85590" w:rsidRDefault="00F85590" w:rsidP="00C53E8E">
      <w:pPr>
        <w:ind w:firstLine="210"/>
      </w:pPr>
      <w:r>
        <w:rPr>
          <w:rFonts w:hint="eastAsia"/>
        </w:rPr>
        <w:t>model.predict()</w:t>
      </w:r>
      <w:r>
        <w:rPr>
          <w:rFonts w:hint="eastAsia"/>
        </w:rPr>
        <w:t>：使用训练好的模型进行预测。</w:t>
      </w:r>
    </w:p>
    <w:p w:rsidR="00F85590" w:rsidRDefault="00F85590" w:rsidP="00C53E8E">
      <w:pPr>
        <w:ind w:firstLine="210"/>
      </w:pPr>
      <w:r>
        <w:t>predictions = rf.predict(new_data)</w:t>
      </w:r>
    </w:p>
    <w:p w:rsidR="00F85590" w:rsidRDefault="00F85590" w:rsidP="00C53E8E">
      <w:pPr>
        <w:ind w:firstLine="210"/>
      </w:pPr>
      <w:r>
        <w:rPr>
          <w:rFonts w:hint="eastAsia"/>
        </w:rPr>
        <w:t>h2o_data.predict()</w:t>
      </w:r>
      <w:r>
        <w:rPr>
          <w:rFonts w:hint="eastAsia"/>
        </w:rPr>
        <w:t>：预测并直接将结果作为</w:t>
      </w:r>
      <w:r>
        <w:rPr>
          <w:rFonts w:hint="eastAsia"/>
        </w:rPr>
        <w:t xml:space="preserve"> DataFrame </w:t>
      </w:r>
      <w:r>
        <w:rPr>
          <w:rFonts w:hint="eastAsia"/>
        </w:rPr>
        <w:t>输出。</w:t>
      </w:r>
    </w:p>
    <w:p w:rsidR="00F85590" w:rsidRDefault="00F85590" w:rsidP="00C53E8E">
      <w:pPr>
        <w:ind w:firstLine="210"/>
      </w:pPr>
      <w:r>
        <w:rPr>
          <w:rFonts w:hint="eastAsia"/>
        </w:rPr>
        <w:t xml:space="preserve">6. </w:t>
      </w:r>
      <w:r>
        <w:rPr>
          <w:rFonts w:hint="eastAsia"/>
        </w:rPr>
        <w:t>模型持久化与加载</w:t>
      </w:r>
    </w:p>
    <w:p w:rsidR="00F85590" w:rsidRDefault="00F85590" w:rsidP="00C53E8E">
      <w:pPr>
        <w:ind w:firstLine="210"/>
      </w:pPr>
      <w:r>
        <w:rPr>
          <w:rFonts w:hint="eastAsia"/>
        </w:rPr>
        <w:t>h2o.save_model()</w:t>
      </w:r>
      <w:r>
        <w:rPr>
          <w:rFonts w:hint="eastAsia"/>
        </w:rPr>
        <w:t>：将训练好的模型保存到本地或</w:t>
      </w:r>
      <w:r>
        <w:rPr>
          <w:rFonts w:hint="eastAsia"/>
        </w:rPr>
        <w:t xml:space="preserve"> H2O </w:t>
      </w:r>
      <w:r>
        <w:rPr>
          <w:rFonts w:hint="eastAsia"/>
        </w:rPr>
        <w:t>集群中。</w:t>
      </w:r>
    </w:p>
    <w:p w:rsidR="00F85590" w:rsidRDefault="00F85590" w:rsidP="00C53E8E">
      <w:pPr>
        <w:ind w:firstLine="210"/>
      </w:pPr>
      <w:r>
        <w:t>model_path = h2o.save_model(model=rf, path="models", force=True)</w:t>
      </w:r>
    </w:p>
    <w:p w:rsidR="00F85590" w:rsidRDefault="00F85590" w:rsidP="00C53E8E">
      <w:pPr>
        <w:ind w:firstLine="210"/>
      </w:pPr>
      <w:r>
        <w:rPr>
          <w:rFonts w:hint="eastAsia"/>
        </w:rPr>
        <w:t>h2o.load_model()</w:t>
      </w:r>
      <w:r>
        <w:rPr>
          <w:rFonts w:hint="eastAsia"/>
        </w:rPr>
        <w:t>：加载已经保存的模型。</w:t>
      </w:r>
    </w:p>
    <w:p w:rsidR="00F85590" w:rsidRDefault="00F85590" w:rsidP="00C53E8E">
      <w:pPr>
        <w:ind w:firstLine="210"/>
      </w:pPr>
      <w:r>
        <w:t>loaded_model = h2o.load_model(model_path)</w:t>
      </w:r>
    </w:p>
    <w:p w:rsidR="00F85590" w:rsidRDefault="00F85590" w:rsidP="00C55AD4">
      <w:pPr>
        <w:pStyle w:val="3"/>
      </w:pPr>
      <w:r>
        <w:rPr>
          <w:rFonts w:hint="eastAsia"/>
        </w:rPr>
        <w:t xml:space="preserve">7. </w:t>
      </w:r>
      <w:r>
        <w:rPr>
          <w:rFonts w:hint="eastAsia"/>
        </w:rPr>
        <w:t>交叉验证与网格搜索</w:t>
      </w:r>
    </w:p>
    <w:p w:rsidR="00F85590" w:rsidRDefault="00F85590" w:rsidP="00C53E8E">
      <w:pPr>
        <w:ind w:firstLine="210"/>
      </w:pPr>
      <w:r>
        <w:rPr>
          <w:rFonts w:hint="eastAsia"/>
        </w:rPr>
        <w:t>H2OGridSearch</w:t>
      </w:r>
      <w:r>
        <w:rPr>
          <w:rFonts w:hint="eastAsia"/>
        </w:rPr>
        <w:t>：用于超参数调优，执行网格搜索。</w:t>
      </w:r>
    </w:p>
    <w:p w:rsidR="00F85590" w:rsidRDefault="00F85590" w:rsidP="00C53E8E">
      <w:pPr>
        <w:ind w:firstLine="210"/>
      </w:pPr>
      <w:r>
        <w:t>from h2o.grid.grid_search import H2OGridSearch</w:t>
      </w:r>
    </w:p>
    <w:p w:rsidR="00F85590" w:rsidRDefault="00F85590" w:rsidP="00C53E8E">
      <w:pPr>
        <w:ind w:firstLine="210"/>
      </w:pPr>
      <w:r>
        <w:t>hyper_params = {'ntrees': [50, 100], 'max_depth': [5, 10]}</w:t>
      </w:r>
    </w:p>
    <w:p w:rsidR="00F85590" w:rsidRDefault="00F85590" w:rsidP="00C53E8E">
      <w:pPr>
        <w:ind w:firstLine="210"/>
      </w:pPr>
      <w:r>
        <w:t>grid_search = H2OGridSearch(H2ORandomForestEstimator, hyper_params)</w:t>
      </w:r>
    </w:p>
    <w:p w:rsidR="00F85590" w:rsidRDefault="00F85590" w:rsidP="00C53E8E">
      <w:pPr>
        <w:ind w:firstLine="210"/>
      </w:pPr>
      <w:r>
        <w:rPr>
          <w:rFonts w:hint="eastAsia"/>
        </w:rPr>
        <w:t>grid_search.train(x=['</w:t>
      </w:r>
      <w:r>
        <w:rPr>
          <w:rFonts w:hint="eastAsia"/>
        </w:rPr>
        <w:t>序号</w:t>
      </w:r>
      <w:r>
        <w:rPr>
          <w:rFonts w:hint="eastAsia"/>
        </w:rPr>
        <w:t>', '</w:t>
      </w:r>
      <w:r>
        <w:rPr>
          <w:rFonts w:hint="eastAsia"/>
        </w:rPr>
        <w:t>服务器序列号</w:t>
      </w:r>
      <w:r>
        <w:rPr>
          <w:rFonts w:hint="eastAsia"/>
        </w:rPr>
        <w:t>'], y='</w:t>
      </w:r>
      <w:r>
        <w:rPr>
          <w:rFonts w:hint="eastAsia"/>
        </w:rPr>
        <w:t>坏道数量</w:t>
      </w:r>
      <w:r>
        <w:rPr>
          <w:rFonts w:hint="eastAsia"/>
        </w:rPr>
        <w:t>', training_frame=h2o_data)</w:t>
      </w:r>
    </w:p>
    <w:p w:rsidR="00F85590" w:rsidRDefault="00F85590" w:rsidP="00C53E8E">
      <w:pPr>
        <w:ind w:firstLine="210"/>
      </w:pPr>
      <w:r>
        <w:rPr>
          <w:rFonts w:hint="eastAsia"/>
        </w:rPr>
        <w:t xml:space="preserve">8. </w:t>
      </w:r>
      <w:r>
        <w:rPr>
          <w:rFonts w:hint="eastAsia"/>
        </w:rPr>
        <w:t>可视化</w:t>
      </w:r>
    </w:p>
    <w:p w:rsidR="00F85590" w:rsidRDefault="00F85590" w:rsidP="00C53E8E">
      <w:pPr>
        <w:ind w:firstLine="210"/>
      </w:pPr>
      <w:r>
        <w:rPr>
          <w:rFonts w:hint="eastAsia"/>
        </w:rPr>
        <w:t>h2o_data.show()</w:t>
      </w:r>
      <w:r>
        <w:rPr>
          <w:rFonts w:hint="eastAsia"/>
        </w:rPr>
        <w:t>：查看数据框的一个小部分。</w:t>
      </w:r>
    </w:p>
    <w:p w:rsidR="00F85590" w:rsidRDefault="00F85590" w:rsidP="00C53E8E">
      <w:pPr>
        <w:ind w:firstLine="210"/>
      </w:pPr>
      <w:r>
        <w:rPr>
          <w:rFonts w:hint="eastAsia"/>
        </w:rPr>
        <w:t>h2o_data.plot()</w:t>
      </w:r>
      <w:r>
        <w:rPr>
          <w:rFonts w:hint="eastAsia"/>
        </w:rPr>
        <w:t>：用图形展示数据（例如，散点图、柱状图等）。</w:t>
      </w:r>
    </w:p>
    <w:p w:rsidR="00F85590" w:rsidRDefault="00F85590" w:rsidP="00C55AD4">
      <w:pPr>
        <w:pStyle w:val="3"/>
      </w:pPr>
      <w:r>
        <w:rPr>
          <w:rFonts w:hint="eastAsia"/>
        </w:rPr>
        <w:lastRenderedPageBreak/>
        <w:t xml:space="preserve">9. </w:t>
      </w:r>
      <w:r>
        <w:rPr>
          <w:rFonts w:hint="eastAsia"/>
        </w:rPr>
        <w:t>导出与与保存结果</w:t>
      </w:r>
    </w:p>
    <w:p w:rsidR="00F85590" w:rsidRDefault="00F85590" w:rsidP="00C53E8E">
      <w:pPr>
        <w:ind w:firstLine="210"/>
      </w:pPr>
      <w:r>
        <w:rPr>
          <w:rFonts w:hint="eastAsia"/>
        </w:rPr>
        <w:t>h2o.export_file()</w:t>
      </w:r>
      <w:r>
        <w:rPr>
          <w:rFonts w:hint="eastAsia"/>
        </w:rPr>
        <w:t>：将</w:t>
      </w:r>
      <w:r>
        <w:rPr>
          <w:rFonts w:hint="eastAsia"/>
        </w:rPr>
        <w:t xml:space="preserve"> H2O </w:t>
      </w:r>
      <w:r>
        <w:rPr>
          <w:rFonts w:hint="eastAsia"/>
        </w:rPr>
        <w:t>数据框导出为</w:t>
      </w:r>
      <w:r>
        <w:rPr>
          <w:rFonts w:hint="eastAsia"/>
        </w:rPr>
        <w:t xml:space="preserve"> CSV </w:t>
      </w:r>
      <w:r>
        <w:rPr>
          <w:rFonts w:hint="eastAsia"/>
        </w:rPr>
        <w:t>或其他格式。</w:t>
      </w:r>
    </w:p>
    <w:p w:rsidR="00F85590" w:rsidRDefault="00F85590" w:rsidP="00C53E8E">
      <w:pPr>
        <w:ind w:firstLine="210"/>
      </w:pPr>
      <w:r>
        <w:t>h2o.export_file(h2o_data, path="data.csv")</w:t>
      </w:r>
    </w:p>
    <w:p w:rsidR="00F85590" w:rsidRDefault="00F85590" w:rsidP="00C53E8E">
      <w:pPr>
        <w:ind w:firstLine="210"/>
      </w:pPr>
      <w:r>
        <w:rPr>
          <w:rFonts w:hint="eastAsia"/>
        </w:rPr>
        <w:t>总结</w:t>
      </w:r>
    </w:p>
    <w:p w:rsidR="00F85590" w:rsidRDefault="00F85590" w:rsidP="00C53E8E">
      <w:pPr>
        <w:ind w:firstLine="210"/>
      </w:pPr>
      <w:r>
        <w:rPr>
          <w:rFonts w:hint="eastAsia"/>
        </w:rPr>
        <w:t xml:space="preserve">H2O </w:t>
      </w:r>
      <w:r>
        <w:rPr>
          <w:rFonts w:hint="eastAsia"/>
        </w:rPr>
        <w:t>提供了广泛的功能来支持机器学习的全流程，包括：</w:t>
      </w:r>
    </w:p>
    <w:p w:rsidR="00F85590" w:rsidRDefault="00F85590" w:rsidP="00C53E8E">
      <w:pPr>
        <w:ind w:firstLine="210"/>
      </w:pPr>
      <w:r>
        <w:rPr>
          <w:rFonts w:hint="eastAsia"/>
        </w:rPr>
        <w:t>数据加载、预处理、转换；</w:t>
      </w:r>
    </w:p>
    <w:p w:rsidR="00F85590" w:rsidRDefault="00F85590" w:rsidP="00C53E8E">
      <w:pPr>
        <w:ind w:firstLine="210"/>
      </w:pPr>
      <w:r>
        <w:rPr>
          <w:rFonts w:hint="eastAsia"/>
        </w:rPr>
        <w:t>模型训练、评估、预测；</w:t>
      </w:r>
    </w:p>
    <w:p w:rsidR="00F85590" w:rsidRDefault="00F85590" w:rsidP="00C53E8E">
      <w:pPr>
        <w:ind w:firstLine="210"/>
      </w:pPr>
      <w:r>
        <w:rPr>
          <w:rFonts w:hint="eastAsia"/>
        </w:rPr>
        <w:t>自动化机器学习（</w:t>
      </w:r>
      <w:r>
        <w:rPr>
          <w:rFonts w:hint="eastAsia"/>
        </w:rPr>
        <w:t>AutoML</w:t>
      </w:r>
      <w:r>
        <w:rPr>
          <w:rFonts w:hint="eastAsia"/>
        </w:rPr>
        <w:t>）；</w:t>
      </w:r>
    </w:p>
    <w:p w:rsidR="00F85590" w:rsidRDefault="00F85590" w:rsidP="00C53E8E">
      <w:pPr>
        <w:ind w:firstLine="210"/>
      </w:pPr>
      <w:r>
        <w:rPr>
          <w:rFonts w:hint="eastAsia"/>
        </w:rPr>
        <w:t>模型保存与加载；</w:t>
      </w:r>
    </w:p>
    <w:p w:rsidR="00F85590" w:rsidRDefault="00F85590" w:rsidP="00C53E8E">
      <w:pPr>
        <w:ind w:firstLine="210"/>
      </w:pPr>
      <w:r>
        <w:rPr>
          <w:rFonts w:hint="eastAsia"/>
        </w:rPr>
        <w:t>超参数优化（网格搜索、随机搜索）。</w:t>
      </w:r>
    </w:p>
    <w:p w:rsidR="00F85590" w:rsidRDefault="00F85590" w:rsidP="00C53E8E">
      <w:pPr>
        <w:ind w:firstLine="210"/>
      </w:pPr>
      <w:r>
        <w:rPr>
          <w:rFonts w:hint="eastAsia"/>
        </w:rPr>
        <w:t>这些功能为数据科学家和工程师提供了一个高效且功能丰富的机器学习框架，可以用于各种数据处理和建模任务。如果你需要更详细的解释或示例，随时告诉我！</w:t>
      </w:r>
    </w:p>
    <w:sectPr w:rsidR="00F85590" w:rsidSect="00955B49">
      <w:headerReference w:type="even" r:id="rId13"/>
      <w:headerReference w:type="default" r:id="rId14"/>
      <w:footerReference w:type="even" r:id="rId15"/>
      <w:footerReference w:type="default" r:id="rId16"/>
      <w:headerReference w:type="first" r:id="rId17"/>
      <w:footerReference w:type="first" r:id="rId18"/>
      <w:pgSz w:w="11906" w:h="16838" w:code="9"/>
      <w:pgMar w:top="1134" w:right="851" w:bottom="851" w:left="851" w:header="851" w:footer="181" w:gutter="284"/>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023F" w:rsidRDefault="008F023F" w:rsidP="009163B6">
      <w:pPr>
        <w:ind w:left="210" w:firstLine="210"/>
      </w:pPr>
      <w:r>
        <w:separator/>
      </w:r>
    </w:p>
    <w:p w:rsidR="008F023F" w:rsidRDefault="008F023F" w:rsidP="009163B6">
      <w:pPr>
        <w:ind w:left="210" w:firstLine="210"/>
      </w:pPr>
    </w:p>
  </w:endnote>
  <w:endnote w:type="continuationSeparator" w:id="0">
    <w:p w:rsidR="008F023F" w:rsidRDefault="008F023F" w:rsidP="009163B6">
      <w:pPr>
        <w:ind w:left="210" w:firstLine="210"/>
      </w:pPr>
      <w:r>
        <w:continuationSeparator/>
      </w:r>
    </w:p>
    <w:p w:rsidR="008F023F" w:rsidRDefault="008F023F" w:rsidP="009163B6">
      <w:pPr>
        <w:ind w:left="210" w:firstLine="2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Cascadia Code ExtraLight"/>
    <w:charset w:val="00"/>
    <w:family w:val="modern"/>
    <w:pitch w:val="fixed"/>
    <w:sig w:usb0="00000000" w:usb1="D200F9FB" w:usb2="02000028" w:usb3="00000000" w:csb0="000001D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92E" w:rsidRDefault="0093492E" w:rsidP="009163B6">
    <w:pPr>
      <w:ind w:left="210" w:firstLine="210"/>
    </w:pPr>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92E" w:rsidRPr="00B96922" w:rsidRDefault="0093492E" w:rsidP="00CF6F16">
    <w:pPr>
      <w:pStyle w:val="aa"/>
      <w:ind w:left="210" w:firstLineChars="150" w:firstLine="330"/>
    </w:pPr>
    <w:r>
      <w:rPr>
        <w:noProof/>
        <w:color w:val="000080"/>
        <w:szCs w:val="22"/>
      </w:rPr>
      <mc:AlternateContent>
        <mc:Choice Requires="wps">
          <w:drawing>
            <wp:anchor distT="0" distB="0" distL="114300" distR="114300" simplePos="0" relativeHeight="251660288" behindDoc="0" locked="0" layoutInCell="1" allowOverlap="1" wp14:anchorId="632A4E2A" wp14:editId="69058AE8">
              <wp:simplePos x="0" y="0"/>
              <wp:positionH relativeFrom="column">
                <wp:posOffset>-3175</wp:posOffset>
              </wp:positionH>
              <wp:positionV relativeFrom="paragraph">
                <wp:posOffset>10795</wp:posOffset>
              </wp:positionV>
              <wp:extent cx="6313170" cy="0"/>
              <wp:effectExtent l="6350" t="10795" r="14605" b="8255"/>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31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5pt" to="496.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ZDyEwIAACo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" strokeweight="1pt"/>
          </w:pict>
        </mc:Fallback>
      </mc:AlternateContent>
    </w:r>
    <w:r>
      <w:tab/>
    </w:r>
    <w:r>
      <w:rPr>
        <w:rFonts w:hint="eastAsia"/>
      </w:rPr>
      <w:t>第</w:t>
    </w:r>
    <w:r>
      <w:rPr>
        <w:rFonts w:hint="eastAsia"/>
      </w:rPr>
      <w:t xml:space="preserve"> </w:t>
    </w:r>
    <w:r>
      <w:fldChar w:fldCharType="begin"/>
    </w:r>
    <w:r>
      <w:instrText xml:space="preserve"> PAGE </w:instrText>
    </w:r>
    <w:r>
      <w:fldChar w:fldCharType="separate"/>
    </w:r>
    <w:r w:rsidR="00993677">
      <w:rPr>
        <w:noProof/>
      </w:rPr>
      <w:t>4</w:t>
    </w:r>
    <w:r>
      <w:rPr>
        <w:noProof/>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8F023F">
      <w:fldChar w:fldCharType="begin"/>
    </w:r>
    <w:r w:rsidR="008F023F">
      <w:instrText xml:space="preserve"> NUMPAGES </w:instrText>
    </w:r>
    <w:r w:rsidR="008F023F">
      <w:fldChar w:fldCharType="separate"/>
    </w:r>
    <w:r w:rsidR="00993677">
      <w:rPr>
        <w:noProof/>
      </w:rPr>
      <w:t>109</w:t>
    </w:r>
    <w:r w:rsidR="008F023F">
      <w:rPr>
        <w:noProof/>
      </w:rPr>
      <w:fldChar w:fldCharType="end"/>
    </w:r>
    <w:r>
      <w:rPr>
        <w:rFonts w:hint="eastAsia"/>
      </w:rPr>
      <w:t xml:space="preserve"> </w:t>
    </w:r>
    <w:r>
      <w:rPr>
        <w:rFonts w:hint="eastAsia"/>
      </w:rPr>
      <w:t>页</w:t>
    </w:r>
    <w:r>
      <w:rPr>
        <w:rFonts w:hint="eastAsia"/>
      </w:rPr>
      <w:t xml:space="preserve">          </w:t>
    </w:r>
    <w:r>
      <w:tab/>
    </w:r>
    <w:r w:rsidR="008F023F">
      <w:fldChar w:fldCharType="begin"/>
    </w:r>
    <w:r w:rsidR="008F023F">
      <w:instrText xml:space="preserve"> DATE </w:instrText>
    </w:r>
    <w:r w:rsidR="008F023F">
      <w:fldChar w:fldCharType="separate"/>
    </w:r>
    <w:r w:rsidR="00993677">
      <w:rPr>
        <w:noProof/>
      </w:rPr>
      <w:t>11/1/2025</w:t>
    </w:r>
    <w:r w:rsidR="008F023F">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92E" w:rsidRDefault="0093492E" w:rsidP="009163B6">
    <w:pPr>
      <w:pStyle w:val="aa"/>
      <w:ind w:left="210" w:firstLine="2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023F" w:rsidRDefault="008F023F" w:rsidP="009163B6">
      <w:pPr>
        <w:ind w:left="210" w:firstLine="210"/>
      </w:pPr>
      <w:r>
        <w:separator/>
      </w:r>
    </w:p>
    <w:p w:rsidR="008F023F" w:rsidRDefault="008F023F" w:rsidP="009163B6">
      <w:pPr>
        <w:ind w:left="210" w:firstLine="210"/>
      </w:pPr>
    </w:p>
  </w:footnote>
  <w:footnote w:type="continuationSeparator" w:id="0">
    <w:p w:rsidR="008F023F" w:rsidRDefault="008F023F" w:rsidP="009163B6">
      <w:pPr>
        <w:ind w:left="210" w:firstLine="210"/>
      </w:pPr>
      <w:r>
        <w:continuationSeparator/>
      </w:r>
    </w:p>
    <w:p w:rsidR="008F023F" w:rsidRDefault="008F023F" w:rsidP="009163B6">
      <w:pPr>
        <w:ind w:left="210" w:firstLine="21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92E" w:rsidRDefault="0093492E" w:rsidP="009163B6">
    <w:pPr>
      <w:pStyle w:val="a9"/>
      <w:ind w:left="210" w:firstLine="1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92E" w:rsidRDefault="0093492E" w:rsidP="000B23AF">
    <w:pPr>
      <w:pStyle w:val="a9"/>
      <w:ind w:leftChars="100" w:left="210" w:firstLineChars="50" w:firstLine="110"/>
      <w:rPr>
        <w:rFonts w:ascii="黑体" w:eastAsia="黑体"/>
        <w:i/>
        <w:color w:val="000000"/>
        <w:sz w:val="20"/>
      </w:rPr>
    </w:pPr>
    <w:r>
      <w:rPr>
        <w:rFonts w:ascii="黑体" w:eastAsia="黑体" w:hint="eastAsia"/>
        <w:i/>
        <w:color w:val="000000"/>
        <w:sz w:val="22"/>
        <w:szCs w:val="22"/>
      </w:rPr>
      <w:t xml:space="preserve">                                                  </w:t>
    </w:r>
  </w:p>
  <w:p w:rsidR="0093492E" w:rsidRPr="00A816FA" w:rsidRDefault="0093492E" w:rsidP="000B23AF">
    <w:pPr>
      <w:pStyle w:val="ab"/>
      <w:ind w:left="610" w:hanging="400"/>
    </w:pPr>
    <w:r>
      <w:rPr>
        <w:noProof/>
        <w:sz w:val="20"/>
      </w:rPr>
      <mc:AlternateContent>
        <mc:Choice Requires="wps">
          <w:drawing>
            <wp:anchor distT="0" distB="0" distL="114300" distR="114300" simplePos="0" relativeHeight="251656192" behindDoc="0" locked="0" layoutInCell="1" allowOverlap="1" wp14:anchorId="346CE07D" wp14:editId="4FECFD31">
              <wp:simplePos x="0" y="0"/>
              <wp:positionH relativeFrom="column">
                <wp:posOffset>-1905</wp:posOffset>
              </wp:positionH>
              <wp:positionV relativeFrom="paragraph">
                <wp:posOffset>17780</wp:posOffset>
              </wp:positionV>
              <wp:extent cx="6324600" cy="0"/>
              <wp:effectExtent l="13970" t="6350" r="5080" b="1270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2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left:0;text-align:lef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4pt" to="497.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RGGAIAADI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&#1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92E" w:rsidRDefault="0093492E" w:rsidP="009163B6">
    <w:pPr>
      <w:pStyle w:val="a9"/>
      <w:ind w:left="210" w:firstLine="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016CE322"/>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022E496B"/>
    <w:multiLevelType w:val="hybridMultilevel"/>
    <w:tmpl w:val="19206368"/>
    <w:lvl w:ilvl="0" w:tplc="BCFEE1C2">
      <w:start w:val="1"/>
      <w:numFmt w:val="bullet"/>
      <w:lvlText w:val=""/>
      <w:lvlJc w:val="left"/>
      <w:pPr>
        <w:tabs>
          <w:tab w:val="num" w:pos="624"/>
        </w:tabs>
        <w:ind w:left="624" w:hanging="397"/>
      </w:pPr>
      <w:rPr>
        <w:rFonts w:ascii="Wingdings" w:hAnsi="Wingdings" w:hint="default"/>
      </w:rPr>
    </w:lvl>
    <w:lvl w:ilvl="1" w:tplc="4D3C8B40">
      <w:start w:val="1"/>
      <w:numFmt w:val="bullet"/>
      <w:pStyle w:val="a"/>
      <w:lvlText w:val=""/>
      <w:lvlJc w:val="left"/>
      <w:pPr>
        <w:tabs>
          <w:tab w:val="num" w:pos="624"/>
        </w:tabs>
        <w:ind w:left="624" w:hanging="397"/>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nsid w:val="0A016CC9"/>
    <w:multiLevelType w:val="hybridMultilevel"/>
    <w:tmpl w:val="36F84EC8"/>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nsid w:val="15B32494"/>
    <w:multiLevelType w:val="hybridMultilevel"/>
    <w:tmpl w:val="15D86838"/>
    <w:lvl w:ilvl="0" w:tplc="04090011">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4">
    <w:nsid w:val="161E3B45"/>
    <w:multiLevelType w:val="hybridMultilevel"/>
    <w:tmpl w:val="F23A306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nsid w:val="1700233B"/>
    <w:multiLevelType w:val="hybridMultilevel"/>
    <w:tmpl w:val="AA8648B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6">
    <w:nsid w:val="18356B34"/>
    <w:multiLevelType w:val="hybridMultilevel"/>
    <w:tmpl w:val="DD8E500E"/>
    <w:lvl w:ilvl="0" w:tplc="DF880BA4">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nsid w:val="19A4675F"/>
    <w:multiLevelType w:val="hybridMultilevel"/>
    <w:tmpl w:val="618A4F7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nsid w:val="1A0D1554"/>
    <w:multiLevelType w:val="hybridMultilevel"/>
    <w:tmpl w:val="1298C70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9">
    <w:nsid w:val="1AE31E91"/>
    <w:multiLevelType w:val="hybridMultilevel"/>
    <w:tmpl w:val="CC8479D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0">
    <w:nsid w:val="1C995067"/>
    <w:multiLevelType w:val="hybridMultilevel"/>
    <w:tmpl w:val="B67427F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1">
    <w:nsid w:val="1E0E464C"/>
    <w:multiLevelType w:val="hybridMultilevel"/>
    <w:tmpl w:val="45540848"/>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2">
    <w:nsid w:val="1E2D5648"/>
    <w:multiLevelType w:val="hybridMultilevel"/>
    <w:tmpl w:val="AFB0633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3">
    <w:nsid w:val="1FA773BE"/>
    <w:multiLevelType w:val="hybridMultilevel"/>
    <w:tmpl w:val="1638CF0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4">
    <w:nsid w:val="206037D3"/>
    <w:multiLevelType w:val="hybridMultilevel"/>
    <w:tmpl w:val="2258E7B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5">
    <w:nsid w:val="21207AE7"/>
    <w:multiLevelType w:val="hybridMultilevel"/>
    <w:tmpl w:val="0FBAC63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6">
    <w:nsid w:val="23315435"/>
    <w:multiLevelType w:val="hybridMultilevel"/>
    <w:tmpl w:val="EA02CE72"/>
    <w:lvl w:ilvl="0" w:tplc="04090011">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7">
    <w:nsid w:val="25D3435D"/>
    <w:multiLevelType w:val="hybridMultilevel"/>
    <w:tmpl w:val="CA92CB68"/>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8">
    <w:nsid w:val="26E301BA"/>
    <w:multiLevelType w:val="hybridMultilevel"/>
    <w:tmpl w:val="6CD6DC1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9">
    <w:nsid w:val="2CFE4A83"/>
    <w:multiLevelType w:val="hybridMultilevel"/>
    <w:tmpl w:val="5790B85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0">
    <w:nsid w:val="30973CD4"/>
    <w:multiLevelType w:val="multilevel"/>
    <w:tmpl w:val="6CFC674E"/>
    <w:lvl w:ilvl="0">
      <w:start w:val="1"/>
      <w:numFmt w:val="decimal"/>
      <w:lvlText w:val="%1."/>
      <w:lvlJc w:val="left"/>
      <w:pPr>
        <w:ind w:left="570" w:hanging="360"/>
      </w:pPr>
      <w:rPr>
        <w:rFonts w:hint="default"/>
      </w:rPr>
    </w:lvl>
    <w:lvl w:ilvl="1" w:tentative="1">
      <w:start w:val="1"/>
      <w:numFmt w:val="lowerLetter"/>
      <w:lvlText w:val="%2)"/>
      <w:lvlJc w:val="left"/>
      <w:pPr>
        <w:ind w:left="1050" w:hanging="420"/>
      </w:pPr>
    </w:lvl>
    <w:lvl w:ilvl="2" w:tentative="1">
      <w:start w:val="1"/>
      <w:numFmt w:val="lowerRoman"/>
      <w:lvlText w:val="%3."/>
      <w:lvlJc w:val="right"/>
      <w:pPr>
        <w:ind w:left="1470" w:hanging="420"/>
      </w:pPr>
    </w:lvl>
    <w:lvl w:ilvl="3" w:tentative="1">
      <w:start w:val="1"/>
      <w:numFmt w:val="decimal"/>
      <w:lvlText w:val="%4."/>
      <w:lvlJc w:val="left"/>
      <w:pPr>
        <w:ind w:left="1890" w:hanging="420"/>
      </w:pPr>
    </w:lvl>
    <w:lvl w:ilvl="4" w:tentative="1">
      <w:start w:val="1"/>
      <w:numFmt w:val="lowerLetter"/>
      <w:lvlText w:val="%5)"/>
      <w:lvlJc w:val="left"/>
      <w:pPr>
        <w:ind w:left="2310" w:hanging="420"/>
      </w:pPr>
    </w:lvl>
    <w:lvl w:ilvl="5" w:tentative="1">
      <w:start w:val="1"/>
      <w:numFmt w:val="lowerRoman"/>
      <w:lvlText w:val="%6."/>
      <w:lvlJc w:val="right"/>
      <w:pPr>
        <w:ind w:left="2730" w:hanging="420"/>
      </w:pPr>
    </w:lvl>
    <w:lvl w:ilvl="6" w:tentative="1">
      <w:start w:val="1"/>
      <w:numFmt w:val="decimal"/>
      <w:lvlText w:val="%7."/>
      <w:lvlJc w:val="left"/>
      <w:pPr>
        <w:ind w:left="3150" w:hanging="420"/>
      </w:pPr>
    </w:lvl>
    <w:lvl w:ilvl="7" w:tentative="1">
      <w:start w:val="1"/>
      <w:numFmt w:val="lowerLetter"/>
      <w:lvlText w:val="%8)"/>
      <w:lvlJc w:val="left"/>
      <w:pPr>
        <w:ind w:left="3570" w:hanging="420"/>
      </w:pPr>
    </w:lvl>
    <w:lvl w:ilvl="8" w:tentative="1">
      <w:start w:val="1"/>
      <w:numFmt w:val="lowerRoman"/>
      <w:lvlText w:val="%9."/>
      <w:lvlJc w:val="right"/>
      <w:pPr>
        <w:ind w:left="3990" w:hanging="420"/>
      </w:pPr>
    </w:lvl>
  </w:abstractNum>
  <w:abstractNum w:abstractNumId="21">
    <w:nsid w:val="32011A6C"/>
    <w:multiLevelType w:val="hybridMultilevel"/>
    <w:tmpl w:val="1416F9E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2">
    <w:nsid w:val="32CD1760"/>
    <w:multiLevelType w:val="hybridMultilevel"/>
    <w:tmpl w:val="051C5458"/>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3">
    <w:nsid w:val="32DF57BF"/>
    <w:multiLevelType w:val="hybridMultilevel"/>
    <w:tmpl w:val="44283D9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4">
    <w:nsid w:val="32F76EBA"/>
    <w:multiLevelType w:val="hybridMultilevel"/>
    <w:tmpl w:val="E5D49116"/>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5">
    <w:nsid w:val="335F79E0"/>
    <w:multiLevelType w:val="hybridMultilevel"/>
    <w:tmpl w:val="B2C4B70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6">
    <w:nsid w:val="35D31755"/>
    <w:multiLevelType w:val="hybridMultilevel"/>
    <w:tmpl w:val="3606E834"/>
    <w:lvl w:ilvl="0" w:tplc="7B666912">
      <w:start w:val="1"/>
      <w:numFmt w:val="decimal"/>
      <w:pStyle w:val="a0"/>
      <w:lvlText w:val="%1)"/>
      <w:lvlJc w:val="left"/>
      <w:pPr>
        <w:tabs>
          <w:tab w:val="num" w:pos="34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nsid w:val="36C96E8D"/>
    <w:multiLevelType w:val="hybridMultilevel"/>
    <w:tmpl w:val="3788E7F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8">
    <w:nsid w:val="370A40D2"/>
    <w:multiLevelType w:val="hybridMultilevel"/>
    <w:tmpl w:val="D478C11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9">
    <w:nsid w:val="387C3B9F"/>
    <w:multiLevelType w:val="hybridMultilevel"/>
    <w:tmpl w:val="B5563BE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0">
    <w:nsid w:val="38C46867"/>
    <w:multiLevelType w:val="hybridMultilevel"/>
    <w:tmpl w:val="F7B23118"/>
    <w:lvl w:ilvl="0" w:tplc="1BEA20F6">
      <w:start w:val="1"/>
      <w:numFmt w:val="bullet"/>
      <w:pStyle w:val="a1"/>
      <w:lvlText w:val=""/>
      <w:lvlJc w:val="left"/>
      <w:pPr>
        <w:tabs>
          <w:tab w:val="num" w:pos="340"/>
        </w:tabs>
        <w:ind w:left="340" w:hanging="340"/>
      </w:pPr>
      <w:rPr>
        <w:rFonts w:ascii="Wingdings" w:hAnsi="Wingdings" w:hint="default"/>
      </w:rPr>
    </w:lvl>
    <w:lvl w:ilvl="1" w:tplc="04090003">
      <w:start w:val="1"/>
      <w:numFmt w:val="bullet"/>
      <w:lvlText w:val=""/>
      <w:lvlJc w:val="left"/>
      <w:pPr>
        <w:tabs>
          <w:tab w:val="num" w:pos="613"/>
        </w:tabs>
        <w:ind w:left="613" w:hanging="420"/>
      </w:pPr>
      <w:rPr>
        <w:rFonts w:ascii="Wingdings" w:hAnsi="Wingdings" w:hint="default"/>
      </w:rPr>
    </w:lvl>
    <w:lvl w:ilvl="2" w:tplc="04090005">
      <w:start w:val="1"/>
      <w:numFmt w:val="bullet"/>
      <w:lvlText w:val=""/>
      <w:lvlJc w:val="left"/>
      <w:pPr>
        <w:tabs>
          <w:tab w:val="num" w:pos="1033"/>
        </w:tabs>
        <w:ind w:left="1033" w:hanging="420"/>
      </w:pPr>
      <w:rPr>
        <w:rFonts w:ascii="Wingdings" w:hAnsi="Wingdings" w:hint="default"/>
      </w:rPr>
    </w:lvl>
    <w:lvl w:ilvl="3" w:tplc="04090001" w:tentative="1">
      <w:start w:val="1"/>
      <w:numFmt w:val="bullet"/>
      <w:lvlText w:val=""/>
      <w:lvlJc w:val="left"/>
      <w:pPr>
        <w:tabs>
          <w:tab w:val="num" w:pos="1453"/>
        </w:tabs>
        <w:ind w:left="1453" w:hanging="420"/>
      </w:pPr>
      <w:rPr>
        <w:rFonts w:ascii="Wingdings" w:hAnsi="Wingdings" w:hint="default"/>
      </w:rPr>
    </w:lvl>
    <w:lvl w:ilvl="4" w:tplc="04090003" w:tentative="1">
      <w:start w:val="1"/>
      <w:numFmt w:val="bullet"/>
      <w:lvlText w:val=""/>
      <w:lvlJc w:val="left"/>
      <w:pPr>
        <w:tabs>
          <w:tab w:val="num" w:pos="1873"/>
        </w:tabs>
        <w:ind w:left="1873" w:hanging="420"/>
      </w:pPr>
      <w:rPr>
        <w:rFonts w:ascii="Wingdings" w:hAnsi="Wingdings" w:hint="default"/>
      </w:rPr>
    </w:lvl>
    <w:lvl w:ilvl="5" w:tplc="04090005" w:tentative="1">
      <w:start w:val="1"/>
      <w:numFmt w:val="bullet"/>
      <w:lvlText w:val=""/>
      <w:lvlJc w:val="left"/>
      <w:pPr>
        <w:tabs>
          <w:tab w:val="num" w:pos="2293"/>
        </w:tabs>
        <w:ind w:left="2293" w:hanging="420"/>
      </w:pPr>
      <w:rPr>
        <w:rFonts w:ascii="Wingdings" w:hAnsi="Wingdings" w:hint="default"/>
      </w:rPr>
    </w:lvl>
    <w:lvl w:ilvl="6" w:tplc="04090001" w:tentative="1">
      <w:start w:val="1"/>
      <w:numFmt w:val="bullet"/>
      <w:lvlText w:val=""/>
      <w:lvlJc w:val="left"/>
      <w:pPr>
        <w:tabs>
          <w:tab w:val="num" w:pos="2713"/>
        </w:tabs>
        <w:ind w:left="2713" w:hanging="420"/>
      </w:pPr>
      <w:rPr>
        <w:rFonts w:ascii="Wingdings" w:hAnsi="Wingdings" w:hint="default"/>
      </w:rPr>
    </w:lvl>
    <w:lvl w:ilvl="7" w:tplc="04090003" w:tentative="1">
      <w:start w:val="1"/>
      <w:numFmt w:val="bullet"/>
      <w:lvlText w:val=""/>
      <w:lvlJc w:val="left"/>
      <w:pPr>
        <w:tabs>
          <w:tab w:val="num" w:pos="3133"/>
        </w:tabs>
        <w:ind w:left="3133" w:hanging="420"/>
      </w:pPr>
      <w:rPr>
        <w:rFonts w:ascii="Wingdings" w:hAnsi="Wingdings" w:hint="default"/>
      </w:rPr>
    </w:lvl>
    <w:lvl w:ilvl="8" w:tplc="04090005" w:tentative="1">
      <w:start w:val="1"/>
      <w:numFmt w:val="bullet"/>
      <w:lvlText w:val=""/>
      <w:lvlJc w:val="left"/>
      <w:pPr>
        <w:tabs>
          <w:tab w:val="num" w:pos="3553"/>
        </w:tabs>
        <w:ind w:left="3553" w:hanging="420"/>
      </w:pPr>
      <w:rPr>
        <w:rFonts w:ascii="Wingdings" w:hAnsi="Wingdings" w:hint="default"/>
      </w:rPr>
    </w:lvl>
  </w:abstractNum>
  <w:abstractNum w:abstractNumId="31">
    <w:nsid w:val="3E8121E5"/>
    <w:multiLevelType w:val="hybridMultilevel"/>
    <w:tmpl w:val="9B4C5348"/>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2">
    <w:nsid w:val="3FB533A5"/>
    <w:multiLevelType w:val="hybridMultilevel"/>
    <w:tmpl w:val="52D8B98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3">
    <w:nsid w:val="46F452C1"/>
    <w:multiLevelType w:val="hybridMultilevel"/>
    <w:tmpl w:val="225473C6"/>
    <w:lvl w:ilvl="0" w:tplc="04090011">
      <w:start w:val="1"/>
      <w:numFmt w:val="decimal"/>
      <w:lvlText w:val="%1)"/>
      <w:lvlJc w:val="left"/>
      <w:pPr>
        <w:ind w:left="1050" w:hanging="420"/>
      </w:pPr>
    </w:lvl>
    <w:lvl w:ilvl="1" w:tplc="00B6BC52">
      <w:start w:val="1"/>
      <w:numFmt w:val="decimal"/>
      <w:lvlText w:val="%2."/>
      <w:lvlJc w:val="left"/>
      <w:pPr>
        <w:ind w:left="1410" w:hanging="360"/>
      </w:pPr>
      <w:rPr>
        <w:rFonts w:hint="default"/>
      </w:r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34">
    <w:nsid w:val="4C936400"/>
    <w:multiLevelType w:val="hybridMultilevel"/>
    <w:tmpl w:val="E5D49116"/>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5">
    <w:nsid w:val="4CCF53FF"/>
    <w:multiLevelType w:val="hybridMultilevel"/>
    <w:tmpl w:val="CB8089A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6">
    <w:nsid w:val="53C56C67"/>
    <w:multiLevelType w:val="hybridMultilevel"/>
    <w:tmpl w:val="AD88DB0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7">
    <w:nsid w:val="596C4C86"/>
    <w:multiLevelType w:val="hybridMultilevel"/>
    <w:tmpl w:val="369C5CE6"/>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8">
    <w:nsid w:val="5B6A4BBC"/>
    <w:multiLevelType w:val="hybridMultilevel"/>
    <w:tmpl w:val="62D643D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9">
    <w:nsid w:val="64C5234F"/>
    <w:multiLevelType w:val="hybridMultilevel"/>
    <w:tmpl w:val="8698129C"/>
    <w:lvl w:ilvl="0" w:tplc="B476860A">
      <w:start w:val="1"/>
      <w:numFmt w:val="decimal"/>
      <w:pStyle w:val="a2"/>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0">
    <w:nsid w:val="6AB91BE9"/>
    <w:multiLevelType w:val="hybridMultilevel"/>
    <w:tmpl w:val="ADF4D50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1">
    <w:nsid w:val="6D7F7101"/>
    <w:multiLevelType w:val="hybridMultilevel"/>
    <w:tmpl w:val="FD4E2F1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2">
    <w:nsid w:val="6FD92063"/>
    <w:multiLevelType w:val="hybridMultilevel"/>
    <w:tmpl w:val="65E0C888"/>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3">
    <w:nsid w:val="7629567A"/>
    <w:multiLevelType w:val="hybridMultilevel"/>
    <w:tmpl w:val="A3FC6FA8"/>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4">
    <w:nsid w:val="797D7B69"/>
    <w:multiLevelType w:val="hybridMultilevel"/>
    <w:tmpl w:val="D478C11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5">
    <w:nsid w:val="7CF46F9E"/>
    <w:multiLevelType w:val="hybridMultilevel"/>
    <w:tmpl w:val="0FF8065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6">
    <w:nsid w:val="7D7704DF"/>
    <w:multiLevelType w:val="hybridMultilevel"/>
    <w:tmpl w:val="77D0F44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7">
    <w:nsid w:val="7F9256E2"/>
    <w:multiLevelType w:val="hybridMultilevel"/>
    <w:tmpl w:val="A42A92D6"/>
    <w:lvl w:ilvl="0" w:tplc="E4DC7B1A">
      <w:start w:val="1"/>
      <w:numFmt w:val="decimal"/>
      <w:pStyle w:val="10"/>
      <w:lvlText w:val="%1)"/>
      <w:lvlJc w:val="left"/>
      <w:pPr>
        <w:ind w:left="520" w:hanging="420"/>
      </w:pPr>
      <w:rPr>
        <w:rFonts w:hint="eastAsia"/>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abstractNum w:abstractNumId="48">
    <w:nsid w:val="7FC03791"/>
    <w:multiLevelType w:val="hybridMultilevel"/>
    <w:tmpl w:val="41B4155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num w:numId="1">
    <w:abstractNumId w:val="0"/>
  </w:num>
  <w:num w:numId="2">
    <w:abstractNumId w:val="1"/>
  </w:num>
  <w:num w:numId="3">
    <w:abstractNumId w:val="30"/>
  </w:num>
  <w:num w:numId="4">
    <w:abstractNumId w:val="26"/>
  </w:num>
  <w:num w:numId="5">
    <w:abstractNumId w:val="39"/>
  </w:num>
  <w:num w:numId="6">
    <w:abstractNumId w:val="47"/>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20"/>
  </w:num>
  <w:num w:numId="10">
    <w:abstractNumId w:val="42"/>
  </w:num>
  <w:num w:numId="11">
    <w:abstractNumId w:val="19"/>
  </w:num>
  <w:num w:numId="12">
    <w:abstractNumId w:val="6"/>
  </w:num>
  <w:num w:numId="13">
    <w:abstractNumId w:val="3"/>
  </w:num>
  <w:num w:numId="14">
    <w:abstractNumId w:val="22"/>
  </w:num>
  <w:num w:numId="15">
    <w:abstractNumId w:val="4"/>
  </w:num>
  <w:num w:numId="16">
    <w:abstractNumId w:val="12"/>
  </w:num>
  <w:num w:numId="17">
    <w:abstractNumId w:val="11"/>
  </w:num>
  <w:num w:numId="18">
    <w:abstractNumId w:val="31"/>
  </w:num>
  <w:num w:numId="19">
    <w:abstractNumId w:val="15"/>
  </w:num>
  <w:num w:numId="20">
    <w:abstractNumId w:val="17"/>
  </w:num>
  <w:num w:numId="21">
    <w:abstractNumId w:val="16"/>
  </w:num>
  <w:num w:numId="22">
    <w:abstractNumId w:val="33"/>
  </w:num>
  <w:num w:numId="23">
    <w:abstractNumId w:val="21"/>
  </w:num>
  <w:num w:numId="24">
    <w:abstractNumId w:val="46"/>
  </w:num>
  <w:num w:numId="25">
    <w:abstractNumId w:val="41"/>
  </w:num>
  <w:num w:numId="26">
    <w:abstractNumId w:val="23"/>
  </w:num>
  <w:num w:numId="27">
    <w:abstractNumId w:val="35"/>
  </w:num>
  <w:num w:numId="28">
    <w:abstractNumId w:val="27"/>
  </w:num>
  <w:num w:numId="29">
    <w:abstractNumId w:val="18"/>
  </w:num>
  <w:num w:numId="30">
    <w:abstractNumId w:val="45"/>
  </w:num>
  <w:num w:numId="31">
    <w:abstractNumId w:val="38"/>
  </w:num>
  <w:num w:numId="32">
    <w:abstractNumId w:val="37"/>
  </w:num>
  <w:num w:numId="33">
    <w:abstractNumId w:val="8"/>
  </w:num>
  <w:num w:numId="34">
    <w:abstractNumId w:val="14"/>
  </w:num>
  <w:num w:numId="35">
    <w:abstractNumId w:val="36"/>
  </w:num>
  <w:num w:numId="36">
    <w:abstractNumId w:val="32"/>
  </w:num>
  <w:num w:numId="37">
    <w:abstractNumId w:val="13"/>
  </w:num>
  <w:num w:numId="38">
    <w:abstractNumId w:val="25"/>
  </w:num>
  <w:num w:numId="39">
    <w:abstractNumId w:val="10"/>
  </w:num>
  <w:num w:numId="40">
    <w:abstractNumId w:val="2"/>
  </w:num>
  <w:num w:numId="41">
    <w:abstractNumId w:val="48"/>
  </w:num>
  <w:num w:numId="42">
    <w:abstractNumId w:val="29"/>
  </w:num>
  <w:num w:numId="43">
    <w:abstractNumId w:val="5"/>
  </w:num>
  <w:num w:numId="4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4"/>
  </w:num>
  <w:num w:numId="47">
    <w:abstractNumId w:val="7"/>
  </w:num>
  <w:num w:numId="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8"/>
  </w:num>
  <w:num w:numId="50">
    <w:abstractNumId w:val="43"/>
  </w:num>
  <w:num w:numId="51">
    <w:abstractNumId w:val="4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hideSpellingErrors/>
  <w:hideGrammaticalErrors/>
  <w:activeWritingStyle w:appName="MSWord" w:lang="zh-CN" w:vendorID="64" w:dllVersion="5" w:nlCheck="1" w:checkStyle="1"/>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zh-CN" w:vendorID="64" w:dllVersion="131077" w:nlCheck="1" w:checkStyle="1"/>
  <w:activeWritingStyle w:appName="MSWord" w:lang="en-US" w:vendorID="64" w:dllVersion="131078" w:nlCheck="1"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5"/>
  <w:doNotHyphenateCaps/>
  <w:drawingGridHorizontalSpacing w:val="120"/>
  <w:drawingGridVerticalSpacing w:val="163"/>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CTIVE" w:val="TGViewOverView-2b.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rsids>
    <w:rsidRoot w:val="00BB250E"/>
    <w:rsid w:val="000010FD"/>
    <w:rsid w:val="000020E6"/>
    <w:rsid w:val="00002101"/>
    <w:rsid w:val="00005ED0"/>
    <w:rsid w:val="0000613A"/>
    <w:rsid w:val="00006C97"/>
    <w:rsid w:val="0001122D"/>
    <w:rsid w:val="000123CD"/>
    <w:rsid w:val="00012597"/>
    <w:rsid w:val="000126CF"/>
    <w:rsid w:val="00012D25"/>
    <w:rsid w:val="000138EF"/>
    <w:rsid w:val="000149F0"/>
    <w:rsid w:val="00016276"/>
    <w:rsid w:val="00017208"/>
    <w:rsid w:val="00017891"/>
    <w:rsid w:val="00017BD7"/>
    <w:rsid w:val="00020BB9"/>
    <w:rsid w:val="00020BD6"/>
    <w:rsid w:val="00021887"/>
    <w:rsid w:val="000221B6"/>
    <w:rsid w:val="000236A4"/>
    <w:rsid w:val="0002399B"/>
    <w:rsid w:val="0002407F"/>
    <w:rsid w:val="0002450C"/>
    <w:rsid w:val="000260E5"/>
    <w:rsid w:val="00026F2A"/>
    <w:rsid w:val="00027690"/>
    <w:rsid w:val="00030477"/>
    <w:rsid w:val="000304DB"/>
    <w:rsid w:val="00031F25"/>
    <w:rsid w:val="0003396D"/>
    <w:rsid w:val="00033A2A"/>
    <w:rsid w:val="00033C4E"/>
    <w:rsid w:val="00034101"/>
    <w:rsid w:val="0003630D"/>
    <w:rsid w:val="0004232F"/>
    <w:rsid w:val="00042BED"/>
    <w:rsid w:val="00043652"/>
    <w:rsid w:val="00045640"/>
    <w:rsid w:val="00045D70"/>
    <w:rsid w:val="00046CA4"/>
    <w:rsid w:val="00046D79"/>
    <w:rsid w:val="0004755F"/>
    <w:rsid w:val="000515B6"/>
    <w:rsid w:val="000519D6"/>
    <w:rsid w:val="00051F78"/>
    <w:rsid w:val="00052DA6"/>
    <w:rsid w:val="00053EBC"/>
    <w:rsid w:val="00055C6A"/>
    <w:rsid w:val="00055D34"/>
    <w:rsid w:val="0005613A"/>
    <w:rsid w:val="000561C1"/>
    <w:rsid w:val="000562BB"/>
    <w:rsid w:val="00056C14"/>
    <w:rsid w:val="00057AF9"/>
    <w:rsid w:val="000604A6"/>
    <w:rsid w:val="00060E47"/>
    <w:rsid w:val="000627D2"/>
    <w:rsid w:val="000638AF"/>
    <w:rsid w:val="00063BFF"/>
    <w:rsid w:val="0006537C"/>
    <w:rsid w:val="000664CF"/>
    <w:rsid w:val="0006674B"/>
    <w:rsid w:val="000710F2"/>
    <w:rsid w:val="00071859"/>
    <w:rsid w:val="00073269"/>
    <w:rsid w:val="00074512"/>
    <w:rsid w:val="000748A8"/>
    <w:rsid w:val="00074FE4"/>
    <w:rsid w:val="00075FC8"/>
    <w:rsid w:val="000767C5"/>
    <w:rsid w:val="00076BD7"/>
    <w:rsid w:val="00076F01"/>
    <w:rsid w:val="00077A44"/>
    <w:rsid w:val="00077C62"/>
    <w:rsid w:val="000805A2"/>
    <w:rsid w:val="00080933"/>
    <w:rsid w:val="00084179"/>
    <w:rsid w:val="000854AD"/>
    <w:rsid w:val="0009066D"/>
    <w:rsid w:val="000906ED"/>
    <w:rsid w:val="00090A5F"/>
    <w:rsid w:val="00090B08"/>
    <w:rsid w:val="00091976"/>
    <w:rsid w:val="00092977"/>
    <w:rsid w:val="000935F0"/>
    <w:rsid w:val="0009381D"/>
    <w:rsid w:val="00094F1D"/>
    <w:rsid w:val="00095E27"/>
    <w:rsid w:val="00096029"/>
    <w:rsid w:val="000972F7"/>
    <w:rsid w:val="00097CB6"/>
    <w:rsid w:val="000A078E"/>
    <w:rsid w:val="000A0CB6"/>
    <w:rsid w:val="000A147B"/>
    <w:rsid w:val="000A1864"/>
    <w:rsid w:val="000A1BF6"/>
    <w:rsid w:val="000A1CAF"/>
    <w:rsid w:val="000A1CCB"/>
    <w:rsid w:val="000A2D90"/>
    <w:rsid w:val="000A2F08"/>
    <w:rsid w:val="000A4327"/>
    <w:rsid w:val="000A4C37"/>
    <w:rsid w:val="000A6D25"/>
    <w:rsid w:val="000A7CED"/>
    <w:rsid w:val="000B0898"/>
    <w:rsid w:val="000B09D5"/>
    <w:rsid w:val="000B23AF"/>
    <w:rsid w:val="000B2790"/>
    <w:rsid w:val="000B341A"/>
    <w:rsid w:val="000B42BB"/>
    <w:rsid w:val="000B5095"/>
    <w:rsid w:val="000B5C2B"/>
    <w:rsid w:val="000B6496"/>
    <w:rsid w:val="000B7879"/>
    <w:rsid w:val="000C19FC"/>
    <w:rsid w:val="000C2013"/>
    <w:rsid w:val="000C3202"/>
    <w:rsid w:val="000C3D4D"/>
    <w:rsid w:val="000C40DF"/>
    <w:rsid w:val="000C467B"/>
    <w:rsid w:val="000C5823"/>
    <w:rsid w:val="000D04A5"/>
    <w:rsid w:val="000D0922"/>
    <w:rsid w:val="000D21DB"/>
    <w:rsid w:val="000D4732"/>
    <w:rsid w:val="000D590C"/>
    <w:rsid w:val="000D5B6E"/>
    <w:rsid w:val="000D6530"/>
    <w:rsid w:val="000D7151"/>
    <w:rsid w:val="000E0BB5"/>
    <w:rsid w:val="000E2C83"/>
    <w:rsid w:val="000E2E15"/>
    <w:rsid w:val="000E3314"/>
    <w:rsid w:val="000E3414"/>
    <w:rsid w:val="000E5879"/>
    <w:rsid w:val="000E5F40"/>
    <w:rsid w:val="000E73F0"/>
    <w:rsid w:val="000E7696"/>
    <w:rsid w:val="000E7CA8"/>
    <w:rsid w:val="000F05E1"/>
    <w:rsid w:val="000F08A2"/>
    <w:rsid w:val="000F1278"/>
    <w:rsid w:val="000F254B"/>
    <w:rsid w:val="000F30B2"/>
    <w:rsid w:val="000F33A3"/>
    <w:rsid w:val="000F60D4"/>
    <w:rsid w:val="00100316"/>
    <w:rsid w:val="001013AA"/>
    <w:rsid w:val="001022EF"/>
    <w:rsid w:val="001023C9"/>
    <w:rsid w:val="0010266A"/>
    <w:rsid w:val="00102727"/>
    <w:rsid w:val="00103665"/>
    <w:rsid w:val="00103DBA"/>
    <w:rsid w:val="001042E8"/>
    <w:rsid w:val="00104799"/>
    <w:rsid w:val="001054B6"/>
    <w:rsid w:val="00105DCF"/>
    <w:rsid w:val="00107B30"/>
    <w:rsid w:val="001100B3"/>
    <w:rsid w:val="00110290"/>
    <w:rsid w:val="00112336"/>
    <w:rsid w:val="00113A77"/>
    <w:rsid w:val="00114117"/>
    <w:rsid w:val="00114630"/>
    <w:rsid w:val="00115ACB"/>
    <w:rsid w:val="00115D09"/>
    <w:rsid w:val="001167D9"/>
    <w:rsid w:val="001200B3"/>
    <w:rsid w:val="00120BED"/>
    <w:rsid w:val="00121E3F"/>
    <w:rsid w:val="00122842"/>
    <w:rsid w:val="00122C25"/>
    <w:rsid w:val="00122CA5"/>
    <w:rsid w:val="00123430"/>
    <w:rsid w:val="00125379"/>
    <w:rsid w:val="00125B71"/>
    <w:rsid w:val="0012762B"/>
    <w:rsid w:val="001302E2"/>
    <w:rsid w:val="00130EE7"/>
    <w:rsid w:val="001315EA"/>
    <w:rsid w:val="00132E2F"/>
    <w:rsid w:val="00133AA9"/>
    <w:rsid w:val="00133AEC"/>
    <w:rsid w:val="00133F36"/>
    <w:rsid w:val="001375A6"/>
    <w:rsid w:val="00141A80"/>
    <w:rsid w:val="00141B40"/>
    <w:rsid w:val="001423F3"/>
    <w:rsid w:val="00142672"/>
    <w:rsid w:val="00144423"/>
    <w:rsid w:val="001444BE"/>
    <w:rsid w:val="00144706"/>
    <w:rsid w:val="001451F8"/>
    <w:rsid w:val="001458B1"/>
    <w:rsid w:val="00145C93"/>
    <w:rsid w:val="00145FC1"/>
    <w:rsid w:val="001473DD"/>
    <w:rsid w:val="00147D54"/>
    <w:rsid w:val="00150337"/>
    <w:rsid w:val="00150467"/>
    <w:rsid w:val="00151763"/>
    <w:rsid w:val="00153FFA"/>
    <w:rsid w:val="00154687"/>
    <w:rsid w:val="00155FCA"/>
    <w:rsid w:val="00157E03"/>
    <w:rsid w:val="00160AA5"/>
    <w:rsid w:val="00161963"/>
    <w:rsid w:val="001621CF"/>
    <w:rsid w:val="00163BC0"/>
    <w:rsid w:val="00164480"/>
    <w:rsid w:val="00165700"/>
    <w:rsid w:val="001669BF"/>
    <w:rsid w:val="001671A0"/>
    <w:rsid w:val="00170BEE"/>
    <w:rsid w:val="00174845"/>
    <w:rsid w:val="00175774"/>
    <w:rsid w:val="001758EE"/>
    <w:rsid w:val="0017591E"/>
    <w:rsid w:val="001825A1"/>
    <w:rsid w:val="001836D0"/>
    <w:rsid w:val="0018402A"/>
    <w:rsid w:val="00187FEC"/>
    <w:rsid w:val="00192654"/>
    <w:rsid w:val="001940C4"/>
    <w:rsid w:val="00197193"/>
    <w:rsid w:val="00197C88"/>
    <w:rsid w:val="001A0107"/>
    <w:rsid w:val="001A0225"/>
    <w:rsid w:val="001A078B"/>
    <w:rsid w:val="001A1D62"/>
    <w:rsid w:val="001A1F63"/>
    <w:rsid w:val="001A2CE8"/>
    <w:rsid w:val="001A2EEA"/>
    <w:rsid w:val="001A5821"/>
    <w:rsid w:val="001A5F9F"/>
    <w:rsid w:val="001A7261"/>
    <w:rsid w:val="001A7642"/>
    <w:rsid w:val="001A7663"/>
    <w:rsid w:val="001A76B5"/>
    <w:rsid w:val="001B1E0B"/>
    <w:rsid w:val="001B27C7"/>
    <w:rsid w:val="001B2935"/>
    <w:rsid w:val="001B296B"/>
    <w:rsid w:val="001B6402"/>
    <w:rsid w:val="001B7B50"/>
    <w:rsid w:val="001B7C3C"/>
    <w:rsid w:val="001C029A"/>
    <w:rsid w:val="001C0FCE"/>
    <w:rsid w:val="001C152A"/>
    <w:rsid w:val="001C23C0"/>
    <w:rsid w:val="001C30B1"/>
    <w:rsid w:val="001C448B"/>
    <w:rsid w:val="001C5101"/>
    <w:rsid w:val="001C51B4"/>
    <w:rsid w:val="001C5946"/>
    <w:rsid w:val="001C597D"/>
    <w:rsid w:val="001C5DA7"/>
    <w:rsid w:val="001C6A5C"/>
    <w:rsid w:val="001C6D43"/>
    <w:rsid w:val="001C6D54"/>
    <w:rsid w:val="001C757C"/>
    <w:rsid w:val="001C7CDE"/>
    <w:rsid w:val="001D0E19"/>
    <w:rsid w:val="001D4656"/>
    <w:rsid w:val="001D650A"/>
    <w:rsid w:val="001D6899"/>
    <w:rsid w:val="001D6AF4"/>
    <w:rsid w:val="001E09B6"/>
    <w:rsid w:val="001E1DFC"/>
    <w:rsid w:val="001E336B"/>
    <w:rsid w:val="001E4085"/>
    <w:rsid w:val="001E47D6"/>
    <w:rsid w:val="001E59A9"/>
    <w:rsid w:val="001E75DF"/>
    <w:rsid w:val="001E7AB4"/>
    <w:rsid w:val="001E7C13"/>
    <w:rsid w:val="001F0AFB"/>
    <w:rsid w:val="001F0F8B"/>
    <w:rsid w:val="001F3359"/>
    <w:rsid w:val="001F49BA"/>
    <w:rsid w:val="001F4BA4"/>
    <w:rsid w:val="001F574A"/>
    <w:rsid w:val="001F5E75"/>
    <w:rsid w:val="001F6548"/>
    <w:rsid w:val="001F6932"/>
    <w:rsid w:val="002006CB"/>
    <w:rsid w:val="00201313"/>
    <w:rsid w:val="0020155A"/>
    <w:rsid w:val="00203F9F"/>
    <w:rsid w:val="00205823"/>
    <w:rsid w:val="002067AF"/>
    <w:rsid w:val="00206828"/>
    <w:rsid w:val="002078A0"/>
    <w:rsid w:val="0021025D"/>
    <w:rsid w:val="00210B09"/>
    <w:rsid w:val="00211047"/>
    <w:rsid w:val="002140D3"/>
    <w:rsid w:val="00215B70"/>
    <w:rsid w:val="00216270"/>
    <w:rsid w:val="00216378"/>
    <w:rsid w:val="0021646C"/>
    <w:rsid w:val="0022030F"/>
    <w:rsid w:val="00220332"/>
    <w:rsid w:val="00222606"/>
    <w:rsid w:val="00224099"/>
    <w:rsid w:val="002264F4"/>
    <w:rsid w:val="00230148"/>
    <w:rsid w:val="002304F4"/>
    <w:rsid w:val="002316AF"/>
    <w:rsid w:val="00232E0E"/>
    <w:rsid w:val="00233820"/>
    <w:rsid w:val="00233C11"/>
    <w:rsid w:val="00236261"/>
    <w:rsid w:val="00237239"/>
    <w:rsid w:val="002375C2"/>
    <w:rsid w:val="0024020A"/>
    <w:rsid w:val="0024178B"/>
    <w:rsid w:val="002426BB"/>
    <w:rsid w:val="00243E3B"/>
    <w:rsid w:val="00245057"/>
    <w:rsid w:val="00246284"/>
    <w:rsid w:val="00250602"/>
    <w:rsid w:val="002509BD"/>
    <w:rsid w:val="00252321"/>
    <w:rsid w:val="00253176"/>
    <w:rsid w:val="002537DF"/>
    <w:rsid w:val="00253CB3"/>
    <w:rsid w:val="00254AD2"/>
    <w:rsid w:val="002555DC"/>
    <w:rsid w:val="002564AC"/>
    <w:rsid w:val="00260699"/>
    <w:rsid w:val="002623A6"/>
    <w:rsid w:val="00262ADA"/>
    <w:rsid w:val="00262DD6"/>
    <w:rsid w:val="00262EB1"/>
    <w:rsid w:val="002645B4"/>
    <w:rsid w:val="00264CC7"/>
    <w:rsid w:val="00266DA4"/>
    <w:rsid w:val="00267459"/>
    <w:rsid w:val="00267C20"/>
    <w:rsid w:val="00267DBB"/>
    <w:rsid w:val="002701CD"/>
    <w:rsid w:val="0027054D"/>
    <w:rsid w:val="002728A3"/>
    <w:rsid w:val="00272F5C"/>
    <w:rsid w:val="0027706C"/>
    <w:rsid w:val="0027743E"/>
    <w:rsid w:val="002777AC"/>
    <w:rsid w:val="00280C03"/>
    <w:rsid w:val="0028198F"/>
    <w:rsid w:val="0028357B"/>
    <w:rsid w:val="00283EF8"/>
    <w:rsid w:val="00285658"/>
    <w:rsid w:val="00286444"/>
    <w:rsid w:val="00286B7F"/>
    <w:rsid w:val="00286CE3"/>
    <w:rsid w:val="00287AE6"/>
    <w:rsid w:val="00290D3B"/>
    <w:rsid w:val="00291967"/>
    <w:rsid w:val="00294B44"/>
    <w:rsid w:val="00294EF1"/>
    <w:rsid w:val="00295732"/>
    <w:rsid w:val="00296B6F"/>
    <w:rsid w:val="00296D3A"/>
    <w:rsid w:val="002973F8"/>
    <w:rsid w:val="002A009C"/>
    <w:rsid w:val="002A0577"/>
    <w:rsid w:val="002A09EE"/>
    <w:rsid w:val="002A0A5F"/>
    <w:rsid w:val="002A2110"/>
    <w:rsid w:val="002A3204"/>
    <w:rsid w:val="002B12F6"/>
    <w:rsid w:val="002B1C47"/>
    <w:rsid w:val="002B2458"/>
    <w:rsid w:val="002B265E"/>
    <w:rsid w:val="002B329C"/>
    <w:rsid w:val="002B4C72"/>
    <w:rsid w:val="002B4E0B"/>
    <w:rsid w:val="002B5F3E"/>
    <w:rsid w:val="002B6D53"/>
    <w:rsid w:val="002C0A8C"/>
    <w:rsid w:val="002C1064"/>
    <w:rsid w:val="002C2FDD"/>
    <w:rsid w:val="002C3685"/>
    <w:rsid w:val="002C49DA"/>
    <w:rsid w:val="002C5B1C"/>
    <w:rsid w:val="002C601C"/>
    <w:rsid w:val="002C69E4"/>
    <w:rsid w:val="002C6FE3"/>
    <w:rsid w:val="002C7F95"/>
    <w:rsid w:val="002D23C3"/>
    <w:rsid w:val="002D2AFA"/>
    <w:rsid w:val="002D3A2E"/>
    <w:rsid w:val="002D3C4B"/>
    <w:rsid w:val="002D5818"/>
    <w:rsid w:val="002D6226"/>
    <w:rsid w:val="002D6DB8"/>
    <w:rsid w:val="002D7722"/>
    <w:rsid w:val="002E0AC9"/>
    <w:rsid w:val="002E0CD3"/>
    <w:rsid w:val="002E109B"/>
    <w:rsid w:val="002E310C"/>
    <w:rsid w:val="002E3163"/>
    <w:rsid w:val="002E3666"/>
    <w:rsid w:val="002E3CA3"/>
    <w:rsid w:val="002E46C1"/>
    <w:rsid w:val="002E5856"/>
    <w:rsid w:val="002E5C69"/>
    <w:rsid w:val="002E5F03"/>
    <w:rsid w:val="002E5F69"/>
    <w:rsid w:val="002E722D"/>
    <w:rsid w:val="002F01E3"/>
    <w:rsid w:val="002F165E"/>
    <w:rsid w:val="002F20CF"/>
    <w:rsid w:val="002F271C"/>
    <w:rsid w:val="002F52EA"/>
    <w:rsid w:val="002F5A97"/>
    <w:rsid w:val="002F5BDD"/>
    <w:rsid w:val="002F6848"/>
    <w:rsid w:val="002F7C77"/>
    <w:rsid w:val="00301E3C"/>
    <w:rsid w:val="0030235B"/>
    <w:rsid w:val="00302EA2"/>
    <w:rsid w:val="003036AB"/>
    <w:rsid w:val="003043C8"/>
    <w:rsid w:val="00304577"/>
    <w:rsid w:val="003048B4"/>
    <w:rsid w:val="003051A3"/>
    <w:rsid w:val="0030581C"/>
    <w:rsid w:val="00305F4A"/>
    <w:rsid w:val="003062F9"/>
    <w:rsid w:val="0030640E"/>
    <w:rsid w:val="00307545"/>
    <w:rsid w:val="003114BD"/>
    <w:rsid w:val="00311EF9"/>
    <w:rsid w:val="00312FE4"/>
    <w:rsid w:val="00314212"/>
    <w:rsid w:val="00315703"/>
    <w:rsid w:val="00316A08"/>
    <w:rsid w:val="003207B6"/>
    <w:rsid w:val="003214F2"/>
    <w:rsid w:val="00323C14"/>
    <w:rsid w:val="0032420B"/>
    <w:rsid w:val="00324804"/>
    <w:rsid w:val="003249A9"/>
    <w:rsid w:val="00327A16"/>
    <w:rsid w:val="00327AD2"/>
    <w:rsid w:val="00327D44"/>
    <w:rsid w:val="003310A7"/>
    <w:rsid w:val="00331A97"/>
    <w:rsid w:val="0033291E"/>
    <w:rsid w:val="0033327C"/>
    <w:rsid w:val="00333D45"/>
    <w:rsid w:val="003366B9"/>
    <w:rsid w:val="00337E4C"/>
    <w:rsid w:val="00340C63"/>
    <w:rsid w:val="0034237D"/>
    <w:rsid w:val="003446E1"/>
    <w:rsid w:val="003515B5"/>
    <w:rsid w:val="00351D1C"/>
    <w:rsid w:val="00352151"/>
    <w:rsid w:val="003524D7"/>
    <w:rsid w:val="003526A2"/>
    <w:rsid w:val="003529ED"/>
    <w:rsid w:val="003567A2"/>
    <w:rsid w:val="00356B91"/>
    <w:rsid w:val="00356CC2"/>
    <w:rsid w:val="003577D2"/>
    <w:rsid w:val="003607DB"/>
    <w:rsid w:val="003609FA"/>
    <w:rsid w:val="00361693"/>
    <w:rsid w:val="003617F0"/>
    <w:rsid w:val="0036180E"/>
    <w:rsid w:val="00363FF1"/>
    <w:rsid w:val="0036402B"/>
    <w:rsid w:val="0036416D"/>
    <w:rsid w:val="00364695"/>
    <w:rsid w:val="003649C9"/>
    <w:rsid w:val="00364A98"/>
    <w:rsid w:val="003658AA"/>
    <w:rsid w:val="003672ED"/>
    <w:rsid w:val="0036764F"/>
    <w:rsid w:val="003676D1"/>
    <w:rsid w:val="00367E46"/>
    <w:rsid w:val="00367F9B"/>
    <w:rsid w:val="00370D26"/>
    <w:rsid w:val="003729ED"/>
    <w:rsid w:val="00373B2C"/>
    <w:rsid w:val="00376256"/>
    <w:rsid w:val="00376A59"/>
    <w:rsid w:val="003772C3"/>
    <w:rsid w:val="00377A3D"/>
    <w:rsid w:val="00380105"/>
    <w:rsid w:val="003809D1"/>
    <w:rsid w:val="00380B55"/>
    <w:rsid w:val="003828C2"/>
    <w:rsid w:val="00384C4F"/>
    <w:rsid w:val="00385269"/>
    <w:rsid w:val="003863D8"/>
    <w:rsid w:val="0038649D"/>
    <w:rsid w:val="00387C83"/>
    <w:rsid w:val="00387EFF"/>
    <w:rsid w:val="003912A5"/>
    <w:rsid w:val="003914C1"/>
    <w:rsid w:val="00391DE5"/>
    <w:rsid w:val="003927B0"/>
    <w:rsid w:val="00395B46"/>
    <w:rsid w:val="00397DDE"/>
    <w:rsid w:val="003A041F"/>
    <w:rsid w:val="003A25ED"/>
    <w:rsid w:val="003A27DD"/>
    <w:rsid w:val="003A2B56"/>
    <w:rsid w:val="003A2CDA"/>
    <w:rsid w:val="003A32C6"/>
    <w:rsid w:val="003A332C"/>
    <w:rsid w:val="003A3BC8"/>
    <w:rsid w:val="003A44F3"/>
    <w:rsid w:val="003A4954"/>
    <w:rsid w:val="003A4DC8"/>
    <w:rsid w:val="003A663B"/>
    <w:rsid w:val="003A6990"/>
    <w:rsid w:val="003A7821"/>
    <w:rsid w:val="003B1B12"/>
    <w:rsid w:val="003B3EBE"/>
    <w:rsid w:val="003B53DB"/>
    <w:rsid w:val="003C06A8"/>
    <w:rsid w:val="003C0A85"/>
    <w:rsid w:val="003C285B"/>
    <w:rsid w:val="003C3C0A"/>
    <w:rsid w:val="003C4D14"/>
    <w:rsid w:val="003C4F6A"/>
    <w:rsid w:val="003C544D"/>
    <w:rsid w:val="003C677E"/>
    <w:rsid w:val="003D19C0"/>
    <w:rsid w:val="003D1E20"/>
    <w:rsid w:val="003D44F1"/>
    <w:rsid w:val="003D52C9"/>
    <w:rsid w:val="003D5F38"/>
    <w:rsid w:val="003D6F3D"/>
    <w:rsid w:val="003E00FC"/>
    <w:rsid w:val="003E0498"/>
    <w:rsid w:val="003E078D"/>
    <w:rsid w:val="003E1401"/>
    <w:rsid w:val="003E15A5"/>
    <w:rsid w:val="003E16D6"/>
    <w:rsid w:val="003E178B"/>
    <w:rsid w:val="003E17FD"/>
    <w:rsid w:val="003E3497"/>
    <w:rsid w:val="003E5191"/>
    <w:rsid w:val="003E5838"/>
    <w:rsid w:val="003E620E"/>
    <w:rsid w:val="003E6C58"/>
    <w:rsid w:val="003E743B"/>
    <w:rsid w:val="003E7F8F"/>
    <w:rsid w:val="003F0BB2"/>
    <w:rsid w:val="003F15E9"/>
    <w:rsid w:val="003F17E1"/>
    <w:rsid w:val="003F1AB4"/>
    <w:rsid w:val="003F2424"/>
    <w:rsid w:val="003F2678"/>
    <w:rsid w:val="003F29DB"/>
    <w:rsid w:val="003F2C96"/>
    <w:rsid w:val="003F2D78"/>
    <w:rsid w:val="003F3EB3"/>
    <w:rsid w:val="003F40CE"/>
    <w:rsid w:val="003F40EA"/>
    <w:rsid w:val="0040010E"/>
    <w:rsid w:val="0040267B"/>
    <w:rsid w:val="00403B4D"/>
    <w:rsid w:val="00403E47"/>
    <w:rsid w:val="00404443"/>
    <w:rsid w:val="00407ECD"/>
    <w:rsid w:val="00410170"/>
    <w:rsid w:val="004101C0"/>
    <w:rsid w:val="0041035F"/>
    <w:rsid w:val="00411D3F"/>
    <w:rsid w:val="004125C1"/>
    <w:rsid w:val="00413452"/>
    <w:rsid w:val="004142BE"/>
    <w:rsid w:val="00414806"/>
    <w:rsid w:val="004149F0"/>
    <w:rsid w:val="00414BA6"/>
    <w:rsid w:val="00414D5B"/>
    <w:rsid w:val="00415087"/>
    <w:rsid w:val="00415F3C"/>
    <w:rsid w:val="00420E37"/>
    <w:rsid w:val="004218D4"/>
    <w:rsid w:val="00422C96"/>
    <w:rsid w:val="00422FAD"/>
    <w:rsid w:val="004248FA"/>
    <w:rsid w:val="00425C49"/>
    <w:rsid w:val="00426C3E"/>
    <w:rsid w:val="00426E32"/>
    <w:rsid w:val="00427F84"/>
    <w:rsid w:val="0043179E"/>
    <w:rsid w:val="00432ACF"/>
    <w:rsid w:val="00432FEC"/>
    <w:rsid w:val="00433116"/>
    <w:rsid w:val="004333D2"/>
    <w:rsid w:val="00433698"/>
    <w:rsid w:val="00433806"/>
    <w:rsid w:val="00434DD1"/>
    <w:rsid w:val="00434FD0"/>
    <w:rsid w:val="004358AD"/>
    <w:rsid w:val="00435F31"/>
    <w:rsid w:val="0043640A"/>
    <w:rsid w:val="004372C8"/>
    <w:rsid w:val="00437706"/>
    <w:rsid w:val="00440D9A"/>
    <w:rsid w:val="00443573"/>
    <w:rsid w:val="0044382E"/>
    <w:rsid w:val="00444590"/>
    <w:rsid w:val="004464C8"/>
    <w:rsid w:val="00446601"/>
    <w:rsid w:val="00451EE8"/>
    <w:rsid w:val="00452930"/>
    <w:rsid w:val="00452D14"/>
    <w:rsid w:val="00452E61"/>
    <w:rsid w:val="00454A7D"/>
    <w:rsid w:val="00454ECD"/>
    <w:rsid w:val="0045677E"/>
    <w:rsid w:val="0045794C"/>
    <w:rsid w:val="00457F4B"/>
    <w:rsid w:val="00460164"/>
    <w:rsid w:val="0046037A"/>
    <w:rsid w:val="00460384"/>
    <w:rsid w:val="00461BF7"/>
    <w:rsid w:val="00461E57"/>
    <w:rsid w:val="00461F75"/>
    <w:rsid w:val="004658EE"/>
    <w:rsid w:val="00467214"/>
    <w:rsid w:val="00470BE7"/>
    <w:rsid w:val="00471292"/>
    <w:rsid w:val="00471721"/>
    <w:rsid w:val="0047179C"/>
    <w:rsid w:val="0047184B"/>
    <w:rsid w:val="00472519"/>
    <w:rsid w:val="00475AFD"/>
    <w:rsid w:val="00475FF3"/>
    <w:rsid w:val="0047660B"/>
    <w:rsid w:val="00476E5D"/>
    <w:rsid w:val="00477B9C"/>
    <w:rsid w:val="00477E90"/>
    <w:rsid w:val="0048028A"/>
    <w:rsid w:val="0048117B"/>
    <w:rsid w:val="004817F5"/>
    <w:rsid w:val="004830AF"/>
    <w:rsid w:val="00484AF4"/>
    <w:rsid w:val="00484E9D"/>
    <w:rsid w:val="004851B6"/>
    <w:rsid w:val="00485312"/>
    <w:rsid w:val="004859DF"/>
    <w:rsid w:val="00487CC9"/>
    <w:rsid w:val="0049182B"/>
    <w:rsid w:val="0049527C"/>
    <w:rsid w:val="00496CA4"/>
    <w:rsid w:val="0049793F"/>
    <w:rsid w:val="004A04EB"/>
    <w:rsid w:val="004A1354"/>
    <w:rsid w:val="004A307D"/>
    <w:rsid w:val="004A3575"/>
    <w:rsid w:val="004A4205"/>
    <w:rsid w:val="004A4F5D"/>
    <w:rsid w:val="004A5110"/>
    <w:rsid w:val="004A532C"/>
    <w:rsid w:val="004A7452"/>
    <w:rsid w:val="004B44C7"/>
    <w:rsid w:val="004B496B"/>
    <w:rsid w:val="004B4B20"/>
    <w:rsid w:val="004B4C1E"/>
    <w:rsid w:val="004B5ACA"/>
    <w:rsid w:val="004B5FDF"/>
    <w:rsid w:val="004B62D8"/>
    <w:rsid w:val="004B6806"/>
    <w:rsid w:val="004B7705"/>
    <w:rsid w:val="004C1655"/>
    <w:rsid w:val="004C2389"/>
    <w:rsid w:val="004C3ECF"/>
    <w:rsid w:val="004C4823"/>
    <w:rsid w:val="004C4FEE"/>
    <w:rsid w:val="004C659F"/>
    <w:rsid w:val="004D21BD"/>
    <w:rsid w:val="004D23C1"/>
    <w:rsid w:val="004D28AC"/>
    <w:rsid w:val="004D4612"/>
    <w:rsid w:val="004D66A2"/>
    <w:rsid w:val="004D6F0B"/>
    <w:rsid w:val="004D6FD2"/>
    <w:rsid w:val="004E0139"/>
    <w:rsid w:val="004E16EF"/>
    <w:rsid w:val="004E26B7"/>
    <w:rsid w:val="004E3290"/>
    <w:rsid w:val="004E4283"/>
    <w:rsid w:val="004E4416"/>
    <w:rsid w:val="004E483E"/>
    <w:rsid w:val="004E7681"/>
    <w:rsid w:val="004E76DF"/>
    <w:rsid w:val="004E790C"/>
    <w:rsid w:val="004E7AF1"/>
    <w:rsid w:val="004F0483"/>
    <w:rsid w:val="004F137D"/>
    <w:rsid w:val="004F17A1"/>
    <w:rsid w:val="004F33EA"/>
    <w:rsid w:val="004F345D"/>
    <w:rsid w:val="004F3CD6"/>
    <w:rsid w:val="004F3F54"/>
    <w:rsid w:val="004F40E6"/>
    <w:rsid w:val="004F467A"/>
    <w:rsid w:val="004F4D27"/>
    <w:rsid w:val="004F580A"/>
    <w:rsid w:val="004F5E94"/>
    <w:rsid w:val="004F6BBB"/>
    <w:rsid w:val="004F704E"/>
    <w:rsid w:val="00500289"/>
    <w:rsid w:val="00501AB9"/>
    <w:rsid w:val="00502206"/>
    <w:rsid w:val="0050256C"/>
    <w:rsid w:val="00502874"/>
    <w:rsid w:val="005028EC"/>
    <w:rsid w:val="00502B2B"/>
    <w:rsid w:val="00505C16"/>
    <w:rsid w:val="005062F3"/>
    <w:rsid w:val="0050664E"/>
    <w:rsid w:val="00510439"/>
    <w:rsid w:val="0051094B"/>
    <w:rsid w:val="00512018"/>
    <w:rsid w:val="00512B09"/>
    <w:rsid w:val="00514044"/>
    <w:rsid w:val="00514A24"/>
    <w:rsid w:val="00514AC1"/>
    <w:rsid w:val="00514ECD"/>
    <w:rsid w:val="005159A4"/>
    <w:rsid w:val="00515F9E"/>
    <w:rsid w:val="005168B7"/>
    <w:rsid w:val="00517268"/>
    <w:rsid w:val="0051786F"/>
    <w:rsid w:val="0052050A"/>
    <w:rsid w:val="0052199E"/>
    <w:rsid w:val="00521D03"/>
    <w:rsid w:val="0052350D"/>
    <w:rsid w:val="00523B4C"/>
    <w:rsid w:val="005246AE"/>
    <w:rsid w:val="005253A8"/>
    <w:rsid w:val="00526AD2"/>
    <w:rsid w:val="005272B8"/>
    <w:rsid w:val="005276CA"/>
    <w:rsid w:val="00527775"/>
    <w:rsid w:val="00527F11"/>
    <w:rsid w:val="0053069C"/>
    <w:rsid w:val="00532365"/>
    <w:rsid w:val="00534090"/>
    <w:rsid w:val="00534D81"/>
    <w:rsid w:val="0053524B"/>
    <w:rsid w:val="005355C5"/>
    <w:rsid w:val="00535DF2"/>
    <w:rsid w:val="00535EA9"/>
    <w:rsid w:val="00535FC1"/>
    <w:rsid w:val="0053702C"/>
    <w:rsid w:val="0053725A"/>
    <w:rsid w:val="00540E47"/>
    <w:rsid w:val="00541053"/>
    <w:rsid w:val="00543230"/>
    <w:rsid w:val="00543890"/>
    <w:rsid w:val="005471C0"/>
    <w:rsid w:val="00550224"/>
    <w:rsid w:val="00550449"/>
    <w:rsid w:val="005512BB"/>
    <w:rsid w:val="00551E29"/>
    <w:rsid w:val="005537CB"/>
    <w:rsid w:val="00553836"/>
    <w:rsid w:val="00554F70"/>
    <w:rsid w:val="00556744"/>
    <w:rsid w:val="005578F0"/>
    <w:rsid w:val="005609F3"/>
    <w:rsid w:val="005618F6"/>
    <w:rsid w:val="00561DA1"/>
    <w:rsid w:val="0056246F"/>
    <w:rsid w:val="005632B2"/>
    <w:rsid w:val="005633F9"/>
    <w:rsid w:val="0056453F"/>
    <w:rsid w:val="0056526D"/>
    <w:rsid w:val="0056712C"/>
    <w:rsid w:val="00570685"/>
    <w:rsid w:val="0057129A"/>
    <w:rsid w:val="00572601"/>
    <w:rsid w:val="00572B48"/>
    <w:rsid w:val="005740F4"/>
    <w:rsid w:val="00574F17"/>
    <w:rsid w:val="00575065"/>
    <w:rsid w:val="0057521B"/>
    <w:rsid w:val="005753E3"/>
    <w:rsid w:val="00577344"/>
    <w:rsid w:val="00580550"/>
    <w:rsid w:val="005809E9"/>
    <w:rsid w:val="0058191C"/>
    <w:rsid w:val="005825A4"/>
    <w:rsid w:val="005834B3"/>
    <w:rsid w:val="005835A8"/>
    <w:rsid w:val="00583E28"/>
    <w:rsid w:val="00584605"/>
    <w:rsid w:val="005863D0"/>
    <w:rsid w:val="00586F66"/>
    <w:rsid w:val="00586FB9"/>
    <w:rsid w:val="00591743"/>
    <w:rsid w:val="00592F73"/>
    <w:rsid w:val="00593A8E"/>
    <w:rsid w:val="00595A95"/>
    <w:rsid w:val="00595DCA"/>
    <w:rsid w:val="00596844"/>
    <w:rsid w:val="005971DD"/>
    <w:rsid w:val="0059789A"/>
    <w:rsid w:val="005A1076"/>
    <w:rsid w:val="005A2176"/>
    <w:rsid w:val="005A3210"/>
    <w:rsid w:val="005A6B99"/>
    <w:rsid w:val="005B0B29"/>
    <w:rsid w:val="005B0D3E"/>
    <w:rsid w:val="005B137E"/>
    <w:rsid w:val="005B1C40"/>
    <w:rsid w:val="005B2EB3"/>
    <w:rsid w:val="005B3277"/>
    <w:rsid w:val="005B5020"/>
    <w:rsid w:val="005B650C"/>
    <w:rsid w:val="005B67C6"/>
    <w:rsid w:val="005B716F"/>
    <w:rsid w:val="005B7209"/>
    <w:rsid w:val="005B721B"/>
    <w:rsid w:val="005B729B"/>
    <w:rsid w:val="005B7BFC"/>
    <w:rsid w:val="005C0AA0"/>
    <w:rsid w:val="005C1FF1"/>
    <w:rsid w:val="005C4998"/>
    <w:rsid w:val="005C4A0E"/>
    <w:rsid w:val="005C53AF"/>
    <w:rsid w:val="005C5445"/>
    <w:rsid w:val="005C5623"/>
    <w:rsid w:val="005C605C"/>
    <w:rsid w:val="005C6C15"/>
    <w:rsid w:val="005D06B6"/>
    <w:rsid w:val="005D37F2"/>
    <w:rsid w:val="005D42C5"/>
    <w:rsid w:val="005D4D75"/>
    <w:rsid w:val="005D6739"/>
    <w:rsid w:val="005D6EE8"/>
    <w:rsid w:val="005E032C"/>
    <w:rsid w:val="005E0F7F"/>
    <w:rsid w:val="005E10B9"/>
    <w:rsid w:val="005E27E9"/>
    <w:rsid w:val="005E41CA"/>
    <w:rsid w:val="005E5B7E"/>
    <w:rsid w:val="005E7FE2"/>
    <w:rsid w:val="005F1FAF"/>
    <w:rsid w:val="005F2823"/>
    <w:rsid w:val="005F4417"/>
    <w:rsid w:val="005F5E2E"/>
    <w:rsid w:val="005F705E"/>
    <w:rsid w:val="005F72B2"/>
    <w:rsid w:val="005F77B3"/>
    <w:rsid w:val="005F7F15"/>
    <w:rsid w:val="00600430"/>
    <w:rsid w:val="006018A2"/>
    <w:rsid w:val="006022FC"/>
    <w:rsid w:val="00603863"/>
    <w:rsid w:val="00603FEC"/>
    <w:rsid w:val="0060456C"/>
    <w:rsid w:val="0060479A"/>
    <w:rsid w:val="00607995"/>
    <w:rsid w:val="006128F6"/>
    <w:rsid w:val="006136C0"/>
    <w:rsid w:val="00613F3D"/>
    <w:rsid w:val="006150F7"/>
    <w:rsid w:val="00615895"/>
    <w:rsid w:val="00621EC0"/>
    <w:rsid w:val="00623AFB"/>
    <w:rsid w:val="00623C1A"/>
    <w:rsid w:val="00624084"/>
    <w:rsid w:val="00624F85"/>
    <w:rsid w:val="00625C10"/>
    <w:rsid w:val="006279E2"/>
    <w:rsid w:val="00627C43"/>
    <w:rsid w:val="00630368"/>
    <w:rsid w:val="00630F1E"/>
    <w:rsid w:val="0063243F"/>
    <w:rsid w:val="006325A4"/>
    <w:rsid w:val="006333EE"/>
    <w:rsid w:val="006338C4"/>
    <w:rsid w:val="00635A4F"/>
    <w:rsid w:val="006376F9"/>
    <w:rsid w:val="00637C00"/>
    <w:rsid w:val="00637DD0"/>
    <w:rsid w:val="00640828"/>
    <w:rsid w:val="0064203F"/>
    <w:rsid w:val="00642BDC"/>
    <w:rsid w:val="00642FF0"/>
    <w:rsid w:val="00643252"/>
    <w:rsid w:val="006437FF"/>
    <w:rsid w:val="0064399A"/>
    <w:rsid w:val="00643D77"/>
    <w:rsid w:val="00645E71"/>
    <w:rsid w:val="00646407"/>
    <w:rsid w:val="00646588"/>
    <w:rsid w:val="00646E85"/>
    <w:rsid w:val="00651273"/>
    <w:rsid w:val="00651418"/>
    <w:rsid w:val="0065258A"/>
    <w:rsid w:val="006534FF"/>
    <w:rsid w:val="006536CE"/>
    <w:rsid w:val="00654AEC"/>
    <w:rsid w:val="00655254"/>
    <w:rsid w:val="00657CE1"/>
    <w:rsid w:val="00661756"/>
    <w:rsid w:val="00662A66"/>
    <w:rsid w:val="00662B73"/>
    <w:rsid w:val="00663D36"/>
    <w:rsid w:val="00663DE9"/>
    <w:rsid w:val="00663E35"/>
    <w:rsid w:val="006641A5"/>
    <w:rsid w:val="00664504"/>
    <w:rsid w:val="00664561"/>
    <w:rsid w:val="00664658"/>
    <w:rsid w:val="0066521B"/>
    <w:rsid w:val="006656C3"/>
    <w:rsid w:val="00667E12"/>
    <w:rsid w:val="00667E20"/>
    <w:rsid w:val="00671696"/>
    <w:rsid w:val="0067319B"/>
    <w:rsid w:val="0067337C"/>
    <w:rsid w:val="006745BC"/>
    <w:rsid w:val="00674A58"/>
    <w:rsid w:val="00676211"/>
    <w:rsid w:val="00677223"/>
    <w:rsid w:val="00677D12"/>
    <w:rsid w:val="00680102"/>
    <w:rsid w:val="00680DC9"/>
    <w:rsid w:val="006811A0"/>
    <w:rsid w:val="006817C5"/>
    <w:rsid w:val="00681814"/>
    <w:rsid w:val="00681ECD"/>
    <w:rsid w:val="00683325"/>
    <w:rsid w:val="006833CE"/>
    <w:rsid w:val="00683B48"/>
    <w:rsid w:val="00684683"/>
    <w:rsid w:val="00684F8D"/>
    <w:rsid w:val="00684FAF"/>
    <w:rsid w:val="0068524C"/>
    <w:rsid w:val="006861D2"/>
    <w:rsid w:val="00686BD7"/>
    <w:rsid w:val="00691023"/>
    <w:rsid w:val="0069165B"/>
    <w:rsid w:val="00692216"/>
    <w:rsid w:val="00694405"/>
    <w:rsid w:val="00694732"/>
    <w:rsid w:val="00695CE1"/>
    <w:rsid w:val="00696B09"/>
    <w:rsid w:val="00696DEB"/>
    <w:rsid w:val="006A1C2B"/>
    <w:rsid w:val="006A272F"/>
    <w:rsid w:val="006A2C17"/>
    <w:rsid w:val="006A2CC4"/>
    <w:rsid w:val="006A512C"/>
    <w:rsid w:val="006A598C"/>
    <w:rsid w:val="006A7B8D"/>
    <w:rsid w:val="006B05AD"/>
    <w:rsid w:val="006B0A28"/>
    <w:rsid w:val="006B205C"/>
    <w:rsid w:val="006B23A0"/>
    <w:rsid w:val="006B26F1"/>
    <w:rsid w:val="006B38B9"/>
    <w:rsid w:val="006B4328"/>
    <w:rsid w:val="006B511E"/>
    <w:rsid w:val="006B53F5"/>
    <w:rsid w:val="006B55DF"/>
    <w:rsid w:val="006B5C51"/>
    <w:rsid w:val="006B5D69"/>
    <w:rsid w:val="006B744C"/>
    <w:rsid w:val="006C17F8"/>
    <w:rsid w:val="006C1A0E"/>
    <w:rsid w:val="006C1B3B"/>
    <w:rsid w:val="006C2296"/>
    <w:rsid w:val="006C4244"/>
    <w:rsid w:val="006C4821"/>
    <w:rsid w:val="006C494E"/>
    <w:rsid w:val="006C4C96"/>
    <w:rsid w:val="006C5BA9"/>
    <w:rsid w:val="006C5F71"/>
    <w:rsid w:val="006C6545"/>
    <w:rsid w:val="006C6DE1"/>
    <w:rsid w:val="006D1B4E"/>
    <w:rsid w:val="006D4A5C"/>
    <w:rsid w:val="006D4FAD"/>
    <w:rsid w:val="006D5B3E"/>
    <w:rsid w:val="006D6131"/>
    <w:rsid w:val="006D669B"/>
    <w:rsid w:val="006D68A6"/>
    <w:rsid w:val="006D7200"/>
    <w:rsid w:val="006D758C"/>
    <w:rsid w:val="006E09C1"/>
    <w:rsid w:val="006E0A4F"/>
    <w:rsid w:val="006E107A"/>
    <w:rsid w:val="006E12C7"/>
    <w:rsid w:val="006E32CA"/>
    <w:rsid w:val="006E49F5"/>
    <w:rsid w:val="006E6AC7"/>
    <w:rsid w:val="006E7833"/>
    <w:rsid w:val="006F05F4"/>
    <w:rsid w:val="006F0B51"/>
    <w:rsid w:val="006F0CE3"/>
    <w:rsid w:val="006F12D9"/>
    <w:rsid w:val="006F3527"/>
    <w:rsid w:val="006F45B4"/>
    <w:rsid w:val="006F45F6"/>
    <w:rsid w:val="006F4DF1"/>
    <w:rsid w:val="006F53BD"/>
    <w:rsid w:val="006F553E"/>
    <w:rsid w:val="006F6A4E"/>
    <w:rsid w:val="006F6EA7"/>
    <w:rsid w:val="006F7106"/>
    <w:rsid w:val="007009EC"/>
    <w:rsid w:val="00700CC9"/>
    <w:rsid w:val="00700E08"/>
    <w:rsid w:val="00701A3D"/>
    <w:rsid w:val="0070279C"/>
    <w:rsid w:val="0070348C"/>
    <w:rsid w:val="00703585"/>
    <w:rsid w:val="00703667"/>
    <w:rsid w:val="0070480C"/>
    <w:rsid w:val="00710A25"/>
    <w:rsid w:val="007115EA"/>
    <w:rsid w:val="007126E0"/>
    <w:rsid w:val="007126E6"/>
    <w:rsid w:val="007137F6"/>
    <w:rsid w:val="00716495"/>
    <w:rsid w:val="0071788D"/>
    <w:rsid w:val="0072002B"/>
    <w:rsid w:val="0072324E"/>
    <w:rsid w:val="0072386C"/>
    <w:rsid w:val="007241C1"/>
    <w:rsid w:val="007248DF"/>
    <w:rsid w:val="00726302"/>
    <w:rsid w:val="00726480"/>
    <w:rsid w:val="00734476"/>
    <w:rsid w:val="00734581"/>
    <w:rsid w:val="00735A13"/>
    <w:rsid w:val="00737687"/>
    <w:rsid w:val="00737B04"/>
    <w:rsid w:val="00737CB1"/>
    <w:rsid w:val="00740F8A"/>
    <w:rsid w:val="0074140D"/>
    <w:rsid w:val="00742446"/>
    <w:rsid w:val="007449F2"/>
    <w:rsid w:val="00744A6A"/>
    <w:rsid w:val="00744D4E"/>
    <w:rsid w:val="00746B92"/>
    <w:rsid w:val="007475AC"/>
    <w:rsid w:val="007479CF"/>
    <w:rsid w:val="00747A8D"/>
    <w:rsid w:val="00750847"/>
    <w:rsid w:val="00750BC6"/>
    <w:rsid w:val="00750D9D"/>
    <w:rsid w:val="00751DBB"/>
    <w:rsid w:val="00753611"/>
    <w:rsid w:val="0075390F"/>
    <w:rsid w:val="00753A3A"/>
    <w:rsid w:val="00753BE5"/>
    <w:rsid w:val="007549B3"/>
    <w:rsid w:val="00754A43"/>
    <w:rsid w:val="00754F35"/>
    <w:rsid w:val="007552F8"/>
    <w:rsid w:val="00755D69"/>
    <w:rsid w:val="00755DF5"/>
    <w:rsid w:val="00756A0F"/>
    <w:rsid w:val="00756A3F"/>
    <w:rsid w:val="0075734E"/>
    <w:rsid w:val="007573B9"/>
    <w:rsid w:val="00760CC1"/>
    <w:rsid w:val="007620AB"/>
    <w:rsid w:val="00764BFC"/>
    <w:rsid w:val="00764E8F"/>
    <w:rsid w:val="00767604"/>
    <w:rsid w:val="00767C48"/>
    <w:rsid w:val="00770196"/>
    <w:rsid w:val="007702CC"/>
    <w:rsid w:val="0077035C"/>
    <w:rsid w:val="0077460A"/>
    <w:rsid w:val="00774A82"/>
    <w:rsid w:val="00774B5D"/>
    <w:rsid w:val="00774FEC"/>
    <w:rsid w:val="007755EC"/>
    <w:rsid w:val="00776833"/>
    <w:rsid w:val="0077785F"/>
    <w:rsid w:val="00781CE7"/>
    <w:rsid w:val="007828A5"/>
    <w:rsid w:val="00784DBC"/>
    <w:rsid w:val="00785754"/>
    <w:rsid w:val="00791A5C"/>
    <w:rsid w:val="00791AF5"/>
    <w:rsid w:val="00791B03"/>
    <w:rsid w:val="00791DD4"/>
    <w:rsid w:val="00792030"/>
    <w:rsid w:val="0079238E"/>
    <w:rsid w:val="00792B45"/>
    <w:rsid w:val="0079356A"/>
    <w:rsid w:val="00793915"/>
    <w:rsid w:val="0079414C"/>
    <w:rsid w:val="00794921"/>
    <w:rsid w:val="007952E9"/>
    <w:rsid w:val="00796E81"/>
    <w:rsid w:val="007A0522"/>
    <w:rsid w:val="007A348E"/>
    <w:rsid w:val="007A3830"/>
    <w:rsid w:val="007A7912"/>
    <w:rsid w:val="007A7C94"/>
    <w:rsid w:val="007B0249"/>
    <w:rsid w:val="007B0291"/>
    <w:rsid w:val="007B0B12"/>
    <w:rsid w:val="007B18B7"/>
    <w:rsid w:val="007B1927"/>
    <w:rsid w:val="007B1F06"/>
    <w:rsid w:val="007B21FD"/>
    <w:rsid w:val="007B2C7D"/>
    <w:rsid w:val="007B3154"/>
    <w:rsid w:val="007B3EF4"/>
    <w:rsid w:val="007B547C"/>
    <w:rsid w:val="007B7CEA"/>
    <w:rsid w:val="007C07DE"/>
    <w:rsid w:val="007C237C"/>
    <w:rsid w:val="007C2A36"/>
    <w:rsid w:val="007C32F9"/>
    <w:rsid w:val="007C3B61"/>
    <w:rsid w:val="007C4C5F"/>
    <w:rsid w:val="007C50B7"/>
    <w:rsid w:val="007C6601"/>
    <w:rsid w:val="007C6F98"/>
    <w:rsid w:val="007C704A"/>
    <w:rsid w:val="007C712E"/>
    <w:rsid w:val="007C78ED"/>
    <w:rsid w:val="007D1FBC"/>
    <w:rsid w:val="007D32E3"/>
    <w:rsid w:val="007D43EF"/>
    <w:rsid w:val="007D4D82"/>
    <w:rsid w:val="007D5D5F"/>
    <w:rsid w:val="007D706A"/>
    <w:rsid w:val="007E00D3"/>
    <w:rsid w:val="007E088C"/>
    <w:rsid w:val="007E17DA"/>
    <w:rsid w:val="007E1838"/>
    <w:rsid w:val="007E34B1"/>
    <w:rsid w:val="007E36A7"/>
    <w:rsid w:val="007E5C3F"/>
    <w:rsid w:val="007E63BB"/>
    <w:rsid w:val="007E78F0"/>
    <w:rsid w:val="007E79CB"/>
    <w:rsid w:val="007F1815"/>
    <w:rsid w:val="007F38E2"/>
    <w:rsid w:val="007F3C01"/>
    <w:rsid w:val="007F5B45"/>
    <w:rsid w:val="007F5F0E"/>
    <w:rsid w:val="007F74A8"/>
    <w:rsid w:val="008008AE"/>
    <w:rsid w:val="00801752"/>
    <w:rsid w:val="00801965"/>
    <w:rsid w:val="00801972"/>
    <w:rsid w:val="00802E4B"/>
    <w:rsid w:val="0080391D"/>
    <w:rsid w:val="008049A8"/>
    <w:rsid w:val="00804D1D"/>
    <w:rsid w:val="00804E7B"/>
    <w:rsid w:val="00805F75"/>
    <w:rsid w:val="00806055"/>
    <w:rsid w:val="008105FC"/>
    <w:rsid w:val="00810658"/>
    <w:rsid w:val="008145E2"/>
    <w:rsid w:val="008164F2"/>
    <w:rsid w:val="0081657E"/>
    <w:rsid w:val="0081678B"/>
    <w:rsid w:val="008173D2"/>
    <w:rsid w:val="00817A5F"/>
    <w:rsid w:val="00817CCD"/>
    <w:rsid w:val="008207E3"/>
    <w:rsid w:val="00820958"/>
    <w:rsid w:val="008209D1"/>
    <w:rsid w:val="00821415"/>
    <w:rsid w:val="00821985"/>
    <w:rsid w:val="00821C55"/>
    <w:rsid w:val="00822C5E"/>
    <w:rsid w:val="0082439E"/>
    <w:rsid w:val="00826987"/>
    <w:rsid w:val="00827273"/>
    <w:rsid w:val="008303F4"/>
    <w:rsid w:val="00831EB2"/>
    <w:rsid w:val="00833852"/>
    <w:rsid w:val="008342FD"/>
    <w:rsid w:val="0083456A"/>
    <w:rsid w:val="00835331"/>
    <w:rsid w:val="00835735"/>
    <w:rsid w:val="00835C85"/>
    <w:rsid w:val="0083681F"/>
    <w:rsid w:val="0083686A"/>
    <w:rsid w:val="008428A9"/>
    <w:rsid w:val="008428E2"/>
    <w:rsid w:val="00842D8E"/>
    <w:rsid w:val="00843519"/>
    <w:rsid w:val="00844169"/>
    <w:rsid w:val="00844281"/>
    <w:rsid w:val="008446F1"/>
    <w:rsid w:val="00844EF7"/>
    <w:rsid w:val="00846A40"/>
    <w:rsid w:val="00846B1F"/>
    <w:rsid w:val="00847E33"/>
    <w:rsid w:val="00847F65"/>
    <w:rsid w:val="00850264"/>
    <w:rsid w:val="00850A22"/>
    <w:rsid w:val="00850F25"/>
    <w:rsid w:val="0085161B"/>
    <w:rsid w:val="008518D7"/>
    <w:rsid w:val="00852ED5"/>
    <w:rsid w:val="008531EA"/>
    <w:rsid w:val="008545BB"/>
    <w:rsid w:val="00856947"/>
    <w:rsid w:val="008570D1"/>
    <w:rsid w:val="00860889"/>
    <w:rsid w:val="008623F5"/>
    <w:rsid w:val="0086247B"/>
    <w:rsid w:val="00862EB7"/>
    <w:rsid w:val="008637BA"/>
    <w:rsid w:val="008667DC"/>
    <w:rsid w:val="00873E43"/>
    <w:rsid w:val="0087449B"/>
    <w:rsid w:val="008751A1"/>
    <w:rsid w:val="00876686"/>
    <w:rsid w:val="0087739B"/>
    <w:rsid w:val="00877954"/>
    <w:rsid w:val="00880091"/>
    <w:rsid w:val="008802D9"/>
    <w:rsid w:val="00881087"/>
    <w:rsid w:val="0088132B"/>
    <w:rsid w:val="00882803"/>
    <w:rsid w:val="00883104"/>
    <w:rsid w:val="0088447A"/>
    <w:rsid w:val="0088455F"/>
    <w:rsid w:val="008855B7"/>
    <w:rsid w:val="00886C70"/>
    <w:rsid w:val="00887D53"/>
    <w:rsid w:val="00894086"/>
    <w:rsid w:val="008947C6"/>
    <w:rsid w:val="0089482A"/>
    <w:rsid w:val="00894D23"/>
    <w:rsid w:val="0089550E"/>
    <w:rsid w:val="00895EAF"/>
    <w:rsid w:val="008960E9"/>
    <w:rsid w:val="0089697B"/>
    <w:rsid w:val="00897486"/>
    <w:rsid w:val="008A13A4"/>
    <w:rsid w:val="008A1A0D"/>
    <w:rsid w:val="008A5667"/>
    <w:rsid w:val="008A61E6"/>
    <w:rsid w:val="008A6AC5"/>
    <w:rsid w:val="008B0A9C"/>
    <w:rsid w:val="008B0BC6"/>
    <w:rsid w:val="008B1F99"/>
    <w:rsid w:val="008B280D"/>
    <w:rsid w:val="008B3171"/>
    <w:rsid w:val="008B347C"/>
    <w:rsid w:val="008B43B3"/>
    <w:rsid w:val="008B5615"/>
    <w:rsid w:val="008B7A27"/>
    <w:rsid w:val="008C06FA"/>
    <w:rsid w:val="008C1A40"/>
    <w:rsid w:val="008C2EB4"/>
    <w:rsid w:val="008C65F5"/>
    <w:rsid w:val="008C74F7"/>
    <w:rsid w:val="008D161E"/>
    <w:rsid w:val="008D1DD1"/>
    <w:rsid w:val="008D2160"/>
    <w:rsid w:val="008D2833"/>
    <w:rsid w:val="008D3986"/>
    <w:rsid w:val="008D3E83"/>
    <w:rsid w:val="008D4216"/>
    <w:rsid w:val="008D52DF"/>
    <w:rsid w:val="008D5EB6"/>
    <w:rsid w:val="008D67E8"/>
    <w:rsid w:val="008E052F"/>
    <w:rsid w:val="008E08EA"/>
    <w:rsid w:val="008E10C3"/>
    <w:rsid w:val="008E1531"/>
    <w:rsid w:val="008E1AAD"/>
    <w:rsid w:val="008E1F36"/>
    <w:rsid w:val="008E2216"/>
    <w:rsid w:val="008E3281"/>
    <w:rsid w:val="008E38FF"/>
    <w:rsid w:val="008E4B3E"/>
    <w:rsid w:val="008E51D3"/>
    <w:rsid w:val="008E5926"/>
    <w:rsid w:val="008E7921"/>
    <w:rsid w:val="008F023F"/>
    <w:rsid w:val="008F0EF8"/>
    <w:rsid w:val="008F1003"/>
    <w:rsid w:val="008F1A87"/>
    <w:rsid w:val="008F238F"/>
    <w:rsid w:val="008F4BC4"/>
    <w:rsid w:val="008F52CC"/>
    <w:rsid w:val="008F66CD"/>
    <w:rsid w:val="008F6F08"/>
    <w:rsid w:val="0090182E"/>
    <w:rsid w:val="00902971"/>
    <w:rsid w:val="00903A9E"/>
    <w:rsid w:val="00903ADC"/>
    <w:rsid w:val="00903D33"/>
    <w:rsid w:val="0090603A"/>
    <w:rsid w:val="009068D9"/>
    <w:rsid w:val="00906ABD"/>
    <w:rsid w:val="0090790F"/>
    <w:rsid w:val="00907A1E"/>
    <w:rsid w:val="009100D6"/>
    <w:rsid w:val="009100DD"/>
    <w:rsid w:val="009113B0"/>
    <w:rsid w:val="00913655"/>
    <w:rsid w:val="0091391C"/>
    <w:rsid w:val="009142C6"/>
    <w:rsid w:val="009152B9"/>
    <w:rsid w:val="0091596A"/>
    <w:rsid w:val="009163B6"/>
    <w:rsid w:val="0091687B"/>
    <w:rsid w:val="009177BC"/>
    <w:rsid w:val="009220A7"/>
    <w:rsid w:val="00923245"/>
    <w:rsid w:val="00923A32"/>
    <w:rsid w:val="009262A0"/>
    <w:rsid w:val="009263EF"/>
    <w:rsid w:val="009271B5"/>
    <w:rsid w:val="00927A4F"/>
    <w:rsid w:val="009309DF"/>
    <w:rsid w:val="00932167"/>
    <w:rsid w:val="00932FA3"/>
    <w:rsid w:val="009338B3"/>
    <w:rsid w:val="0093492E"/>
    <w:rsid w:val="00935A2A"/>
    <w:rsid w:val="009360E3"/>
    <w:rsid w:val="00936EC8"/>
    <w:rsid w:val="00936F19"/>
    <w:rsid w:val="0093719C"/>
    <w:rsid w:val="00937CD4"/>
    <w:rsid w:val="0094112E"/>
    <w:rsid w:val="009411A7"/>
    <w:rsid w:val="0094154E"/>
    <w:rsid w:val="00942184"/>
    <w:rsid w:val="009421DF"/>
    <w:rsid w:val="009422F3"/>
    <w:rsid w:val="0094320E"/>
    <w:rsid w:val="00944329"/>
    <w:rsid w:val="009445B2"/>
    <w:rsid w:val="009449F4"/>
    <w:rsid w:val="00944C83"/>
    <w:rsid w:val="00945FB7"/>
    <w:rsid w:val="00947662"/>
    <w:rsid w:val="009503E7"/>
    <w:rsid w:val="009508FE"/>
    <w:rsid w:val="00951B00"/>
    <w:rsid w:val="00951FFF"/>
    <w:rsid w:val="00952A43"/>
    <w:rsid w:val="0095345F"/>
    <w:rsid w:val="00954590"/>
    <w:rsid w:val="009548F5"/>
    <w:rsid w:val="00955876"/>
    <w:rsid w:val="00955AE7"/>
    <w:rsid w:val="00955B49"/>
    <w:rsid w:val="00956613"/>
    <w:rsid w:val="00956A9F"/>
    <w:rsid w:val="00956FE2"/>
    <w:rsid w:val="00957EBE"/>
    <w:rsid w:val="00960189"/>
    <w:rsid w:val="009608C6"/>
    <w:rsid w:val="0096266B"/>
    <w:rsid w:val="00962A98"/>
    <w:rsid w:val="0096398B"/>
    <w:rsid w:val="00964B04"/>
    <w:rsid w:val="00965E1E"/>
    <w:rsid w:val="00966A8B"/>
    <w:rsid w:val="00967459"/>
    <w:rsid w:val="00967C16"/>
    <w:rsid w:val="009700F0"/>
    <w:rsid w:val="0097070F"/>
    <w:rsid w:val="00971164"/>
    <w:rsid w:val="00971F29"/>
    <w:rsid w:val="00972390"/>
    <w:rsid w:val="00972C8F"/>
    <w:rsid w:val="00973C14"/>
    <w:rsid w:val="00974CCB"/>
    <w:rsid w:val="0097599E"/>
    <w:rsid w:val="009763A5"/>
    <w:rsid w:val="00976623"/>
    <w:rsid w:val="009766E1"/>
    <w:rsid w:val="00976970"/>
    <w:rsid w:val="00976A74"/>
    <w:rsid w:val="0098219D"/>
    <w:rsid w:val="0098274F"/>
    <w:rsid w:val="00982FEF"/>
    <w:rsid w:val="0098456C"/>
    <w:rsid w:val="00991203"/>
    <w:rsid w:val="00992497"/>
    <w:rsid w:val="009924E2"/>
    <w:rsid w:val="00993234"/>
    <w:rsid w:val="00993677"/>
    <w:rsid w:val="0099389D"/>
    <w:rsid w:val="00993AD7"/>
    <w:rsid w:val="00993F64"/>
    <w:rsid w:val="009A0040"/>
    <w:rsid w:val="009A0074"/>
    <w:rsid w:val="009A05D7"/>
    <w:rsid w:val="009A095C"/>
    <w:rsid w:val="009A0F84"/>
    <w:rsid w:val="009A10FF"/>
    <w:rsid w:val="009A1227"/>
    <w:rsid w:val="009A1BC6"/>
    <w:rsid w:val="009A24AA"/>
    <w:rsid w:val="009A2F70"/>
    <w:rsid w:val="009A314A"/>
    <w:rsid w:val="009A345B"/>
    <w:rsid w:val="009A37F9"/>
    <w:rsid w:val="009A3849"/>
    <w:rsid w:val="009A3EB0"/>
    <w:rsid w:val="009A453E"/>
    <w:rsid w:val="009A4E3D"/>
    <w:rsid w:val="009A52EA"/>
    <w:rsid w:val="009A5B43"/>
    <w:rsid w:val="009A68B7"/>
    <w:rsid w:val="009A7DBC"/>
    <w:rsid w:val="009A7E6E"/>
    <w:rsid w:val="009B17C3"/>
    <w:rsid w:val="009B23CD"/>
    <w:rsid w:val="009B2886"/>
    <w:rsid w:val="009B608A"/>
    <w:rsid w:val="009B685E"/>
    <w:rsid w:val="009B6B64"/>
    <w:rsid w:val="009B7150"/>
    <w:rsid w:val="009B72B1"/>
    <w:rsid w:val="009B783D"/>
    <w:rsid w:val="009C0B70"/>
    <w:rsid w:val="009C0DBB"/>
    <w:rsid w:val="009C0E30"/>
    <w:rsid w:val="009C23EA"/>
    <w:rsid w:val="009C2C2F"/>
    <w:rsid w:val="009C300D"/>
    <w:rsid w:val="009C4B74"/>
    <w:rsid w:val="009C51FC"/>
    <w:rsid w:val="009C62AE"/>
    <w:rsid w:val="009C66D2"/>
    <w:rsid w:val="009D070F"/>
    <w:rsid w:val="009D1C57"/>
    <w:rsid w:val="009D2CE4"/>
    <w:rsid w:val="009D5E56"/>
    <w:rsid w:val="009D6077"/>
    <w:rsid w:val="009D6C3E"/>
    <w:rsid w:val="009D77D5"/>
    <w:rsid w:val="009D7E82"/>
    <w:rsid w:val="009E0364"/>
    <w:rsid w:val="009E05C8"/>
    <w:rsid w:val="009E087F"/>
    <w:rsid w:val="009E0FC0"/>
    <w:rsid w:val="009E10AF"/>
    <w:rsid w:val="009E1470"/>
    <w:rsid w:val="009E24ED"/>
    <w:rsid w:val="009E2550"/>
    <w:rsid w:val="009E2E37"/>
    <w:rsid w:val="009E3BD3"/>
    <w:rsid w:val="009E4DC4"/>
    <w:rsid w:val="009E5105"/>
    <w:rsid w:val="009E609D"/>
    <w:rsid w:val="009E6AA5"/>
    <w:rsid w:val="009E7439"/>
    <w:rsid w:val="009E7611"/>
    <w:rsid w:val="009E7BF5"/>
    <w:rsid w:val="009E7EA4"/>
    <w:rsid w:val="009F110A"/>
    <w:rsid w:val="009F1FF1"/>
    <w:rsid w:val="009F29F5"/>
    <w:rsid w:val="009F2B27"/>
    <w:rsid w:val="009F31F5"/>
    <w:rsid w:val="009F4212"/>
    <w:rsid w:val="009F47E7"/>
    <w:rsid w:val="009F4CA2"/>
    <w:rsid w:val="009F51A9"/>
    <w:rsid w:val="009F6056"/>
    <w:rsid w:val="009F6B5C"/>
    <w:rsid w:val="009F717E"/>
    <w:rsid w:val="009F75B6"/>
    <w:rsid w:val="009F7759"/>
    <w:rsid w:val="00A00DE4"/>
    <w:rsid w:val="00A00EA4"/>
    <w:rsid w:val="00A0194B"/>
    <w:rsid w:val="00A02CE6"/>
    <w:rsid w:val="00A03359"/>
    <w:rsid w:val="00A03B81"/>
    <w:rsid w:val="00A0493C"/>
    <w:rsid w:val="00A06D20"/>
    <w:rsid w:val="00A06D5D"/>
    <w:rsid w:val="00A07C58"/>
    <w:rsid w:val="00A1097C"/>
    <w:rsid w:val="00A10E6B"/>
    <w:rsid w:val="00A114E9"/>
    <w:rsid w:val="00A11C16"/>
    <w:rsid w:val="00A11CD0"/>
    <w:rsid w:val="00A1341E"/>
    <w:rsid w:val="00A138F6"/>
    <w:rsid w:val="00A13974"/>
    <w:rsid w:val="00A13E56"/>
    <w:rsid w:val="00A141C8"/>
    <w:rsid w:val="00A14260"/>
    <w:rsid w:val="00A149F6"/>
    <w:rsid w:val="00A14A12"/>
    <w:rsid w:val="00A16245"/>
    <w:rsid w:val="00A166A7"/>
    <w:rsid w:val="00A21620"/>
    <w:rsid w:val="00A2185C"/>
    <w:rsid w:val="00A22952"/>
    <w:rsid w:val="00A269D7"/>
    <w:rsid w:val="00A270FC"/>
    <w:rsid w:val="00A27498"/>
    <w:rsid w:val="00A2788E"/>
    <w:rsid w:val="00A31EE4"/>
    <w:rsid w:val="00A3480A"/>
    <w:rsid w:val="00A364C3"/>
    <w:rsid w:val="00A373E7"/>
    <w:rsid w:val="00A37738"/>
    <w:rsid w:val="00A3778A"/>
    <w:rsid w:val="00A37D8A"/>
    <w:rsid w:val="00A40A37"/>
    <w:rsid w:val="00A41549"/>
    <w:rsid w:val="00A41586"/>
    <w:rsid w:val="00A416D2"/>
    <w:rsid w:val="00A417C3"/>
    <w:rsid w:val="00A4297B"/>
    <w:rsid w:val="00A42CA7"/>
    <w:rsid w:val="00A42CE1"/>
    <w:rsid w:val="00A43EDC"/>
    <w:rsid w:val="00A440AF"/>
    <w:rsid w:val="00A4492A"/>
    <w:rsid w:val="00A44F4D"/>
    <w:rsid w:val="00A51F2C"/>
    <w:rsid w:val="00A541EB"/>
    <w:rsid w:val="00A5550F"/>
    <w:rsid w:val="00A574F1"/>
    <w:rsid w:val="00A60E29"/>
    <w:rsid w:val="00A61317"/>
    <w:rsid w:val="00A61EED"/>
    <w:rsid w:val="00A62F42"/>
    <w:rsid w:val="00A63831"/>
    <w:rsid w:val="00A6443B"/>
    <w:rsid w:val="00A64E0B"/>
    <w:rsid w:val="00A65613"/>
    <w:rsid w:val="00A66CE3"/>
    <w:rsid w:val="00A70A38"/>
    <w:rsid w:val="00A70DAC"/>
    <w:rsid w:val="00A7260B"/>
    <w:rsid w:val="00A73391"/>
    <w:rsid w:val="00A73500"/>
    <w:rsid w:val="00A7458E"/>
    <w:rsid w:val="00A74BC8"/>
    <w:rsid w:val="00A75A8F"/>
    <w:rsid w:val="00A7605B"/>
    <w:rsid w:val="00A776EC"/>
    <w:rsid w:val="00A77A78"/>
    <w:rsid w:val="00A816FA"/>
    <w:rsid w:val="00A81E67"/>
    <w:rsid w:val="00A835D8"/>
    <w:rsid w:val="00A83DD1"/>
    <w:rsid w:val="00A84BDE"/>
    <w:rsid w:val="00A851E6"/>
    <w:rsid w:val="00A86FDE"/>
    <w:rsid w:val="00A870AA"/>
    <w:rsid w:val="00A870DF"/>
    <w:rsid w:val="00A903CC"/>
    <w:rsid w:val="00A909D8"/>
    <w:rsid w:val="00A92090"/>
    <w:rsid w:val="00A92799"/>
    <w:rsid w:val="00A92803"/>
    <w:rsid w:val="00A95527"/>
    <w:rsid w:val="00A95937"/>
    <w:rsid w:val="00A95B1D"/>
    <w:rsid w:val="00A95C14"/>
    <w:rsid w:val="00A97500"/>
    <w:rsid w:val="00A975F2"/>
    <w:rsid w:val="00A97742"/>
    <w:rsid w:val="00A9780A"/>
    <w:rsid w:val="00AA0244"/>
    <w:rsid w:val="00AA0895"/>
    <w:rsid w:val="00AA141A"/>
    <w:rsid w:val="00AA1CE3"/>
    <w:rsid w:val="00AA2758"/>
    <w:rsid w:val="00AA321D"/>
    <w:rsid w:val="00AA39D1"/>
    <w:rsid w:val="00AA42E5"/>
    <w:rsid w:val="00AA68B4"/>
    <w:rsid w:val="00AA68C3"/>
    <w:rsid w:val="00AA7242"/>
    <w:rsid w:val="00AA749D"/>
    <w:rsid w:val="00AA75BD"/>
    <w:rsid w:val="00AB057D"/>
    <w:rsid w:val="00AB1128"/>
    <w:rsid w:val="00AB1326"/>
    <w:rsid w:val="00AB16F5"/>
    <w:rsid w:val="00AB2E10"/>
    <w:rsid w:val="00AC1143"/>
    <w:rsid w:val="00AC1364"/>
    <w:rsid w:val="00AC1CE7"/>
    <w:rsid w:val="00AC38C3"/>
    <w:rsid w:val="00AC3C0E"/>
    <w:rsid w:val="00AC3D87"/>
    <w:rsid w:val="00AC3D94"/>
    <w:rsid w:val="00AC4894"/>
    <w:rsid w:val="00AC5F57"/>
    <w:rsid w:val="00AC6265"/>
    <w:rsid w:val="00AD2BDA"/>
    <w:rsid w:val="00AD3EA5"/>
    <w:rsid w:val="00AD40D2"/>
    <w:rsid w:val="00AD48EA"/>
    <w:rsid w:val="00AD58B4"/>
    <w:rsid w:val="00AD616C"/>
    <w:rsid w:val="00AD6704"/>
    <w:rsid w:val="00AD69E0"/>
    <w:rsid w:val="00AD6AA3"/>
    <w:rsid w:val="00AD6BC5"/>
    <w:rsid w:val="00AD7165"/>
    <w:rsid w:val="00AD75D8"/>
    <w:rsid w:val="00AE004F"/>
    <w:rsid w:val="00AE00EC"/>
    <w:rsid w:val="00AE0A5A"/>
    <w:rsid w:val="00AE1732"/>
    <w:rsid w:val="00AE2E08"/>
    <w:rsid w:val="00AE302D"/>
    <w:rsid w:val="00AE467B"/>
    <w:rsid w:val="00AE58CA"/>
    <w:rsid w:val="00AE5BC2"/>
    <w:rsid w:val="00AE5EBB"/>
    <w:rsid w:val="00AE6CAC"/>
    <w:rsid w:val="00AE7493"/>
    <w:rsid w:val="00AF2F5E"/>
    <w:rsid w:val="00AF37A2"/>
    <w:rsid w:val="00AF3CE4"/>
    <w:rsid w:val="00AF4837"/>
    <w:rsid w:val="00AF5B00"/>
    <w:rsid w:val="00AF650D"/>
    <w:rsid w:val="00AF6662"/>
    <w:rsid w:val="00B009A6"/>
    <w:rsid w:val="00B0182A"/>
    <w:rsid w:val="00B019C6"/>
    <w:rsid w:val="00B03487"/>
    <w:rsid w:val="00B041DF"/>
    <w:rsid w:val="00B04E6E"/>
    <w:rsid w:val="00B06D9C"/>
    <w:rsid w:val="00B079CF"/>
    <w:rsid w:val="00B07CE9"/>
    <w:rsid w:val="00B10633"/>
    <w:rsid w:val="00B159D3"/>
    <w:rsid w:val="00B162E2"/>
    <w:rsid w:val="00B16548"/>
    <w:rsid w:val="00B16591"/>
    <w:rsid w:val="00B166AA"/>
    <w:rsid w:val="00B166C8"/>
    <w:rsid w:val="00B17430"/>
    <w:rsid w:val="00B175F6"/>
    <w:rsid w:val="00B17AEC"/>
    <w:rsid w:val="00B17C71"/>
    <w:rsid w:val="00B17F31"/>
    <w:rsid w:val="00B2235E"/>
    <w:rsid w:val="00B22AA0"/>
    <w:rsid w:val="00B22D86"/>
    <w:rsid w:val="00B233D0"/>
    <w:rsid w:val="00B23E89"/>
    <w:rsid w:val="00B24541"/>
    <w:rsid w:val="00B254A2"/>
    <w:rsid w:val="00B2678F"/>
    <w:rsid w:val="00B267A0"/>
    <w:rsid w:val="00B2734A"/>
    <w:rsid w:val="00B2799F"/>
    <w:rsid w:val="00B301FF"/>
    <w:rsid w:val="00B30496"/>
    <w:rsid w:val="00B33E59"/>
    <w:rsid w:val="00B34268"/>
    <w:rsid w:val="00B34433"/>
    <w:rsid w:val="00B35D82"/>
    <w:rsid w:val="00B36804"/>
    <w:rsid w:val="00B3697A"/>
    <w:rsid w:val="00B3721C"/>
    <w:rsid w:val="00B37F4B"/>
    <w:rsid w:val="00B448E4"/>
    <w:rsid w:val="00B454AF"/>
    <w:rsid w:val="00B46861"/>
    <w:rsid w:val="00B46D71"/>
    <w:rsid w:val="00B47A76"/>
    <w:rsid w:val="00B47AEB"/>
    <w:rsid w:val="00B50512"/>
    <w:rsid w:val="00B51259"/>
    <w:rsid w:val="00B52FAD"/>
    <w:rsid w:val="00B531C9"/>
    <w:rsid w:val="00B5430E"/>
    <w:rsid w:val="00B55687"/>
    <w:rsid w:val="00B55F0E"/>
    <w:rsid w:val="00B60896"/>
    <w:rsid w:val="00B60DE5"/>
    <w:rsid w:val="00B60E7A"/>
    <w:rsid w:val="00B61B55"/>
    <w:rsid w:val="00B62595"/>
    <w:rsid w:val="00B62C8F"/>
    <w:rsid w:val="00B63EFA"/>
    <w:rsid w:val="00B6400B"/>
    <w:rsid w:val="00B648F2"/>
    <w:rsid w:val="00B64A09"/>
    <w:rsid w:val="00B64F32"/>
    <w:rsid w:val="00B6667D"/>
    <w:rsid w:val="00B707D9"/>
    <w:rsid w:val="00B71042"/>
    <w:rsid w:val="00B72859"/>
    <w:rsid w:val="00B72DCD"/>
    <w:rsid w:val="00B74077"/>
    <w:rsid w:val="00B746AA"/>
    <w:rsid w:val="00B74BBF"/>
    <w:rsid w:val="00B80F95"/>
    <w:rsid w:val="00B81EC1"/>
    <w:rsid w:val="00B835A0"/>
    <w:rsid w:val="00B8455D"/>
    <w:rsid w:val="00B84C02"/>
    <w:rsid w:val="00B84D3A"/>
    <w:rsid w:val="00B90B10"/>
    <w:rsid w:val="00B917B1"/>
    <w:rsid w:val="00B92096"/>
    <w:rsid w:val="00B92CA8"/>
    <w:rsid w:val="00B93FF6"/>
    <w:rsid w:val="00B94469"/>
    <w:rsid w:val="00B96131"/>
    <w:rsid w:val="00B96922"/>
    <w:rsid w:val="00B979D9"/>
    <w:rsid w:val="00B97E6B"/>
    <w:rsid w:val="00BA00B4"/>
    <w:rsid w:val="00BA014F"/>
    <w:rsid w:val="00BA0D9E"/>
    <w:rsid w:val="00BA3ABE"/>
    <w:rsid w:val="00BA44E6"/>
    <w:rsid w:val="00BA4CBB"/>
    <w:rsid w:val="00BA648A"/>
    <w:rsid w:val="00BB0E51"/>
    <w:rsid w:val="00BB250E"/>
    <w:rsid w:val="00BB3254"/>
    <w:rsid w:val="00BB3489"/>
    <w:rsid w:val="00BB3D4C"/>
    <w:rsid w:val="00BB3F36"/>
    <w:rsid w:val="00BB4200"/>
    <w:rsid w:val="00BB5973"/>
    <w:rsid w:val="00BB60EB"/>
    <w:rsid w:val="00BC1429"/>
    <w:rsid w:val="00BC173C"/>
    <w:rsid w:val="00BC18A5"/>
    <w:rsid w:val="00BC22ED"/>
    <w:rsid w:val="00BC32EE"/>
    <w:rsid w:val="00BC3ABD"/>
    <w:rsid w:val="00BC54B3"/>
    <w:rsid w:val="00BC575E"/>
    <w:rsid w:val="00BC6E4A"/>
    <w:rsid w:val="00BC7FD0"/>
    <w:rsid w:val="00BD0307"/>
    <w:rsid w:val="00BD0659"/>
    <w:rsid w:val="00BD2283"/>
    <w:rsid w:val="00BD2651"/>
    <w:rsid w:val="00BD3918"/>
    <w:rsid w:val="00BD393A"/>
    <w:rsid w:val="00BD3B2B"/>
    <w:rsid w:val="00BD4866"/>
    <w:rsid w:val="00BD5837"/>
    <w:rsid w:val="00BD5CE5"/>
    <w:rsid w:val="00BD67A0"/>
    <w:rsid w:val="00BD7E1C"/>
    <w:rsid w:val="00BE0673"/>
    <w:rsid w:val="00BE1948"/>
    <w:rsid w:val="00BE1E72"/>
    <w:rsid w:val="00BE2098"/>
    <w:rsid w:val="00BE3094"/>
    <w:rsid w:val="00BE3CC3"/>
    <w:rsid w:val="00BE5BF2"/>
    <w:rsid w:val="00BE6001"/>
    <w:rsid w:val="00BE7210"/>
    <w:rsid w:val="00BE7996"/>
    <w:rsid w:val="00BF1163"/>
    <w:rsid w:val="00BF2A5D"/>
    <w:rsid w:val="00BF2EBD"/>
    <w:rsid w:val="00BF36F3"/>
    <w:rsid w:val="00BF5B4D"/>
    <w:rsid w:val="00C0065B"/>
    <w:rsid w:val="00C0158D"/>
    <w:rsid w:val="00C02ABB"/>
    <w:rsid w:val="00C03085"/>
    <w:rsid w:val="00C036BE"/>
    <w:rsid w:val="00C03D1F"/>
    <w:rsid w:val="00C04A06"/>
    <w:rsid w:val="00C05CEF"/>
    <w:rsid w:val="00C05D49"/>
    <w:rsid w:val="00C05D86"/>
    <w:rsid w:val="00C06B11"/>
    <w:rsid w:val="00C1006C"/>
    <w:rsid w:val="00C1029F"/>
    <w:rsid w:val="00C1199A"/>
    <w:rsid w:val="00C12175"/>
    <w:rsid w:val="00C12F05"/>
    <w:rsid w:val="00C13335"/>
    <w:rsid w:val="00C14130"/>
    <w:rsid w:val="00C14BAC"/>
    <w:rsid w:val="00C17B3F"/>
    <w:rsid w:val="00C243B8"/>
    <w:rsid w:val="00C24F2E"/>
    <w:rsid w:val="00C24FB5"/>
    <w:rsid w:val="00C2513C"/>
    <w:rsid w:val="00C26994"/>
    <w:rsid w:val="00C30158"/>
    <w:rsid w:val="00C3243D"/>
    <w:rsid w:val="00C32683"/>
    <w:rsid w:val="00C32F17"/>
    <w:rsid w:val="00C337A4"/>
    <w:rsid w:val="00C33C8B"/>
    <w:rsid w:val="00C35090"/>
    <w:rsid w:val="00C35252"/>
    <w:rsid w:val="00C35DAB"/>
    <w:rsid w:val="00C36B8E"/>
    <w:rsid w:val="00C36FDD"/>
    <w:rsid w:val="00C37301"/>
    <w:rsid w:val="00C41B98"/>
    <w:rsid w:val="00C4207D"/>
    <w:rsid w:val="00C4283D"/>
    <w:rsid w:val="00C45A59"/>
    <w:rsid w:val="00C4629A"/>
    <w:rsid w:val="00C50753"/>
    <w:rsid w:val="00C51008"/>
    <w:rsid w:val="00C51316"/>
    <w:rsid w:val="00C51F0B"/>
    <w:rsid w:val="00C52729"/>
    <w:rsid w:val="00C53E8E"/>
    <w:rsid w:val="00C5491E"/>
    <w:rsid w:val="00C55507"/>
    <w:rsid w:val="00C55AD4"/>
    <w:rsid w:val="00C61050"/>
    <w:rsid w:val="00C611EB"/>
    <w:rsid w:val="00C61951"/>
    <w:rsid w:val="00C6323B"/>
    <w:rsid w:val="00C66585"/>
    <w:rsid w:val="00C66F0E"/>
    <w:rsid w:val="00C73DAD"/>
    <w:rsid w:val="00C73E89"/>
    <w:rsid w:val="00C74035"/>
    <w:rsid w:val="00C750D7"/>
    <w:rsid w:val="00C76015"/>
    <w:rsid w:val="00C77540"/>
    <w:rsid w:val="00C777A6"/>
    <w:rsid w:val="00C801E6"/>
    <w:rsid w:val="00C80C2E"/>
    <w:rsid w:val="00C8159A"/>
    <w:rsid w:val="00C83792"/>
    <w:rsid w:val="00C85295"/>
    <w:rsid w:val="00C8672D"/>
    <w:rsid w:val="00C93A83"/>
    <w:rsid w:val="00C93E37"/>
    <w:rsid w:val="00C9529E"/>
    <w:rsid w:val="00C95AE9"/>
    <w:rsid w:val="00C96F73"/>
    <w:rsid w:val="00CA2121"/>
    <w:rsid w:val="00CA2133"/>
    <w:rsid w:val="00CA32A8"/>
    <w:rsid w:val="00CA37EA"/>
    <w:rsid w:val="00CA3E58"/>
    <w:rsid w:val="00CA4C79"/>
    <w:rsid w:val="00CA4D02"/>
    <w:rsid w:val="00CA58C6"/>
    <w:rsid w:val="00CA636A"/>
    <w:rsid w:val="00CA6B94"/>
    <w:rsid w:val="00CA7B78"/>
    <w:rsid w:val="00CB00A8"/>
    <w:rsid w:val="00CB01FB"/>
    <w:rsid w:val="00CB1458"/>
    <w:rsid w:val="00CB1E86"/>
    <w:rsid w:val="00CB1EA7"/>
    <w:rsid w:val="00CB21AE"/>
    <w:rsid w:val="00CB2FF1"/>
    <w:rsid w:val="00CB3D82"/>
    <w:rsid w:val="00CB3DE3"/>
    <w:rsid w:val="00CB45C7"/>
    <w:rsid w:val="00CB4DE7"/>
    <w:rsid w:val="00CB62AB"/>
    <w:rsid w:val="00CB6DA8"/>
    <w:rsid w:val="00CB79C1"/>
    <w:rsid w:val="00CB7D8A"/>
    <w:rsid w:val="00CB7DE9"/>
    <w:rsid w:val="00CC037C"/>
    <w:rsid w:val="00CC0668"/>
    <w:rsid w:val="00CC1EC4"/>
    <w:rsid w:val="00CC4776"/>
    <w:rsid w:val="00CC4D22"/>
    <w:rsid w:val="00CC6B12"/>
    <w:rsid w:val="00CC6FB7"/>
    <w:rsid w:val="00CC711F"/>
    <w:rsid w:val="00CD001E"/>
    <w:rsid w:val="00CD2539"/>
    <w:rsid w:val="00CD2A6D"/>
    <w:rsid w:val="00CD4750"/>
    <w:rsid w:val="00CD4978"/>
    <w:rsid w:val="00CD4F84"/>
    <w:rsid w:val="00CD5C47"/>
    <w:rsid w:val="00CD6F3D"/>
    <w:rsid w:val="00CD6FA6"/>
    <w:rsid w:val="00CD7B29"/>
    <w:rsid w:val="00CD7C2C"/>
    <w:rsid w:val="00CD7D71"/>
    <w:rsid w:val="00CE2BF7"/>
    <w:rsid w:val="00CE307E"/>
    <w:rsid w:val="00CE3A72"/>
    <w:rsid w:val="00CE4A29"/>
    <w:rsid w:val="00CE5F29"/>
    <w:rsid w:val="00CE6E55"/>
    <w:rsid w:val="00CF0A57"/>
    <w:rsid w:val="00CF2F53"/>
    <w:rsid w:val="00CF420A"/>
    <w:rsid w:val="00CF5BF2"/>
    <w:rsid w:val="00CF6F16"/>
    <w:rsid w:val="00D005ED"/>
    <w:rsid w:val="00D00897"/>
    <w:rsid w:val="00D022E2"/>
    <w:rsid w:val="00D03A25"/>
    <w:rsid w:val="00D04012"/>
    <w:rsid w:val="00D04A6D"/>
    <w:rsid w:val="00D05229"/>
    <w:rsid w:val="00D05486"/>
    <w:rsid w:val="00D06394"/>
    <w:rsid w:val="00D1171E"/>
    <w:rsid w:val="00D120E7"/>
    <w:rsid w:val="00D12431"/>
    <w:rsid w:val="00D12527"/>
    <w:rsid w:val="00D132F6"/>
    <w:rsid w:val="00D165ED"/>
    <w:rsid w:val="00D16F54"/>
    <w:rsid w:val="00D171C0"/>
    <w:rsid w:val="00D21AAA"/>
    <w:rsid w:val="00D21D56"/>
    <w:rsid w:val="00D226EA"/>
    <w:rsid w:val="00D2413F"/>
    <w:rsid w:val="00D25139"/>
    <w:rsid w:val="00D27019"/>
    <w:rsid w:val="00D27684"/>
    <w:rsid w:val="00D302DE"/>
    <w:rsid w:val="00D309B7"/>
    <w:rsid w:val="00D311E2"/>
    <w:rsid w:val="00D32A70"/>
    <w:rsid w:val="00D32FCF"/>
    <w:rsid w:val="00D33F7F"/>
    <w:rsid w:val="00D344CA"/>
    <w:rsid w:val="00D3555C"/>
    <w:rsid w:val="00D35A47"/>
    <w:rsid w:val="00D35BF7"/>
    <w:rsid w:val="00D40F4D"/>
    <w:rsid w:val="00D41DD6"/>
    <w:rsid w:val="00D42CFB"/>
    <w:rsid w:val="00D43FFE"/>
    <w:rsid w:val="00D45410"/>
    <w:rsid w:val="00D461B9"/>
    <w:rsid w:val="00D4642E"/>
    <w:rsid w:val="00D477F9"/>
    <w:rsid w:val="00D47899"/>
    <w:rsid w:val="00D47F57"/>
    <w:rsid w:val="00D51781"/>
    <w:rsid w:val="00D53813"/>
    <w:rsid w:val="00D54D53"/>
    <w:rsid w:val="00D55ADD"/>
    <w:rsid w:val="00D56BF4"/>
    <w:rsid w:val="00D56CC9"/>
    <w:rsid w:val="00D56FFC"/>
    <w:rsid w:val="00D60D74"/>
    <w:rsid w:val="00D639A7"/>
    <w:rsid w:val="00D641DB"/>
    <w:rsid w:val="00D643DB"/>
    <w:rsid w:val="00D64D9F"/>
    <w:rsid w:val="00D676EC"/>
    <w:rsid w:val="00D7019A"/>
    <w:rsid w:val="00D70523"/>
    <w:rsid w:val="00D7057A"/>
    <w:rsid w:val="00D724E3"/>
    <w:rsid w:val="00D737DE"/>
    <w:rsid w:val="00D7397B"/>
    <w:rsid w:val="00D74951"/>
    <w:rsid w:val="00D74AA5"/>
    <w:rsid w:val="00D74B73"/>
    <w:rsid w:val="00D74BC5"/>
    <w:rsid w:val="00D75DBA"/>
    <w:rsid w:val="00D77C27"/>
    <w:rsid w:val="00D80081"/>
    <w:rsid w:val="00D8088C"/>
    <w:rsid w:val="00D80ACF"/>
    <w:rsid w:val="00D81F1B"/>
    <w:rsid w:val="00D851B1"/>
    <w:rsid w:val="00D85828"/>
    <w:rsid w:val="00D86DBA"/>
    <w:rsid w:val="00D8791E"/>
    <w:rsid w:val="00D87E92"/>
    <w:rsid w:val="00D929FB"/>
    <w:rsid w:val="00D92E2C"/>
    <w:rsid w:val="00D93E78"/>
    <w:rsid w:val="00D9427A"/>
    <w:rsid w:val="00D94917"/>
    <w:rsid w:val="00D94B61"/>
    <w:rsid w:val="00D95B1F"/>
    <w:rsid w:val="00D95E61"/>
    <w:rsid w:val="00D95FA7"/>
    <w:rsid w:val="00D95FEB"/>
    <w:rsid w:val="00D96B52"/>
    <w:rsid w:val="00DA00A2"/>
    <w:rsid w:val="00DA01F3"/>
    <w:rsid w:val="00DA0D7F"/>
    <w:rsid w:val="00DA1378"/>
    <w:rsid w:val="00DA35BE"/>
    <w:rsid w:val="00DA3F5F"/>
    <w:rsid w:val="00DA47AC"/>
    <w:rsid w:val="00DA4F12"/>
    <w:rsid w:val="00DA564B"/>
    <w:rsid w:val="00DA5D2C"/>
    <w:rsid w:val="00DB03BE"/>
    <w:rsid w:val="00DB1CC8"/>
    <w:rsid w:val="00DB1DD8"/>
    <w:rsid w:val="00DB2B6F"/>
    <w:rsid w:val="00DB2E7E"/>
    <w:rsid w:val="00DB3A11"/>
    <w:rsid w:val="00DB4F49"/>
    <w:rsid w:val="00DB5152"/>
    <w:rsid w:val="00DB53AC"/>
    <w:rsid w:val="00DB5D64"/>
    <w:rsid w:val="00DB766D"/>
    <w:rsid w:val="00DB7771"/>
    <w:rsid w:val="00DB7836"/>
    <w:rsid w:val="00DB7E08"/>
    <w:rsid w:val="00DB7F23"/>
    <w:rsid w:val="00DC19BA"/>
    <w:rsid w:val="00DC259D"/>
    <w:rsid w:val="00DC3506"/>
    <w:rsid w:val="00DC3A8A"/>
    <w:rsid w:val="00DC3FD1"/>
    <w:rsid w:val="00DC4B20"/>
    <w:rsid w:val="00DC5145"/>
    <w:rsid w:val="00DC5277"/>
    <w:rsid w:val="00DC577D"/>
    <w:rsid w:val="00DC5ECB"/>
    <w:rsid w:val="00DC7325"/>
    <w:rsid w:val="00DD1BCC"/>
    <w:rsid w:val="00DD1F4F"/>
    <w:rsid w:val="00DD3A0D"/>
    <w:rsid w:val="00DD406F"/>
    <w:rsid w:val="00DD4408"/>
    <w:rsid w:val="00DD4996"/>
    <w:rsid w:val="00DD5456"/>
    <w:rsid w:val="00DD54A3"/>
    <w:rsid w:val="00DE0F70"/>
    <w:rsid w:val="00DE13FA"/>
    <w:rsid w:val="00DE24FB"/>
    <w:rsid w:val="00DE428E"/>
    <w:rsid w:val="00DE564C"/>
    <w:rsid w:val="00DE6040"/>
    <w:rsid w:val="00DE6981"/>
    <w:rsid w:val="00DE6CB1"/>
    <w:rsid w:val="00DE6F54"/>
    <w:rsid w:val="00DE74E5"/>
    <w:rsid w:val="00DE782A"/>
    <w:rsid w:val="00DE7B00"/>
    <w:rsid w:val="00DE7E65"/>
    <w:rsid w:val="00DF06BC"/>
    <w:rsid w:val="00DF0E71"/>
    <w:rsid w:val="00DF4BA5"/>
    <w:rsid w:val="00DF544A"/>
    <w:rsid w:val="00DF74B6"/>
    <w:rsid w:val="00DF7B31"/>
    <w:rsid w:val="00DF7DAF"/>
    <w:rsid w:val="00E004D8"/>
    <w:rsid w:val="00E01FFE"/>
    <w:rsid w:val="00E02052"/>
    <w:rsid w:val="00E020D3"/>
    <w:rsid w:val="00E024B7"/>
    <w:rsid w:val="00E039BF"/>
    <w:rsid w:val="00E03A20"/>
    <w:rsid w:val="00E04120"/>
    <w:rsid w:val="00E050F8"/>
    <w:rsid w:val="00E0540C"/>
    <w:rsid w:val="00E06439"/>
    <w:rsid w:val="00E067DE"/>
    <w:rsid w:val="00E115A4"/>
    <w:rsid w:val="00E11B90"/>
    <w:rsid w:val="00E12FC3"/>
    <w:rsid w:val="00E132CD"/>
    <w:rsid w:val="00E13971"/>
    <w:rsid w:val="00E13B17"/>
    <w:rsid w:val="00E140C0"/>
    <w:rsid w:val="00E16166"/>
    <w:rsid w:val="00E16613"/>
    <w:rsid w:val="00E20811"/>
    <w:rsid w:val="00E20FE1"/>
    <w:rsid w:val="00E222DD"/>
    <w:rsid w:val="00E22948"/>
    <w:rsid w:val="00E22EC6"/>
    <w:rsid w:val="00E2319B"/>
    <w:rsid w:val="00E233CE"/>
    <w:rsid w:val="00E2391D"/>
    <w:rsid w:val="00E24169"/>
    <w:rsid w:val="00E247C5"/>
    <w:rsid w:val="00E26B2C"/>
    <w:rsid w:val="00E270DB"/>
    <w:rsid w:val="00E2783F"/>
    <w:rsid w:val="00E27FBF"/>
    <w:rsid w:val="00E307AA"/>
    <w:rsid w:val="00E314F1"/>
    <w:rsid w:val="00E32909"/>
    <w:rsid w:val="00E33A62"/>
    <w:rsid w:val="00E33C66"/>
    <w:rsid w:val="00E353D6"/>
    <w:rsid w:val="00E357EA"/>
    <w:rsid w:val="00E36ED9"/>
    <w:rsid w:val="00E417B7"/>
    <w:rsid w:val="00E42D9F"/>
    <w:rsid w:val="00E43304"/>
    <w:rsid w:val="00E43470"/>
    <w:rsid w:val="00E435BC"/>
    <w:rsid w:val="00E43D88"/>
    <w:rsid w:val="00E456F7"/>
    <w:rsid w:val="00E53644"/>
    <w:rsid w:val="00E54246"/>
    <w:rsid w:val="00E54865"/>
    <w:rsid w:val="00E54A00"/>
    <w:rsid w:val="00E573AC"/>
    <w:rsid w:val="00E5782E"/>
    <w:rsid w:val="00E60191"/>
    <w:rsid w:val="00E611A3"/>
    <w:rsid w:val="00E61455"/>
    <w:rsid w:val="00E63866"/>
    <w:rsid w:val="00E638F3"/>
    <w:rsid w:val="00E63A2E"/>
    <w:rsid w:val="00E64583"/>
    <w:rsid w:val="00E66C67"/>
    <w:rsid w:val="00E67937"/>
    <w:rsid w:val="00E70D04"/>
    <w:rsid w:val="00E7246A"/>
    <w:rsid w:val="00E72841"/>
    <w:rsid w:val="00E72EDA"/>
    <w:rsid w:val="00E73C51"/>
    <w:rsid w:val="00E749F4"/>
    <w:rsid w:val="00E75497"/>
    <w:rsid w:val="00E77140"/>
    <w:rsid w:val="00E77142"/>
    <w:rsid w:val="00E7729E"/>
    <w:rsid w:val="00E776B1"/>
    <w:rsid w:val="00E8013C"/>
    <w:rsid w:val="00E80F6B"/>
    <w:rsid w:val="00E813A2"/>
    <w:rsid w:val="00E82668"/>
    <w:rsid w:val="00E83137"/>
    <w:rsid w:val="00E835AB"/>
    <w:rsid w:val="00E83AD6"/>
    <w:rsid w:val="00E85ECE"/>
    <w:rsid w:val="00E861BB"/>
    <w:rsid w:val="00E86325"/>
    <w:rsid w:val="00E87607"/>
    <w:rsid w:val="00E87618"/>
    <w:rsid w:val="00E87E84"/>
    <w:rsid w:val="00E87FEB"/>
    <w:rsid w:val="00E9027A"/>
    <w:rsid w:val="00E90E0A"/>
    <w:rsid w:val="00E92648"/>
    <w:rsid w:val="00E9278F"/>
    <w:rsid w:val="00E9420A"/>
    <w:rsid w:val="00E9560D"/>
    <w:rsid w:val="00E96B91"/>
    <w:rsid w:val="00E97559"/>
    <w:rsid w:val="00E97CB3"/>
    <w:rsid w:val="00EA0482"/>
    <w:rsid w:val="00EA0A89"/>
    <w:rsid w:val="00EA0B69"/>
    <w:rsid w:val="00EA11D0"/>
    <w:rsid w:val="00EA1A4B"/>
    <w:rsid w:val="00EA1EBD"/>
    <w:rsid w:val="00EA2F06"/>
    <w:rsid w:val="00EA2F87"/>
    <w:rsid w:val="00EA2FB7"/>
    <w:rsid w:val="00EA4277"/>
    <w:rsid w:val="00EA4379"/>
    <w:rsid w:val="00EA5982"/>
    <w:rsid w:val="00EA6B23"/>
    <w:rsid w:val="00EB0597"/>
    <w:rsid w:val="00EB0742"/>
    <w:rsid w:val="00EB0AF1"/>
    <w:rsid w:val="00EB3683"/>
    <w:rsid w:val="00EB3965"/>
    <w:rsid w:val="00EB42C3"/>
    <w:rsid w:val="00EB63B0"/>
    <w:rsid w:val="00EB6D9B"/>
    <w:rsid w:val="00EB7C53"/>
    <w:rsid w:val="00EB7E9A"/>
    <w:rsid w:val="00EC058A"/>
    <w:rsid w:val="00EC0D56"/>
    <w:rsid w:val="00EC0E95"/>
    <w:rsid w:val="00EC32CC"/>
    <w:rsid w:val="00EC3A76"/>
    <w:rsid w:val="00EC4A56"/>
    <w:rsid w:val="00EC5273"/>
    <w:rsid w:val="00EC55B9"/>
    <w:rsid w:val="00EC564A"/>
    <w:rsid w:val="00EC5F47"/>
    <w:rsid w:val="00EC60C2"/>
    <w:rsid w:val="00ED01CC"/>
    <w:rsid w:val="00ED138F"/>
    <w:rsid w:val="00ED2AEB"/>
    <w:rsid w:val="00ED46BA"/>
    <w:rsid w:val="00ED478A"/>
    <w:rsid w:val="00ED498A"/>
    <w:rsid w:val="00ED5458"/>
    <w:rsid w:val="00ED63C9"/>
    <w:rsid w:val="00ED732E"/>
    <w:rsid w:val="00EE1778"/>
    <w:rsid w:val="00EE193A"/>
    <w:rsid w:val="00EE1B47"/>
    <w:rsid w:val="00EE266F"/>
    <w:rsid w:val="00EE2CA3"/>
    <w:rsid w:val="00EE418C"/>
    <w:rsid w:val="00EE463F"/>
    <w:rsid w:val="00EE7CE1"/>
    <w:rsid w:val="00EF1D84"/>
    <w:rsid w:val="00EF1E29"/>
    <w:rsid w:val="00EF2FE1"/>
    <w:rsid w:val="00EF3DBA"/>
    <w:rsid w:val="00EF48FF"/>
    <w:rsid w:val="00EF5B17"/>
    <w:rsid w:val="00EF652A"/>
    <w:rsid w:val="00EF6973"/>
    <w:rsid w:val="00EF6C53"/>
    <w:rsid w:val="00F022E2"/>
    <w:rsid w:val="00F03293"/>
    <w:rsid w:val="00F03C1D"/>
    <w:rsid w:val="00F03E7C"/>
    <w:rsid w:val="00F0440E"/>
    <w:rsid w:val="00F0665C"/>
    <w:rsid w:val="00F06D8C"/>
    <w:rsid w:val="00F11185"/>
    <w:rsid w:val="00F112BD"/>
    <w:rsid w:val="00F121BB"/>
    <w:rsid w:val="00F136AD"/>
    <w:rsid w:val="00F14BB7"/>
    <w:rsid w:val="00F15C41"/>
    <w:rsid w:val="00F15C4A"/>
    <w:rsid w:val="00F15CF8"/>
    <w:rsid w:val="00F15F82"/>
    <w:rsid w:val="00F16189"/>
    <w:rsid w:val="00F16EB3"/>
    <w:rsid w:val="00F16F00"/>
    <w:rsid w:val="00F21486"/>
    <w:rsid w:val="00F21997"/>
    <w:rsid w:val="00F22F22"/>
    <w:rsid w:val="00F23224"/>
    <w:rsid w:val="00F254B3"/>
    <w:rsid w:val="00F25A86"/>
    <w:rsid w:val="00F25CD5"/>
    <w:rsid w:val="00F2770D"/>
    <w:rsid w:val="00F30E79"/>
    <w:rsid w:val="00F33570"/>
    <w:rsid w:val="00F33932"/>
    <w:rsid w:val="00F33FB9"/>
    <w:rsid w:val="00F36C6A"/>
    <w:rsid w:val="00F36F46"/>
    <w:rsid w:val="00F37CAC"/>
    <w:rsid w:val="00F40999"/>
    <w:rsid w:val="00F40ABB"/>
    <w:rsid w:val="00F4142E"/>
    <w:rsid w:val="00F414FF"/>
    <w:rsid w:val="00F4191E"/>
    <w:rsid w:val="00F41C79"/>
    <w:rsid w:val="00F44584"/>
    <w:rsid w:val="00F448A3"/>
    <w:rsid w:val="00F50139"/>
    <w:rsid w:val="00F51808"/>
    <w:rsid w:val="00F51B83"/>
    <w:rsid w:val="00F52550"/>
    <w:rsid w:val="00F53BA9"/>
    <w:rsid w:val="00F54C8B"/>
    <w:rsid w:val="00F55529"/>
    <w:rsid w:val="00F57B60"/>
    <w:rsid w:val="00F60F26"/>
    <w:rsid w:val="00F6272F"/>
    <w:rsid w:val="00F6365E"/>
    <w:rsid w:val="00F63D0B"/>
    <w:rsid w:val="00F6606E"/>
    <w:rsid w:val="00F662E8"/>
    <w:rsid w:val="00F66CD6"/>
    <w:rsid w:val="00F704CD"/>
    <w:rsid w:val="00F71389"/>
    <w:rsid w:val="00F736D1"/>
    <w:rsid w:val="00F73765"/>
    <w:rsid w:val="00F74D82"/>
    <w:rsid w:val="00F74E76"/>
    <w:rsid w:val="00F75B66"/>
    <w:rsid w:val="00F80292"/>
    <w:rsid w:val="00F8222B"/>
    <w:rsid w:val="00F83F69"/>
    <w:rsid w:val="00F83FDE"/>
    <w:rsid w:val="00F8477E"/>
    <w:rsid w:val="00F85590"/>
    <w:rsid w:val="00F862A8"/>
    <w:rsid w:val="00F86381"/>
    <w:rsid w:val="00F875DC"/>
    <w:rsid w:val="00F879ED"/>
    <w:rsid w:val="00F879F9"/>
    <w:rsid w:val="00F87F20"/>
    <w:rsid w:val="00F907B9"/>
    <w:rsid w:val="00F91CDB"/>
    <w:rsid w:val="00F91FD0"/>
    <w:rsid w:val="00F92F75"/>
    <w:rsid w:val="00F9458D"/>
    <w:rsid w:val="00F9460A"/>
    <w:rsid w:val="00F94E75"/>
    <w:rsid w:val="00F953DC"/>
    <w:rsid w:val="00F96397"/>
    <w:rsid w:val="00F972DE"/>
    <w:rsid w:val="00FA08BE"/>
    <w:rsid w:val="00FA11AC"/>
    <w:rsid w:val="00FA1309"/>
    <w:rsid w:val="00FA1FE1"/>
    <w:rsid w:val="00FA25E3"/>
    <w:rsid w:val="00FA2694"/>
    <w:rsid w:val="00FA56B7"/>
    <w:rsid w:val="00FA56FC"/>
    <w:rsid w:val="00FA6261"/>
    <w:rsid w:val="00FA7407"/>
    <w:rsid w:val="00FB0998"/>
    <w:rsid w:val="00FB122F"/>
    <w:rsid w:val="00FB3992"/>
    <w:rsid w:val="00FB47F8"/>
    <w:rsid w:val="00FB7976"/>
    <w:rsid w:val="00FB7D80"/>
    <w:rsid w:val="00FC0604"/>
    <w:rsid w:val="00FC0D48"/>
    <w:rsid w:val="00FC1153"/>
    <w:rsid w:val="00FC28AB"/>
    <w:rsid w:val="00FC3187"/>
    <w:rsid w:val="00FC366E"/>
    <w:rsid w:val="00FC42C2"/>
    <w:rsid w:val="00FC5C0A"/>
    <w:rsid w:val="00FC7234"/>
    <w:rsid w:val="00FC790D"/>
    <w:rsid w:val="00FC7D92"/>
    <w:rsid w:val="00FD00A7"/>
    <w:rsid w:val="00FD153B"/>
    <w:rsid w:val="00FD2516"/>
    <w:rsid w:val="00FD381E"/>
    <w:rsid w:val="00FD3F55"/>
    <w:rsid w:val="00FD491C"/>
    <w:rsid w:val="00FD5BFF"/>
    <w:rsid w:val="00FD684A"/>
    <w:rsid w:val="00FD7D85"/>
    <w:rsid w:val="00FE0864"/>
    <w:rsid w:val="00FE1E49"/>
    <w:rsid w:val="00FE20C2"/>
    <w:rsid w:val="00FE228D"/>
    <w:rsid w:val="00FE295E"/>
    <w:rsid w:val="00FE2EC9"/>
    <w:rsid w:val="00FE3931"/>
    <w:rsid w:val="00FE3AC9"/>
    <w:rsid w:val="00FE4CF5"/>
    <w:rsid w:val="00FE4E6E"/>
    <w:rsid w:val="00FF029D"/>
    <w:rsid w:val="00FF0D67"/>
    <w:rsid w:val="00FF1B01"/>
    <w:rsid w:val="00FF32A0"/>
    <w:rsid w:val="00FF3F5C"/>
    <w:rsid w:val="00FF4501"/>
    <w:rsid w:val="00FF53CF"/>
    <w:rsid w:val="00FF5DF3"/>
    <w:rsid w:val="00FF7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kern w:val="2"/>
        <w:lang w:val="en-US" w:eastAsia="zh-CN" w:bidi="ar-SA"/>
        <w14:ligatures w14:val="standardContextual"/>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3D19C0"/>
    <w:pPr>
      <w:widowControl w:val="0"/>
      <w:ind w:leftChars="0" w:left="0" w:firstLineChars="100" w:firstLine="100"/>
    </w:pPr>
    <w:rPr>
      <w:sz w:val="21"/>
      <w:szCs w:val="24"/>
    </w:rPr>
  </w:style>
  <w:style w:type="paragraph" w:styleId="1">
    <w:name w:val="heading 1"/>
    <w:next w:val="a3"/>
    <w:link w:val="1Char"/>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qFormat/>
    <w:rsid w:val="00A574F1"/>
    <w:pPr>
      <w:numPr>
        <w:ilvl w:val="1"/>
      </w:numPr>
      <w:outlineLvl w:val="1"/>
    </w:pPr>
    <w:rPr>
      <w:color w:val="0000FF"/>
    </w:rPr>
  </w:style>
  <w:style w:type="paragraph" w:styleId="3">
    <w:name w:val="heading 3"/>
    <w:basedOn w:val="1"/>
    <w:next w:val="a3"/>
    <w:link w:val="3Char"/>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qFormat/>
    <w:rsid w:val="00A574F1"/>
    <w:pPr>
      <w:numPr>
        <w:ilvl w:val="4"/>
      </w:numPr>
      <w:outlineLvl w:val="4"/>
    </w:pPr>
    <w:rPr>
      <w:color w:val="008000"/>
    </w:rPr>
  </w:style>
  <w:style w:type="paragraph" w:styleId="6">
    <w:name w:val="heading 6"/>
    <w:basedOn w:val="1"/>
    <w:next w:val="a3"/>
    <w:link w:val="6Char"/>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rsid w:val="00A574F1"/>
    <w:rPr>
      <w:rFonts w:ascii="Arial" w:hAnsi="Arial"/>
      <w:b/>
      <w:noProof/>
      <w:color w:val="FF0000"/>
      <w:sz w:val="24"/>
    </w:rPr>
  </w:style>
  <w:style w:type="character" w:customStyle="1" w:styleId="5Char">
    <w:name w:val="标题 5 Char"/>
    <w:basedOn w:val="1Char"/>
    <w:link w:val="5"/>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rsid w:val="00A574F1"/>
    <w:rPr>
      <w:rFonts w:ascii="Arial" w:hAnsi="Arial"/>
      <w:b/>
      <w:noProof/>
      <w:color w:val="0000FF"/>
      <w:sz w:val="24"/>
    </w:rPr>
  </w:style>
  <w:style w:type="character" w:customStyle="1" w:styleId="3Char">
    <w:name w:val="标题 3 Char"/>
    <w:basedOn w:val="a4"/>
    <w:link w:val="3"/>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sz w:val="21"/>
      <w:szCs w:val="24"/>
    </w:rPr>
  </w:style>
  <w:style w:type="character" w:styleId="af5">
    <w:name w:val="Hyperlink"/>
    <w:basedOn w:val="a4"/>
    <w:rsid w:val="0079238E"/>
    <w:rPr>
      <w:color w:val="0000FF" w:themeColor="hyperlink"/>
      <w:u w:val="single"/>
    </w:rPr>
  </w:style>
  <w:style w:type="paragraph" w:styleId="af6">
    <w:name w:val="Date"/>
    <w:basedOn w:val="a3"/>
    <w:next w:val="a3"/>
    <w:link w:val="Char6"/>
    <w:rsid w:val="00BE0673"/>
    <w:pPr>
      <w:ind w:leftChars="2500" w:left="100"/>
    </w:pPr>
  </w:style>
  <w:style w:type="character" w:customStyle="1" w:styleId="Char6">
    <w:name w:val="日期 Char"/>
    <w:basedOn w:val="a4"/>
    <w:link w:val="af6"/>
    <w:rsid w:val="00BE0673"/>
    <w:rPr>
      <w:sz w:val="21"/>
      <w:szCs w:val="24"/>
    </w:rPr>
  </w:style>
  <w:style w:type="character" w:styleId="HTML">
    <w:name w:val="HTML Code"/>
    <w:basedOn w:val="a4"/>
    <w:uiPriority w:val="99"/>
    <w:unhideWhenUsed/>
    <w:rsid w:val="005632B2"/>
    <w:rPr>
      <w:rFonts w:ascii="宋体" w:eastAsia="宋体" w:hAnsi="宋体" w:cs="宋体"/>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kern w:val="2"/>
        <w:lang w:val="en-US" w:eastAsia="zh-CN" w:bidi="ar-SA"/>
        <w14:ligatures w14:val="standardContextual"/>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3D19C0"/>
    <w:pPr>
      <w:widowControl w:val="0"/>
      <w:ind w:leftChars="0" w:left="0" w:firstLineChars="100" w:firstLine="100"/>
    </w:pPr>
    <w:rPr>
      <w:sz w:val="21"/>
      <w:szCs w:val="24"/>
    </w:rPr>
  </w:style>
  <w:style w:type="paragraph" w:styleId="1">
    <w:name w:val="heading 1"/>
    <w:next w:val="a3"/>
    <w:link w:val="1Char"/>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qFormat/>
    <w:rsid w:val="00A574F1"/>
    <w:pPr>
      <w:numPr>
        <w:ilvl w:val="1"/>
      </w:numPr>
      <w:outlineLvl w:val="1"/>
    </w:pPr>
    <w:rPr>
      <w:color w:val="0000FF"/>
    </w:rPr>
  </w:style>
  <w:style w:type="paragraph" w:styleId="3">
    <w:name w:val="heading 3"/>
    <w:basedOn w:val="1"/>
    <w:next w:val="a3"/>
    <w:link w:val="3Char"/>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qFormat/>
    <w:rsid w:val="00A574F1"/>
    <w:pPr>
      <w:numPr>
        <w:ilvl w:val="4"/>
      </w:numPr>
      <w:outlineLvl w:val="4"/>
    </w:pPr>
    <w:rPr>
      <w:color w:val="008000"/>
    </w:rPr>
  </w:style>
  <w:style w:type="paragraph" w:styleId="6">
    <w:name w:val="heading 6"/>
    <w:basedOn w:val="1"/>
    <w:next w:val="a3"/>
    <w:link w:val="6Char"/>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rsid w:val="00A574F1"/>
    <w:rPr>
      <w:rFonts w:ascii="Arial" w:hAnsi="Arial"/>
      <w:b/>
      <w:noProof/>
      <w:color w:val="FF0000"/>
      <w:sz w:val="24"/>
    </w:rPr>
  </w:style>
  <w:style w:type="character" w:customStyle="1" w:styleId="5Char">
    <w:name w:val="标题 5 Char"/>
    <w:basedOn w:val="1Char"/>
    <w:link w:val="5"/>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rsid w:val="00A574F1"/>
    <w:rPr>
      <w:rFonts w:ascii="Arial" w:hAnsi="Arial"/>
      <w:b/>
      <w:noProof/>
      <w:color w:val="0000FF"/>
      <w:sz w:val="24"/>
    </w:rPr>
  </w:style>
  <w:style w:type="character" w:customStyle="1" w:styleId="3Char">
    <w:name w:val="标题 3 Char"/>
    <w:basedOn w:val="a4"/>
    <w:link w:val="3"/>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sz w:val="21"/>
      <w:szCs w:val="24"/>
    </w:rPr>
  </w:style>
  <w:style w:type="character" w:styleId="af5">
    <w:name w:val="Hyperlink"/>
    <w:basedOn w:val="a4"/>
    <w:rsid w:val="0079238E"/>
    <w:rPr>
      <w:color w:val="0000FF" w:themeColor="hyperlink"/>
      <w:u w:val="single"/>
    </w:rPr>
  </w:style>
  <w:style w:type="paragraph" w:styleId="af6">
    <w:name w:val="Date"/>
    <w:basedOn w:val="a3"/>
    <w:next w:val="a3"/>
    <w:link w:val="Char6"/>
    <w:rsid w:val="00BE0673"/>
    <w:pPr>
      <w:ind w:leftChars="2500" w:left="100"/>
    </w:pPr>
  </w:style>
  <w:style w:type="character" w:customStyle="1" w:styleId="Char6">
    <w:name w:val="日期 Char"/>
    <w:basedOn w:val="a4"/>
    <w:link w:val="af6"/>
    <w:rsid w:val="00BE0673"/>
    <w:rPr>
      <w:sz w:val="21"/>
      <w:szCs w:val="24"/>
    </w:rPr>
  </w:style>
  <w:style w:type="character" w:styleId="HTML">
    <w:name w:val="HTML Code"/>
    <w:basedOn w:val="a4"/>
    <w:uiPriority w:val="99"/>
    <w:unhideWhenUsed/>
    <w:rsid w:val="005632B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0695">
      <w:bodyDiv w:val="1"/>
      <w:marLeft w:val="0"/>
      <w:marRight w:val="0"/>
      <w:marTop w:val="0"/>
      <w:marBottom w:val="0"/>
      <w:divBdr>
        <w:top w:val="none" w:sz="0" w:space="0" w:color="auto"/>
        <w:left w:val="none" w:sz="0" w:space="0" w:color="auto"/>
        <w:bottom w:val="none" w:sz="0" w:space="0" w:color="auto"/>
        <w:right w:val="none" w:sz="0" w:space="0" w:color="auto"/>
      </w:divBdr>
    </w:div>
    <w:div w:id="25955916">
      <w:bodyDiv w:val="1"/>
      <w:marLeft w:val="0"/>
      <w:marRight w:val="0"/>
      <w:marTop w:val="0"/>
      <w:marBottom w:val="0"/>
      <w:divBdr>
        <w:top w:val="none" w:sz="0" w:space="0" w:color="auto"/>
        <w:left w:val="none" w:sz="0" w:space="0" w:color="auto"/>
        <w:bottom w:val="none" w:sz="0" w:space="0" w:color="auto"/>
        <w:right w:val="none" w:sz="0" w:space="0" w:color="auto"/>
      </w:divBdr>
    </w:div>
    <w:div w:id="153648784">
      <w:bodyDiv w:val="1"/>
      <w:marLeft w:val="0"/>
      <w:marRight w:val="0"/>
      <w:marTop w:val="0"/>
      <w:marBottom w:val="0"/>
      <w:divBdr>
        <w:top w:val="none" w:sz="0" w:space="0" w:color="auto"/>
        <w:left w:val="none" w:sz="0" w:space="0" w:color="auto"/>
        <w:bottom w:val="none" w:sz="0" w:space="0" w:color="auto"/>
        <w:right w:val="none" w:sz="0" w:space="0" w:color="auto"/>
      </w:divBdr>
    </w:div>
    <w:div w:id="225267851">
      <w:bodyDiv w:val="1"/>
      <w:marLeft w:val="0"/>
      <w:marRight w:val="0"/>
      <w:marTop w:val="0"/>
      <w:marBottom w:val="0"/>
      <w:divBdr>
        <w:top w:val="none" w:sz="0" w:space="0" w:color="auto"/>
        <w:left w:val="none" w:sz="0" w:space="0" w:color="auto"/>
        <w:bottom w:val="none" w:sz="0" w:space="0" w:color="auto"/>
        <w:right w:val="none" w:sz="0" w:space="0" w:color="auto"/>
      </w:divBdr>
      <w:divsChild>
        <w:div w:id="936863795">
          <w:marLeft w:val="0"/>
          <w:marRight w:val="0"/>
          <w:marTop w:val="0"/>
          <w:marBottom w:val="0"/>
          <w:divBdr>
            <w:top w:val="none" w:sz="0" w:space="0" w:color="auto"/>
            <w:left w:val="none" w:sz="0" w:space="0" w:color="auto"/>
            <w:bottom w:val="none" w:sz="0" w:space="0" w:color="auto"/>
            <w:right w:val="none" w:sz="0" w:space="0" w:color="auto"/>
          </w:divBdr>
        </w:div>
      </w:divsChild>
    </w:div>
    <w:div w:id="235286051">
      <w:bodyDiv w:val="1"/>
      <w:marLeft w:val="0"/>
      <w:marRight w:val="0"/>
      <w:marTop w:val="0"/>
      <w:marBottom w:val="0"/>
      <w:divBdr>
        <w:top w:val="none" w:sz="0" w:space="0" w:color="auto"/>
        <w:left w:val="none" w:sz="0" w:space="0" w:color="auto"/>
        <w:bottom w:val="none" w:sz="0" w:space="0" w:color="auto"/>
        <w:right w:val="none" w:sz="0" w:space="0" w:color="auto"/>
      </w:divBdr>
    </w:div>
    <w:div w:id="403920234">
      <w:bodyDiv w:val="1"/>
      <w:marLeft w:val="0"/>
      <w:marRight w:val="0"/>
      <w:marTop w:val="0"/>
      <w:marBottom w:val="0"/>
      <w:divBdr>
        <w:top w:val="none" w:sz="0" w:space="0" w:color="auto"/>
        <w:left w:val="none" w:sz="0" w:space="0" w:color="auto"/>
        <w:bottom w:val="none" w:sz="0" w:space="0" w:color="auto"/>
        <w:right w:val="none" w:sz="0" w:space="0" w:color="auto"/>
      </w:divBdr>
    </w:div>
    <w:div w:id="408189969">
      <w:bodyDiv w:val="1"/>
      <w:marLeft w:val="0"/>
      <w:marRight w:val="0"/>
      <w:marTop w:val="0"/>
      <w:marBottom w:val="0"/>
      <w:divBdr>
        <w:top w:val="none" w:sz="0" w:space="0" w:color="auto"/>
        <w:left w:val="none" w:sz="0" w:space="0" w:color="auto"/>
        <w:bottom w:val="none" w:sz="0" w:space="0" w:color="auto"/>
        <w:right w:val="none" w:sz="0" w:space="0" w:color="auto"/>
      </w:divBdr>
    </w:div>
    <w:div w:id="491414035">
      <w:bodyDiv w:val="1"/>
      <w:marLeft w:val="0"/>
      <w:marRight w:val="0"/>
      <w:marTop w:val="0"/>
      <w:marBottom w:val="0"/>
      <w:divBdr>
        <w:top w:val="none" w:sz="0" w:space="0" w:color="auto"/>
        <w:left w:val="none" w:sz="0" w:space="0" w:color="auto"/>
        <w:bottom w:val="none" w:sz="0" w:space="0" w:color="auto"/>
        <w:right w:val="none" w:sz="0" w:space="0" w:color="auto"/>
      </w:divBdr>
    </w:div>
    <w:div w:id="511652966">
      <w:bodyDiv w:val="1"/>
      <w:marLeft w:val="0"/>
      <w:marRight w:val="0"/>
      <w:marTop w:val="0"/>
      <w:marBottom w:val="0"/>
      <w:divBdr>
        <w:top w:val="none" w:sz="0" w:space="0" w:color="auto"/>
        <w:left w:val="none" w:sz="0" w:space="0" w:color="auto"/>
        <w:bottom w:val="none" w:sz="0" w:space="0" w:color="auto"/>
        <w:right w:val="none" w:sz="0" w:space="0" w:color="auto"/>
      </w:divBdr>
    </w:div>
    <w:div w:id="523791038">
      <w:bodyDiv w:val="1"/>
      <w:marLeft w:val="0"/>
      <w:marRight w:val="0"/>
      <w:marTop w:val="0"/>
      <w:marBottom w:val="0"/>
      <w:divBdr>
        <w:top w:val="none" w:sz="0" w:space="0" w:color="auto"/>
        <w:left w:val="none" w:sz="0" w:space="0" w:color="auto"/>
        <w:bottom w:val="none" w:sz="0" w:space="0" w:color="auto"/>
        <w:right w:val="none" w:sz="0" w:space="0" w:color="auto"/>
      </w:divBdr>
      <w:divsChild>
        <w:div w:id="1694766943">
          <w:marLeft w:val="0"/>
          <w:marRight w:val="0"/>
          <w:marTop w:val="0"/>
          <w:marBottom w:val="0"/>
          <w:divBdr>
            <w:top w:val="none" w:sz="0" w:space="0" w:color="auto"/>
            <w:left w:val="none" w:sz="0" w:space="0" w:color="auto"/>
            <w:bottom w:val="none" w:sz="0" w:space="0" w:color="auto"/>
            <w:right w:val="none" w:sz="0" w:space="0" w:color="auto"/>
          </w:divBdr>
        </w:div>
      </w:divsChild>
    </w:div>
    <w:div w:id="524096429">
      <w:bodyDiv w:val="1"/>
      <w:marLeft w:val="0"/>
      <w:marRight w:val="0"/>
      <w:marTop w:val="0"/>
      <w:marBottom w:val="0"/>
      <w:divBdr>
        <w:top w:val="none" w:sz="0" w:space="0" w:color="auto"/>
        <w:left w:val="none" w:sz="0" w:space="0" w:color="auto"/>
        <w:bottom w:val="none" w:sz="0" w:space="0" w:color="auto"/>
        <w:right w:val="none" w:sz="0" w:space="0" w:color="auto"/>
      </w:divBdr>
    </w:div>
    <w:div w:id="557279556">
      <w:bodyDiv w:val="1"/>
      <w:marLeft w:val="0"/>
      <w:marRight w:val="0"/>
      <w:marTop w:val="0"/>
      <w:marBottom w:val="0"/>
      <w:divBdr>
        <w:top w:val="none" w:sz="0" w:space="0" w:color="auto"/>
        <w:left w:val="none" w:sz="0" w:space="0" w:color="auto"/>
        <w:bottom w:val="none" w:sz="0" w:space="0" w:color="auto"/>
        <w:right w:val="none" w:sz="0" w:space="0" w:color="auto"/>
      </w:divBdr>
    </w:div>
    <w:div w:id="568535309">
      <w:bodyDiv w:val="1"/>
      <w:marLeft w:val="0"/>
      <w:marRight w:val="0"/>
      <w:marTop w:val="0"/>
      <w:marBottom w:val="0"/>
      <w:divBdr>
        <w:top w:val="none" w:sz="0" w:space="0" w:color="auto"/>
        <w:left w:val="none" w:sz="0" w:space="0" w:color="auto"/>
        <w:bottom w:val="none" w:sz="0" w:space="0" w:color="auto"/>
        <w:right w:val="none" w:sz="0" w:space="0" w:color="auto"/>
      </w:divBdr>
    </w:div>
    <w:div w:id="668757593">
      <w:bodyDiv w:val="1"/>
      <w:marLeft w:val="0"/>
      <w:marRight w:val="0"/>
      <w:marTop w:val="0"/>
      <w:marBottom w:val="0"/>
      <w:divBdr>
        <w:top w:val="none" w:sz="0" w:space="0" w:color="auto"/>
        <w:left w:val="none" w:sz="0" w:space="0" w:color="auto"/>
        <w:bottom w:val="none" w:sz="0" w:space="0" w:color="auto"/>
        <w:right w:val="none" w:sz="0" w:space="0" w:color="auto"/>
      </w:divBdr>
    </w:div>
    <w:div w:id="684791736">
      <w:bodyDiv w:val="1"/>
      <w:marLeft w:val="0"/>
      <w:marRight w:val="0"/>
      <w:marTop w:val="0"/>
      <w:marBottom w:val="0"/>
      <w:divBdr>
        <w:top w:val="none" w:sz="0" w:space="0" w:color="auto"/>
        <w:left w:val="none" w:sz="0" w:space="0" w:color="auto"/>
        <w:bottom w:val="none" w:sz="0" w:space="0" w:color="auto"/>
        <w:right w:val="none" w:sz="0" w:space="0" w:color="auto"/>
      </w:divBdr>
      <w:divsChild>
        <w:div w:id="1890217479">
          <w:marLeft w:val="0"/>
          <w:marRight w:val="0"/>
          <w:marTop w:val="0"/>
          <w:marBottom w:val="0"/>
          <w:divBdr>
            <w:top w:val="none" w:sz="0" w:space="0" w:color="auto"/>
            <w:left w:val="none" w:sz="0" w:space="0" w:color="auto"/>
            <w:bottom w:val="none" w:sz="0" w:space="0" w:color="auto"/>
            <w:right w:val="none" w:sz="0" w:space="0" w:color="auto"/>
          </w:divBdr>
        </w:div>
      </w:divsChild>
    </w:div>
    <w:div w:id="698555142">
      <w:bodyDiv w:val="1"/>
      <w:marLeft w:val="0"/>
      <w:marRight w:val="0"/>
      <w:marTop w:val="0"/>
      <w:marBottom w:val="0"/>
      <w:divBdr>
        <w:top w:val="none" w:sz="0" w:space="0" w:color="auto"/>
        <w:left w:val="none" w:sz="0" w:space="0" w:color="auto"/>
        <w:bottom w:val="none" w:sz="0" w:space="0" w:color="auto"/>
        <w:right w:val="none" w:sz="0" w:space="0" w:color="auto"/>
      </w:divBdr>
    </w:div>
    <w:div w:id="705452829">
      <w:bodyDiv w:val="1"/>
      <w:marLeft w:val="0"/>
      <w:marRight w:val="0"/>
      <w:marTop w:val="0"/>
      <w:marBottom w:val="0"/>
      <w:divBdr>
        <w:top w:val="none" w:sz="0" w:space="0" w:color="auto"/>
        <w:left w:val="none" w:sz="0" w:space="0" w:color="auto"/>
        <w:bottom w:val="none" w:sz="0" w:space="0" w:color="auto"/>
        <w:right w:val="none" w:sz="0" w:space="0" w:color="auto"/>
      </w:divBdr>
    </w:div>
    <w:div w:id="808977430">
      <w:bodyDiv w:val="1"/>
      <w:marLeft w:val="0"/>
      <w:marRight w:val="0"/>
      <w:marTop w:val="0"/>
      <w:marBottom w:val="0"/>
      <w:divBdr>
        <w:top w:val="none" w:sz="0" w:space="0" w:color="auto"/>
        <w:left w:val="none" w:sz="0" w:space="0" w:color="auto"/>
        <w:bottom w:val="none" w:sz="0" w:space="0" w:color="auto"/>
        <w:right w:val="none" w:sz="0" w:space="0" w:color="auto"/>
      </w:divBdr>
    </w:div>
    <w:div w:id="897013577">
      <w:bodyDiv w:val="1"/>
      <w:marLeft w:val="0"/>
      <w:marRight w:val="0"/>
      <w:marTop w:val="0"/>
      <w:marBottom w:val="0"/>
      <w:divBdr>
        <w:top w:val="none" w:sz="0" w:space="0" w:color="auto"/>
        <w:left w:val="none" w:sz="0" w:space="0" w:color="auto"/>
        <w:bottom w:val="none" w:sz="0" w:space="0" w:color="auto"/>
        <w:right w:val="none" w:sz="0" w:space="0" w:color="auto"/>
      </w:divBdr>
    </w:div>
    <w:div w:id="922177425">
      <w:bodyDiv w:val="1"/>
      <w:marLeft w:val="0"/>
      <w:marRight w:val="0"/>
      <w:marTop w:val="0"/>
      <w:marBottom w:val="0"/>
      <w:divBdr>
        <w:top w:val="none" w:sz="0" w:space="0" w:color="auto"/>
        <w:left w:val="none" w:sz="0" w:space="0" w:color="auto"/>
        <w:bottom w:val="none" w:sz="0" w:space="0" w:color="auto"/>
        <w:right w:val="none" w:sz="0" w:space="0" w:color="auto"/>
      </w:divBdr>
    </w:div>
    <w:div w:id="970862985">
      <w:bodyDiv w:val="1"/>
      <w:marLeft w:val="0"/>
      <w:marRight w:val="0"/>
      <w:marTop w:val="0"/>
      <w:marBottom w:val="0"/>
      <w:divBdr>
        <w:top w:val="none" w:sz="0" w:space="0" w:color="auto"/>
        <w:left w:val="none" w:sz="0" w:space="0" w:color="auto"/>
        <w:bottom w:val="none" w:sz="0" w:space="0" w:color="auto"/>
        <w:right w:val="none" w:sz="0" w:space="0" w:color="auto"/>
      </w:divBdr>
      <w:divsChild>
        <w:div w:id="1833983638">
          <w:marLeft w:val="0"/>
          <w:marRight w:val="0"/>
          <w:marTop w:val="0"/>
          <w:marBottom w:val="0"/>
          <w:divBdr>
            <w:top w:val="none" w:sz="0" w:space="0" w:color="auto"/>
            <w:left w:val="none" w:sz="0" w:space="0" w:color="auto"/>
            <w:bottom w:val="none" w:sz="0" w:space="0" w:color="auto"/>
            <w:right w:val="none" w:sz="0" w:space="0" w:color="auto"/>
          </w:divBdr>
          <w:divsChild>
            <w:div w:id="644896395">
              <w:marLeft w:val="0"/>
              <w:marRight w:val="0"/>
              <w:marTop w:val="0"/>
              <w:marBottom w:val="0"/>
              <w:divBdr>
                <w:top w:val="none" w:sz="0" w:space="0" w:color="auto"/>
                <w:left w:val="none" w:sz="0" w:space="0" w:color="auto"/>
                <w:bottom w:val="none" w:sz="0" w:space="0" w:color="auto"/>
                <w:right w:val="none" w:sz="0" w:space="0" w:color="auto"/>
              </w:divBdr>
            </w:div>
            <w:div w:id="734201267">
              <w:marLeft w:val="0"/>
              <w:marRight w:val="0"/>
              <w:marTop w:val="0"/>
              <w:marBottom w:val="0"/>
              <w:divBdr>
                <w:top w:val="none" w:sz="0" w:space="0" w:color="auto"/>
                <w:left w:val="none" w:sz="0" w:space="0" w:color="auto"/>
                <w:bottom w:val="none" w:sz="0" w:space="0" w:color="auto"/>
                <w:right w:val="none" w:sz="0" w:space="0" w:color="auto"/>
              </w:divBdr>
            </w:div>
            <w:div w:id="9272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7930">
      <w:bodyDiv w:val="1"/>
      <w:marLeft w:val="0"/>
      <w:marRight w:val="0"/>
      <w:marTop w:val="0"/>
      <w:marBottom w:val="0"/>
      <w:divBdr>
        <w:top w:val="none" w:sz="0" w:space="0" w:color="auto"/>
        <w:left w:val="none" w:sz="0" w:space="0" w:color="auto"/>
        <w:bottom w:val="none" w:sz="0" w:space="0" w:color="auto"/>
        <w:right w:val="none" w:sz="0" w:space="0" w:color="auto"/>
      </w:divBdr>
    </w:div>
    <w:div w:id="1028068303">
      <w:bodyDiv w:val="1"/>
      <w:marLeft w:val="0"/>
      <w:marRight w:val="0"/>
      <w:marTop w:val="0"/>
      <w:marBottom w:val="0"/>
      <w:divBdr>
        <w:top w:val="none" w:sz="0" w:space="0" w:color="auto"/>
        <w:left w:val="none" w:sz="0" w:space="0" w:color="auto"/>
        <w:bottom w:val="none" w:sz="0" w:space="0" w:color="auto"/>
        <w:right w:val="none" w:sz="0" w:space="0" w:color="auto"/>
      </w:divBdr>
    </w:div>
    <w:div w:id="1043867415">
      <w:bodyDiv w:val="1"/>
      <w:marLeft w:val="0"/>
      <w:marRight w:val="0"/>
      <w:marTop w:val="0"/>
      <w:marBottom w:val="0"/>
      <w:divBdr>
        <w:top w:val="none" w:sz="0" w:space="0" w:color="auto"/>
        <w:left w:val="none" w:sz="0" w:space="0" w:color="auto"/>
        <w:bottom w:val="none" w:sz="0" w:space="0" w:color="auto"/>
        <w:right w:val="none" w:sz="0" w:space="0" w:color="auto"/>
      </w:divBdr>
      <w:divsChild>
        <w:div w:id="1471745654">
          <w:marLeft w:val="0"/>
          <w:marRight w:val="0"/>
          <w:marTop w:val="0"/>
          <w:marBottom w:val="0"/>
          <w:divBdr>
            <w:top w:val="none" w:sz="0" w:space="0" w:color="auto"/>
            <w:left w:val="none" w:sz="0" w:space="0" w:color="auto"/>
            <w:bottom w:val="none" w:sz="0" w:space="0" w:color="auto"/>
            <w:right w:val="none" w:sz="0" w:space="0" w:color="auto"/>
          </w:divBdr>
        </w:div>
      </w:divsChild>
    </w:div>
    <w:div w:id="1116369989">
      <w:bodyDiv w:val="1"/>
      <w:marLeft w:val="0"/>
      <w:marRight w:val="0"/>
      <w:marTop w:val="0"/>
      <w:marBottom w:val="0"/>
      <w:divBdr>
        <w:top w:val="none" w:sz="0" w:space="0" w:color="auto"/>
        <w:left w:val="none" w:sz="0" w:space="0" w:color="auto"/>
        <w:bottom w:val="none" w:sz="0" w:space="0" w:color="auto"/>
        <w:right w:val="none" w:sz="0" w:space="0" w:color="auto"/>
      </w:divBdr>
      <w:divsChild>
        <w:div w:id="660238689">
          <w:marLeft w:val="0"/>
          <w:marRight w:val="0"/>
          <w:marTop w:val="0"/>
          <w:marBottom w:val="0"/>
          <w:divBdr>
            <w:top w:val="none" w:sz="0" w:space="0" w:color="auto"/>
            <w:left w:val="none" w:sz="0" w:space="0" w:color="auto"/>
            <w:bottom w:val="none" w:sz="0" w:space="0" w:color="auto"/>
            <w:right w:val="none" w:sz="0" w:space="0" w:color="auto"/>
          </w:divBdr>
          <w:divsChild>
            <w:div w:id="311644727">
              <w:marLeft w:val="0"/>
              <w:marRight w:val="0"/>
              <w:marTop w:val="0"/>
              <w:marBottom w:val="0"/>
              <w:divBdr>
                <w:top w:val="none" w:sz="0" w:space="0" w:color="auto"/>
                <w:left w:val="none" w:sz="0" w:space="0" w:color="auto"/>
                <w:bottom w:val="none" w:sz="0" w:space="0" w:color="auto"/>
                <w:right w:val="none" w:sz="0" w:space="0" w:color="auto"/>
              </w:divBdr>
            </w:div>
            <w:div w:id="415713024">
              <w:marLeft w:val="0"/>
              <w:marRight w:val="0"/>
              <w:marTop w:val="0"/>
              <w:marBottom w:val="0"/>
              <w:divBdr>
                <w:top w:val="none" w:sz="0" w:space="0" w:color="auto"/>
                <w:left w:val="none" w:sz="0" w:space="0" w:color="auto"/>
                <w:bottom w:val="none" w:sz="0" w:space="0" w:color="auto"/>
                <w:right w:val="none" w:sz="0" w:space="0" w:color="auto"/>
              </w:divBdr>
            </w:div>
            <w:div w:id="720061051">
              <w:marLeft w:val="0"/>
              <w:marRight w:val="0"/>
              <w:marTop w:val="0"/>
              <w:marBottom w:val="0"/>
              <w:divBdr>
                <w:top w:val="none" w:sz="0" w:space="0" w:color="auto"/>
                <w:left w:val="none" w:sz="0" w:space="0" w:color="auto"/>
                <w:bottom w:val="none" w:sz="0" w:space="0" w:color="auto"/>
                <w:right w:val="none" w:sz="0" w:space="0" w:color="auto"/>
              </w:divBdr>
            </w:div>
            <w:div w:id="1318001769">
              <w:marLeft w:val="0"/>
              <w:marRight w:val="0"/>
              <w:marTop w:val="0"/>
              <w:marBottom w:val="0"/>
              <w:divBdr>
                <w:top w:val="none" w:sz="0" w:space="0" w:color="auto"/>
                <w:left w:val="none" w:sz="0" w:space="0" w:color="auto"/>
                <w:bottom w:val="none" w:sz="0" w:space="0" w:color="auto"/>
                <w:right w:val="none" w:sz="0" w:space="0" w:color="auto"/>
              </w:divBdr>
            </w:div>
            <w:div w:id="1528324534">
              <w:marLeft w:val="0"/>
              <w:marRight w:val="0"/>
              <w:marTop w:val="0"/>
              <w:marBottom w:val="0"/>
              <w:divBdr>
                <w:top w:val="none" w:sz="0" w:space="0" w:color="auto"/>
                <w:left w:val="none" w:sz="0" w:space="0" w:color="auto"/>
                <w:bottom w:val="none" w:sz="0" w:space="0" w:color="auto"/>
                <w:right w:val="none" w:sz="0" w:space="0" w:color="auto"/>
              </w:divBdr>
            </w:div>
            <w:div w:id="1828592263">
              <w:marLeft w:val="0"/>
              <w:marRight w:val="0"/>
              <w:marTop w:val="0"/>
              <w:marBottom w:val="0"/>
              <w:divBdr>
                <w:top w:val="none" w:sz="0" w:space="0" w:color="auto"/>
                <w:left w:val="none" w:sz="0" w:space="0" w:color="auto"/>
                <w:bottom w:val="none" w:sz="0" w:space="0" w:color="auto"/>
                <w:right w:val="none" w:sz="0" w:space="0" w:color="auto"/>
              </w:divBdr>
            </w:div>
            <w:div w:id="2008941681">
              <w:marLeft w:val="0"/>
              <w:marRight w:val="0"/>
              <w:marTop w:val="0"/>
              <w:marBottom w:val="0"/>
              <w:divBdr>
                <w:top w:val="none" w:sz="0" w:space="0" w:color="auto"/>
                <w:left w:val="none" w:sz="0" w:space="0" w:color="auto"/>
                <w:bottom w:val="none" w:sz="0" w:space="0" w:color="auto"/>
                <w:right w:val="none" w:sz="0" w:space="0" w:color="auto"/>
              </w:divBdr>
            </w:div>
            <w:div w:id="20901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9205">
      <w:bodyDiv w:val="1"/>
      <w:marLeft w:val="0"/>
      <w:marRight w:val="0"/>
      <w:marTop w:val="0"/>
      <w:marBottom w:val="0"/>
      <w:divBdr>
        <w:top w:val="none" w:sz="0" w:space="0" w:color="auto"/>
        <w:left w:val="none" w:sz="0" w:space="0" w:color="auto"/>
        <w:bottom w:val="none" w:sz="0" w:space="0" w:color="auto"/>
        <w:right w:val="none" w:sz="0" w:space="0" w:color="auto"/>
      </w:divBdr>
    </w:div>
    <w:div w:id="1356542239">
      <w:bodyDiv w:val="1"/>
      <w:marLeft w:val="0"/>
      <w:marRight w:val="0"/>
      <w:marTop w:val="0"/>
      <w:marBottom w:val="0"/>
      <w:divBdr>
        <w:top w:val="none" w:sz="0" w:space="0" w:color="auto"/>
        <w:left w:val="none" w:sz="0" w:space="0" w:color="auto"/>
        <w:bottom w:val="none" w:sz="0" w:space="0" w:color="auto"/>
        <w:right w:val="none" w:sz="0" w:space="0" w:color="auto"/>
      </w:divBdr>
    </w:div>
    <w:div w:id="1365785439">
      <w:bodyDiv w:val="1"/>
      <w:marLeft w:val="0"/>
      <w:marRight w:val="0"/>
      <w:marTop w:val="0"/>
      <w:marBottom w:val="0"/>
      <w:divBdr>
        <w:top w:val="none" w:sz="0" w:space="0" w:color="auto"/>
        <w:left w:val="none" w:sz="0" w:space="0" w:color="auto"/>
        <w:bottom w:val="none" w:sz="0" w:space="0" w:color="auto"/>
        <w:right w:val="none" w:sz="0" w:space="0" w:color="auto"/>
      </w:divBdr>
    </w:div>
    <w:div w:id="1400324897">
      <w:bodyDiv w:val="1"/>
      <w:marLeft w:val="0"/>
      <w:marRight w:val="0"/>
      <w:marTop w:val="0"/>
      <w:marBottom w:val="0"/>
      <w:divBdr>
        <w:top w:val="none" w:sz="0" w:space="0" w:color="auto"/>
        <w:left w:val="none" w:sz="0" w:space="0" w:color="auto"/>
        <w:bottom w:val="none" w:sz="0" w:space="0" w:color="auto"/>
        <w:right w:val="none" w:sz="0" w:space="0" w:color="auto"/>
      </w:divBdr>
    </w:div>
    <w:div w:id="1431437936">
      <w:bodyDiv w:val="1"/>
      <w:marLeft w:val="0"/>
      <w:marRight w:val="0"/>
      <w:marTop w:val="0"/>
      <w:marBottom w:val="0"/>
      <w:divBdr>
        <w:top w:val="none" w:sz="0" w:space="0" w:color="auto"/>
        <w:left w:val="none" w:sz="0" w:space="0" w:color="auto"/>
        <w:bottom w:val="none" w:sz="0" w:space="0" w:color="auto"/>
        <w:right w:val="none" w:sz="0" w:space="0" w:color="auto"/>
      </w:divBdr>
      <w:divsChild>
        <w:div w:id="1937246538">
          <w:marLeft w:val="0"/>
          <w:marRight w:val="0"/>
          <w:marTop w:val="0"/>
          <w:marBottom w:val="0"/>
          <w:divBdr>
            <w:top w:val="none" w:sz="0" w:space="0" w:color="auto"/>
            <w:left w:val="none" w:sz="0" w:space="0" w:color="auto"/>
            <w:bottom w:val="none" w:sz="0" w:space="0" w:color="auto"/>
            <w:right w:val="none" w:sz="0" w:space="0" w:color="auto"/>
          </w:divBdr>
        </w:div>
      </w:divsChild>
    </w:div>
    <w:div w:id="1439982500">
      <w:bodyDiv w:val="1"/>
      <w:marLeft w:val="0"/>
      <w:marRight w:val="0"/>
      <w:marTop w:val="0"/>
      <w:marBottom w:val="0"/>
      <w:divBdr>
        <w:top w:val="none" w:sz="0" w:space="0" w:color="auto"/>
        <w:left w:val="none" w:sz="0" w:space="0" w:color="auto"/>
        <w:bottom w:val="none" w:sz="0" w:space="0" w:color="auto"/>
        <w:right w:val="none" w:sz="0" w:space="0" w:color="auto"/>
      </w:divBdr>
    </w:div>
    <w:div w:id="1445731197">
      <w:bodyDiv w:val="1"/>
      <w:marLeft w:val="0"/>
      <w:marRight w:val="0"/>
      <w:marTop w:val="0"/>
      <w:marBottom w:val="0"/>
      <w:divBdr>
        <w:top w:val="none" w:sz="0" w:space="0" w:color="auto"/>
        <w:left w:val="none" w:sz="0" w:space="0" w:color="auto"/>
        <w:bottom w:val="none" w:sz="0" w:space="0" w:color="auto"/>
        <w:right w:val="none" w:sz="0" w:space="0" w:color="auto"/>
      </w:divBdr>
    </w:div>
    <w:div w:id="1450509944">
      <w:bodyDiv w:val="1"/>
      <w:marLeft w:val="0"/>
      <w:marRight w:val="0"/>
      <w:marTop w:val="0"/>
      <w:marBottom w:val="0"/>
      <w:divBdr>
        <w:top w:val="none" w:sz="0" w:space="0" w:color="auto"/>
        <w:left w:val="none" w:sz="0" w:space="0" w:color="auto"/>
        <w:bottom w:val="none" w:sz="0" w:space="0" w:color="auto"/>
        <w:right w:val="none" w:sz="0" w:space="0" w:color="auto"/>
      </w:divBdr>
      <w:divsChild>
        <w:div w:id="1297949237">
          <w:marLeft w:val="0"/>
          <w:marRight w:val="0"/>
          <w:marTop w:val="0"/>
          <w:marBottom w:val="0"/>
          <w:divBdr>
            <w:top w:val="none" w:sz="0" w:space="0" w:color="auto"/>
            <w:left w:val="none" w:sz="0" w:space="0" w:color="auto"/>
            <w:bottom w:val="none" w:sz="0" w:space="0" w:color="auto"/>
            <w:right w:val="none" w:sz="0" w:space="0" w:color="auto"/>
          </w:divBdr>
          <w:divsChild>
            <w:div w:id="333382410">
              <w:marLeft w:val="0"/>
              <w:marRight w:val="0"/>
              <w:marTop w:val="0"/>
              <w:marBottom w:val="0"/>
              <w:divBdr>
                <w:top w:val="none" w:sz="0" w:space="0" w:color="auto"/>
                <w:left w:val="none" w:sz="0" w:space="0" w:color="auto"/>
                <w:bottom w:val="none" w:sz="0" w:space="0" w:color="auto"/>
                <w:right w:val="none" w:sz="0" w:space="0" w:color="auto"/>
              </w:divBdr>
            </w:div>
            <w:div w:id="447088884">
              <w:marLeft w:val="0"/>
              <w:marRight w:val="0"/>
              <w:marTop w:val="0"/>
              <w:marBottom w:val="0"/>
              <w:divBdr>
                <w:top w:val="none" w:sz="0" w:space="0" w:color="auto"/>
                <w:left w:val="none" w:sz="0" w:space="0" w:color="auto"/>
                <w:bottom w:val="none" w:sz="0" w:space="0" w:color="auto"/>
                <w:right w:val="none" w:sz="0" w:space="0" w:color="auto"/>
              </w:divBdr>
            </w:div>
            <w:div w:id="497815178">
              <w:marLeft w:val="0"/>
              <w:marRight w:val="0"/>
              <w:marTop w:val="0"/>
              <w:marBottom w:val="0"/>
              <w:divBdr>
                <w:top w:val="none" w:sz="0" w:space="0" w:color="auto"/>
                <w:left w:val="none" w:sz="0" w:space="0" w:color="auto"/>
                <w:bottom w:val="none" w:sz="0" w:space="0" w:color="auto"/>
                <w:right w:val="none" w:sz="0" w:space="0" w:color="auto"/>
              </w:divBdr>
            </w:div>
            <w:div w:id="879512065">
              <w:marLeft w:val="0"/>
              <w:marRight w:val="0"/>
              <w:marTop w:val="0"/>
              <w:marBottom w:val="0"/>
              <w:divBdr>
                <w:top w:val="none" w:sz="0" w:space="0" w:color="auto"/>
                <w:left w:val="none" w:sz="0" w:space="0" w:color="auto"/>
                <w:bottom w:val="none" w:sz="0" w:space="0" w:color="auto"/>
                <w:right w:val="none" w:sz="0" w:space="0" w:color="auto"/>
              </w:divBdr>
            </w:div>
            <w:div w:id="1125197872">
              <w:marLeft w:val="0"/>
              <w:marRight w:val="0"/>
              <w:marTop w:val="0"/>
              <w:marBottom w:val="0"/>
              <w:divBdr>
                <w:top w:val="none" w:sz="0" w:space="0" w:color="auto"/>
                <w:left w:val="none" w:sz="0" w:space="0" w:color="auto"/>
                <w:bottom w:val="none" w:sz="0" w:space="0" w:color="auto"/>
                <w:right w:val="none" w:sz="0" w:space="0" w:color="auto"/>
              </w:divBdr>
            </w:div>
            <w:div w:id="1761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0459">
      <w:bodyDiv w:val="1"/>
      <w:marLeft w:val="0"/>
      <w:marRight w:val="0"/>
      <w:marTop w:val="0"/>
      <w:marBottom w:val="0"/>
      <w:divBdr>
        <w:top w:val="none" w:sz="0" w:space="0" w:color="auto"/>
        <w:left w:val="none" w:sz="0" w:space="0" w:color="auto"/>
        <w:bottom w:val="none" w:sz="0" w:space="0" w:color="auto"/>
        <w:right w:val="none" w:sz="0" w:space="0" w:color="auto"/>
      </w:divBdr>
    </w:div>
    <w:div w:id="1461608665">
      <w:bodyDiv w:val="1"/>
      <w:marLeft w:val="0"/>
      <w:marRight w:val="0"/>
      <w:marTop w:val="0"/>
      <w:marBottom w:val="0"/>
      <w:divBdr>
        <w:top w:val="none" w:sz="0" w:space="0" w:color="auto"/>
        <w:left w:val="none" w:sz="0" w:space="0" w:color="auto"/>
        <w:bottom w:val="none" w:sz="0" w:space="0" w:color="auto"/>
        <w:right w:val="none" w:sz="0" w:space="0" w:color="auto"/>
      </w:divBdr>
      <w:divsChild>
        <w:div w:id="1805267280">
          <w:marLeft w:val="0"/>
          <w:marRight w:val="0"/>
          <w:marTop w:val="0"/>
          <w:marBottom w:val="0"/>
          <w:divBdr>
            <w:top w:val="none" w:sz="0" w:space="0" w:color="auto"/>
            <w:left w:val="none" w:sz="0" w:space="0" w:color="auto"/>
            <w:bottom w:val="none" w:sz="0" w:space="0" w:color="auto"/>
            <w:right w:val="none" w:sz="0" w:space="0" w:color="auto"/>
          </w:divBdr>
        </w:div>
      </w:divsChild>
    </w:div>
    <w:div w:id="1496647030">
      <w:bodyDiv w:val="1"/>
      <w:marLeft w:val="0"/>
      <w:marRight w:val="0"/>
      <w:marTop w:val="0"/>
      <w:marBottom w:val="0"/>
      <w:divBdr>
        <w:top w:val="none" w:sz="0" w:space="0" w:color="auto"/>
        <w:left w:val="none" w:sz="0" w:space="0" w:color="auto"/>
        <w:bottom w:val="none" w:sz="0" w:space="0" w:color="auto"/>
        <w:right w:val="none" w:sz="0" w:space="0" w:color="auto"/>
      </w:divBdr>
    </w:div>
    <w:div w:id="1546017562">
      <w:bodyDiv w:val="1"/>
      <w:marLeft w:val="0"/>
      <w:marRight w:val="0"/>
      <w:marTop w:val="0"/>
      <w:marBottom w:val="0"/>
      <w:divBdr>
        <w:top w:val="none" w:sz="0" w:space="0" w:color="auto"/>
        <w:left w:val="none" w:sz="0" w:space="0" w:color="auto"/>
        <w:bottom w:val="none" w:sz="0" w:space="0" w:color="auto"/>
        <w:right w:val="none" w:sz="0" w:space="0" w:color="auto"/>
      </w:divBdr>
    </w:div>
    <w:div w:id="1586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278090">
          <w:marLeft w:val="0"/>
          <w:marRight w:val="0"/>
          <w:marTop w:val="0"/>
          <w:marBottom w:val="0"/>
          <w:divBdr>
            <w:top w:val="none" w:sz="0" w:space="0" w:color="auto"/>
            <w:left w:val="none" w:sz="0" w:space="0" w:color="auto"/>
            <w:bottom w:val="none" w:sz="0" w:space="0" w:color="auto"/>
            <w:right w:val="none" w:sz="0" w:space="0" w:color="auto"/>
          </w:divBdr>
          <w:divsChild>
            <w:div w:id="832337291">
              <w:marLeft w:val="0"/>
              <w:marRight w:val="0"/>
              <w:marTop w:val="0"/>
              <w:marBottom w:val="0"/>
              <w:divBdr>
                <w:top w:val="none" w:sz="0" w:space="0" w:color="auto"/>
                <w:left w:val="none" w:sz="0" w:space="0" w:color="auto"/>
                <w:bottom w:val="none" w:sz="0" w:space="0" w:color="auto"/>
                <w:right w:val="none" w:sz="0" w:space="0" w:color="auto"/>
              </w:divBdr>
            </w:div>
            <w:div w:id="10590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3224">
      <w:bodyDiv w:val="1"/>
      <w:marLeft w:val="0"/>
      <w:marRight w:val="0"/>
      <w:marTop w:val="0"/>
      <w:marBottom w:val="0"/>
      <w:divBdr>
        <w:top w:val="none" w:sz="0" w:space="0" w:color="auto"/>
        <w:left w:val="none" w:sz="0" w:space="0" w:color="auto"/>
        <w:bottom w:val="none" w:sz="0" w:space="0" w:color="auto"/>
        <w:right w:val="none" w:sz="0" w:space="0" w:color="auto"/>
      </w:divBdr>
      <w:divsChild>
        <w:div w:id="92481171">
          <w:marLeft w:val="0"/>
          <w:marRight w:val="0"/>
          <w:marTop w:val="0"/>
          <w:marBottom w:val="0"/>
          <w:divBdr>
            <w:top w:val="none" w:sz="0" w:space="0" w:color="auto"/>
            <w:left w:val="none" w:sz="0" w:space="0" w:color="auto"/>
            <w:bottom w:val="none" w:sz="0" w:space="0" w:color="auto"/>
            <w:right w:val="none" w:sz="0" w:space="0" w:color="auto"/>
          </w:divBdr>
          <w:divsChild>
            <w:div w:id="74789388">
              <w:marLeft w:val="0"/>
              <w:marRight w:val="0"/>
              <w:marTop w:val="0"/>
              <w:marBottom w:val="0"/>
              <w:divBdr>
                <w:top w:val="none" w:sz="0" w:space="0" w:color="auto"/>
                <w:left w:val="none" w:sz="0" w:space="0" w:color="auto"/>
                <w:bottom w:val="none" w:sz="0" w:space="0" w:color="auto"/>
                <w:right w:val="none" w:sz="0" w:space="0" w:color="auto"/>
              </w:divBdr>
            </w:div>
            <w:div w:id="201485000">
              <w:marLeft w:val="0"/>
              <w:marRight w:val="0"/>
              <w:marTop w:val="0"/>
              <w:marBottom w:val="0"/>
              <w:divBdr>
                <w:top w:val="none" w:sz="0" w:space="0" w:color="auto"/>
                <w:left w:val="none" w:sz="0" w:space="0" w:color="auto"/>
                <w:bottom w:val="none" w:sz="0" w:space="0" w:color="auto"/>
                <w:right w:val="none" w:sz="0" w:space="0" w:color="auto"/>
              </w:divBdr>
            </w:div>
            <w:div w:id="229384457">
              <w:marLeft w:val="0"/>
              <w:marRight w:val="0"/>
              <w:marTop w:val="0"/>
              <w:marBottom w:val="0"/>
              <w:divBdr>
                <w:top w:val="none" w:sz="0" w:space="0" w:color="auto"/>
                <w:left w:val="none" w:sz="0" w:space="0" w:color="auto"/>
                <w:bottom w:val="none" w:sz="0" w:space="0" w:color="auto"/>
                <w:right w:val="none" w:sz="0" w:space="0" w:color="auto"/>
              </w:divBdr>
            </w:div>
            <w:div w:id="477040981">
              <w:marLeft w:val="0"/>
              <w:marRight w:val="0"/>
              <w:marTop w:val="0"/>
              <w:marBottom w:val="0"/>
              <w:divBdr>
                <w:top w:val="none" w:sz="0" w:space="0" w:color="auto"/>
                <w:left w:val="none" w:sz="0" w:space="0" w:color="auto"/>
                <w:bottom w:val="none" w:sz="0" w:space="0" w:color="auto"/>
                <w:right w:val="none" w:sz="0" w:space="0" w:color="auto"/>
              </w:divBdr>
            </w:div>
            <w:div w:id="482890284">
              <w:marLeft w:val="0"/>
              <w:marRight w:val="0"/>
              <w:marTop w:val="0"/>
              <w:marBottom w:val="0"/>
              <w:divBdr>
                <w:top w:val="none" w:sz="0" w:space="0" w:color="auto"/>
                <w:left w:val="none" w:sz="0" w:space="0" w:color="auto"/>
                <w:bottom w:val="none" w:sz="0" w:space="0" w:color="auto"/>
                <w:right w:val="none" w:sz="0" w:space="0" w:color="auto"/>
              </w:divBdr>
            </w:div>
            <w:div w:id="782186534">
              <w:marLeft w:val="0"/>
              <w:marRight w:val="0"/>
              <w:marTop w:val="0"/>
              <w:marBottom w:val="0"/>
              <w:divBdr>
                <w:top w:val="none" w:sz="0" w:space="0" w:color="auto"/>
                <w:left w:val="none" w:sz="0" w:space="0" w:color="auto"/>
                <w:bottom w:val="none" w:sz="0" w:space="0" w:color="auto"/>
                <w:right w:val="none" w:sz="0" w:space="0" w:color="auto"/>
              </w:divBdr>
            </w:div>
            <w:div w:id="811560849">
              <w:marLeft w:val="0"/>
              <w:marRight w:val="0"/>
              <w:marTop w:val="0"/>
              <w:marBottom w:val="0"/>
              <w:divBdr>
                <w:top w:val="none" w:sz="0" w:space="0" w:color="auto"/>
                <w:left w:val="none" w:sz="0" w:space="0" w:color="auto"/>
                <w:bottom w:val="none" w:sz="0" w:space="0" w:color="auto"/>
                <w:right w:val="none" w:sz="0" w:space="0" w:color="auto"/>
              </w:divBdr>
            </w:div>
            <w:div w:id="894925037">
              <w:marLeft w:val="0"/>
              <w:marRight w:val="0"/>
              <w:marTop w:val="0"/>
              <w:marBottom w:val="0"/>
              <w:divBdr>
                <w:top w:val="none" w:sz="0" w:space="0" w:color="auto"/>
                <w:left w:val="none" w:sz="0" w:space="0" w:color="auto"/>
                <w:bottom w:val="none" w:sz="0" w:space="0" w:color="auto"/>
                <w:right w:val="none" w:sz="0" w:space="0" w:color="auto"/>
              </w:divBdr>
            </w:div>
            <w:div w:id="929897521">
              <w:marLeft w:val="0"/>
              <w:marRight w:val="0"/>
              <w:marTop w:val="0"/>
              <w:marBottom w:val="0"/>
              <w:divBdr>
                <w:top w:val="none" w:sz="0" w:space="0" w:color="auto"/>
                <w:left w:val="none" w:sz="0" w:space="0" w:color="auto"/>
                <w:bottom w:val="none" w:sz="0" w:space="0" w:color="auto"/>
                <w:right w:val="none" w:sz="0" w:space="0" w:color="auto"/>
              </w:divBdr>
            </w:div>
            <w:div w:id="1683972987">
              <w:marLeft w:val="0"/>
              <w:marRight w:val="0"/>
              <w:marTop w:val="0"/>
              <w:marBottom w:val="0"/>
              <w:divBdr>
                <w:top w:val="none" w:sz="0" w:space="0" w:color="auto"/>
                <w:left w:val="none" w:sz="0" w:space="0" w:color="auto"/>
                <w:bottom w:val="none" w:sz="0" w:space="0" w:color="auto"/>
                <w:right w:val="none" w:sz="0" w:space="0" w:color="auto"/>
              </w:divBdr>
            </w:div>
            <w:div w:id="2020228476">
              <w:marLeft w:val="0"/>
              <w:marRight w:val="0"/>
              <w:marTop w:val="0"/>
              <w:marBottom w:val="0"/>
              <w:divBdr>
                <w:top w:val="none" w:sz="0" w:space="0" w:color="auto"/>
                <w:left w:val="none" w:sz="0" w:space="0" w:color="auto"/>
                <w:bottom w:val="none" w:sz="0" w:space="0" w:color="auto"/>
                <w:right w:val="none" w:sz="0" w:space="0" w:color="auto"/>
              </w:divBdr>
            </w:div>
            <w:div w:id="2064912629">
              <w:marLeft w:val="0"/>
              <w:marRight w:val="0"/>
              <w:marTop w:val="0"/>
              <w:marBottom w:val="0"/>
              <w:divBdr>
                <w:top w:val="none" w:sz="0" w:space="0" w:color="auto"/>
                <w:left w:val="none" w:sz="0" w:space="0" w:color="auto"/>
                <w:bottom w:val="none" w:sz="0" w:space="0" w:color="auto"/>
                <w:right w:val="none" w:sz="0" w:space="0" w:color="auto"/>
              </w:divBdr>
            </w:div>
            <w:div w:id="21055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3793">
      <w:bodyDiv w:val="1"/>
      <w:marLeft w:val="0"/>
      <w:marRight w:val="0"/>
      <w:marTop w:val="0"/>
      <w:marBottom w:val="0"/>
      <w:divBdr>
        <w:top w:val="none" w:sz="0" w:space="0" w:color="auto"/>
        <w:left w:val="none" w:sz="0" w:space="0" w:color="auto"/>
        <w:bottom w:val="none" w:sz="0" w:space="0" w:color="auto"/>
        <w:right w:val="none" w:sz="0" w:space="0" w:color="auto"/>
      </w:divBdr>
    </w:div>
    <w:div w:id="1659962468">
      <w:bodyDiv w:val="1"/>
      <w:marLeft w:val="0"/>
      <w:marRight w:val="0"/>
      <w:marTop w:val="0"/>
      <w:marBottom w:val="0"/>
      <w:divBdr>
        <w:top w:val="none" w:sz="0" w:space="0" w:color="auto"/>
        <w:left w:val="none" w:sz="0" w:space="0" w:color="auto"/>
        <w:bottom w:val="none" w:sz="0" w:space="0" w:color="auto"/>
        <w:right w:val="none" w:sz="0" w:space="0" w:color="auto"/>
      </w:divBdr>
      <w:divsChild>
        <w:div w:id="1437604128">
          <w:marLeft w:val="0"/>
          <w:marRight w:val="0"/>
          <w:marTop w:val="0"/>
          <w:marBottom w:val="0"/>
          <w:divBdr>
            <w:top w:val="none" w:sz="0" w:space="0" w:color="auto"/>
            <w:left w:val="none" w:sz="0" w:space="0" w:color="auto"/>
            <w:bottom w:val="none" w:sz="0" w:space="0" w:color="auto"/>
            <w:right w:val="none" w:sz="0" w:space="0" w:color="auto"/>
          </w:divBdr>
          <w:divsChild>
            <w:div w:id="1310866292">
              <w:marLeft w:val="0"/>
              <w:marRight w:val="0"/>
              <w:marTop w:val="0"/>
              <w:marBottom w:val="0"/>
              <w:divBdr>
                <w:top w:val="none" w:sz="0" w:space="0" w:color="auto"/>
                <w:left w:val="none" w:sz="0" w:space="0" w:color="auto"/>
                <w:bottom w:val="none" w:sz="0" w:space="0" w:color="auto"/>
                <w:right w:val="none" w:sz="0" w:space="0" w:color="auto"/>
              </w:divBdr>
            </w:div>
            <w:div w:id="1689872228">
              <w:marLeft w:val="0"/>
              <w:marRight w:val="0"/>
              <w:marTop w:val="0"/>
              <w:marBottom w:val="0"/>
              <w:divBdr>
                <w:top w:val="none" w:sz="0" w:space="0" w:color="auto"/>
                <w:left w:val="none" w:sz="0" w:space="0" w:color="auto"/>
                <w:bottom w:val="none" w:sz="0" w:space="0" w:color="auto"/>
                <w:right w:val="none" w:sz="0" w:space="0" w:color="auto"/>
              </w:divBdr>
            </w:div>
            <w:div w:id="21071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3919">
      <w:bodyDiv w:val="1"/>
      <w:marLeft w:val="0"/>
      <w:marRight w:val="0"/>
      <w:marTop w:val="0"/>
      <w:marBottom w:val="0"/>
      <w:divBdr>
        <w:top w:val="none" w:sz="0" w:space="0" w:color="auto"/>
        <w:left w:val="none" w:sz="0" w:space="0" w:color="auto"/>
        <w:bottom w:val="none" w:sz="0" w:space="0" w:color="auto"/>
        <w:right w:val="none" w:sz="0" w:space="0" w:color="auto"/>
      </w:divBdr>
      <w:divsChild>
        <w:div w:id="618798485">
          <w:marLeft w:val="0"/>
          <w:marRight w:val="0"/>
          <w:marTop w:val="0"/>
          <w:marBottom w:val="0"/>
          <w:divBdr>
            <w:top w:val="none" w:sz="0" w:space="0" w:color="auto"/>
            <w:left w:val="none" w:sz="0" w:space="0" w:color="auto"/>
            <w:bottom w:val="none" w:sz="0" w:space="0" w:color="auto"/>
            <w:right w:val="none" w:sz="0" w:space="0" w:color="auto"/>
          </w:divBdr>
          <w:divsChild>
            <w:div w:id="1251352452">
              <w:marLeft w:val="0"/>
              <w:marRight w:val="0"/>
              <w:marTop w:val="0"/>
              <w:marBottom w:val="0"/>
              <w:divBdr>
                <w:top w:val="none" w:sz="0" w:space="0" w:color="auto"/>
                <w:left w:val="none" w:sz="0" w:space="0" w:color="auto"/>
                <w:bottom w:val="none" w:sz="0" w:space="0" w:color="auto"/>
                <w:right w:val="none" w:sz="0" w:space="0" w:color="auto"/>
              </w:divBdr>
            </w:div>
          </w:divsChild>
        </w:div>
        <w:div w:id="450704338">
          <w:marLeft w:val="0"/>
          <w:marRight w:val="0"/>
          <w:marTop w:val="0"/>
          <w:marBottom w:val="0"/>
          <w:divBdr>
            <w:top w:val="none" w:sz="0" w:space="0" w:color="auto"/>
            <w:left w:val="none" w:sz="0" w:space="0" w:color="auto"/>
            <w:bottom w:val="none" w:sz="0" w:space="0" w:color="auto"/>
            <w:right w:val="none" w:sz="0" w:space="0" w:color="auto"/>
          </w:divBdr>
          <w:divsChild>
            <w:div w:id="1523546493">
              <w:marLeft w:val="0"/>
              <w:marRight w:val="0"/>
              <w:marTop w:val="0"/>
              <w:marBottom w:val="0"/>
              <w:divBdr>
                <w:top w:val="none" w:sz="0" w:space="0" w:color="auto"/>
                <w:left w:val="none" w:sz="0" w:space="0" w:color="auto"/>
                <w:bottom w:val="none" w:sz="0" w:space="0" w:color="auto"/>
                <w:right w:val="none" w:sz="0" w:space="0" w:color="auto"/>
              </w:divBdr>
            </w:div>
            <w:div w:id="730689757">
              <w:marLeft w:val="0"/>
              <w:marRight w:val="0"/>
              <w:marTop w:val="0"/>
              <w:marBottom w:val="0"/>
              <w:divBdr>
                <w:top w:val="none" w:sz="0" w:space="0" w:color="auto"/>
                <w:left w:val="none" w:sz="0" w:space="0" w:color="auto"/>
                <w:bottom w:val="none" w:sz="0" w:space="0" w:color="auto"/>
                <w:right w:val="none" w:sz="0" w:space="0" w:color="auto"/>
              </w:divBdr>
              <w:divsChild>
                <w:div w:id="1507136134">
                  <w:marLeft w:val="0"/>
                  <w:marRight w:val="0"/>
                  <w:marTop w:val="0"/>
                  <w:marBottom w:val="0"/>
                  <w:divBdr>
                    <w:top w:val="none" w:sz="0" w:space="0" w:color="auto"/>
                    <w:left w:val="none" w:sz="0" w:space="0" w:color="auto"/>
                    <w:bottom w:val="none" w:sz="0" w:space="0" w:color="auto"/>
                    <w:right w:val="none" w:sz="0" w:space="0" w:color="auto"/>
                  </w:divBdr>
                  <w:divsChild>
                    <w:div w:id="149529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74261">
              <w:marLeft w:val="0"/>
              <w:marRight w:val="0"/>
              <w:marTop w:val="0"/>
              <w:marBottom w:val="0"/>
              <w:divBdr>
                <w:top w:val="none" w:sz="0" w:space="0" w:color="auto"/>
                <w:left w:val="none" w:sz="0" w:space="0" w:color="auto"/>
                <w:bottom w:val="none" w:sz="0" w:space="0" w:color="auto"/>
                <w:right w:val="none" w:sz="0" w:space="0" w:color="auto"/>
              </w:divBdr>
            </w:div>
          </w:divsChild>
        </w:div>
        <w:div w:id="2138839115">
          <w:marLeft w:val="0"/>
          <w:marRight w:val="0"/>
          <w:marTop w:val="0"/>
          <w:marBottom w:val="0"/>
          <w:divBdr>
            <w:top w:val="none" w:sz="0" w:space="0" w:color="auto"/>
            <w:left w:val="none" w:sz="0" w:space="0" w:color="auto"/>
            <w:bottom w:val="none" w:sz="0" w:space="0" w:color="auto"/>
            <w:right w:val="none" w:sz="0" w:space="0" w:color="auto"/>
          </w:divBdr>
          <w:divsChild>
            <w:div w:id="625769984">
              <w:marLeft w:val="0"/>
              <w:marRight w:val="0"/>
              <w:marTop w:val="0"/>
              <w:marBottom w:val="0"/>
              <w:divBdr>
                <w:top w:val="none" w:sz="0" w:space="0" w:color="auto"/>
                <w:left w:val="none" w:sz="0" w:space="0" w:color="auto"/>
                <w:bottom w:val="none" w:sz="0" w:space="0" w:color="auto"/>
                <w:right w:val="none" w:sz="0" w:space="0" w:color="auto"/>
              </w:divBdr>
            </w:div>
            <w:div w:id="897058436">
              <w:marLeft w:val="0"/>
              <w:marRight w:val="0"/>
              <w:marTop w:val="0"/>
              <w:marBottom w:val="0"/>
              <w:divBdr>
                <w:top w:val="none" w:sz="0" w:space="0" w:color="auto"/>
                <w:left w:val="none" w:sz="0" w:space="0" w:color="auto"/>
                <w:bottom w:val="none" w:sz="0" w:space="0" w:color="auto"/>
                <w:right w:val="none" w:sz="0" w:space="0" w:color="auto"/>
              </w:divBdr>
              <w:divsChild>
                <w:div w:id="210775278">
                  <w:marLeft w:val="0"/>
                  <w:marRight w:val="0"/>
                  <w:marTop w:val="0"/>
                  <w:marBottom w:val="0"/>
                  <w:divBdr>
                    <w:top w:val="none" w:sz="0" w:space="0" w:color="auto"/>
                    <w:left w:val="none" w:sz="0" w:space="0" w:color="auto"/>
                    <w:bottom w:val="none" w:sz="0" w:space="0" w:color="auto"/>
                    <w:right w:val="none" w:sz="0" w:space="0" w:color="auto"/>
                  </w:divBdr>
                  <w:divsChild>
                    <w:div w:id="16789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2011">
              <w:marLeft w:val="0"/>
              <w:marRight w:val="0"/>
              <w:marTop w:val="0"/>
              <w:marBottom w:val="0"/>
              <w:divBdr>
                <w:top w:val="none" w:sz="0" w:space="0" w:color="auto"/>
                <w:left w:val="none" w:sz="0" w:space="0" w:color="auto"/>
                <w:bottom w:val="none" w:sz="0" w:space="0" w:color="auto"/>
                <w:right w:val="none" w:sz="0" w:space="0" w:color="auto"/>
              </w:divBdr>
            </w:div>
          </w:divsChild>
        </w:div>
        <w:div w:id="414401578">
          <w:marLeft w:val="0"/>
          <w:marRight w:val="0"/>
          <w:marTop w:val="0"/>
          <w:marBottom w:val="0"/>
          <w:divBdr>
            <w:top w:val="none" w:sz="0" w:space="0" w:color="auto"/>
            <w:left w:val="none" w:sz="0" w:space="0" w:color="auto"/>
            <w:bottom w:val="none" w:sz="0" w:space="0" w:color="auto"/>
            <w:right w:val="none" w:sz="0" w:space="0" w:color="auto"/>
          </w:divBdr>
          <w:divsChild>
            <w:div w:id="2122259086">
              <w:marLeft w:val="0"/>
              <w:marRight w:val="0"/>
              <w:marTop w:val="0"/>
              <w:marBottom w:val="0"/>
              <w:divBdr>
                <w:top w:val="none" w:sz="0" w:space="0" w:color="auto"/>
                <w:left w:val="none" w:sz="0" w:space="0" w:color="auto"/>
                <w:bottom w:val="none" w:sz="0" w:space="0" w:color="auto"/>
                <w:right w:val="none" w:sz="0" w:space="0" w:color="auto"/>
              </w:divBdr>
            </w:div>
            <w:div w:id="567420481">
              <w:marLeft w:val="0"/>
              <w:marRight w:val="0"/>
              <w:marTop w:val="0"/>
              <w:marBottom w:val="0"/>
              <w:divBdr>
                <w:top w:val="none" w:sz="0" w:space="0" w:color="auto"/>
                <w:left w:val="none" w:sz="0" w:space="0" w:color="auto"/>
                <w:bottom w:val="none" w:sz="0" w:space="0" w:color="auto"/>
                <w:right w:val="none" w:sz="0" w:space="0" w:color="auto"/>
              </w:divBdr>
              <w:divsChild>
                <w:div w:id="69009746">
                  <w:marLeft w:val="0"/>
                  <w:marRight w:val="0"/>
                  <w:marTop w:val="0"/>
                  <w:marBottom w:val="0"/>
                  <w:divBdr>
                    <w:top w:val="none" w:sz="0" w:space="0" w:color="auto"/>
                    <w:left w:val="none" w:sz="0" w:space="0" w:color="auto"/>
                    <w:bottom w:val="none" w:sz="0" w:space="0" w:color="auto"/>
                    <w:right w:val="none" w:sz="0" w:space="0" w:color="auto"/>
                  </w:divBdr>
                  <w:divsChild>
                    <w:div w:id="144369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8047">
              <w:marLeft w:val="0"/>
              <w:marRight w:val="0"/>
              <w:marTop w:val="0"/>
              <w:marBottom w:val="0"/>
              <w:divBdr>
                <w:top w:val="none" w:sz="0" w:space="0" w:color="auto"/>
                <w:left w:val="none" w:sz="0" w:space="0" w:color="auto"/>
                <w:bottom w:val="none" w:sz="0" w:space="0" w:color="auto"/>
                <w:right w:val="none" w:sz="0" w:space="0" w:color="auto"/>
              </w:divBdr>
            </w:div>
          </w:divsChild>
        </w:div>
        <w:div w:id="353581816">
          <w:marLeft w:val="0"/>
          <w:marRight w:val="0"/>
          <w:marTop w:val="0"/>
          <w:marBottom w:val="0"/>
          <w:divBdr>
            <w:top w:val="none" w:sz="0" w:space="0" w:color="auto"/>
            <w:left w:val="none" w:sz="0" w:space="0" w:color="auto"/>
            <w:bottom w:val="none" w:sz="0" w:space="0" w:color="auto"/>
            <w:right w:val="none" w:sz="0" w:space="0" w:color="auto"/>
          </w:divBdr>
          <w:divsChild>
            <w:div w:id="3660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4729">
      <w:bodyDiv w:val="1"/>
      <w:marLeft w:val="0"/>
      <w:marRight w:val="0"/>
      <w:marTop w:val="0"/>
      <w:marBottom w:val="0"/>
      <w:divBdr>
        <w:top w:val="none" w:sz="0" w:space="0" w:color="auto"/>
        <w:left w:val="none" w:sz="0" w:space="0" w:color="auto"/>
        <w:bottom w:val="none" w:sz="0" w:space="0" w:color="auto"/>
        <w:right w:val="none" w:sz="0" w:space="0" w:color="auto"/>
      </w:divBdr>
    </w:div>
    <w:div w:id="1867401999">
      <w:bodyDiv w:val="1"/>
      <w:marLeft w:val="0"/>
      <w:marRight w:val="0"/>
      <w:marTop w:val="0"/>
      <w:marBottom w:val="0"/>
      <w:divBdr>
        <w:top w:val="none" w:sz="0" w:space="0" w:color="auto"/>
        <w:left w:val="none" w:sz="0" w:space="0" w:color="auto"/>
        <w:bottom w:val="none" w:sz="0" w:space="0" w:color="auto"/>
        <w:right w:val="none" w:sz="0" w:space="0" w:color="auto"/>
      </w:divBdr>
    </w:div>
    <w:div w:id="1889030701">
      <w:bodyDiv w:val="1"/>
      <w:marLeft w:val="0"/>
      <w:marRight w:val="0"/>
      <w:marTop w:val="0"/>
      <w:marBottom w:val="0"/>
      <w:divBdr>
        <w:top w:val="none" w:sz="0" w:space="0" w:color="auto"/>
        <w:left w:val="none" w:sz="0" w:space="0" w:color="auto"/>
        <w:bottom w:val="none" w:sz="0" w:space="0" w:color="auto"/>
        <w:right w:val="none" w:sz="0" w:space="0" w:color="auto"/>
      </w:divBdr>
      <w:divsChild>
        <w:div w:id="1493639734">
          <w:marLeft w:val="0"/>
          <w:marRight w:val="0"/>
          <w:marTop w:val="0"/>
          <w:marBottom w:val="0"/>
          <w:divBdr>
            <w:top w:val="none" w:sz="0" w:space="0" w:color="auto"/>
            <w:left w:val="none" w:sz="0" w:space="0" w:color="auto"/>
            <w:bottom w:val="none" w:sz="0" w:space="0" w:color="auto"/>
            <w:right w:val="none" w:sz="0" w:space="0" w:color="auto"/>
          </w:divBdr>
          <w:divsChild>
            <w:div w:id="331418037">
              <w:marLeft w:val="0"/>
              <w:marRight w:val="0"/>
              <w:marTop w:val="0"/>
              <w:marBottom w:val="0"/>
              <w:divBdr>
                <w:top w:val="none" w:sz="0" w:space="0" w:color="auto"/>
                <w:left w:val="none" w:sz="0" w:space="0" w:color="auto"/>
                <w:bottom w:val="none" w:sz="0" w:space="0" w:color="auto"/>
                <w:right w:val="none" w:sz="0" w:space="0" w:color="auto"/>
              </w:divBdr>
            </w:div>
            <w:div w:id="15949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4736">
      <w:bodyDiv w:val="1"/>
      <w:marLeft w:val="0"/>
      <w:marRight w:val="0"/>
      <w:marTop w:val="0"/>
      <w:marBottom w:val="0"/>
      <w:divBdr>
        <w:top w:val="none" w:sz="0" w:space="0" w:color="auto"/>
        <w:left w:val="none" w:sz="0" w:space="0" w:color="auto"/>
        <w:bottom w:val="none" w:sz="0" w:space="0" w:color="auto"/>
        <w:right w:val="none" w:sz="0" w:space="0" w:color="auto"/>
      </w:divBdr>
      <w:divsChild>
        <w:div w:id="1710912590">
          <w:marLeft w:val="0"/>
          <w:marRight w:val="0"/>
          <w:marTop w:val="0"/>
          <w:marBottom w:val="0"/>
          <w:divBdr>
            <w:top w:val="none" w:sz="0" w:space="0" w:color="auto"/>
            <w:left w:val="none" w:sz="0" w:space="0" w:color="auto"/>
            <w:bottom w:val="none" w:sz="0" w:space="0" w:color="auto"/>
            <w:right w:val="none" w:sz="0" w:space="0" w:color="auto"/>
          </w:divBdr>
        </w:div>
      </w:divsChild>
    </w:div>
    <w:div w:id="1936741960">
      <w:bodyDiv w:val="1"/>
      <w:marLeft w:val="0"/>
      <w:marRight w:val="0"/>
      <w:marTop w:val="0"/>
      <w:marBottom w:val="0"/>
      <w:divBdr>
        <w:top w:val="none" w:sz="0" w:space="0" w:color="auto"/>
        <w:left w:val="none" w:sz="0" w:space="0" w:color="auto"/>
        <w:bottom w:val="none" w:sz="0" w:space="0" w:color="auto"/>
        <w:right w:val="none" w:sz="0" w:space="0" w:color="auto"/>
      </w:divBdr>
      <w:divsChild>
        <w:div w:id="1557087870">
          <w:marLeft w:val="0"/>
          <w:marRight w:val="0"/>
          <w:marTop w:val="0"/>
          <w:marBottom w:val="0"/>
          <w:divBdr>
            <w:top w:val="none" w:sz="0" w:space="0" w:color="auto"/>
            <w:left w:val="none" w:sz="0" w:space="0" w:color="auto"/>
            <w:bottom w:val="none" w:sz="0" w:space="0" w:color="auto"/>
            <w:right w:val="none" w:sz="0" w:space="0" w:color="auto"/>
          </w:divBdr>
        </w:div>
      </w:divsChild>
    </w:div>
    <w:div w:id="1990404179">
      <w:bodyDiv w:val="1"/>
      <w:marLeft w:val="0"/>
      <w:marRight w:val="0"/>
      <w:marTop w:val="0"/>
      <w:marBottom w:val="0"/>
      <w:divBdr>
        <w:top w:val="none" w:sz="0" w:space="0" w:color="auto"/>
        <w:left w:val="none" w:sz="0" w:space="0" w:color="auto"/>
        <w:bottom w:val="none" w:sz="0" w:space="0" w:color="auto"/>
        <w:right w:val="none" w:sz="0" w:space="0" w:color="auto"/>
      </w:divBdr>
    </w:div>
    <w:div w:id="2002537163">
      <w:bodyDiv w:val="1"/>
      <w:marLeft w:val="0"/>
      <w:marRight w:val="0"/>
      <w:marTop w:val="0"/>
      <w:marBottom w:val="0"/>
      <w:divBdr>
        <w:top w:val="none" w:sz="0" w:space="0" w:color="auto"/>
        <w:left w:val="none" w:sz="0" w:space="0" w:color="auto"/>
        <w:bottom w:val="none" w:sz="0" w:space="0" w:color="auto"/>
        <w:right w:val="none" w:sz="0" w:space="0" w:color="auto"/>
      </w:divBdr>
      <w:divsChild>
        <w:div w:id="517044576">
          <w:marLeft w:val="0"/>
          <w:marRight w:val="0"/>
          <w:marTop w:val="0"/>
          <w:marBottom w:val="0"/>
          <w:divBdr>
            <w:top w:val="none" w:sz="0" w:space="0" w:color="auto"/>
            <w:left w:val="none" w:sz="0" w:space="0" w:color="auto"/>
            <w:bottom w:val="none" w:sz="0" w:space="0" w:color="auto"/>
            <w:right w:val="none" w:sz="0" w:space="0" w:color="auto"/>
          </w:divBdr>
        </w:div>
      </w:divsChild>
    </w:div>
    <w:div w:id="2085030630">
      <w:bodyDiv w:val="1"/>
      <w:marLeft w:val="0"/>
      <w:marRight w:val="0"/>
      <w:marTop w:val="0"/>
      <w:marBottom w:val="0"/>
      <w:divBdr>
        <w:top w:val="none" w:sz="0" w:space="0" w:color="auto"/>
        <w:left w:val="none" w:sz="0" w:space="0" w:color="auto"/>
        <w:bottom w:val="none" w:sz="0" w:space="0" w:color="auto"/>
        <w:right w:val="none" w:sz="0" w:space="0" w:color="auto"/>
      </w:divBdr>
    </w:div>
    <w:div w:id="2085762603">
      <w:bodyDiv w:val="1"/>
      <w:marLeft w:val="0"/>
      <w:marRight w:val="0"/>
      <w:marTop w:val="0"/>
      <w:marBottom w:val="0"/>
      <w:divBdr>
        <w:top w:val="none" w:sz="0" w:space="0" w:color="auto"/>
        <w:left w:val="none" w:sz="0" w:space="0" w:color="auto"/>
        <w:bottom w:val="none" w:sz="0" w:space="0" w:color="auto"/>
        <w:right w:val="none" w:sz="0" w:space="0" w:color="auto"/>
      </w:divBdr>
      <w:divsChild>
        <w:div w:id="532353725">
          <w:marLeft w:val="0"/>
          <w:marRight w:val="0"/>
          <w:marTop w:val="0"/>
          <w:marBottom w:val="0"/>
          <w:divBdr>
            <w:top w:val="none" w:sz="0" w:space="0" w:color="auto"/>
            <w:left w:val="none" w:sz="0" w:space="0" w:color="auto"/>
            <w:bottom w:val="none" w:sz="0" w:space="0" w:color="auto"/>
            <w:right w:val="none" w:sz="0" w:space="0" w:color="auto"/>
          </w:divBdr>
          <w:divsChild>
            <w:div w:id="176238325">
              <w:marLeft w:val="0"/>
              <w:marRight w:val="0"/>
              <w:marTop w:val="0"/>
              <w:marBottom w:val="0"/>
              <w:divBdr>
                <w:top w:val="none" w:sz="0" w:space="0" w:color="auto"/>
                <w:left w:val="none" w:sz="0" w:space="0" w:color="auto"/>
                <w:bottom w:val="none" w:sz="0" w:space="0" w:color="auto"/>
                <w:right w:val="none" w:sz="0" w:space="0" w:color="auto"/>
              </w:divBdr>
            </w:div>
            <w:div w:id="234366784">
              <w:marLeft w:val="0"/>
              <w:marRight w:val="0"/>
              <w:marTop w:val="0"/>
              <w:marBottom w:val="0"/>
              <w:divBdr>
                <w:top w:val="none" w:sz="0" w:space="0" w:color="auto"/>
                <w:left w:val="none" w:sz="0" w:space="0" w:color="auto"/>
                <w:bottom w:val="none" w:sz="0" w:space="0" w:color="auto"/>
                <w:right w:val="none" w:sz="0" w:space="0" w:color="auto"/>
              </w:divBdr>
            </w:div>
            <w:div w:id="13925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NormalOld.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09122-6DFD-4F1A-B285-1E94E1C85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NormalOld.dotm</Template>
  <TotalTime>0</TotalTime>
  <Pages>109</Pages>
  <Words>20202</Words>
  <Characters>115158</Characters>
  <Application>Microsoft Office Word</Application>
  <DocSecurity>0</DocSecurity>
  <Lines>959</Lines>
  <Paragraphs>270</Paragraphs>
  <ScaleCrop>false</ScaleCrop>
  <Company>www.ftpdown.com</Company>
  <LinksUpToDate>false</LinksUpToDate>
  <CharactersWithSpaces>135090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无首页空白</dc:title>
  <dc:creator>lenovo</dc:creator>
  <cp:lastModifiedBy>wy88587797@163.com</cp:lastModifiedBy>
  <cp:revision>2</cp:revision>
  <cp:lastPrinted>2001-07-20T03:47:00Z</cp:lastPrinted>
  <dcterms:created xsi:type="dcterms:W3CDTF">2025-10-31T22:53:00Z</dcterms:created>
  <dcterms:modified xsi:type="dcterms:W3CDTF">2025-10-31T22:53:00Z</dcterms:modified>
</cp:coreProperties>
</file>